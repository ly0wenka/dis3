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1DF6" w14:textId="77777777" w:rsidR="00265851" w:rsidRPr="005F438C" w:rsidRDefault="00265851" w:rsidP="00A14AF0">
      <w:pPr>
        <w:jc w:val="center"/>
        <w:rPr>
          <w:rStyle w:val="120"/>
          <w:lang w:eastAsia="en-US"/>
        </w:rPr>
      </w:pPr>
      <w:r w:rsidRPr="005F438C">
        <w:rPr>
          <w:rStyle w:val="120"/>
          <w:lang w:eastAsia="en-US"/>
        </w:rPr>
        <w:t>МІНІСТЕРСТВО ОСВІТИ І НАУКИ УКРАЇНИ</w:t>
      </w:r>
    </w:p>
    <w:p w14:paraId="79626BA9" w14:textId="77777777" w:rsidR="00265851" w:rsidRPr="005F438C" w:rsidRDefault="00265851" w:rsidP="00A14AF0">
      <w:pPr>
        <w:pStyle w:val="121"/>
        <w:rPr>
          <w:lang w:eastAsia="en-US"/>
        </w:rPr>
      </w:pPr>
      <w:r w:rsidRPr="005F438C">
        <w:rPr>
          <w:lang w:eastAsia="en-US"/>
        </w:rPr>
        <w:t>НАЦІОНАЛЬНИЙ ТЕХНІЧНИЙ УНІВЕРСИТЕТ</w:t>
      </w:r>
    </w:p>
    <w:p w14:paraId="4FC937FE" w14:textId="77777777" w:rsidR="00265851" w:rsidRPr="005F438C" w:rsidRDefault="00265851" w:rsidP="00A14AF0">
      <w:pPr>
        <w:pStyle w:val="1230"/>
        <w:rPr>
          <w:lang w:eastAsia="en-US"/>
        </w:rPr>
      </w:pPr>
      <w:r w:rsidRPr="005F438C">
        <w:rPr>
          <w:lang w:eastAsia="en-US"/>
        </w:rPr>
        <w:t>«ХАРКІВСЬКИЙ ПОЛІТЕХНІЧНИЙ ІНСТИТУТ»</w:t>
      </w:r>
    </w:p>
    <w:p w14:paraId="7575E004" w14:textId="77777777" w:rsidR="00265851" w:rsidRPr="005F438C" w:rsidRDefault="00265851" w:rsidP="00A14AF0">
      <w:pPr>
        <w:pStyle w:val="12105108"/>
        <w:rPr>
          <w:lang w:eastAsia="en-US"/>
        </w:rPr>
      </w:pPr>
      <w:r w:rsidRPr="005F438C">
        <w:rPr>
          <w:lang w:eastAsia="en-US"/>
        </w:rPr>
        <w:t>Кваліфікаційна наукова</w:t>
      </w:r>
    </w:p>
    <w:p w14:paraId="461FE400" w14:textId="77777777" w:rsidR="00265851" w:rsidRPr="005F438C" w:rsidRDefault="00265851" w:rsidP="00A14AF0">
      <w:pPr>
        <w:pStyle w:val="1210560"/>
        <w:rPr>
          <w:lang w:eastAsia="en-US"/>
        </w:rPr>
      </w:pPr>
      <w:r w:rsidRPr="005F438C">
        <w:rPr>
          <w:lang w:eastAsia="en-US"/>
        </w:rPr>
        <w:t>праця на правах рукопису</w:t>
      </w:r>
    </w:p>
    <w:p w14:paraId="507AB93A" w14:textId="77777777" w:rsidR="00265851" w:rsidRPr="005F438C" w:rsidRDefault="00265851" w:rsidP="00A14AF0">
      <w:pPr>
        <w:pStyle w:val="1480"/>
        <w:rPr>
          <w:lang w:eastAsia="en-US"/>
        </w:rPr>
      </w:pPr>
      <w:r w:rsidRPr="005F438C">
        <w:rPr>
          <w:lang w:eastAsia="en-US"/>
        </w:rPr>
        <w:t>КОНДРАТОВ ОЛЕКСІЙ МИХАЙЛОВИЧ</w:t>
      </w:r>
    </w:p>
    <w:p w14:paraId="0F20CF20" w14:textId="77777777" w:rsidR="00265851" w:rsidRPr="005F438C" w:rsidRDefault="00265851" w:rsidP="00A14AF0">
      <w:pPr>
        <w:pStyle w:val="1210"/>
        <w:rPr>
          <w:lang w:eastAsia="en-US"/>
        </w:rPr>
      </w:pPr>
      <w:r w:rsidRPr="005F438C">
        <w:rPr>
          <w:lang w:eastAsia="en-US"/>
        </w:rPr>
        <w:t>ДИСЕРТАЦІЯ</w:t>
      </w:r>
    </w:p>
    <w:p w14:paraId="78B6A50F" w14:textId="77777777" w:rsidR="00265851" w:rsidRPr="005F438C" w:rsidRDefault="00265851" w:rsidP="00A14AF0">
      <w:pPr>
        <w:pStyle w:val="14"/>
        <w:rPr>
          <w:lang w:eastAsia="en-US"/>
        </w:rPr>
      </w:pPr>
      <w:r w:rsidRPr="005F438C">
        <w:rPr>
          <w:lang w:eastAsia="en-US"/>
        </w:rPr>
        <w:t>МОДЕЛІ, МЕТОДИ ТА ІНФОРМАЦІЙНА ТЕХНОЛОГІЯ</w:t>
      </w:r>
    </w:p>
    <w:p w14:paraId="11E7379F" w14:textId="77777777" w:rsidR="00265851" w:rsidRPr="005F438C" w:rsidRDefault="00265851" w:rsidP="00A14AF0">
      <w:pPr>
        <w:pStyle w:val="14"/>
        <w:rPr>
          <w:lang w:eastAsia="en-US"/>
        </w:rPr>
      </w:pPr>
      <w:r w:rsidRPr="005F438C">
        <w:rPr>
          <w:lang w:eastAsia="en-US"/>
        </w:rPr>
        <w:t>ДИСТАНЦІЙНОЇ ІДЕНТИФІКАЦІЇ ПАРАМЕТРІВ ДИНАМІЧНИХ</w:t>
      </w:r>
    </w:p>
    <w:p w14:paraId="6E4D9C4F" w14:textId="77777777" w:rsidR="00265851" w:rsidRPr="005F438C" w:rsidRDefault="00265851" w:rsidP="00A14AF0">
      <w:pPr>
        <w:pStyle w:val="14"/>
        <w:rPr>
          <w:lang w:eastAsia="en-US"/>
        </w:rPr>
      </w:pPr>
      <w:r w:rsidRPr="005F438C">
        <w:rPr>
          <w:lang w:eastAsia="en-US"/>
        </w:rPr>
        <w:t>ОБ’ЄКТІВ</w:t>
      </w:r>
    </w:p>
    <w:p w14:paraId="327282D4" w14:textId="77777777" w:rsidR="00265851" w:rsidRPr="005F438C" w:rsidRDefault="00265851" w:rsidP="00A14AF0">
      <w:pPr>
        <w:pStyle w:val="1250"/>
        <w:rPr>
          <w:lang w:eastAsia="en-US"/>
        </w:rPr>
      </w:pPr>
      <w:r w:rsidRPr="005F438C">
        <w:rPr>
          <w:lang w:eastAsia="en-US"/>
        </w:rPr>
        <w:t>122 – Комп’ютерні науки</w:t>
      </w:r>
    </w:p>
    <w:p w14:paraId="6E11C9DE" w14:textId="77777777" w:rsidR="00265851" w:rsidRPr="005F438C" w:rsidRDefault="00265851" w:rsidP="00A14AF0">
      <w:pPr>
        <w:pStyle w:val="1220"/>
        <w:rPr>
          <w:lang w:eastAsia="en-US"/>
        </w:rPr>
      </w:pPr>
      <w:r w:rsidRPr="005F438C">
        <w:rPr>
          <w:lang w:eastAsia="en-US"/>
        </w:rPr>
        <w:t>Подається на здобуття наукового ступеня доктора філософії</w:t>
      </w:r>
    </w:p>
    <w:p w14:paraId="3B7A3519" w14:textId="77777777" w:rsidR="00265851" w:rsidRPr="005F438C" w:rsidRDefault="00265851" w:rsidP="00A14AF0">
      <w:pPr>
        <w:pStyle w:val="1120"/>
        <w:rPr>
          <w:lang w:eastAsia="en-US"/>
        </w:rPr>
      </w:pPr>
      <w:r w:rsidRPr="005F438C">
        <w:rPr>
          <w:lang w:eastAsia="en-US"/>
        </w:rPr>
        <w:t>Дисертація містить результати власних досліджень. Використання ідей, результатів і текстів інших авторів мають посилання на відповідне джерело</w:t>
      </w:r>
    </w:p>
    <w:p w14:paraId="5A53C5D7" w14:textId="09EED263" w:rsidR="00265851" w:rsidRPr="005F438C" w:rsidRDefault="00D53394" w:rsidP="00A14AF0">
      <w:pPr>
        <w:spacing w:after="800" w:line="259" w:lineRule="auto"/>
        <w:rPr>
          <w:sz w:val="24"/>
          <w:szCs w:val="22"/>
          <w:lang w:eastAsia="en-US"/>
        </w:rPr>
      </w:pPr>
      <w:r w:rsidRPr="00D53394">
        <w:rPr>
          <w:sz w:val="24"/>
          <w:szCs w:val="22"/>
          <w:lang w:eastAsia="en-US"/>
        </w:rPr>
        <w:t>__________</w:t>
      </w:r>
      <w:r w:rsidR="00265851" w:rsidRPr="005F438C">
        <w:rPr>
          <w:sz w:val="24"/>
          <w:szCs w:val="22"/>
          <w:lang w:eastAsia="en-US"/>
        </w:rPr>
        <w:t xml:space="preserve"> О.М. Кондратов</w:t>
      </w:r>
    </w:p>
    <w:p w14:paraId="5AD9A710" w14:textId="77777777" w:rsidR="00265851" w:rsidRPr="005F438C" w:rsidRDefault="00265851" w:rsidP="00A14AF0">
      <w:pPr>
        <w:pStyle w:val="129108"/>
        <w:rPr>
          <w:lang w:eastAsia="en-US"/>
        </w:rPr>
      </w:pPr>
      <w:r w:rsidRPr="005F438C">
        <w:rPr>
          <w:lang w:eastAsia="en-US"/>
        </w:rPr>
        <w:t>Науковий керівник</w:t>
      </w:r>
    </w:p>
    <w:p w14:paraId="6AEB0878" w14:textId="77777777" w:rsidR="00265851" w:rsidRPr="005F438C" w:rsidRDefault="00265851" w:rsidP="00A14AF0">
      <w:pPr>
        <w:pStyle w:val="129108"/>
        <w:rPr>
          <w:lang w:eastAsia="en-US"/>
        </w:rPr>
      </w:pPr>
      <w:r w:rsidRPr="005F438C">
        <w:rPr>
          <w:lang w:eastAsia="en-US"/>
        </w:rPr>
        <w:t>доктор технічних наук, професор</w:t>
      </w:r>
    </w:p>
    <w:p w14:paraId="55B0E6DE" w14:textId="77777777" w:rsidR="00265851" w:rsidRPr="005F438C" w:rsidRDefault="00265851" w:rsidP="00A14AF0">
      <w:pPr>
        <w:pStyle w:val="129100"/>
        <w:rPr>
          <w:lang w:eastAsia="en-US"/>
        </w:rPr>
      </w:pPr>
      <w:r w:rsidRPr="005F438C">
        <w:rPr>
          <w:lang w:eastAsia="en-US"/>
        </w:rPr>
        <w:t>Нікуліна О. М.</w:t>
      </w:r>
    </w:p>
    <w:p w14:paraId="7E95B57A" w14:textId="77777777" w:rsidR="00265851" w:rsidRPr="005F438C" w:rsidRDefault="00265851" w:rsidP="00A14AF0">
      <w:pPr>
        <w:pStyle w:val="12108"/>
        <w:rPr>
          <w:lang w:eastAsia="en-US"/>
        </w:rPr>
      </w:pPr>
      <w:r w:rsidRPr="005F438C">
        <w:rPr>
          <w:lang w:eastAsia="en-US"/>
        </w:rPr>
        <w:t>ХАРКІВ – 2026</w:t>
      </w:r>
    </w:p>
    <w:p w14:paraId="505FF990" w14:textId="77777777" w:rsidR="00AA56AD" w:rsidRPr="005F438C" w:rsidRDefault="00AA56AD" w:rsidP="003C19B8"/>
    <w:p w14:paraId="0CF5E70D" w14:textId="77777777" w:rsidR="00793A5E" w:rsidRPr="005F438C" w:rsidRDefault="00793A5E" w:rsidP="003C19B8">
      <w:r w:rsidRPr="005F438C">
        <w:lastRenderedPageBreak/>
        <w:br w:type="page"/>
      </w:r>
    </w:p>
    <w:bookmarkStart w:id="0" w:name="_Toc227583609" w:displacedByCustomXml="next"/>
    <w:sdt>
      <w:sdtPr>
        <w:rPr>
          <w:b w:val="0"/>
          <w:caps w:val="0"/>
          <w:sz w:val="20"/>
          <w:lang w:eastAsia="ja-JP"/>
        </w:rPr>
        <w:id w:val="1497068864"/>
        <w:docPartObj>
          <w:docPartGallery w:val="Table of Contents"/>
          <w:docPartUnique/>
        </w:docPartObj>
      </w:sdtPr>
      <w:sdtEndPr>
        <w:rPr>
          <w:bCs/>
        </w:rPr>
      </w:sdtEndPr>
      <w:sdtContent>
        <w:p w14:paraId="50AD9A1D" w14:textId="77777777" w:rsidR="00270603" w:rsidRPr="005F438C" w:rsidRDefault="00000000">
          <w:pPr>
            <w:pStyle w:val="1"/>
          </w:pPr>
          <w:r w:rsidRPr="005F438C">
            <w:t>Анотація</w:t>
          </w:r>
          <w:bookmarkEnd w:id="0"/>
        </w:p>
        <w:p w14:paraId="2EFE33D0" w14:textId="77777777" w:rsidR="007853CD" w:rsidRPr="005F438C" w:rsidRDefault="007853CD" w:rsidP="007853CD">
          <w:pPr>
            <w:pStyle w:val="a2"/>
          </w:pPr>
          <w:r w:rsidRPr="005F438C">
            <w:t>Кондратов О.М. Моделі, методи та інформаційна технологія дистанційної ідентифікації параметрів динамічних об’єктів. – Кваліфікаційна наукова праця на правах рукопису.</w:t>
          </w:r>
        </w:p>
        <w:p w14:paraId="69166DE7" w14:textId="77777777" w:rsidR="007853CD" w:rsidRPr="005F438C" w:rsidRDefault="007853CD" w:rsidP="007853CD">
          <w:pPr>
            <w:pStyle w:val="a2"/>
          </w:pPr>
          <w:r w:rsidRPr="005F438C">
            <w:t>Дисертація на здобуття наукового ступеня доктора філософії за спеціальністю 122 «Комп’ютерні науки», Національний технічний університет «Харківський політехнічний інститут», Міністерство освіти і науки України, Харків, 2026.</w:t>
          </w:r>
        </w:p>
        <w:p w14:paraId="1C8331BA" w14:textId="77777777" w:rsidR="007853CD" w:rsidRPr="005F438C" w:rsidRDefault="007853CD" w:rsidP="007853CD">
          <w:pPr>
            <w:pStyle w:val="a2"/>
          </w:pPr>
          <w:r w:rsidRPr="005F438C">
            <w:t xml:space="preserve">Дисертаційне дослідження присвячене вирішенню актуальної науково-технічної задачі підвищення точності, надійності та адаптивності дистанційної ідентифікації параметрів динамічних об’єктів, що рухаються у просторі, на основі розробки моделей, методів та інформаційної технології, які поєднують </w:t>
          </w:r>
          <w:proofErr w:type="spellStart"/>
          <w:r w:rsidRPr="005F438C">
            <w:t>трансформерні</w:t>
          </w:r>
          <w:proofErr w:type="spellEnd"/>
          <w:r w:rsidRPr="005F438C">
            <w:t xml:space="preserve"> моделі виявлення об’єктів, алгоритми оптичного потоку та методи обчислювального інтелекту.</w:t>
          </w:r>
        </w:p>
        <w:p w14:paraId="70177B3E" w14:textId="77777777" w:rsidR="007853CD" w:rsidRPr="005F438C" w:rsidRDefault="007853CD" w:rsidP="007853CD">
          <w:pPr>
            <w:pStyle w:val="a2"/>
          </w:pPr>
          <w:r w:rsidRPr="005F438C">
            <w:t xml:space="preserve">Об’єкт дослідження – процес дистанційної ідентифікації параметрів динамічних об’єктів у </w:t>
          </w:r>
          <w:proofErr w:type="spellStart"/>
          <w:r w:rsidRPr="005F438C">
            <w:t>відеопотоках</w:t>
          </w:r>
          <w:proofErr w:type="spellEnd"/>
          <w:r w:rsidRPr="005F438C">
            <w:t xml:space="preserve"> та сенсорних даних.</w:t>
          </w:r>
        </w:p>
        <w:p w14:paraId="4FDFEF16" w14:textId="77777777" w:rsidR="007853CD" w:rsidRPr="005F438C" w:rsidRDefault="007853CD" w:rsidP="007853CD">
          <w:pPr>
            <w:pStyle w:val="a2"/>
          </w:pPr>
          <w:r w:rsidRPr="005F438C">
            <w:t xml:space="preserve">Предмет дослідження – моделі, методи та інформаційна технологія визначення просторових, кінематичних і структурних параметрів динамічних об’єктів на основі </w:t>
          </w:r>
          <w:proofErr w:type="spellStart"/>
          <w:r w:rsidRPr="005F438C">
            <w:t>трансформерів</w:t>
          </w:r>
          <w:proofErr w:type="spellEnd"/>
          <w:r w:rsidRPr="005F438C">
            <w:t xml:space="preserve">, оптичного потоку, </w:t>
          </w:r>
          <w:proofErr w:type="spellStart"/>
          <w:r w:rsidRPr="005F438C">
            <w:t>нейромережевої</w:t>
          </w:r>
          <w:proofErr w:type="spellEnd"/>
          <w:r w:rsidRPr="005F438C">
            <w:t xml:space="preserve"> оцінки глибини та ансамблевих методів.</w:t>
          </w:r>
        </w:p>
        <w:p w14:paraId="5CE3F8AE" w14:textId="77777777" w:rsidR="007853CD" w:rsidRPr="005F438C" w:rsidRDefault="007853CD" w:rsidP="007853CD">
          <w:pPr>
            <w:pStyle w:val="a2"/>
          </w:pPr>
          <w:r w:rsidRPr="005F438C">
            <w:t>Метою дисертаційної роботи є підвищення точності, надійності та адаптивності дистанційної ідентифікації параметрів динамічних об’єктів.</w:t>
          </w:r>
        </w:p>
        <w:p w14:paraId="30C81550" w14:textId="77777777" w:rsidR="007853CD" w:rsidRPr="005F438C" w:rsidRDefault="007853CD" w:rsidP="007853CD">
          <w:pPr>
            <w:pStyle w:val="a2"/>
          </w:pPr>
          <w:r w:rsidRPr="005F438C">
            <w:t>У вступі обґрунтовано актуальність проблеми, визначено мету, об’єкт і предмет дослідження, сформульовано наукову новизну, практичне значення одержаних результатів, описано методи дослідження, вказано елементи апробації наукових результатів та інформацію про публікації за темою дисертації.</w:t>
          </w:r>
        </w:p>
        <w:p w14:paraId="06E65956" w14:textId="77777777" w:rsidR="007853CD" w:rsidRPr="005F438C" w:rsidRDefault="007853CD" w:rsidP="007853CD">
          <w:pPr>
            <w:pStyle w:val="a2"/>
          </w:pPr>
          <w:r w:rsidRPr="005F438C">
            <w:t>У першому розділі проаналізовано сучасні задачі та методи дистанційної ідентифікації параметрів динамічних об’єктів, визначено основні параметри, що підлягають оцінюванню, та розглянуто інформаційні технології комп’ютерного зору.</w:t>
          </w:r>
        </w:p>
        <w:p w14:paraId="4DFDDF5B" w14:textId="77777777" w:rsidR="007853CD" w:rsidRPr="005F438C" w:rsidRDefault="007853CD" w:rsidP="007853CD">
          <w:pPr>
            <w:pStyle w:val="a2"/>
          </w:pPr>
          <w:r w:rsidRPr="005F438C">
            <w:lastRenderedPageBreak/>
            <w:t xml:space="preserve">У другому розділі досліджено методичну основу дистанційної ідентифікації: класичні алгоритми оптичного потоку, </w:t>
          </w:r>
          <w:proofErr w:type="spellStart"/>
          <w:r w:rsidRPr="005F438C">
            <w:t>нейромережеві</w:t>
          </w:r>
          <w:proofErr w:type="spellEnd"/>
          <w:r w:rsidRPr="005F438C">
            <w:t xml:space="preserve"> моделі аналізу руху, ансамблеві підходи та способи їх інтеграції.</w:t>
          </w:r>
        </w:p>
        <w:p w14:paraId="1F6E78DB" w14:textId="77777777" w:rsidR="007853CD" w:rsidRPr="005F438C" w:rsidRDefault="007853CD" w:rsidP="007853CD">
          <w:pPr>
            <w:pStyle w:val="a2"/>
          </w:pPr>
          <w:r w:rsidRPr="005F438C">
            <w:t xml:space="preserve">У третьому розділі сформовано моделі дистанційної ідентифікації параметрів динамічних об’єктів за відеоданими, розглянуто концепцію побудови моделей, визначення параметрів за допомогою </w:t>
          </w:r>
          <w:proofErr w:type="spellStart"/>
          <w:r w:rsidRPr="005F438C">
            <w:t>трансформерів</w:t>
          </w:r>
          <w:proofErr w:type="spellEnd"/>
          <w:r w:rsidRPr="005F438C">
            <w:t xml:space="preserve"> і оптичного потоку.</w:t>
          </w:r>
        </w:p>
        <w:p w14:paraId="6C1F3861" w14:textId="77777777" w:rsidR="007853CD" w:rsidRPr="005F438C" w:rsidRDefault="007853CD" w:rsidP="007853CD">
          <w:pPr>
            <w:pStyle w:val="a2"/>
          </w:pPr>
          <w:r w:rsidRPr="005F438C">
            <w:t xml:space="preserve">У четвертому розділі описано структуру та програмну реалізацію інформаційної технології дистанційної ідентифікації, наведено результати експериментального поєднання </w:t>
          </w:r>
          <w:proofErr w:type="spellStart"/>
          <w:r w:rsidRPr="005F438C">
            <w:t>трансформерів</w:t>
          </w:r>
          <w:proofErr w:type="spellEnd"/>
          <w:r w:rsidRPr="005F438C">
            <w:t>, методів оптичного потоку, оцінювання глибини та ансамблевих підходів.</w:t>
          </w:r>
        </w:p>
        <w:p w14:paraId="04C2E4BE" w14:textId="77777777" w:rsidR="007853CD" w:rsidRPr="005F438C" w:rsidRDefault="007853CD" w:rsidP="007853CD">
          <w:pPr>
            <w:pStyle w:val="a2"/>
          </w:pPr>
          <w:r w:rsidRPr="005F438C">
            <w:t>У висновках узагальнено досягнення поставленої мети.</w:t>
          </w:r>
        </w:p>
        <w:p w14:paraId="43CDF81B" w14:textId="77777777" w:rsidR="00270603" w:rsidRPr="005F438C" w:rsidRDefault="007853CD" w:rsidP="007853CD">
          <w:pPr>
            <w:pStyle w:val="a2"/>
          </w:pPr>
          <w:r w:rsidRPr="005F438C">
            <w:t xml:space="preserve">Ключові слова: </w:t>
          </w:r>
          <w:r w:rsidR="007945AE" w:rsidRPr="005F438C">
            <w:t>інтелектуальні технології, нейронна мережа, модель, технологія, глибоке навчання, інформаційна система, інформаційні технології, штучні нейронні мережі, ідентифікація, згорткові нейронні мережі, програмне забезпечення, виявлення об'єктів</w:t>
          </w:r>
          <w:r w:rsidRPr="005F438C">
            <w:t>.</w:t>
          </w:r>
        </w:p>
        <w:p w14:paraId="4FB40EA8" w14:textId="77777777" w:rsidR="00270603" w:rsidRPr="005F438C" w:rsidRDefault="00270603">
          <w:pPr>
            <w:pStyle w:val="a2"/>
          </w:pPr>
        </w:p>
        <w:p w14:paraId="49A31D9F" w14:textId="77777777" w:rsidR="00270603" w:rsidRPr="005F438C" w:rsidRDefault="00000000">
          <w:r w:rsidRPr="005F438C">
            <w:br w:type="page"/>
          </w:r>
        </w:p>
        <w:p w14:paraId="11B42765" w14:textId="77777777" w:rsidR="00270603" w:rsidRPr="005F438C" w:rsidRDefault="00000000">
          <w:pPr>
            <w:pStyle w:val="1"/>
          </w:pPr>
          <w:bookmarkStart w:id="1" w:name="_Toc227583610"/>
          <w:r w:rsidRPr="005F438C">
            <w:lastRenderedPageBreak/>
            <w:t>ABSTRACT</w:t>
          </w:r>
          <w:bookmarkEnd w:id="1"/>
        </w:p>
        <w:p w14:paraId="4757FDDF" w14:textId="77777777" w:rsidR="00270603" w:rsidRPr="00511708" w:rsidRDefault="007945AE">
          <w:pPr>
            <w:pStyle w:val="a2"/>
            <w:rPr>
              <w:lang w:val="en-US"/>
            </w:rPr>
          </w:pPr>
          <w:r w:rsidRPr="00511708">
            <w:rPr>
              <w:lang w:val="en-US"/>
            </w:rPr>
            <w:t xml:space="preserve">Kondratov O.M. Models, methods and information technology for remote identification of parameters of dynamic objects. – A qualification scientific paper on the rights of a manuscript. Dissertation for the degree of Doctor of Philosophy (PhD) in specialty 122 «Computer Sciences» – National Technical University «Kharkiv Polytechnic Institute», Ministry of Education and Science of Ukraine, Kharkiv, 2026. The dissertation research is devoted to solving an urgent scientific and technical problem of increasing the accuracy, reliability and adaptability of remote identification of parameters of dynamic objects moving in space. This is achieved through the development of models, methods and information technology that combine transformer-based object detection, optical flow algorithms, and computational intelligence methods. The object of research is the process of remote identification of parameters of dynamic objects in video streams and sensor data. The subject of research is models, methods and information technology for determining spatial, kinematic and structural parameters of dynamic objects based on transformers, optical flow, neural network depth estimation and ensemble methods. The purpose of the dissertation is to increase the accuracy, reliability and adaptability of remote identification of parameters of dynamic objects. The introduction grounds the relevance of the problem, defines the purpose, object and subject of the research, formulates the scientific novelty and practical significance of the findings, describes the research methods, indicates the elements of validation of scientific results and information on publications. The first chapter analyzes modern tasks and methods of remote identification of dynamic object parameters, defines the main parameters to be estimated, and reviews computer vision information technologies. The second chapter investigates the methodological basis of remote identification: classical optical flow algorithms, neural network motion analysis models, ensemble approaches and methods of their integration. The third chapter formulates models for remote identification of dynamic object parameters from video data, considers the concept of model construction, parameter determination using transformers and optical flow. The fourth chapter describes the structure and software implementation of </w:t>
          </w:r>
          <w:proofErr w:type="gramStart"/>
          <w:r w:rsidRPr="00511708">
            <w:rPr>
              <w:lang w:val="en-US"/>
            </w:rPr>
            <w:t>the information</w:t>
          </w:r>
          <w:proofErr w:type="gramEnd"/>
          <w:r w:rsidRPr="00511708">
            <w:rPr>
              <w:lang w:val="en-US"/>
            </w:rPr>
            <w:t xml:space="preserve"> technology for remote identification, presents the results of experimental </w:t>
          </w:r>
          <w:r w:rsidRPr="00511708">
            <w:rPr>
              <w:lang w:val="en-US"/>
            </w:rPr>
            <w:lastRenderedPageBreak/>
            <w:t>combination of transformers, optical flow methods, depth estimation and ensemble approaches. The conclusions summarize the achievement of the stated goal.</w:t>
          </w:r>
        </w:p>
        <w:p w14:paraId="15B325FC" w14:textId="77777777" w:rsidR="00270603" w:rsidRPr="00511708" w:rsidRDefault="00000000">
          <w:pPr>
            <w:pStyle w:val="a2"/>
            <w:rPr>
              <w:lang w:val="en-US"/>
            </w:rPr>
          </w:pPr>
          <w:r w:rsidRPr="00511708">
            <w:rPr>
              <w:lang w:val="en-US"/>
            </w:rPr>
            <w:t xml:space="preserve">Keywords: </w:t>
          </w:r>
          <w:r w:rsidR="007853CD" w:rsidRPr="00511708">
            <w:rPr>
              <w:lang w:val="en-US"/>
            </w:rPr>
            <w:t>intelligent technologies, neural network, model, technology, deep learning, information system, information technology, artificial neural networks, identification, convolutional neural networks, software, object detection</w:t>
          </w:r>
          <w:r w:rsidRPr="00511708">
            <w:rPr>
              <w:lang w:val="en-US"/>
            </w:rPr>
            <w:t>.</w:t>
          </w:r>
        </w:p>
        <w:p w14:paraId="14C50373" w14:textId="77777777" w:rsidR="00270603" w:rsidRPr="005F438C" w:rsidRDefault="00000000">
          <w:r w:rsidRPr="005F438C">
            <w:br w:type="page"/>
          </w:r>
        </w:p>
        <w:p w14:paraId="65221084" w14:textId="77777777" w:rsidR="00C93AF1" w:rsidRPr="005F438C" w:rsidRDefault="00C93AF1" w:rsidP="00C625FA">
          <w:pPr>
            <w:pStyle w:val="1"/>
          </w:pPr>
          <w:bookmarkStart w:id="2" w:name="_Toc227583611"/>
          <w:r w:rsidRPr="005F438C">
            <w:rPr>
              <w:bCs/>
            </w:rPr>
            <w:lastRenderedPageBreak/>
            <w:t>Зміст</w:t>
          </w:r>
          <w:bookmarkEnd w:id="2"/>
        </w:p>
        <w:p w14:paraId="0D1B1960" w14:textId="3EC42232" w:rsidR="00511708" w:rsidRDefault="00C93AF1">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r w:rsidRPr="005F438C">
            <w:fldChar w:fldCharType="begin"/>
          </w:r>
          <w:r w:rsidRPr="005F438C">
            <w:instrText xml:space="preserve"> TOC \o "1-3" \h \z \u </w:instrText>
          </w:r>
          <w:r w:rsidRPr="005F438C">
            <w:fldChar w:fldCharType="separate"/>
          </w:r>
          <w:hyperlink w:anchor="_Toc227583609" w:history="1">
            <w:r w:rsidR="00511708" w:rsidRPr="00B971BA">
              <w:rPr>
                <w:rStyle w:val="af2"/>
                <w:noProof/>
              </w:rPr>
              <w:t>Анотація</w:t>
            </w:r>
            <w:r w:rsidR="00511708">
              <w:rPr>
                <w:noProof/>
                <w:webHidden/>
              </w:rPr>
              <w:tab/>
            </w:r>
            <w:r w:rsidR="00511708">
              <w:rPr>
                <w:noProof/>
                <w:webHidden/>
              </w:rPr>
              <w:fldChar w:fldCharType="begin"/>
            </w:r>
            <w:r w:rsidR="00511708">
              <w:rPr>
                <w:noProof/>
                <w:webHidden/>
              </w:rPr>
              <w:instrText xml:space="preserve"> PAGEREF _Toc227583609 \h </w:instrText>
            </w:r>
            <w:r w:rsidR="00511708">
              <w:rPr>
                <w:noProof/>
                <w:webHidden/>
              </w:rPr>
            </w:r>
            <w:r w:rsidR="00511708">
              <w:rPr>
                <w:noProof/>
                <w:webHidden/>
              </w:rPr>
              <w:fldChar w:fldCharType="separate"/>
            </w:r>
            <w:r w:rsidR="00511708">
              <w:rPr>
                <w:noProof/>
                <w:webHidden/>
              </w:rPr>
              <w:t>3</w:t>
            </w:r>
            <w:r w:rsidR="00511708">
              <w:rPr>
                <w:noProof/>
                <w:webHidden/>
              </w:rPr>
              <w:fldChar w:fldCharType="end"/>
            </w:r>
          </w:hyperlink>
        </w:p>
        <w:p w14:paraId="63A9305E" w14:textId="6B4BAE81"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10" w:history="1">
            <w:r w:rsidRPr="00B971BA">
              <w:rPr>
                <w:rStyle w:val="af2"/>
                <w:noProof/>
              </w:rPr>
              <w:t>ABSTRACT</w:t>
            </w:r>
            <w:r>
              <w:rPr>
                <w:noProof/>
                <w:webHidden/>
              </w:rPr>
              <w:tab/>
            </w:r>
            <w:r>
              <w:rPr>
                <w:noProof/>
                <w:webHidden/>
              </w:rPr>
              <w:fldChar w:fldCharType="begin"/>
            </w:r>
            <w:r>
              <w:rPr>
                <w:noProof/>
                <w:webHidden/>
              </w:rPr>
              <w:instrText xml:space="preserve"> PAGEREF _Toc227583610 \h </w:instrText>
            </w:r>
            <w:r>
              <w:rPr>
                <w:noProof/>
                <w:webHidden/>
              </w:rPr>
            </w:r>
            <w:r>
              <w:rPr>
                <w:noProof/>
                <w:webHidden/>
              </w:rPr>
              <w:fldChar w:fldCharType="separate"/>
            </w:r>
            <w:r>
              <w:rPr>
                <w:noProof/>
                <w:webHidden/>
              </w:rPr>
              <w:t>5</w:t>
            </w:r>
            <w:r>
              <w:rPr>
                <w:noProof/>
                <w:webHidden/>
              </w:rPr>
              <w:fldChar w:fldCharType="end"/>
            </w:r>
          </w:hyperlink>
        </w:p>
        <w:p w14:paraId="6CB184B3" w14:textId="30F7CC3D"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11" w:history="1">
            <w:r w:rsidRPr="00B971BA">
              <w:rPr>
                <w:rStyle w:val="af2"/>
                <w:bCs/>
                <w:noProof/>
              </w:rPr>
              <w:t>Зміст</w:t>
            </w:r>
            <w:r>
              <w:rPr>
                <w:noProof/>
                <w:webHidden/>
              </w:rPr>
              <w:tab/>
            </w:r>
            <w:r>
              <w:rPr>
                <w:noProof/>
                <w:webHidden/>
              </w:rPr>
              <w:fldChar w:fldCharType="begin"/>
            </w:r>
            <w:r>
              <w:rPr>
                <w:noProof/>
                <w:webHidden/>
              </w:rPr>
              <w:instrText xml:space="preserve"> PAGEREF _Toc227583611 \h </w:instrText>
            </w:r>
            <w:r>
              <w:rPr>
                <w:noProof/>
                <w:webHidden/>
              </w:rPr>
            </w:r>
            <w:r>
              <w:rPr>
                <w:noProof/>
                <w:webHidden/>
              </w:rPr>
              <w:fldChar w:fldCharType="separate"/>
            </w:r>
            <w:r>
              <w:rPr>
                <w:noProof/>
                <w:webHidden/>
              </w:rPr>
              <w:t>7</w:t>
            </w:r>
            <w:r>
              <w:rPr>
                <w:noProof/>
                <w:webHidden/>
              </w:rPr>
              <w:fldChar w:fldCharType="end"/>
            </w:r>
          </w:hyperlink>
        </w:p>
        <w:p w14:paraId="713CBF36" w14:textId="4C98F2CD"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12" w:history="1">
            <w:r w:rsidRPr="00B971BA">
              <w:rPr>
                <w:rStyle w:val="af2"/>
                <w:bCs/>
                <w:noProof/>
              </w:rPr>
              <w:t>Список умовних позначень</w:t>
            </w:r>
            <w:r>
              <w:rPr>
                <w:noProof/>
                <w:webHidden/>
              </w:rPr>
              <w:tab/>
            </w:r>
            <w:r>
              <w:rPr>
                <w:noProof/>
                <w:webHidden/>
              </w:rPr>
              <w:fldChar w:fldCharType="begin"/>
            </w:r>
            <w:r>
              <w:rPr>
                <w:noProof/>
                <w:webHidden/>
              </w:rPr>
              <w:instrText xml:space="preserve"> PAGEREF _Toc227583612 \h </w:instrText>
            </w:r>
            <w:r>
              <w:rPr>
                <w:noProof/>
                <w:webHidden/>
              </w:rPr>
            </w:r>
            <w:r>
              <w:rPr>
                <w:noProof/>
                <w:webHidden/>
              </w:rPr>
              <w:fldChar w:fldCharType="separate"/>
            </w:r>
            <w:r>
              <w:rPr>
                <w:noProof/>
                <w:webHidden/>
              </w:rPr>
              <w:t>9</w:t>
            </w:r>
            <w:r>
              <w:rPr>
                <w:noProof/>
                <w:webHidden/>
              </w:rPr>
              <w:fldChar w:fldCharType="end"/>
            </w:r>
          </w:hyperlink>
        </w:p>
        <w:p w14:paraId="428061F2" w14:textId="118C15E1"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13" w:history="1">
            <w:r w:rsidRPr="00B971BA">
              <w:rPr>
                <w:rStyle w:val="af2"/>
                <w:noProof/>
              </w:rPr>
              <w:t>Вступ</w:t>
            </w:r>
            <w:r>
              <w:rPr>
                <w:noProof/>
                <w:webHidden/>
              </w:rPr>
              <w:tab/>
            </w:r>
            <w:r>
              <w:rPr>
                <w:noProof/>
                <w:webHidden/>
              </w:rPr>
              <w:fldChar w:fldCharType="begin"/>
            </w:r>
            <w:r>
              <w:rPr>
                <w:noProof/>
                <w:webHidden/>
              </w:rPr>
              <w:instrText xml:space="preserve"> PAGEREF _Toc227583613 \h </w:instrText>
            </w:r>
            <w:r>
              <w:rPr>
                <w:noProof/>
                <w:webHidden/>
              </w:rPr>
            </w:r>
            <w:r>
              <w:rPr>
                <w:noProof/>
                <w:webHidden/>
              </w:rPr>
              <w:fldChar w:fldCharType="separate"/>
            </w:r>
            <w:r>
              <w:rPr>
                <w:noProof/>
                <w:webHidden/>
              </w:rPr>
              <w:t>11</w:t>
            </w:r>
            <w:r>
              <w:rPr>
                <w:noProof/>
                <w:webHidden/>
              </w:rPr>
              <w:fldChar w:fldCharType="end"/>
            </w:r>
          </w:hyperlink>
        </w:p>
        <w:p w14:paraId="523A46F9" w14:textId="3E7672F4"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14" w:history="1">
            <w:r w:rsidRPr="00B971BA">
              <w:rPr>
                <w:rStyle w:val="af2"/>
                <w:noProof/>
              </w:rPr>
              <w:t>Розділ 1 АНАЛІЗ ЗАДАЧ ТА МЕТОДІВ ДИСТАНЦІЙНОЇ ІДЕНТИФІКАЦІЇ ПАРАМЕТРІВ ДИНАМІЧНИХ ОБ’ЄКТІВ1</w:t>
            </w:r>
            <w:r>
              <w:rPr>
                <w:noProof/>
                <w:webHidden/>
              </w:rPr>
              <w:tab/>
            </w:r>
            <w:r>
              <w:rPr>
                <w:noProof/>
                <w:webHidden/>
              </w:rPr>
              <w:fldChar w:fldCharType="begin"/>
            </w:r>
            <w:r>
              <w:rPr>
                <w:noProof/>
                <w:webHidden/>
              </w:rPr>
              <w:instrText xml:space="preserve"> PAGEREF _Toc227583614 \h </w:instrText>
            </w:r>
            <w:r>
              <w:rPr>
                <w:noProof/>
                <w:webHidden/>
              </w:rPr>
            </w:r>
            <w:r>
              <w:rPr>
                <w:noProof/>
                <w:webHidden/>
              </w:rPr>
              <w:fldChar w:fldCharType="separate"/>
            </w:r>
            <w:r>
              <w:rPr>
                <w:noProof/>
                <w:webHidden/>
              </w:rPr>
              <w:t>14</w:t>
            </w:r>
            <w:r>
              <w:rPr>
                <w:noProof/>
                <w:webHidden/>
              </w:rPr>
              <w:fldChar w:fldCharType="end"/>
            </w:r>
          </w:hyperlink>
        </w:p>
        <w:p w14:paraId="20C191EE" w14:textId="59ED4767"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15" w:history="1">
            <w:r w:rsidRPr="00B971BA">
              <w:rPr>
                <w:rStyle w:val="af2"/>
                <w:noProof/>
              </w:rPr>
              <w:t>1.1 Динамічні об’єкти як об’єкти дистанційної ідентифікації</w:t>
            </w:r>
            <w:r>
              <w:rPr>
                <w:noProof/>
                <w:webHidden/>
              </w:rPr>
              <w:tab/>
            </w:r>
            <w:r>
              <w:rPr>
                <w:noProof/>
                <w:webHidden/>
              </w:rPr>
              <w:fldChar w:fldCharType="begin"/>
            </w:r>
            <w:r>
              <w:rPr>
                <w:noProof/>
                <w:webHidden/>
              </w:rPr>
              <w:instrText xml:space="preserve"> PAGEREF _Toc227583615 \h </w:instrText>
            </w:r>
            <w:r>
              <w:rPr>
                <w:noProof/>
                <w:webHidden/>
              </w:rPr>
            </w:r>
            <w:r>
              <w:rPr>
                <w:noProof/>
                <w:webHidden/>
              </w:rPr>
              <w:fldChar w:fldCharType="separate"/>
            </w:r>
            <w:r>
              <w:rPr>
                <w:noProof/>
                <w:webHidden/>
              </w:rPr>
              <w:t>14</w:t>
            </w:r>
            <w:r>
              <w:rPr>
                <w:noProof/>
                <w:webHidden/>
              </w:rPr>
              <w:fldChar w:fldCharType="end"/>
            </w:r>
          </w:hyperlink>
        </w:p>
        <w:p w14:paraId="3D081846" w14:textId="697D930D"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16" w:history="1">
            <w:r w:rsidRPr="00B971BA">
              <w:rPr>
                <w:rStyle w:val="af2"/>
                <w:noProof/>
              </w:rPr>
              <w:t>1.2 Класифікація параметрів та методів ідентифікації</w:t>
            </w:r>
            <w:r>
              <w:rPr>
                <w:noProof/>
                <w:webHidden/>
              </w:rPr>
              <w:tab/>
            </w:r>
            <w:r>
              <w:rPr>
                <w:noProof/>
                <w:webHidden/>
              </w:rPr>
              <w:fldChar w:fldCharType="begin"/>
            </w:r>
            <w:r>
              <w:rPr>
                <w:noProof/>
                <w:webHidden/>
              </w:rPr>
              <w:instrText xml:space="preserve"> PAGEREF _Toc227583616 \h </w:instrText>
            </w:r>
            <w:r>
              <w:rPr>
                <w:noProof/>
                <w:webHidden/>
              </w:rPr>
            </w:r>
            <w:r>
              <w:rPr>
                <w:noProof/>
                <w:webHidden/>
              </w:rPr>
              <w:fldChar w:fldCharType="separate"/>
            </w:r>
            <w:r>
              <w:rPr>
                <w:noProof/>
                <w:webHidden/>
              </w:rPr>
              <w:t>18</w:t>
            </w:r>
            <w:r>
              <w:rPr>
                <w:noProof/>
                <w:webHidden/>
              </w:rPr>
              <w:fldChar w:fldCharType="end"/>
            </w:r>
          </w:hyperlink>
        </w:p>
        <w:p w14:paraId="7A9813D6" w14:textId="5ADB0B1A"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17" w:history="1">
            <w:r w:rsidRPr="00B971BA">
              <w:rPr>
                <w:rStyle w:val="af2"/>
                <w:noProof/>
              </w:rPr>
              <w:t>1.3 Інформаційні технології дистанційної ідентифікації</w:t>
            </w:r>
            <w:r>
              <w:rPr>
                <w:noProof/>
                <w:webHidden/>
              </w:rPr>
              <w:tab/>
            </w:r>
            <w:r>
              <w:rPr>
                <w:noProof/>
                <w:webHidden/>
              </w:rPr>
              <w:fldChar w:fldCharType="begin"/>
            </w:r>
            <w:r>
              <w:rPr>
                <w:noProof/>
                <w:webHidden/>
              </w:rPr>
              <w:instrText xml:space="preserve"> PAGEREF _Toc227583617 \h </w:instrText>
            </w:r>
            <w:r>
              <w:rPr>
                <w:noProof/>
                <w:webHidden/>
              </w:rPr>
            </w:r>
            <w:r>
              <w:rPr>
                <w:noProof/>
                <w:webHidden/>
              </w:rPr>
              <w:fldChar w:fldCharType="separate"/>
            </w:r>
            <w:r>
              <w:rPr>
                <w:noProof/>
                <w:webHidden/>
              </w:rPr>
              <w:t>19</w:t>
            </w:r>
            <w:r>
              <w:rPr>
                <w:noProof/>
                <w:webHidden/>
              </w:rPr>
              <w:fldChar w:fldCharType="end"/>
            </w:r>
          </w:hyperlink>
        </w:p>
        <w:p w14:paraId="373DF3DA" w14:textId="2DBBD28A"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18" w:history="1">
            <w:r w:rsidRPr="00B971BA">
              <w:rPr>
                <w:rStyle w:val="af2"/>
                <w:noProof/>
              </w:rPr>
              <w:t>1.4 Моделі динамічних об’єктів</w:t>
            </w:r>
            <w:r>
              <w:rPr>
                <w:noProof/>
                <w:webHidden/>
              </w:rPr>
              <w:tab/>
            </w:r>
            <w:r>
              <w:rPr>
                <w:noProof/>
                <w:webHidden/>
              </w:rPr>
              <w:fldChar w:fldCharType="begin"/>
            </w:r>
            <w:r>
              <w:rPr>
                <w:noProof/>
                <w:webHidden/>
              </w:rPr>
              <w:instrText xml:space="preserve"> PAGEREF _Toc227583618 \h </w:instrText>
            </w:r>
            <w:r>
              <w:rPr>
                <w:noProof/>
                <w:webHidden/>
              </w:rPr>
            </w:r>
            <w:r>
              <w:rPr>
                <w:noProof/>
                <w:webHidden/>
              </w:rPr>
              <w:fldChar w:fldCharType="separate"/>
            </w:r>
            <w:r>
              <w:rPr>
                <w:noProof/>
                <w:webHidden/>
              </w:rPr>
              <w:t>25</w:t>
            </w:r>
            <w:r>
              <w:rPr>
                <w:noProof/>
                <w:webHidden/>
              </w:rPr>
              <w:fldChar w:fldCharType="end"/>
            </w:r>
          </w:hyperlink>
        </w:p>
        <w:p w14:paraId="5EC0B674" w14:textId="2E84EACE"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19" w:history="1">
            <w:r w:rsidRPr="00B971BA">
              <w:rPr>
                <w:rStyle w:val="af2"/>
                <w:noProof/>
              </w:rPr>
              <w:t>1.5</w:t>
            </w:r>
            <w:r w:rsidRPr="00B971BA">
              <w:rPr>
                <w:rStyle w:val="af2"/>
                <w:noProof/>
                <w:lang w:eastAsia="ja-JP"/>
              </w:rPr>
              <w:t xml:space="preserve"> </w:t>
            </w:r>
            <w:r w:rsidRPr="00B971BA">
              <w:rPr>
                <w:rStyle w:val="af2"/>
                <w:noProof/>
              </w:rPr>
              <w:t>Методи обчислювального інтелекту в задачах ідентифікації</w:t>
            </w:r>
            <w:r>
              <w:rPr>
                <w:noProof/>
                <w:webHidden/>
              </w:rPr>
              <w:tab/>
            </w:r>
            <w:r>
              <w:rPr>
                <w:noProof/>
                <w:webHidden/>
              </w:rPr>
              <w:fldChar w:fldCharType="begin"/>
            </w:r>
            <w:r>
              <w:rPr>
                <w:noProof/>
                <w:webHidden/>
              </w:rPr>
              <w:instrText xml:space="preserve"> PAGEREF _Toc227583619 \h </w:instrText>
            </w:r>
            <w:r>
              <w:rPr>
                <w:noProof/>
                <w:webHidden/>
              </w:rPr>
            </w:r>
            <w:r>
              <w:rPr>
                <w:noProof/>
                <w:webHidden/>
              </w:rPr>
              <w:fldChar w:fldCharType="separate"/>
            </w:r>
            <w:r>
              <w:rPr>
                <w:noProof/>
                <w:webHidden/>
              </w:rPr>
              <w:t>25</w:t>
            </w:r>
            <w:r>
              <w:rPr>
                <w:noProof/>
                <w:webHidden/>
              </w:rPr>
              <w:fldChar w:fldCharType="end"/>
            </w:r>
          </w:hyperlink>
        </w:p>
        <w:p w14:paraId="22246C30" w14:textId="3453D213"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20" w:history="1">
            <w:r w:rsidRPr="00B971BA">
              <w:rPr>
                <w:rStyle w:val="af2"/>
                <w:noProof/>
              </w:rPr>
              <w:t>1.6 Мета та задачі дослідження</w:t>
            </w:r>
            <w:r>
              <w:rPr>
                <w:noProof/>
                <w:webHidden/>
              </w:rPr>
              <w:tab/>
            </w:r>
            <w:r>
              <w:rPr>
                <w:noProof/>
                <w:webHidden/>
              </w:rPr>
              <w:fldChar w:fldCharType="begin"/>
            </w:r>
            <w:r>
              <w:rPr>
                <w:noProof/>
                <w:webHidden/>
              </w:rPr>
              <w:instrText xml:space="preserve"> PAGEREF _Toc227583620 \h </w:instrText>
            </w:r>
            <w:r>
              <w:rPr>
                <w:noProof/>
                <w:webHidden/>
              </w:rPr>
            </w:r>
            <w:r>
              <w:rPr>
                <w:noProof/>
                <w:webHidden/>
              </w:rPr>
              <w:fldChar w:fldCharType="separate"/>
            </w:r>
            <w:r>
              <w:rPr>
                <w:noProof/>
                <w:webHidden/>
              </w:rPr>
              <w:t>26</w:t>
            </w:r>
            <w:r>
              <w:rPr>
                <w:noProof/>
                <w:webHidden/>
              </w:rPr>
              <w:fldChar w:fldCharType="end"/>
            </w:r>
          </w:hyperlink>
        </w:p>
        <w:p w14:paraId="6A57446D" w14:textId="65FB468B"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21" w:history="1">
            <w:r w:rsidRPr="00B971BA">
              <w:rPr>
                <w:rStyle w:val="af2"/>
                <w:noProof/>
              </w:rPr>
              <w:t>1.7 Висновки до розділу</w:t>
            </w:r>
            <w:r>
              <w:rPr>
                <w:noProof/>
                <w:webHidden/>
              </w:rPr>
              <w:tab/>
            </w:r>
            <w:r>
              <w:rPr>
                <w:noProof/>
                <w:webHidden/>
              </w:rPr>
              <w:fldChar w:fldCharType="begin"/>
            </w:r>
            <w:r>
              <w:rPr>
                <w:noProof/>
                <w:webHidden/>
              </w:rPr>
              <w:instrText xml:space="preserve"> PAGEREF _Toc227583621 \h </w:instrText>
            </w:r>
            <w:r>
              <w:rPr>
                <w:noProof/>
                <w:webHidden/>
              </w:rPr>
            </w:r>
            <w:r>
              <w:rPr>
                <w:noProof/>
                <w:webHidden/>
              </w:rPr>
              <w:fldChar w:fldCharType="separate"/>
            </w:r>
            <w:r>
              <w:rPr>
                <w:noProof/>
                <w:webHidden/>
              </w:rPr>
              <w:t>27</w:t>
            </w:r>
            <w:r>
              <w:rPr>
                <w:noProof/>
                <w:webHidden/>
              </w:rPr>
              <w:fldChar w:fldCharType="end"/>
            </w:r>
          </w:hyperlink>
        </w:p>
        <w:p w14:paraId="30E90561" w14:textId="495AB04A"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22" w:history="1">
            <w:r w:rsidRPr="00B971BA">
              <w:rPr>
                <w:rStyle w:val="af2"/>
                <w:bCs/>
                <w:noProof/>
              </w:rPr>
              <w:t>Розділ 2 МЕТОДИ ДИСТАНЦІЙНОЇ ІДЕНТИФІКАЦІЇ НА ОСНОВІ КОМП’ЮТЕРНОГО ЗОРУ ТА ГЛИБИННОГО НАВЧАННЯ2</w:t>
            </w:r>
            <w:r>
              <w:rPr>
                <w:noProof/>
                <w:webHidden/>
              </w:rPr>
              <w:tab/>
            </w:r>
            <w:r>
              <w:rPr>
                <w:noProof/>
                <w:webHidden/>
              </w:rPr>
              <w:fldChar w:fldCharType="begin"/>
            </w:r>
            <w:r>
              <w:rPr>
                <w:noProof/>
                <w:webHidden/>
              </w:rPr>
              <w:instrText xml:space="preserve"> PAGEREF _Toc227583622 \h </w:instrText>
            </w:r>
            <w:r>
              <w:rPr>
                <w:noProof/>
                <w:webHidden/>
              </w:rPr>
            </w:r>
            <w:r>
              <w:rPr>
                <w:noProof/>
                <w:webHidden/>
              </w:rPr>
              <w:fldChar w:fldCharType="separate"/>
            </w:r>
            <w:r>
              <w:rPr>
                <w:noProof/>
                <w:webHidden/>
              </w:rPr>
              <w:t>27</w:t>
            </w:r>
            <w:r>
              <w:rPr>
                <w:noProof/>
                <w:webHidden/>
              </w:rPr>
              <w:fldChar w:fldCharType="end"/>
            </w:r>
          </w:hyperlink>
        </w:p>
        <w:p w14:paraId="768036C6" w14:textId="5A548543"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23" w:history="1">
            <w:r w:rsidRPr="00B971BA">
              <w:rPr>
                <w:rStyle w:val="af2"/>
                <w:noProof/>
              </w:rPr>
              <w:t>2.1 Методи оптичного потоку в задачах ідентифікації</w:t>
            </w:r>
            <w:r>
              <w:rPr>
                <w:noProof/>
                <w:webHidden/>
              </w:rPr>
              <w:tab/>
            </w:r>
            <w:r>
              <w:rPr>
                <w:noProof/>
                <w:webHidden/>
              </w:rPr>
              <w:fldChar w:fldCharType="begin"/>
            </w:r>
            <w:r>
              <w:rPr>
                <w:noProof/>
                <w:webHidden/>
              </w:rPr>
              <w:instrText xml:space="preserve"> PAGEREF _Toc227583623 \h </w:instrText>
            </w:r>
            <w:r>
              <w:rPr>
                <w:noProof/>
                <w:webHidden/>
              </w:rPr>
            </w:r>
            <w:r>
              <w:rPr>
                <w:noProof/>
                <w:webHidden/>
              </w:rPr>
              <w:fldChar w:fldCharType="separate"/>
            </w:r>
            <w:r>
              <w:rPr>
                <w:noProof/>
                <w:webHidden/>
              </w:rPr>
              <w:t>27</w:t>
            </w:r>
            <w:r>
              <w:rPr>
                <w:noProof/>
                <w:webHidden/>
              </w:rPr>
              <w:fldChar w:fldCharType="end"/>
            </w:r>
          </w:hyperlink>
        </w:p>
        <w:p w14:paraId="2FC23048" w14:textId="653A3DD9"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24" w:history="1">
            <w:r w:rsidRPr="00B971BA">
              <w:rPr>
                <w:rStyle w:val="af2"/>
                <w:noProof/>
              </w:rPr>
              <w:t>2.2 Нейромережеві моделі для аналізу руху</w:t>
            </w:r>
            <w:r>
              <w:rPr>
                <w:noProof/>
                <w:webHidden/>
              </w:rPr>
              <w:tab/>
            </w:r>
            <w:r>
              <w:rPr>
                <w:noProof/>
                <w:webHidden/>
              </w:rPr>
              <w:fldChar w:fldCharType="begin"/>
            </w:r>
            <w:r>
              <w:rPr>
                <w:noProof/>
                <w:webHidden/>
              </w:rPr>
              <w:instrText xml:space="preserve"> PAGEREF _Toc227583624 \h </w:instrText>
            </w:r>
            <w:r>
              <w:rPr>
                <w:noProof/>
                <w:webHidden/>
              </w:rPr>
            </w:r>
            <w:r>
              <w:rPr>
                <w:noProof/>
                <w:webHidden/>
              </w:rPr>
              <w:fldChar w:fldCharType="separate"/>
            </w:r>
            <w:r>
              <w:rPr>
                <w:noProof/>
                <w:webHidden/>
              </w:rPr>
              <w:t>32</w:t>
            </w:r>
            <w:r>
              <w:rPr>
                <w:noProof/>
                <w:webHidden/>
              </w:rPr>
              <w:fldChar w:fldCharType="end"/>
            </w:r>
          </w:hyperlink>
        </w:p>
        <w:p w14:paraId="47C318CA" w14:textId="35698B5C"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25" w:history="1">
            <w:r w:rsidRPr="00B971BA">
              <w:rPr>
                <w:rStyle w:val="af2"/>
                <w:noProof/>
              </w:rPr>
              <w:t>2.3 Ансамблеві методи</w:t>
            </w:r>
            <w:r>
              <w:rPr>
                <w:noProof/>
                <w:webHidden/>
              </w:rPr>
              <w:tab/>
            </w:r>
            <w:r>
              <w:rPr>
                <w:noProof/>
                <w:webHidden/>
              </w:rPr>
              <w:fldChar w:fldCharType="begin"/>
            </w:r>
            <w:r>
              <w:rPr>
                <w:noProof/>
                <w:webHidden/>
              </w:rPr>
              <w:instrText xml:space="preserve"> PAGEREF _Toc227583625 \h </w:instrText>
            </w:r>
            <w:r>
              <w:rPr>
                <w:noProof/>
                <w:webHidden/>
              </w:rPr>
            </w:r>
            <w:r>
              <w:rPr>
                <w:noProof/>
                <w:webHidden/>
              </w:rPr>
              <w:fldChar w:fldCharType="separate"/>
            </w:r>
            <w:r>
              <w:rPr>
                <w:noProof/>
                <w:webHidden/>
              </w:rPr>
              <w:t>33</w:t>
            </w:r>
            <w:r>
              <w:rPr>
                <w:noProof/>
                <w:webHidden/>
              </w:rPr>
              <w:fldChar w:fldCharType="end"/>
            </w:r>
          </w:hyperlink>
        </w:p>
        <w:p w14:paraId="229AE709" w14:textId="79BAE744"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26" w:history="1">
            <w:r w:rsidRPr="00B971BA">
              <w:rPr>
                <w:rStyle w:val="af2"/>
                <w:noProof/>
              </w:rPr>
              <w:t>2.4 Об’єднання методів</w:t>
            </w:r>
            <w:r>
              <w:rPr>
                <w:noProof/>
                <w:webHidden/>
              </w:rPr>
              <w:tab/>
            </w:r>
            <w:r>
              <w:rPr>
                <w:noProof/>
                <w:webHidden/>
              </w:rPr>
              <w:fldChar w:fldCharType="begin"/>
            </w:r>
            <w:r>
              <w:rPr>
                <w:noProof/>
                <w:webHidden/>
              </w:rPr>
              <w:instrText xml:space="preserve"> PAGEREF _Toc227583626 \h </w:instrText>
            </w:r>
            <w:r>
              <w:rPr>
                <w:noProof/>
                <w:webHidden/>
              </w:rPr>
            </w:r>
            <w:r>
              <w:rPr>
                <w:noProof/>
                <w:webHidden/>
              </w:rPr>
              <w:fldChar w:fldCharType="separate"/>
            </w:r>
            <w:r>
              <w:rPr>
                <w:noProof/>
                <w:webHidden/>
              </w:rPr>
              <w:t>35</w:t>
            </w:r>
            <w:r>
              <w:rPr>
                <w:noProof/>
                <w:webHidden/>
              </w:rPr>
              <w:fldChar w:fldCharType="end"/>
            </w:r>
          </w:hyperlink>
        </w:p>
        <w:p w14:paraId="2B9DFC18" w14:textId="4B8AF619"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27" w:history="1">
            <w:r w:rsidRPr="00B971BA">
              <w:rPr>
                <w:rStyle w:val="af2"/>
                <w:noProof/>
              </w:rPr>
              <w:t>2.5 Висновки до розділу</w:t>
            </w:r>
            <w:r>
              <w:rPr>
                <w:noProof/>
                <w:webHidden/>
              </w:rPr>
              <w:tab/>
            </w:r>
            <w:r>
              <w:rPr>
                <w:noProof/>
                <w:webHidden/>
              </w:rPr>
              <w:fldChar w:fldCharType="begin"/>
            </w:r>
            <w:r>
              <w:rPr>
                <w:noProof/>
                <w:webHidden/>
              </w:rPr>
              <w:instrText xml:space="preserve"> PAGEREF _Toc227583627 \h </w:instrText>
            </w:r>
            <w:r>
              <w:rPr>
                <w:noProof/>
                <w:webHidden/>
              </w:rPr>
            </w:r>
            <w:r>
              <w:rPr>
                <w:noProof/>
                <w:webHidden/>
              </w:rPr>
              <w:fldChar w:fldCharType="separate"/>
            </w:r>
            <w:r>
              <w:rPr>
                <w:noProof/>
                <w:webHidden/>
              </w:rPr>
              <w:t>35</w:t>
            </w:r>
            <w:r>
              <w:rPr>
                <w:noProof/>
                <w:webHidden/>
              </w:rPr>
              <w:fldChar w:fldCharType="end"/>
            </w:r>
          </w:hyperlink>
        </w:p>
        <w:p w14:paraId="66DCE48E" w14:textId="5A831641"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28" w:history="1">
            <w:r w:rsidRPr="00B971BA">
              <w:rPr>
                <w:rStyle w:val="af2"/>
                <w:noProof/>
              </w:rPr>
              <w:t>Розділ 3 МОДЕЛІ ДИСТАНЦІЙНОЇ ІДЕНТИФІКАЦІЇ ПАРАМЕТРІВ ДИНАМІЧНИХ ОБ’ЄКТІВ</w:t>
            </w:r>
            <w:r>
              <w:rPr>
                <w:noProof/>
                <w:webHidden/>
              </w:rPr>
              <w:tab/>
            </w:r>
            <w:r>
              <w:rPr>
                <w:noProof/>
                <w:webHidden/>
              </w:rPr>
              <w:fldChar w:fldCharType="begin"/>
            </w:r>
            <w:r>
              <w:rPr>
                <w:noProof/>
                <w:webHidden/>
              </w:rPr>
              <w:instrText xml:space="preserve"> PAGEREF _Toc227583628 \h </w:instrText>
            </w:r>
            <w:r>
              <w:rPr>
                <w:noProof/>
                <w:webHidden/>
              </w:rPr>
            </w:r>
            <w:r>
              <w:rPr>
                <w:noProof/>
                <w:webHidden/>
              </w:rPr>
              <w:fldChar w:fldCharType="separate"/>
            </w:r>
            <w:r>
              <w:rPr>
                <w:noProof/>
                <w:webHidden/>
              </w:rPr>
              <w:t>36</w:t>
            </w:r>
            <w:r>
              <w:rPr>
                <w:noProof/>
                <w:webHidden/>
              </w:rPr>
              <w:fldChar w:fldCharType="end"/>
            </w:r>
          </w:hyperlink>
        </w:p>
        <w:p w14:paraId="4339127F" w14:textId="13458282"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29" w:history="1">
            <w:r w:rsidRPr="00B971BA">
              <w:rPr>
                <w:rStyle w:val="af2"/>
                <w:noProof/>
              </w:rPr>
              <w:t>3.1 Концепція моделей дистанційної ідентифікації</w:t>
            </w:r>
            <w:r>
              <w:rPr>
                <w:noProof/>
                <w:webHidden/>
              </w:rPr>
              <w:tab/>
            </w:r>
            <w:r>
              <w:rPr>
                <w:noProof/>
                <w:webHidden/>
              </w:rPr>
              <w:fldChar w:fldCharType="begin"/>
            </w:r>
            <w:r>
              <w:rPr>
                <w:noProof/>
                <w:webHidden/>
              </w:rPr>
              <w:instrText xml:space="preserve"> PAGEREF _Toc227583629 \h </w:instrText>
            </w:r>
            <w:r>
              <w:rPr>
                <w:noProof/>
                <w:webHidden/>
              </w:rPr>
            </w:r>
            <w:r>
              <w:rPr>
                <w:noProof/>
                <w:webHidden/>
              </w:rPr>
              <w:fldChar w:fldCharType="separate"/>
            </w:r>
            <w:r>
              <w:rPr>
                <w:noProof/>
                <w:webHidden/>
              </w:rPr>
              <w:t>36</w:t>
            </w:r>
            <w:r>
              <w:rPr>
                <w:noProof/>
                <w:webHidden/>
              </w:rPr>
              <w:fldChar w:fldCharType="end"/>
            </w:r>
          </w:hyperlink>
        </w:p>
        <w:p w14:paraId="7F877616" w14:textId="2E64859D"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30" w:history="1">
            <w:r w:rsidRPr="00B971BA">
              <w:rPr>
                <w:rStyle w:val="af2"/>
                <w:noProof/>
              </w:rPr>
              <w:t>3.2 Моделі ідентифікації параметрів за відеоданими</w:t>
            </w:r>
            <w:r>
              <w:rPr>
                <w:noProof/>
                <w:webHidden/>
              </w:rPr>
              <w:tab/>
            </w:r>
            <w:r>
              <w:rPr>
                <w:noProof/>
                <w:webHidden/>
              </w:rPr>
              <w:fldChar w:fldCharType="begin"/>
            </w:r>
            <w:r>
              <w:rPr>
                <w:noProof/>
                <w:webHidden/>
              </w:rPr>
              <w:instrText xml:space="preserve"> PAGEREF _Toc227583630 \h </w:instrText>
            </w:r>
            <w:r>
              <w:rPr>
                <w:noProof/>
                <w:webHidden/>
              </w:rPr>
            </w:r>
            <w:r>
              <w:rPr>
                <w:noProof/>
                <w:webHidden/>
              </w:rPr>
              <w:fldChar w:fldCharType="separate"/>
            </w:r>
            <w:r>
              <w:rPr>
                <w:noProof/>
                <w:webHidden/>
              </w:rPr>
              <w:t>37</w:t>
            </w:r>
            <w:r>
              <w:rPr>
                <w:noProof/>
                <w:webHidden/>
              </w:rPr>
              <w:fldChar w:fldCharType="end"/>
            </w:r>
          </w:hyperlink>
        </w:p>
        <w:p w14:paraId="0ACA3609" w14:textId="3ABA3BF2"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31" w:history="1">
            <w:r w:rsidRPr="00B971BA">
              <w:rPr>
                <w:rStyle w:val="af2"/>
                <w:noProof/>
              </w:rPr>
              <w:t>3.3 Визначення параметрів методами оптичного потоку</w:t>
            </w:r>
            <w:r>
              <w:rPr>
                <w:noProof/>
                <w:webHidden/>
              </w:rPr>
              <w:tab/>
            </w:r>
            <w:r>
              <w:rPr>
                <w:noProof/>
                <w:webHidden/>
              </w:rPr>
              <w:fldChar w:fldCharType="begin"/>
            </w:r>
            <w:r>
              <w:rPr>
                <w:noProof/>
                <w:webHidden/>
              </w:rPr>
              <w:instrText xml:space="preserve"> PAGEREF _Toc227583631 \h </w:instrText>
            </w:r>
            <w:r>
              <w:rPr>
                <w:noProof/>
                <w:webHidden/>
              </w:rPr>
            </w:r>
            <w:r>
              <w:rPr>
                <w:noProof/>
                <w:webHidden/>
              </w:rPr>
              <w:fldChar w:fldCharType="separate"/>
            </w:r>
            <w:r>
              <w:rPr>
                <w:noProof/>
                <w:webHidden/>
              </w:rPr>
              <w:t>49</w:t>
            </w:r>
            <w:r>
              <w:rPr>
                <w:noProof/>
                <w:webHidden/>
              </w:rPr>
              <w:fldChar w:fldCharType="end"/>
            </w:r>
          </w:hyperlink>
        </w:p>
        <w:p w14:paraId="0A87BD7B" w14:textId="6458E252"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32" w:history="1">
            <w:r w:rsidRPr="00B971BA">
              <w:rPr>
                <w:rStyle w:val="af2"/>
                <w:noProof/>
              </w:rPr>
              <w:t>3.</w:t>
            </w:r>
            <w:r w:rsidRPr="00B971BA">
              <w:rPr>
                <w:rStyle w:val="af2"/>
                <w:noProof/>
                <w:lang w:eastAsia="ja-JP"/>
              </w:rPr>
              <w:t>4</w:t>
            </w:r>
            <w:r w:rsidRPr="00B971BA">
              <w:rPr>
                <w:rStyle w:val="af2"/>
                <w:noProof/>
              </w:rPr>
              <w:t xml:space="preserve"> Об’єднання моделей і методів ідентифікації</w:t>
            </w:r>
            <w:r>
              <w:rPr>
                <w:noProof/>
                <w:webHidden/>
              </w:rPr>
              <w:tab/>
            </w:r>
            <w:r>
              <w:rPr>
                <w:noProof/>
                <w:webHidden/>
              </w:rPr>
              <w:fldChar w:fldCharType="begin"/>
            </w:r>
            <w:r>
              <w:rPr>
                <w:noProof/>
                <w:webHidden/>
              </w:rPr>
              <w:instrText xml:space="preserve"> PAGEREF _Toc227583632 \h </w:instrText>
            </w:r>
            <w:r>
              <w:rPr>
                <w:noProof/>
                <w:webHidden/>
              </w:rPr>
            </w:r>
            <w:r>
              <w:rPr>
                <w:noProof/>
                <w:webHidden/>
              </w:rPr>
              <w:fldChar w:fldCharType="separate"/>
            </w:r>
            <w:r>
              <w:rPr>
                <w:noProof/>
                <w:webHidden/>
              </w:rPr>
              <w:t>61</w:t>
            </w:r>
            <w:r>
              <w:rPr>
                <w:noProof/>
                <w:webHidden/>
              </w:rPr>
              <w:fldChar w:fldCharType="end"/>
            </w:r>
          </w:hyperlink>
        </w:p>
        <w:p w14:paraId="147CD2BB" w14:textId="358F15FD"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33" w:history="1">
            <w:r w:rsidRPr="00B971BA">
              <w:rPr>
                <w:rStyle w:val="af2"/>
                <w:noProof/>
              </w:rPr>
              <w:t>3.</w:t>
            </w:r>
            <w:r w:rsidRPr="00B971BA">
              <w:rPr>
                <w:rStyle w:val="af2"/>
                <w:noProof/>
                <w:lang w:eastAsia="ja-JP"/>
              </w:rPr>
              <w:t>5</w:t>
            </w:r>
            <w:r w:rsidRPr="00B971BA">
              <w:rPr>
                <w:rStyle w:val="af2"/>
                <w:noProof/>
              </w:rPr>
              <w:t xml:space="preserve"> Висновки до розділу</w:t>
            </w:r>
            <w:r>
              <w:rPr>
                <w:noProof/>
                <w:webHidden/>
              </w:rPr>
              <w:tab/>
            </w:r>
            <w:r>
              <w:rPr>
                <w:noProof/>
                <w:webHidden/>
              </w:rPr>
              <w:fldChar w:fldCharType="begin"/>
            </w:r>
            <w:r>
              <w:rPr>
                <w:noProof/>
                <w:webHidden/>
              </w:rPr>
              <w:instrText xml:space="preserve"> PAGEREF _Toc227583633 \h </w:instrText>
            </w:r>
            <w:r>
              <w:rPr>
                <w:noProof/>
                <w:webHidden/>
              </w:rPr>
            </w:r>
            <w:r>
              <w:rPr>
                <w:noProof/>
                <w:webHidden/>
              </w:rPr>
              <w:fldChar w:fldCharType="separate"/>
            </w:r>
            <w:r>
              <w:rPr>
                <w:noProof/>
                <w:webHidden/>
              </w:rPr>
              <w:t>66</w:t>
            </w:r>
            <w:r>
              <w:rPr>
                <w:noProof/>
                <w:webHidden/>
              </w:rPr>
              <w:fldChar w:fldCharType="end"/>
            </w:r>
          </w:hyperlink>
        </w:p>
        <w:p w14:paraId="13AD0882" w14:textId="5E9EBFDB"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34" w:history="1">
            <w:r w:rsidRPr="00B971BA">
              <w:rPr>
                <w:rStyle w:val="af2"/>
                <w:noProof/>
              </w:rPr>
              <w:t>Розділ 4 ІНФОРМАЦІЙНА ТЕХНОЛОГІЯ ДИСТАНЦІЙНОЇ ІДЕНТИФІКАЦІЇ ПАРАМЕТРІВ ДИНАМІЧНИХ ОБ’ЄКТІВ3</w:t>
            </w:r>
            <w:r>
              <w:rPr>
                <w:noProof/>
                <w:webHidden/>
              </w:rPr>
              <w:tab/>
            </w:r>
            <w:r>
              <w:rPr>
                <w:noProof/>
                <w:webHidden/>
              </w:rPr>
              <w:fldChar w:fldCharType="begin"/>
            </w:r>
            <w:r>
              <w:rPr>
                <w:noProof/>
                <w:webHidden/>
              </w:rPr>
              <w:instrText xml:space="preserve"> PAGEREF _Toc227583634 \h </w:instrText>
            </w:r>
            <w:r>
              <w:rPr>
                <w:noProof/>
                <w:webHidden/>
              </w:rPr>
            </w:r>
            <w:r>
              <w:rPr>
                <w:noProof/>
                <w:webHidden/>
              </w:rPr>
              <w:fldChar w:fldCharType="separate"/>
            </w:r>
            <w:r>
              <w:rPr>
                <w:noProof/>
                <w:webHidden/>
              </w:rPr>
              <w:t>66</w:t>
            </w:r>
            <w:r>
              <w:rPr>
                <w:noProof/>
                <w:webHidden/>
              </w:rPr>
              <w:fldChar w:fldCharType="end"/>
            </w:r>
          </w:hyperlink>
        </w:p>
        <w:p w14:paraId="702C1C05" w14:textId="4082B350"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35" w:history="1">
            <w:r w:rsidRPr="00B971BA">
              <w:rPr>
                <w:rStyle w:val="af2"/>
                <w:noProof/>
              </w:rPr>
              <w:t>4.1 Структура інформаційної технології дистанційної ідентифікації</w:t>
            </w:r>
            <w:r>
              <w:rPr>
                <w:noProof/>
                <w:webHidden/>
              </w:rPr>
              <w:tab/>
            </w:r>
            <w:r>
              <w:rPr>
                <w:noProof/>
                <w:webHidden/>
              </w:rPr>
              <w:fldChar w:fldCharType="begin"/>
            </w:r>
            <w:r>
              <w:rPr>
                <w:noProof/>
                <w:webHidden/>
              </w:rPr>
              <w:instrText xml:space="preserve"> PAGEREF _Toc227583635 \h </w:instrText>
            </w:r>
            <w:r>
              <w:rPr>
                <w:noProof/>
                <w:webHidden/>
              </w:rPr>
            </w:r>
            <w:r>
              <w:rPr>
                <w:noProof/>
                <w:webHidden/>
              </w:rPr>
              <w:fldChar w:fldCharType="separate"/>
            </w:r>
            <w:r>
              <w:rPr>
                <w:noProof/>
                <w:webHidden/>
              </w:rPr>
              <w:t>67</w:t>
            </w:r>
            <w:r>
              <w:rPr>
                <w:noProof/>
                <w:webHidden/>
              </w:rPr>
              <w:fldChar w:fldCharType="end"/>
            </w:r>
          </w:hyperlink>
        </w:p>
        <w:p w14:paraId="673BDFE1" w14:textId="5587EF89"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36" w:history="1">
            <w:r w:rsidRPr="00B971BA">
              <w:rPr>
                <w:rStyle w:val="af2"/>
                <w:noProof/>
              </w:rPr>
              <w:t>4.2 Програмна реалізація моделей дистанційної ідентифікації</w:t>
            </w:r>
            <w:r>
              <w:rPr>
                <w:noProof/>
                <w:webHidden/>
              </w:rPr>
              <w:tab/>
            </w:r>
            <w:r>
              <w:rPr>
                <w:noProof/>
                <w:webHidden/>
              </w:rPr>
              <w:fldChar w:fldCharType="begin"/>
            </w:r>
            <w:r>
              <w:rPr>
                <w:noProof/>
                <w:webHidden/>
              </w:rPr>
              <w:instrText xml:space="preserve"> PAGEREF _Toc227583636 \h </w:instrText>
            </w:r>
            <w:r>
              <w:rPr>
                <w:noProof/>
                <w:webHidden/>
              </w:rPr>
            </w:r>
            <w:r>
              <w:rPr>
                <w:noProof/>
                <w:webHidden/>
              </w:rPr>
              <w:fldChar w:fldCharType="separate"/>
            </w:r>
            <w:r>
              <w:rPr>
                <w:noProof/>
                <w:webHidden/>
              </w:rPr>
              <w:t>73</w:t>
            </w:r>
            <w:r>
              <w:rPr>
                <w:noProof/>
                <w:webHidden/>
              </w:rPr>
              <w:fldChar w:fldCharType="end"/>
            </w:r>
          </w:hyperlink>
        </w:p>
        <w:p w14:paraId="7F08A283" w14:textId="4189F74E"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37" w:history="1">
            <w:r w:rsidRPr="00B971BA">
              <w:rPr>
                <w:rStyle w:val="af2"/>
                <w:noProof/>
              </w:rPr>
              <w:t>4.3 Програмна реалізація з використанням ансамблевих методів</w:t>
            </w:r>
            <w:r>
              <w:rPr>
                <w:noProof/>
                <w:webHidden/>
              </w:rPr>
              <w:tab/>
            </w:r>
            <w:r>
              <w:rPr>
                <w:noProof/>
                <w:webHidden/>
              </w:rPr>
              <w:fldChar w:fldCharType="begin"/>
            </w:r>
            <w:r>
              <w:rPr>
                <w:noProof/>
                <w:webHidden/>
              </w:rPr>
              <w:instrText xml:space="preserve"> PAGEREF _Toc227583637 \h </w:instrText>
            </w:r>
            <w:r>
              <w:rPr>
                <w:noProof/>
                <w:webHidden/>
              </w:rPr>
            </w:r>
            <w:r>
              <w:rPr>
                <w:noProof/>
                <w:webHidden/>
              </w:rPr>
              <w:fldChar w:fldCharType="separate"/>
            </w:r>
            <w:r>
              <w:rPr>
                <w:noProof/>
                <w:webHidden/>
              </w:rPr>
              <w:t>76</w:t>
            </w:r>
            <w:r>
              <w:rPr>
                <w:noProof/>
                <w:webHidden/>
              </w:rPr>
              <w:fldChar w:fldCharType="end"/>
            </w:r>
          </w:hyperlink>
        </w:p>
        <w:p w14:paraId="094F6B63" w14:textId="32585350"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38" w:history="1">
            <w:r w:rsidRPr="00B971BA">
              <w:rPr>
                <w:rStyle w:val="af2"/>
                <w:noProof/>
              </w:rPr>
              <w:t>4.4 Результат поєднання трансформерів і методів оптичного потоку</w:t>
            </w:r>
            <w:r>
              <w:rPr>
                <w:noProof/>
                <w:webHidden/>
              </w:rPr>
              <w:tab/>
            </w:r>
            <w:r>
              <w:rPr>
                <w:noProof/>
                <w:webHidden/>
              </w:rPr>
              <w:fldChar w:fldCharType="begin"/>
            </w:r>
            <w:r>
              <w:rPr>
                <w:noProof/>
                <w:webHidden/>
              </w:rPr>
              <w:instrText xml:space="preserve"> PAGEREF _Toc227583638 \h </w:instrText>
            </w:r>
            <w:r>
              <w:rPr>
                <w:noProof/>
                <w:webHidden/>
              </w:rPr>
            </w:r>
            <w:r>
              <w:rPr>
                <w:noProof/>
                <w:webHidden/>
              </w:rPr>
              <w:fldChar w:fldCharType="separate"/>
            </w:r>
            <w:r>
              <w:rPr>
                <w:noProof/>
                <w:webHidden/>
              </w:rPr>
              <w:t>79</w:t>
            </w:r>
            <w:r>
              <w:rPr>
                <w:noProof/>
                <w:webHidden/>
              </w:rPr>
              <w:fldChar w:fldCharType="end"/>
            </w:r>
          </w:hyperlink>
        </w:p>
        <w:p w14:paraId="46D768BD" w14:textId="4A4EF2F9" w:rsidR="00511708" w:rsidRDefault="00511708">
          <w:pPr>
            <w:pStyle w:val="3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39" w:history="1">
            <w:r w:rsidRPr="00B971BA">
              <w:rPr>
                <w:rStyle w:val="af2"/>
                <w:noProof/>
              </w:rPr>
              <w:t>4.4.1 Результати поєднання методу Farneback, методів оцінювання глибини і трансформерів</w:t>
            </w:r>
            <w:r>
              <w:rPr>
                <w:noProof/>
                <w:webHidden/>
              </w:rPr>
              <w:tab/>
            </w:r>
            <w:r>
              <w:rPr>
                <w:noProof/>
                <w:webHidden/>
              </w:rPr>
              <w:fldChar w:fldCharType="begin"/>
            </w:r>
            <w:r>
              <w:rPr>
                <w:noProof/>
                <w:webHidden/>
              </w:rPr>
              <w:instrText xml:space="preserve"> PAGEREF _Toc227583639 \h </w:instrText>
            </w:r>
            <w:r>
              <w:rPr>
                <w:noProof/>
                <w:webHidden/>
              </w:rPr>
            </w:r>
            <w:r>
              <w:rPr>
                <w:noProof/>
                <w:webHidden/>
              </w:rPr>
              <w:fldChar w:fldCharType="separate"/>
            </w:r>
            <w:r>
              <w:rPr>
                <w:noProof/>
                <w:webHidden/>
              </w:rPr>
              <w:t>93</w:t>
            </w:r>
            <w:r>
              <w:rPr>
                <w:noProof/>
                <w:webHidden/>
              </w:rPr>
              <w:fldChar w:fldCharType="end"/>
            </w:r>
          </w:hyperlink>
        </w:p>
        <w:p w14:paraId="50DA0834" w14:textId="1CA3CB37" w:rsidR="00511708" w:rsidRDefault="00511708">
          <w:pPr>
            <w:pStyle w:val="3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40" w:history="1">
            <w:r w:rsidRPr="00B971BA">
              <w:rPr>
                <w:rStyle w:val="af2"/>
                <w:noProof/>
              </w:rPr>
              <w:t>4.4.2 Результати поєднання методу FlowNet, методів оцінювання глибини і трансформерів</w:t>
            </w:r>
            <w:r>
              <w:rPr>
                <w:noProof/>
                <w:webHidden/>
              </w:rPr>
              <w:tab/>
            </w:r>
            <w:r>
              <w:rPr>
                <w:noProof/>
                <w:webHidden/>
              </w:rPr>
              <w:fldChar w:fldCharType="begin"/>
            </w:r>
            <w:r>
              <w:rPr>
                <w:noProof/>
                <w:webHidden/>
              </w:rPr>
              <w:instrText xml:space="preserve"> PAGEREF _Toc227583640 \h </w:instrText>
            </w:r>
            <w:r>
              <w:rPr>
                <w:noProof/>
                <w:webHidden/>
              </w:rPr>
            </w:r>
            <w:r>
              <w:rPr>
                <w:noProof/>
                <w:webHidden/>
              </w:rPr>
              <w:fldChar w:fldCharType="separate"/>
            </w:r>
            <w:r>
              <w:rPr>
                <w:noProof/>
                <w:webHidden/>
              </w:rPr>
              <w:t>110</w:t>
            </w:r>
            <w:r>
              <w:rPr>
                <w:noProof/>
                <w:webHidden/>
              </w:rPr>
              <w:fldChar w:fldCharType="end"/>
            </w:r>
          </w:hyperlink>
        </w:p>
        <w:p w14:paraId="5779A228" w14:textId="6CD6A037" w:rsidR="00511708" w:rsidRDefault="00511708">
          <w:pPr>
            <w:pStyle w:val="3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41" w:history="1">
            <w:r w:rsidRPr="00B971BA">
              <w:rPr>
                <w:rStyle w:val="af2"/>
                <w:noProof/>
              </w:rPr>
              <w:t>4.4.3 Результати поєднання методу GeoNet, методів оцінювання глибини і трансформерів</w:t>
            </w:r>
            <w:r>
              <w:rPr>
                <w:noProof/>
                <w:webHidden/>
              </w:rPr>
              <w:tab/>
            </w:r>
            <w:r>
              <w:rPr>
                <w:noProof/>
                <w:webHidden/>
              </w:rPr>
              <w:fldChar w:fldCharType="begin"/>
            </w:r>
            <w:r>
              <w:rPr>
                <w:noProof/>
                <w:webHidden/>
              </w:rPr>
              <w:instrText xml:space="preserve"> PAGEREF _Toc227583641 \h </w:instrText>
            </w:r>
            <w:r>
              <w:rPr>
                <w:noProof/>
                <w:webHidden/>
              </w:rPr>
            </w:r>
            <w:r>
              <w:rPr>
                <w:noProof/>
                <w:webHidden/>
              </w:rPr>
              <w:fldChar w:fldCharType="separate"/>
            </w:r>
            <w:r>
              <w:rPr>
                <w:noProof/>
                <w:webHidden/>
              </w:rPr>
              <w:t>126</w:t>
            </w:r>
            <w:r>
              <w:rPr>
                <w:noProof/>
                <w:webHidden/>
              </w:rPr>
              <w:fldChar w:fldCharType="end"/>
            </w:r>
          </w:hyperlink>
        </w:p>
        <w:p w14:paraId="704ECE9E" w14:textId="600235A6" w:rsidR="00511708" w:rsidRDefault="00511708">
          <w:pPr>
            <w:pStyle w:val="3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42" w:history="1">
            <w:r w:rsidRPr="00B971BA">
              <w:rPr>
                <w:rStyle w:val="af2"/>
                <w:noProof/>
              </w:rPr>
              <w:t>4.4.4 Результати поєднання методу Horn–Schunck, методів оцінювання глибини і трансформерів</w:t>
            </w:r>
            <w:r>
              <w:rPr>
                <w:noProof/>
                <w:webHidden/>
              </w:rPr>
              <w:tab/>
            </w:r>
            <w:r>
              <w:rPr>
                <w:noProof/>
                <w:webHidden/>
              </w:rPr>
              <w:fldChar w:fldCharType="begin"/>
            </w:r>
            <w:r>
              <w:rPr>
                <w:noProof/>
                <w:webHidden/>
              </w:rPr>
              <w:instrText xml:space="preserve"> PAGEREF _Toc227583642 \h </w:instrText>
            </w:r>
            <w:r>
              <w:rPr>
                <w:noProof/>
                <w:webHidden/>
              </w:rPr>
            </w:r>
            <w:r>
              <w:rPr>
                <w:noProof/>
                <w:webHidden/>
              </w:rPr>
              <w:fldChar w:fldCharType="separate"/>
            </w:r>
            <w:r>
              <w:rPr>
                <w:noProof/>
                <w:webHidden/>
              </w:rPr>
              <w:t>139</w:t>
            </w:r>
            <w:r>
              <w:rPr>
                <w:noProof/>
                <w:webHidden/>
              </w:rPr>
              <w:fldChar w:fldCharType="end"/>
            </w:r>
          </w:hyperlink>
        </w:p>
        <w:p w14:paraId="1A59676E" w14:textId="1ED53C5D" w:rsidR="00511708" w:rsidRDefault="00511708">
          <w:pPr>
            <w:pStyle w:val="3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43" w:history="1">
            <w:r w:rsidRPr="00B971BA">
              <w:rPr>
                <w:rStyle w:val="af2"/>
                <w:noProof/>
              </w:rPr>
              <w:t>4.4.5 Результати поєднання методу Lucas–Kanade, методів оцінювання глибини і трансформерів</w:t>
            </w:r>
            <w:r>
              <w:rPr>
                <w:noProof/>
                <w:webHidden/>
              </w:rPr>
              <w:tab/>
            </w:r>
            <w:r>
              <w:rPr>
                <w:noProof/>
                <w:webHidden/>
              </w:rPr>
              <w:fldChar w:fldCharType="begin"/>
            </w:r>
            <w:r>
              <w:rPr>
                <w:noProof/>
                <w:webHidden/>
              </w:rPr>
              <w:instrText xml:space="preserve"> PAGEREF _Toc227583643 \h </w:instrText>
            </w:r>
            <w:r>
              <w:rPr>
                <w:noProof/>
                <w:webHidden/>
              </w:rPr>
            </w:r>
            <w:r>
              <w:rPr>
                <w:noProof/>
                <w:webHidden/>
              </w:rPr>
              <w:fldChar w:fldCharType="separate"/>
            </w:r>
            <w:r>
              <w:rPr>
                <w:noProof/>
                <w:webHidden/>
              </w:rPr>
              <w:t>151</w:t>
            </w:r>
            <w:r>
              <w:rPr>
                <w:noProof/>
                <w:webHidden/>
              </w:rPr>
              <w:fldChar w:fldCharType="end"/>
            </w:r>
          </w:hyperlink>
        </w:p>
        <w:p w14:paraId="72E1AD51" w14:textId="5303BD17"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44" w:history="1">
            <w:r w:rsidRPr="00B971BA">
              <w:rPr>
                <w:rStyle w:val="af2"/>
                <w:noProof/>
              </w:rPr>
              <w:t>4.5 Реалізація методів ідентифікації на основі глибокого навчання</w:t>
            </w:r>
            <w:r>
              <w:rPr>
                <w:noProof/>
                <w:webHidden/>
              </w:rPr>
              <w:tab/>
            </w:r>
            <w:r>
              <w:rPr>
                <w:noProof/>
                <w:webHidden/>
              </w:rPr>
              <w:fldChar w:fldCharType="begin"/>
            </w:r>
            <w:r>
              <w:rPr>
                <w:noProof/>
                <w:webHidden/>
              </w:rPr>
              <w:instrText xml:space="preserve"> PAGEREF _Toc227583644 \h </w:instrText>
            </w:r>
            <w:r>
              <w:rPr>
                <w:noProof/>
                <w:webHidden/>
              </w:rPr>
            </w:r>
            <w:r>
              <w:rPr>
                <w:noProof/>
                <w:webHidden/>
              </w:rPr>
              <w:fldChar w:fldCharType="separate"/>
            </w:r>
            <w:r>
              <w:rPr>
                <w:noProof/>
                <w:webHidden/>
              </w:rPr>
              <w:t>165</w:t>
            </w:r>
            <w:r>
              <w:rPr>
                <w:noProof/>
                <w:webHidden/>
              </w:rPr>
              <w:fldChar w:fldCharType="end"/>
            </w:r>
          </w:hyperlink>
        </w:p>
        <w:p w14:paraId="56C2EBC5" w14:textId="51C2AE2D"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45" w:history="1">
            <w:r w:rsidRPr="00B971BA">
              <w:rPr>
                <w:rStyle w:val="af2"/>
                <w:noProof/>
              </w:rPr>
              <w:t>4.6 Тестування інформаційної технології</w:t>
            </w:r>
            <w:r>
              <w:rPr>
                <w:noProof/>
                <w:webHidden/>
              </w:rPr>
              <w:tab/>
            </w:r>
            <w:r>
              <w:rPr>
                <w:noProof/>
                <w:webHidden/>
              </w:rPr>
              <w:fldChar w:fldCharType="begin"/>
            </w:r>
            <w:r>
              <w:rPr>
                <w:noProof/>
                <w:webHidden/>
              </w:rPr>
              <w:instrText xml:space="preserve"> PAGEREF _Toc227583645 \h </w:instrText>
            </w:r>
            <w:r>
              <w:rPr>
                <w:noProof/>
                <w:webHidden/>
              </w:rPr>
            </w:r>
            <w:r>
              <w:rPr>
                <w:noProof/>
                <w:webHidden/>
              </w:rPr>
              <w:fldChar w:fldCharType="separate"/>
            </w:r>
            <w:r>
              <w:rPr>
                <w:noProof/>
                <w:webHidden/>
              </w:rPr>
              <w:t>171</w:t>
            </w:r>
            <w:r>
              <w:rPr>
                <w:noProof/>
                <w:webHidden/>
              </w:rPr>
              <w:fldChar w:fldCharType="end"/>
            </w:r>
          </w:hyperlink>
        </w:p>
        <w:p w14:paraId="0EDBBB69" w14:textId="19380BEC"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46" w:history="1">
            <w:r w:rsidRPr="00B971BA">
              <w:rPr>
                <w:rStyle w:val="af2"/>
                <w:noProof/>
              </w:rPr>
              <w:t>4.7 Аналіз отриманих результатів</w:t>
            </w:r>
            <w:r>
              <w:rPr>
                <w:noProof/>
                <w:webHidden/>
              </w:rPr>
              <w:tab/>
            </w:r>
            <w:r>
              <w:rPr>
                <w:noProof/>
                <w:webHidden/>
              </w:rPr>
              <w:fldChar w:fldCharType="begin"/>
            </w:r>
            <w:r>
              <w:rPr>
                <w:noProof/>
                <w:webHidden/>
              </w:rPr>
              <w:instrText xml:space="preserve"> PAGEREF _Toc227583646 \h </w:instrText>
            </w:r>
            <w:r>
              <w:rPr>
                <w:noProof/>
                <w:webHidden/>
              </w:rPr>
            </w:r>
            <w:r>
              <w:rPr>
                <w:noProof/>
                <w:webHidden/>
              </w:rPr>
              <w:fldChar w:fldCharType="separate"/>
            </w:r>
            <w:r>
              <w:rPr>
                <w:noProof/>
                <w:webHidden/>
              </w:rPr>
              <w:t>179</w:t>
            </w:r>
            <w:r>
              <w:rPr>
                <w:noProof/>
                <w:webHidden/>
              </w:rPr>
              <w:fldChar w:fldCharType="end"/>
            </w:r>
          </w:hyperlink>
        </w:p>
        <w:p w14:paraId="1EB172A1" w14:textId="005EB739" w:rsidR="00511708" w:rsidRDefault="00511708">
          <w:pPr>
            <w:pStyle w:val="21"/>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47" w:history="1">
            <w:r w:rsidRPr="00B971BA">
              <w:rPr>
                <w:rStyle w:val="af2"/>
                <w:noProof/>
              </w:rPr>
              <w:t>4.8 Висновки до розділу</w:t>
            </w:r>
            <w:r>
              <w:rPr>
                <w:noProof/>
                <w:webHidden/>
              </w:rPr>
              <w:tab/>
            </w:r>
            <w:r>
              <w:rPr>
                <w:noProof/>
                <w:webHidden/>
              </w:rPr>
              <w:fldChar w:fldCharType="begin"/>
            </w:r>
            <w:r>
              <w:rPr>
                <w:noProof/>
                <w:webHidden/>
              </w:rPr>
              <w:instrText xml:space="preserve"> PAGEREF _Toc227583647 \h </w:instrText>
            </w:r>
            <w:r>
              <w:rPr>
                <w:noProof/>
                <w:webHidden/>
              </w:rPr>
            </w:r>
            <w:r>
              <w:rPr>
                <w:noProof/>
                <w:webHidden/>
              </w:rPr>
              <w:fldChar w:fldCharType="separate"/>
            </w:r>
            <w:r>
              <w:rPr>
                <w:noProof/>
                <w:webHidden/>
              </w:rPr>
              <w:t>180</w:t>
            </w:r>
            <w:r>
              <w:rPr>
                <w:noProof/>
                <w:webHidden/>
              </w:rPr>
              <w:fldChar w:fldCharType="end"/>
            </w:r>
          </w:hyperlink>
        </w:p>
        <w:p w14:paraId="188748E8" w14:textId="5B04BFE6"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48" w:history="1">
            <w:r w:rsidRPr="00B971BA">
              <w:rPr>
                <w:rStyle w:val="af2"/>
                <w:noProof/>
              </w:rPr>
              <w:t>Висновки</w:t>
            </w:r>
            <w:r>
              <w:rPr>
                <w:noProof/>
                <w:webHidden/>
              </w:rPr>
              <w:tab/>
            </w:r>
            <w:r>
              <w:rPr>
                <w:noProof/>
                <w:webHidden/>
              </w:rPr>
              <w:fldChar w:fldCharType="begin"/>
            </w:r>
            <w:r>
              <w:rPr>
                <w:noProof/>
                <w:webHidden/>
              </w:rPr>
              <w:instrText xml:space="preserve"> PAGEREF _Toc227583648 \h </w:instrText>
            </w:r>
            <w:r>
              <w:rPr>
                <w:noProof/>
                <w:webHidden/>
              </w:rPr>
            </w:r>
            <w:r>
              <w:rPr>
                <w:noProof/>
                <w:webHidden/>
              </w:rPr>
              <w:fldChar w:fldCharType="separate"/>
            </w:r>
            <w:r>
              <w:rPr>
                <w:noProof/>
                <w:webHidden/>
              </w:rPr>
              <w:t>181</w:t>
            </w:r>
            <w:r>
              <w:rPr>
                <w:noProof/>
                <w:webHidden/>
              </w:rPr>
              <w:fldChar w:fldCharType="end"/>
            </w:r>
          </w:hyperlink>
        </w:p>
        <w:p w14:paraId="1904AB86" w14:textId="7D28B4AA"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49" w:history="1">
            <w:r w:rsidRPr="00B971BA">
              <w:rPr>
                <w:rStyle w:val="af2"/>
                <w:noProof/>
              </w:rPr>
              <w:t>Список використаних джерел</w:t>
            </w:r>
            <w:r>
              <w:rPr>
                <w:noProof/>
                <w:webHidden/>
              </w:rPr>
              <w:tab/>
            </w:r>
            <w:r>
              <w:rPr>
                <w:noProof/>
                <w:webHidden/>
              </w:rPr>
              <w:fldChar w:fldCharType="begin"/>
            </w:r>
            <w:r>
              <w:rPr>
                <w:noProof/>
                <w:webHidden/>
              </w:rPr>
              <w:instrText xml:space="preserve"> PAGEREF _Toc227583649 \h </w:instrText>
            </w:r>
            <w:r>
              <w:rPr>
                <w:noProof/>
                <w:webHidden/>
              </w:rPr>
            </w:r>
            <w:r>
              <w:rPr>
                <w:noProof/>
                <w:webHidden/>
              </w:rPr>
              <w:fldChar w:fldCharType="separate"/>
            </w:r>
            <w:r>
              <w:rPr>
                <w:noProof/>
                <w:webHidden/>
              </w:rPr>
              <w:t>183</w:t>
            </w:r>
            <w:r>
              <w:rPr>
                <w:noProof/>
                <w:webHidden/>
              </w:rPr>
              <w:fldChar w:fldCharType="end"/>
            </w:r>
          </w:hyperlink>
        </w:p>
        <w:p w14:paraId="6334F2D8" w14:textId="4DEF219C" w:rsidR="00511708" w:rsidRDefault="00511708">
          <w:pPr>
            <w:pStyle w:val="12"/>
            <w:tabs>
              <w:tab w:val="right" w:leader="dot" w:pos="9628"/>
            </w:tabs>
            <w:rPr>
              <w:rFonts w:asciiTheme="minorHAnsi" w:eastAsiaTheme="minorEastAsia" w:hAnsiTheme="minorHAnsi" w:cstheme="minorBidi"/>
              <w:noProof/>
              <w:kern w:val="2"/>
              <w:sz w:val="24"/>
              <w:szCs w:val="24"/>
              <w:lang w:val="en-US" w:eastAsia="ja-JP"/>
              <w14:ligatures w14:val="standardContextual"/>
            </w:rPr>
          </w:pPr>
          <w:hyperlink w:anchor="_Toc227583650" w:history="1">
            <w:r w:rsidRPr="00B971BA">
              <w:rPr>
                <w:rStyle w:val="af2"/>
                <w:noProof/>
              </w:rPr>
              <w:t>Додаток А. Матеріали щодо впровадження результатів</w:t>
            </w:r>
            <w:r>
              <w:rPr>
                <w:noProof/>
                <w:webHidden/>
              </w:rPr>
              <w:tab/>
            </w:r>
            <w:r>
              <w:rPr>
                <w:noProof/>
                <w:webHidden/>
              </w:rPr>
              <w:fldChar w:fldCharType="begin"/>
            </w:r>
            <w:r>
              <w:rPr>
                <w:noProof/>
                <w:webHidden/>
              </w:rPr>
              <w:instrText xml:space="preserve"> PAGEREF _Toc227583650 \h </w:instrText>
            </w:r>
            <w:r>
              <w:rPr>
                <w:noProof/>
                <w:webHidden/>
              </w:rPr>
            </w:r>
            <w:r>
              <w:rPr>
                <w:noProof/>
                <w:webHidden/>
              </w:rPr>
              <w:fldChar w:fldCharType="separate"/>
            </w:r>
            <w:r>
              <w:rPr>
                <w:noProof/>
                <w:webHidden/>
              </w:rPr>
              <w:t>190</w:t>
            </w:r>
            <w:r>
              <w:rPr>
                <w:noProof/>
                <w:webHidden/>
              </w:rPr>
              <w:fldChar w:fldCharType="end"/>
            </w:r>
          </w:hyperlink>
        </w:p>
        <w:p w14:paraId="16243B64" w14:textId="01552708" w:rsidR="00C93AF1" w:rsidRPr="005F438C" w:rsidRDefault="00C93AF1">
          <w:r w:rsidRPr="005F438C">
            <w:rPr>
              <w:b/>
              <w:bCs/>
            </w:rPr>
            <w:fldChar w:fldCharType="end"/>
          </w:r>
        </w:p>
      </w:sdtContent>
    </w:sdt>
    <w:p w14:paraId="07072D0B" w14:textId="77777777" w:rsidR="00C93AF1" w:rsidRPr="005F438C" w:rsidRDefault="00C93AF1">
      <w:r w:rsidRPr="005F438C">
        <w:br w:type="page"/>
      </w:r>
    </w:p>
    <w:p w14:paraId="3957BDF0" w14:textId="77777777" w:rsidR="00782A7D" w:rsidRPr="005F438C" w:rsidRDefault="00782A7D" w:rsidP="00782A7D">
      <w:pPr>
        <w:pStyle w:val="1"/>
        <w:rPr>
          <w:bCs/>
        </w:rPr>
      </w:pPr>
      <w:bookmarkStart w:id="3" w:name="_Toc227583612"/>
      <w:r w:rsidRPr="005F438C">
        <w:rPr>
          <w:bCs/>
        </w:rPr>
        <w:lastRenderedPageBreak/>
        <w:t>Список умовних позначень</w:t>
      </w:r>
      <w:bookmarkEnd w:id="3"/>
    </w:p>
    <w:p w14:paraId="761E69D7" w14:textId="77777777" w:rsidR="00782A7D" w:rsidRPr="005F438C" w:rsidRDefault="00782A7D" w:rsidP="00782A7D">
      <w:pPr>
        <w:pStyle w:val="a2"/>
      </w:pPr>
    </w:p>
    <w:p w14:paraId="07CF4C27" w14:textId="77777777" w:rsidR="00E92602" w:rsidRPr="005F438C" w:rsidRDefault="00E92602" w:rsidP="00E92602">
      <w:pPr>
        <w:pStyle w:val="a2"/>
      </w:pPr>
      <w:r w:rsidRPr="005F438C">
        <w:t xml:space="preserve">AI – </w:t>
      </w:r>
      <w:proofErr w:type="spellStart"/>
      <w:r w:rsidRPr="005F438C">
        <w:t>Artificial</w:t>
      </w:r>
      <w:proofErr w:type="spellEnd"/>
      <w:r w:rsidRPr="005F438C">
        <w:t xml:space="preserve"> </w:t>
      </w:r>
      <w:proofErr w:type="spellStart"/>
      <w:r w:rsidRPr="005F438C">
        <w:t>Intelligence</w:t>
      </w:r>
      <w:proofErr w:type="spellEnd"/>
      <w:r w:rsidRPr="005F438C">
        <w:t>,</w:t>
      </w:r>
    </w:p>
    <w:p w14:paraId="36A92F23" w14:textId="77777777" w:rsidR="00E92602" w:rsidRPr="005F438C" w:rsidRDefault="00E92602" w:rsidP="00E92602">
      <w:pPr>
        <w:pStyle w:val="a2"/>
      </w:pPr>
      <w:r w:rsidRPr="005F438C">
        <w:t xml:space="preserve">AP – </w:t>
      </w:r>
      <w:proofErr w:type="spellStart"/>
      <w:r w:rsidRPr="005F438C">
        <w:t>Average</w:t>
      </w:r>
      <w:proofErr w:type="spellEnd"/>
      <w:r w:rsidRPr="005F438C">
        <w:t xml:space="preserve"> </w:t>
      </w:r>
      <w:proofErr w:type="spellStart"/>
      <w:r w:rsidRPr="005F438C">
        <w:t>Precision</w:t>
      </w:r>
      <w:proofErr w:type="spellEnd"/>
      <w:r w:rsidRPr="005F438C">
        <w:t>,</w:t>
      </w:r>
    </w:p>
    <w:p w14:paraId="138229AF" w14:textId="77777777" w:rsidR="00E92602" w:rsidRPr="005F438C" w:rsidRDefault="00E92602" w:rsidP="00E92602">
      <w:pPr>
        <w:pStyle w:val="a2"/>
      </w:pPr>
      <w:r w:rsidRPr="005F438C">
        <w:t xml:space="preserve">AUC – </w:t>
      </w:r>
      <w:proofErr w:type="spellStart"/>
      <w:r w:rsidRPr="005F438C">
        <w:t>Area</w:t>
      </w:r>
      <w:proofErr w:type="spellEnd"/>
      <w:r w:rsidRPr="005F438C">
        <w:t xml:space="preserve"> </w:t>
      </w:r>
      <w:proofErr w:type="spellStart"/>
      <w:r w:rsidRPr="005F438C">
        <w:t>Under</w:t>
      </w:r>
      <w:proofErr w:type="spellEnd"/>
      <w:r w:rsidRPr="005F438C">
        <w:t xml:space="preserve"> </w:t>
      </w:r>
      <w:proofErr w:type="spellStart"/>
      <w:r w:rsidRPr="005F438C">
        <w:t>Curve</w:t>
      </w:r>
      <w:proofErr w:type="spellEnd"/>
      <w:r w:rsidRPr="005F438C">
        <w:t>,</w:t>
      </w:r>
    </w:p>
    <w:p w14:paraId="0385DB7F" w14:textId="77777777" w:rsidR="00E92602" w:rsidRPr="005F438C" w:rsidRDefault="00E92602" w:rsidP="00E92602">
      <w:pPr>
        <w:pStyle w:val="a2"/>
      </w:pPr>
      <w:r w:rsidRPr="005F438C">
        <w:t xml:space="preserve">CI – </w:t>
      </w:r>
      <w:proofErr w:type="spellStart"/>
      <w:r w:rsidRPr="005F438C">
        <w:t>Computational</w:t>
      </w:r>
      <w:proofErr w:type="spellEnd"/>
      <w:r w:rsidRPr="005F438C">
        <w:t xml:space="preserve"> </w:t>
      </w:r>
      <w:proofErr w:type="spellStart"/>
      <w:r w:rsidRPr="005F438C">
        <w:t>Intelligence</w:t>
      </w:r>
      <w:proofErr w:type="spellEnd"/>
      <w:r w:rsidRPr="005F438C">
        <w:t>,</w:t>
      </w:r>
    </w:p>
    <w:p w14:paraId="41423E1A" w14:textId="77777777" w:rsidR="00E92602" w:rsidRPr="005F438C" w:rsidRDefault="00E92602" w:rsidP="00E92602">
      <w:pPr>
        <w:pStyle w:val="a2"/>
      </w:pPr>
      <w:r w:rsidRPr="005F438C">
        <w:t xml:space="preserve">CNN – </w:t>
      </w:r>
      <w:proofErr w:type="spellStart"/>
      <w:r w:rsidRPr="005F438C">
        <w:t>Convolutional</w:t>
      </w:r>
      <w:proofErr w:type="spellEnd"/>
      <w:r w:rsidRPr="005F438C">
        <w:t xml:space="preserve"> </w:t>
      </w:r>
      <w:proofErr w:type="spellStart"/>
      <w:r w:rsidRPr="005F438C">
        <w:t>Neural</w:t>
      </w:r>
      <w:proofErr w:type="spellEnd"/>
      <w:r w:rsidRPr="005F438C">
        <w:t xml:space="preserve"> </w:t>
      </w:r>
      <w:proofErr w:type="spellStart"/>
      <w:r w:rsidRPr="005F438C">
        <w:t>Networks</w:t>
      </w:r>
      <w:proofErr w:type="spellEnd"/>
      <w:r w:rsidRPr="005F438C">
        <w:t>,</w:t>
      </w:r>
    </w:p>
    <w:p w14:paraId="2555304E" w14:textId="77777777" w:rsidR="00E92602" w:rsidRPr="005F438C" w:rsidRDefault="00E92602" w:rsidP="00E92602">
      <w:pPr>
        <w:pStyle w:val="a2"/>
      </w:pPr>
      <w:r w:rsidRPr="005F438C">
        <w:t xml:space="preserve">COCO – </w:t>
      </w:r>
      <w:proofErr w:type="spellStart"/>
      <w:r w:rsidRPr="005F438C">
        <w:t>Common</w:t>
      </w:r>
      <w:proofErr w:type="spellEnd"/>
      <w:r w:rsidRPr="005F438C">
        <w:t xml:space="preserve"> </w:t>
      </w:r>
      <w:proofErr w:type="spellStart"/>
      <w:r w:rsidRPr="005F438C">
        <w:t>Objects</w:t>
      </w:r>
      <w:proofErr w:type="spellEnd"/>
      <w:r w:rsidRPr="005F438C">
        <w:t xml:space="preserve"> </w:t>
      </w:r>
      <w:proofErr w:type="spellStart"/>
      <w:r w:rsidRPr="005F438C">
        <w:t>in</w:t>
      </w:r>
      <w:proofErr w:type="spellEnd"/>
      <w:r w:rsidRPr="005F438C">
        <w:t xml:space="preserve"> </w:t>
      </w:r>
      <w:proofErr w:type="spellStart"/>
      <w:r w:rsidRPr="005F438C">
        <w:t>Context</w:t>
      </w:r>
      <w:proofErr w:type="spellEnd"/>
      <w:r w:rsidRPr="005F438C">
        <w:t>,</w:t>
      </w:r>
    </w:p>
    <w:p w14:paraId="502AF767" w14:textId="77777777" w:rsidR="00E92602" w:rsidRPr="005F438C" w:rsidRDefault="00E92602" w:rsidP="00E92602">
      <w:pPr>
        <w:pStyle w:val="a2"/>
      </w:pPr>
      <w:r w:rsidRPr="005F438C">
        <w:t xml:space="preserve">CPU – </w:t>
      </w:r>
      <w:proofErr w:type="spellStart"/>
      <w:r w:rsidRPr="005F438C">
        <w:t>Central</w:t>
      </w:r>
      <w:proofErr w:type="spellEnd"/>
      <w:r w:rsidRPr="005F438C">
        <w:t xml:space="preserve"> </w:t>
      </w:r>
      <w:proofErr w:type="spellStart"/>
      <w:r w:rsidRPr="005F438C">
        <w:t>Processing</w:t>
      </w:r>
      <w:proofErr w:type="spellEnd"/>
      <w:r w:rsidRPr="005F438C">
        <w:t xml:space="preserve"> </w:t>
      </w:r>
      <w:proofErr w:type="spellStart"/>
      <w:r w:rsidRPr="005F438C">
        <w:t>Unit</w:t>
      </w:r>
      <w:proofErr w:type="spellEnd"/>
      <w:r w:rsidRPr="005F438C">
        <w:t>,</w:t>
      </w:r>
    </w:p>
    <w:p w14:paraId="1B6206CF" w14:textId="77777777" w:rsidR="00E92602" w:rsidRPr="005F438C" w:rsidRDefault="00E92602" w:rsidP="00E92602">
      <w:pPr>
        <w:pStyle w:val="a2"/>
      </w:pPr>
      <w:r w:rsidRPr="005F438C">
        <w:t xml:space="preserve">DETR – </w:t>
      </w:r>
      <w:proofErr w:type="spellStart"/>
      <w:r w:rsidRPr="005F438C">
        <w:t>DEtection</w:t>
      </w:r>
      <w:proofErr w:type="spellEnd"/>
      <w:r w:rsidRPr="005F438C">
        <w:t xml:space="preserve"> </w:t>
      </w:r>
      <w:proofErr w:type="spellStart"/>
      <w:r w:rsidRPr="005F438C">
        <w:t>TRansformer</w:t>
      </w:r>
      <w:proofErr w:type="spellEnd"/>
      <w:r w:rsidRPr="005F438C">
        <w:t>,</w:t>
      </w:r>
    </w:p>
    <w:p w14:paraId="1AABE541" w14:textId="77777777" w:rsidR="00E92602" w:rsidRPr="005F438C" w:rsidRDefault="00E92602" w:rsidP="00E92602">
      <w:pPr>
        <w:pStyle w:val="a2"/>
      </w:pPr>
      <w:r w:rsidRPr="005F438C">
        <w:t xml:space="preserve">EPE – </w:t>
      </w:r>
      <w:proofErr w:type="spellStart"/>
      <w:r w:rsidRPr="005F438C">
        <w:t>End-Point</w:t>
      </w:r>
      <w:proofErr w:type="spellEnd"/>
      <w:r w:rsidRPr="005F438C">
        <w:t xml:space="preserve"> </w:t>
      </w:r>
      <w:proofErr w:type="spellStart"/>
      <w:r w:rsidRPr="005F438C">
        <w:t>Error</w:t>
      </w:r>
      <w:proofErr w:type="spellEnd"/>
      <w:r w:rsidRPr="005F438C">
        <w:t>,</w:t>
      </w:r>
    </w:p>
    <w:p w14:paraId="4F86AEFA" w14:textId="77777777" w:rsidR="00E92602" w:rsidRPr="005F438C" w:rsidRDefault="00E92602" w:rsidP="00E92602">
      <w:pPr>
        <w:pStyle w:val="a2"/>
      </w:pPr>
      <w:r w:rsidRPr="005F438C">
        <w:t>FPN – пірамідальні мережі ознак,</w:t>
      </w:r>
    </w:p>
    <w:p w14:paraId="7CF387C8" w14:textId="77777777" w:rsidR="00E92602" w:rsidRPr="005F438C" w:rsidRDefault="00E92602" w:rsidP="00E92602">
      <w:pPr>
        <w:pStyle w:val="a2"/>
      </w:pPr>
      <w:r w:rsidRPr="005F438C">
        <w:t>GPU – графічний процесор,</w:t>
      </w:r>
    </w:p>
    <w:p w14:paraId="25ACF121" w14:textId="77777777" w:rsidR="00E92602" w:rsidRPr="005F438C" w:rsidRDefault="00E92602" w:rsidP="00E92602">
      <w:pPr>
        <w:pStyle w:val="a2"/>
      </w:pPr>
      <w:proofErr w:type="spellStart"/>
      <w:r w:rsidRPr="005F438C">
        <w:t>IoU</w:t>
      </w:r>
      <w:proofErr w:type="spellEnd"/>
      <w:r w:rsidRPr="005F438C">
        <w:t xml:space="preserve"> – </w:t>
      </w:r>
      <w:proofErr w:type="spellStart"/>
      <w:r w:rsidRPr="005F438C">
        <w:t>Intersection</w:t>
      </w:r>
      <w:proofErr w:type="spellEnd"/>
      <w:r w:rsidRPr="005F438C">
        <w:t xml:space="preserve"> </w:t>
      </w:r>
      <w:proofErr w:type="spellStart"/>
      <w:r w:rsidRPr="005F438C">
        <w:t>over</w:t>
      </w:r>
      <w:proofErr w:type="spellEnd"/>
      <w:r w:rsidRPr="005F438C">
        <w:t xml:space="preserve"> </w:t>
      </w:r>
      <w:proofErr w:type="spellStart"/>
      <w:r w:rsidRPr="005F438C">
        <w:t>Union</w:t>
      </w:r>
      <w:proofErr w:type="spellEnd"/>
      <w:r w:rsidRPr="005F438C">
        <w:t>,</w:t>
      </w:r>
    </w:p>
    <w:p w14:paraId="76AB40FF" w14:textId="77777777" w:rsidR="00E92602" w:rsidRPr="005F438C" w:rsidRDefault="00E92602" w:rsidP="00E92602">
      <w:pPr>
        <w:pStyle w:val="a2"/>
      </w:pPr>
      <w:proofErr w:type="spellStart"/>
      <w:r w:rsidRPr="005F438C">
        <w:t>mAP</w:t>
      </w:r>
      <w:proofErr w:type="spellEnd"/>
      <w:r w:rsidRPr="005F438C">
        <w:t xml:space="preserve"> – </w:t>
      </w:r>
      <w:proofErr w:type="spellStart"/>
      <w:r w:rsidRPr="005F438C">
        <w:t>mean</w:t>
      </w:r>
      <w:proofErr w:type="spellEnd"/>
      <w:r w:rsidRPr="005F438C">
        <w:t xml:space="preserve"> </w:t>
      </w:r>
      <w:proofErr w:type="spellStart"/>
      <w:r w:rsidRPr="005F438C">
        <w:t>Average</w:t>
      </w:r>
      <w:proofErr w:type="spellEnd"/>
      <w:r w:rsidRPr="005F438C">
        <w:t xml:space="preserve"> </w:t>
      </w:r>
      <w:proofErr w:type="spellStart"/>
      <w:r w:rsidRPr="005F438C">
        <w:t>Precision</w:t>
      </w:r>
      <w:proofErr w:type="spellEnd"/>
      <w:r w:rsidRPr="005F438C">
        <w:t>,</w:t>
      </w:r>
    </w:p>
    <w:p w14:paraId="22E977D1" w14:textId="77777777" w:rsidR="00E92602" w:rsidRPr="005F438C" w:rsidRDefault="00E92602" w:rsidP="00E92602">
      <w:pPr>
        <w:pStyle w:val="a2"/>
      </w:pPr>
      <w:r w:rsidRPr="005F438C">
        <w:t xml:space="preserve">MQTT – </w:t>
      </w:r>
      <w:proofErr w:type="spellStart"/>
      <w:r w:rsidRPr="005F438C">
        <w:t>Message</w:t>
      </w:r>
      <w:proofErr w:type="spellEnd"/>
      <w:r w:rsidRPr="005F438C">
        <w:t xml:space="preserve"> </w:t>
      </w:r>
      <w:proofErr w:type="spellStart"/>
      <w:r w:rsidRPr="005F438C">
        <w:t>Queuing</w:t>
      </w:r>
      <w:proofErr w:type="spellEnd"/>
      <w:r w:rsidRPr="005F438C">
        <w:t xml:space="preserve"> </w:t>
      </w:r>
      <w:proofErr w:type="spellStart"/>
      <w:r w:rsidRPr="005F438C">
        <w:t>Telemetry</w:t>
      </w:r>
      <w:proofErr w:type="spellEnd"/>
      <w:r w:rsidRPr="005F438C">
        <w:t xml:space="preserve"> </w:t>
      </w:r>
      <w:proofErr w:type="spellStart"/>
      <w:r w:rsidRPr="005F438C">
        <w:t>Transport</w:t>
      </w:r>
      <w:proofErr w:type="spellEnd"/>
      <w:r w:rsidRPr="005F438C">
        <w:t>,</w:t>
      </w:r>
    </w:p>
    <w:p w14:paraId="71A64618" w14:textId="77777777" w:rsidR="00E92602" w:rsidRPr="005F438C" w:rsidRDefault="00E92602" w:rsidP="00E92602">
      <w:pPr>
        <w:pStyle w:val="a2"/>
      </w:pPr>
      <w:r w:rsidRPr="005F438C">
        <w:t xml:space="preserve">MSE – </w:t>
      </w:r>
      <w:proofErr w:type="spellStart"/>
      <w:r w:rsidRPr="005F438C">
        <w:t>Mean</w:t>
      </w:r>
      <w:proofErr w:type="spellEnd"/>
      <w:r w:rsidRPr="005F438C">
        <w:t xml:space="preserve"> </w:t>
      </w:r>
      <w:proofErr w:type="spellStart"/>
      <w:r w:rsidRPr="005F438C">
        <w:t>Square</w:t>
      </w:r>
      <w:proofErr w:type="spellEnd"/>
      <w:r w:rsidRPr="005F438C">
        <w:t xml:space="preserve"> </w:t>
      </w:r>
      <w:proofErr w:type="spellStart"/>
      <w:r w:rsidRPr="005F438C">
        <w:t>Error</w:t>
      </w:r>
      <w:proofErr w:type="spellEnd"/>
      <w:r w:rsidRPr="005F438C">
        <w:t>,</w:t>
      </w:r>
    </w:p>
    <w:p w14:paraId="12DBF744" w14:textId="77777777" w:rsidR="00E92602" w:rsidRPr="005F438C" w:rsidRDefault="00E92602" w:rsidP="00E92602">
      <w:pPr>
        <w:pStyle w:val="a2"/>
      </w:pPr>
      <w:proofErr w:type="spellStart"/>
      <w:r w:rsidRPr="005F438C">
        <w:t>NAMMs</w:t>
      </w:r>
      <w:proofErr w:type="spellEnd"/>
      <w:r w:rsidRPr="005F438C">
        <w:t xml:space="preserve"> – </w:t>
      </w:r>
      <w:proofErr w:type="spellStart"/>
      <w:r w:rsidRPr="005F438C">
        <w:t>Neural</w:t>
      </w:r>
      <w:proofErr w:type="spellEnd"/>
      <w:r w:rsidRPr="005F438C">
        <w:t xml:space="preserve"> </w:t>
      </w:r>
      <w:proofErr w:type="spellStart"/>
      <w:r w:rsidRPr="005F438C">
        <w:t>Attention</w:t>
      </w:r>
      <w:proofErr w:type="spellEnd"/>
      <w:r w:rsidRPr="005F438C">
        <w:t xml:space="preserve"> </w:t>
      </w:r>
      <w:proofErr w:type="spellStart"/>
      <w:r w:rsidRPr="005F438C">
        <w:t>Memory</w:t>
      </w:r>
      <w:proofErr w:type="spellEnd"/>
      <w:r w:rsidRPr="005F438C">
        <w:t xml:space="preserve"> </w:t>
      </w:r>
      <w:proofErr w:type="spellStart"/>
      <w:r w:rsidRPr="005F438C">
        <w:t>Models</w:t>
      </w:r>
      <w:proofErr w:type="spellEnd"/>
      <w:r w:rsidRPr="005F438C">
        <w:t>,</w:t>
      </w:r>
    </w:p>
    <w:p w14:paraId="1BA99896" w14:textId="77777777" w:rsidR="00E92602" w:rsidRPr="005F438C" w:rsidRDefault="00E92602" w:rsidP="00E92602">
      <w:pPr>
        <w:pStyle w:val="a2"/>
      </w:pPr>
      <w:r w:rsidRPr="005F438C">
        <w:t xml:space="preserve">NMS – </w:t>
      </w:r>
      <w:proofErr w:type="spellStart"/>
      <w:r w:rsidRPr="005F438C">
        <w:t>Non-Maximum</w:t>
      </w:r>
      <w:proofErr w:type="spellEnd"/>
      <w:r w:rsidRPr="005F438C">
        <w:t xml:space="preserve"> </w:t>
      </w:r>
      <w:proofErr w:type="spellStart"/>
      <w:r w:rsidRPr="005F438C">
        <w:t>Suppression</w:t>
      </w:r>
      <w:proofErr w:type="spellEnd"/>
      <w:r w:rsidRPr="005F438C">
        <w:t>,</w:t>
      </w:r>
    </w:p>
    <w:p w14:paraId="544F84C3" w14:textId="77777777" w:rsidR="00E92602" w:rsidRPr="005F438C" w:rsidRDefault="00E92602" w:rsidP="00E92602">
      <w:pPr>
        <w:pStyle w:val="a2"/>
      </w:pPr>
      <w:r w:rsidRPr="005F438C">
        <w:t xml:space="preserve">OD – </w:t>
      </w:r>
      <w:proofErr w:type="spellStart"/>
      <w:r w:rsidRPr="005F438C">
        <w:t>Object</w:t>
      </w:r>
      <w:proofErr w:type="spellEnd"/>
      <w:r w:rsidRPr="005F438C">
        <w:t xml:space="preserve"> </w:t>
      </w:r>
      <w:proofErr w:type="spellStart"/>
      <w:r w:rsidRPr="005F438C">
        <w:t>Detection</w:t>
      </w:r>
      <w:proofErr w:type="spellEnd"/>
      <w:r w:rsidRPr="005F438C">
        <w:t>,</w:t>
      </w:r>
    </w:p>
    <w:p w14:paraId="09A5179E" w14:textId="77777777" w:rsidR="00E92602" w:rsidRPr="005F438C" w:rsidRDefault="00E92602" w:rsidP="00E92602">
      <w:pPr>
        <w:pStyle w:val="a2"/>
      </w:pPr>
      <w:proofErr w:type="spellStart"/>
      <w:r w:rsidRPr="005F438C">
        <w:t>OpenCV</w:t>
      </w:r>
      <w:proofErr w:type="spellEnd"/>
      <w:r w:rsidRPr="005F438C">
        <w:t xml:space="preserve"> – </w:t>
      </w:r>
      <w:proofErr w:type="spellStart"/>
      <w:r w:rsidRPr="005F438C">
        <w:t>Open</w:t>
      </w:r>
      <w:proofErr w:type="spellEnd"/>
      <w:r w:rsidRPr="005F438C">
        <w:t xml:space="preserve"> </w:t>
      </w:r>
      <w:proofErr w:type="spellStart"/>
      <w:r w:rsidRPr="005F438C">
        <w:t>Source</w:t>
      </w:r>
      <w:proofErr w:type="spellEnd"/>
      <w:r w:rsidRPr="005F438C">
        <w:t xml:space="preserve"> </w:t>
      </w:r>
      <w:proofErr w:type="spellStart"/>
      <w:r w:rsidRPr="005F438C">
        <w:t>Computer</w:t>
      </w:r>
      <w:proofErr w:type="spellEnd"/>
      <w:r w:rsidRPr="005F438C">
        <w:t xml:space="preserve"> </w:t>
      </w:r>
      <w:proofErr w:type="spellStart"/>
      <w:r w:rsidRPr="005F438C">
        <w:t>Vision</w:t>
      </w:r>
      <w:proofErr w:type="spellEnd"/>
      <w:r w:rsidRPr="005F438C">
        <w:t xml:space="preserve"> </w:t>
      </w:r>
      <w:proofErr w:type="spellStart"/>
      <w:r w:rsidRPr="005F438C">
        <w:t>Library</w:t>
      </w:r>
      <w:proofErr w:type="spellEnd"/>
      <w:r w:rsidRPr="005F438C">
        <w:t>,</w:t>
      </w:r>
    </w:p>
    <w:p w14:paraId="1D87B5A8" w14:textId="77777777" w:rsidR="00E92602" w:rsidRPr="005F438C" w:rsidRDefault="00E92602" w:rsidP="00E92602">
      <w:pPr>
        <w:pStyle w:val="a2"/>
      </w:pPr>
      <w:proofErr w:type="spellStart"/>
      <w:r w:rsidRPr="005F438C">
        <w:t>PANet</w:t>
      </w:r>
      <w:proofErr w:type="spellEnd"/>
      <w:r w:rsidRPr="005F438C">
        <w:t xml:space="preserve"> – </w:t>
      </w:r>
      <w:proofErr w:type="spellStart"/>
      <w:r w:rsidRPr="005F438C">
        <w:t>Path</w:t>
      </w:r>
      <w:proofErr w:type="spellEnd"/>
      <w:r w:rsidRPr="005F438C">
        <w:t xml:space="preserve"> </w:t>
      </w:r>
      <w:proofErr w:type="spellStart"/>
      <w:r w:rsidRPr="005F438C">
        <w:t>Aggregation</w:t>
      </w:r>
      <w:proofErr w:type="spellEnd"/>
      <w:r w:rsidRPr="005F438C">
        <w:t xml:space="preserve"> </w:t>
      </w:r>
      <w:proofErr w:type="spellStart"/>
      <w:r w:rsidRPr="005F438C">
        <w:t>Network</w:t>
      </w:r>
      <w:proofErr w:type="spellEnd"/>
      <w:r w:rsidRPr="005F438C">
        <w:t>,</w:t>
      </w:r>
    </w:p>
    <w:p w14:paraId="7A50BCC7" w14:textId="77777777" w:rsidR="00E92602" w:rsidRPr="005F438C" w:rsidRDefault="00E92602" w:rsidP="00E92602">
      <w:pPr>
        <w:pStyle w:val="a2"/>
      </w:pPr>
      <w:r w:rsidRPr="005F438C">
        <w:t xml:space="preserve">PSNR – </w:t>
      </w:r>
      <w:proofErr w:type="spellStart"/>
      <w:r w:rsidRPr="005F438C">
        <w:t>Peak</w:t>
      </w:r>
      <w:proofErr w:type="spellEnd"/>
      <w:r w:rsidRPr="005F438C">
        <w:t xml:space="preserve"> </w:t>
      </w:r>
      <w:proofErr w:type="spellStart"/>
      <w:r w:rsidRPr="005F438C">
        <w:t>Signal-to-Noise</w:t>
      </w:r>
      <w:proofErr w:type="spellEnd"/>
      <w:r w:rsidRPr="005F438C">
        <w:t xml:space="preserve"> </w:t>
      </w:r>
      <w:proofErr w:type="spellStart"/>
      <w:r w:rsidRPr="005F438C">
        <w:t>Ratio</w:t>
      </w:r>
      <w:proofErr w:type="spellEnd"/>
      <w:r w:rsidRPr="005F438C">
        <w:t>,</w:t>
      </w:r>
    </w:p>
    <w:p w14:paraId="06671AD4" w14:textId="77777777" w:rsidR="00E92602" w:rsidRPr="005F438C" w:rsidRDefault="00E92602" w:rsidP="00E92602">
      <w:pPr>
        <w:pStyle w:val="a2"/>
      </w:pPr>
      <w:r w:rsidRPr="005F438C">
        <w:t xml:space="preserve">R-CNN – </w:t>
      </w:r>
      <w:proofErr w:type="spellStart"/>
      <w:r w:rsidRPr="005F438C">
        <w:t>Region-based</w:t>
      </w:r>
      <w:proofErr w:type="spellEnd"/>
      <w:r w:rsidRPr="005F438C">
        <w:t xml:space="preserve"> </w:t>
      </w:r>
      <w:proofErr w:type="spellStart"/>
      <w:r w:rsidRPr="005F438C">
        <w:t>Convolutional</w:t>
      </w:r>
      <w:proofErr w:type="spellEnd"/>
      <w:r w:rsidRPr="005F438C">
        <w:t xml:space="preserve"> </w:t>
      </w:r>
      <w:proofErr w:type="spellStart"/>
      <w:r w:rsidRPr="005F438C">
        <w:t>Neural</w:t>
      </w:r>
      <w:proofErr w:type="spellEnd"/>
      <w:r w:rsidRPr="005F438C">
        <w:t xml:space="preserve"> </w:t>
      </w:r>
      <w:proofErr w:type="spellStart"/>
      <w:r w:rsidRPr="005F438C">
        <w:t>Networks</w:t>
      </w:r>
      <w:proofErr w:type="spellEnd"/>
      <w:r w:rsidRPr="005F438C">
        <w:t>,</w:t>
      </w:r>
    </w:p>
    <w:p w14:paraId="3C7CE64C" w14:textId="77777777" w:rsidR="00E92602" w:rsidRPr="005F438C" w:rsidRDefault="00E92602" w:rsidP="00E92602">
      <w:pPr>
        <w:pStyle w:val="a2"/>
      </w:pPr>
      <w:r w:rsidRPr="005F438C">
        <w:t xml:space="preserve">RAFT – </w:t>
      </w:r>
      <w:proofErr w:type="spellStart"/>
      <w:r w:rsidRPr="005F438C">
        <w:t>Recurrent</w:t>
      </w:r>
      <w:proofErr w:type="spellEnd"/>
      <w:r w:rsidRPr="005F438C">
        <w:t xml:space="preserve"> </w:t>
      </w:r>
      <w:proofErr w:type="spellStart"/>
      <w:r w:rsidRPr="005F438C">
        <w:t>All-Pairs</w:t>
      </w:r>
      <w:proofErr w:type="spellEnd"/>
      <w:r w:rsidRPr="005F438C">
        <w:t xml:space="preserve"> </w:t>
      </w:r>
      <w:proofErr w:type="spellStart"/>
      <w:r w:rsidRPr="005F438C">
        <w:t>Field</w:t>
      </w:r>
      <w:proofErr w:type="spellEnd"/>
      <w:r w:rsidRPr="005F438C">
        <w:t xml:space="preserve"> </w:t>
      </w:r>
      <w:proofErr w:type="spellStart"/>
      <w:r w:rsidRPr="005F438C">
        <w:t>Transforms</w:t>
      </w:r>
      <w:proofErr w:type="spellEnd"/>
      <w:r w:rsidRPr="005F438C">
        <w:t>,</w:t>
      </w:r>
    </w:p>
    <w:p w14:paraId="1E9BBCB1" w14:textId="77777777" w:rsidR="00E92602" w:rsidRPr="005F438C" w:rsidRDefault="00E92602" w:rsidP="00E92602">
      <w:pPr>
        <w:pStyle w:val="a2"/>
      </w:pPr>
      <w:r w:rsidRPr="005F438C">
        <w:t xml:space="preserve">RGB – </w:t>
      </w:r>
      <w:proofErr w:type="spellStart"/>
      <w:r w:rsidRPr="005F438C">
        <w:t>Red</w:t>
      </w:r>
      <w:proofErr w:type="spellEnd"/>
      <w:r w:rsidRPr="005F438C">
        <w:t xml:space="preserve"> </w:t>
      </w:r>
      <w:proofErr w:type="spellStart"/>
      <w:r w:rsidRPr="005F438C">
        <w:t>Green</w:t>
      </w:r>
      <w:proofErr w:type="spellEnd"/>
      <w:r w:rsidRPr="005F438C">
        <w:t xml:space="preserve"> </w:t>
      </w:r>
      <w:proofErr w:type="spellStart"/>
      <w:r w:rsidRPr="005F438C">
        <w:t>Blue</w:t>
      </w:r>
      <w:proofErr w:type="spellEnd"/>
      <w:r w:rsidRPr="005F438C">
        <w:t>,</w:t>
      </w:r>
    </w:p>
    <w:p w14:paraId="57A285ED" w14:textId="77777777" w:rsidR="00E92602" w:rsidRPr="005F438C" w:rsidRDefault="00E92602" w:rsidP="00E92602">
      <w:pPr>
        <w:pStyle w:val="a2"/>
      </w:pPr>
      <w:r w:rsidRPr="005F438C">
        <w:t xml:space="preserve">RMSE – </w:t>
      </w:r>
      <w:proofErr w:type="spellStart"/>
      <w:r w:rsidRPr="005F438C">
        <w:t>Root</w:t>
      </w:r>
      <w:proofErr w:type="spellEnd"/>
      <w:r w:rsidRPr="005F438C">
        <w:t xml:space="preserve"> </w:t>
      </w:r>
      <w:proofErr w:type="spellStart"/>
      <w:r w:rsidRPr="005F438C">
        <w:t>Mean</w:t>
      </w:r>
      <w:proofErr w:type="spellEnd"/>
      <w:r w:rsidRPr="005F438C">
        <w:t xml:space="preserve"> </w:t>
      </w:r>
      <w:proofErr w:type="spellStart"/>
      <w:r w:rsidRPr="005F438C">
        <w:t>Square</w:t>
      </w:r>
      <w:proofErr w:type="spellEnd"/>
      <w:r w:rsidRPr="005F438C">
        <w:t xml:space="preserve"> </w:t>
      </w:r>
      <w:proofErr w:type="spellStart"/>
      <w:r w:rsidRPr="005F438C">
        <w:t>Error</w:t>
      </w:r>
      <w:proofErr w:type="spellEnd"/>
      <w:r w:rsidRPr="005F438C">
        <w:t>,</w:t>
      </w:r>
    </w:p>
    <w:p w14:paraId="10F8B4B6" w14:textId="77777777" w:rsidR="00E92602" w:rsidRPr="005F438C" w:rsidRDefault="00E92602" w:rsidP="00E92602">
      <w:pPr>
        <w:pStyle w:val="a2"/>
      </w:pPr>
      <w:r w:rsidRPr="005F438C">
        <w:t xml:space="preserve">ROS – </w:t>
      </w:r>
      <w:proofErr w:type="spellStart"/>
      <w:r w:rsidRPr="005F438C">
        <w:t>Robot</w:t>
      </w:r>
      <w:proofErr w:type="spellEnd"/>
      <w:r w:rsidRPr="005F438C">
        <w:t xml:space="preserve"> </w:t>
      </w:r>
      <w:proofErr w:type="spellStart"/>
      <w:r w:rsidRPr="005F438C">
        <w:t>Operating</w:t>
      </w:r>
      <w:proofErr w:type="spellEnd"/>
      <w:r w:rsidRPr="005F438C">
        <w:t xml:space="preserve"> </w:t>
      </w:r>
      <w:proofErr w:type="spellStart"/>
      <w:r w:rsidRPr="005F438C">
        <w:t>System</w:t>
      </w:r>
      <w:proofErr w:type="spellEnd"/>
      <w:r w:rsidRPr="005F438C">
        <w:t>,</w:t>
      </w:r>
    </w:p>
    <w:p w14:paraId="303954E7" w14:textId="77777777" w:rsidR="00E92602" w:rsidRPr="005F438C" w:rsidRDefault="00E92602" w:rsidP="00E92602">
      <w:pPr>
        <w:pStyle w:val="a2"/>
      </w:pPr>
      <w:r w:rsidRPr="005F438C">
        <w:t xml:space="preserve">RPN – </w:t>
      </w:r>
      <w:proofErr w:type="spellStart"/>
      <w:r w:rsidRPr="005F438C">
        <w:t>Region</w:t>
      </w:r>
      <w:proofErr w:type="spellEnd"/>
      <w:r w:rsidRPr="005F438C">
        <w:t xml:space="preserve"> </w:t>
      </w:r>
      <w:proofErr w:type="spellStart"/>
      <w:r w:rsidRPr="005F438C">
        <w:t>Proposal</w:t>
      </w:r>
      <w:proofErr w:type="spellEnd"/>
      <w:r w:rsidRPr="005F438C">
        <w:t xml:space="preserve"> </w:t>
      </w:r>
      <w:proofErr w:type="spellStart"/>
      <w:r w:rsidRPr="005F438C">
        <w:t>Network</w:t>
      </w:r>
      <w:proofErr w:type="spellEnd"/>
      <w:r w:rsidRPr="005F438C">
        <w:t>,</w:t>
      </w:r>
    </w:p>
    <w:p w14:paraId="227AF0E5" w14:textId="77777777" w:rsidR="00E92602" w:rsidRPr="005F438C" w:rsidRDefault="00E92602" w:rsidP="00E92602">
      <w:pPr>
        <w:pStyle w:val="a2"/>
      </w:pPr>
      <w:r w:rsidRPr="005F438C">
        <w:t xml:space="preserve">SSD – </w:t>
      </w:r>
      <w:proofErr w:type="spellStart"/>
      <w:r w:rsidRPr="005F438C">
        <w:t>Single</w:t>
      </w:r>
      <w:proofErr w:type="spellEnd"/>
      <w:r w:rsidRPr="005F438C">
        <w:t xml:space="preserve"> </w:t>
      </w:r>
      <w:proofErr w:type="spellStart"/>
      <w:r w:rsidRPr="005F438C">
        <w:t>Shot</w:t>
      </w:r>
      <w:proofErr w:type="spellEnd"/>
      <w:r w:rsidRPr="005F438C">
        <w:t xml:space="preserve"> </w:t>
      </w:r>
      <w:proofErr w:type="spellStart"/>
      <w:r w:rsidRPr="005F438C">
        <w:t>MultiBox</w:t>
      </w:r>
      <w:proofErr w:type="spellEnd"/>
      <w:r w:rsidRPr="005F438C">
        <w:t xml:space="preserve"> </w:t>
      </w:r>
      <w:proofErr w:type="spellStart"/>
      <w:r w:rsidRPr="005F438C">
        <w:t>Detector</w:t>
      </w:r>
      <w:proofErr w:type="spellEnd"/>
      <w:r w:rsidRPr="005F438C">
        <w:t>,</w:t>
      </w:r>
    </w:p>
    <w:p w14:paraId="617845E6" w14:textId="77777777" w:rsidR="00E92602" w:rsidRPr="005F438C" w:rsidRDefault="00E92602" w:rsidP="00E92602">
      <w:pPr>
        <w:pStyle w:val="a2"/>
      </w:pPr>
      <w:r w:rsidRPr="005F438C">
        <w:lastRenderedPageBreak/>
        <w:t>TPU – тензорний процесор,</w:t>
      </w:r>
    </w:p>
    <w:p w14:paraId="5E1E780C" w14:textId="77777777" w:rsidR="00E92602" w:rsidRPr="005F438C" w:rsidRDefault="00E92602" w:rsidP="00E92602">
      <w:pPr>
        <w:pStyle w:val="a2"/>
      </w:pPr>
      <w:r w:rsidRPr="005F438C">
        <w:t xml:space="preserve">YOLO – </w:t>
      </w:r>
      <w:proofErr w:type="spellStart"/>
      <w:r w:rsidRPr="005F438C">
        <w:t>You</w:t>
      </w:r>
      <w:proofErr w:type="spellEnd"/>
      <w:r w:rsidRPr="005F438C">
        <w:t xml:space="preserve"> </w:t>
      </w:r>
      <w:proofErr w:type="spellStart"/>
      <w:r w:rsidRPr="005F438C">
        <w:t>Only</w:t>
      </w:r>
      <w:proofErr w:type="spellEnd"/>
      <w:r w:rsidRPr="005F438C">
        <w:t xml:space="preserve"> </w:t>
      </w:r>
      <w:proofErr w:type="spellStart"/>
      <w:r w:rsidRPr="005F438C">
        <w:t>Look</w:t>
      </w:r>
      <w:proofErr w:type="spellEnd"/>
      <w:r w:rsidRPr="005F438C">
        <w:t xml:space="preserve"> </w:t>
      </w:r>
      <w:proofErr w:type="spellStart"/>
      <w:r w:rsidRPr="005F438C">
        <w:t>Once</w:t>
      </w:r>
      <w:proofErr w:type="spellEnd"/>
      <w:r w:rsidRPr="005F438C">
        <w:t>,</w:t>
      </w:r>
    </w:p>
    <w:p w14:paraId="51F048FD" w14:textId="77777777" w:rsidR="00E92602" w:rsidRPr="005F438C" w:rsidRDefault="00E92602" w:rsidP="00E92602">
      <w:pPr>
        <w:pStyle w:val="a2"/>
      </w:pPr>
      <w:r w:rsidRPr="005F438C">
        <w:t>БПЛА – безпілотний літальний апарат,</w:t>
      </w:r>
    </w:p>
    <w:p w14:paraId="0A2CE994" w14:textId="77777777" w:rsidR="00E92602" w:rsidRPr="005F438C" w:rsidRDefault="00E92602" w:rsidP="00E92602">
      <w:pPr>
        <w:pStyle w:val="a2"/>
      </w:pPr>
      <w:r w:rsidRPr="005F438C">
        <w:t xml:space="preserve">ГОГ (HOG) – гістограми орієнтованих градієнтів, </w:t>
      </w:r>
    </w:p>
    <w:p w14:paraId="78099A2B" w14:textId="77777777" w:rsidR="00E92602" w:rsidRPr="005F438C" w:rsidRDefault="00E92602" w:rsidP="00E92602">
      <w:pPr>
        <w:pStyle w:val="a2"/>
      </w:pPr>
      <w:r w:rsidRPr="005F438C">
        <w:t>ДІПДО – дистанційна ідентифікація параметрів динамічних об’єктів,</w:t>
      </w:r>
    </w:p>
    <w:p w14:paraId="236C67CC" w14:textId="77777777" w:rsidR="00E92602" w:rsidRPr="005F438C" w:rsidRDefault="00E92602" w:rsidP="00E92602">
      <w:pPr>
        <w:pStyle w:val="a2"/>
      </w:pPr>
      <w:r w:rsidRPr="005F438C">
        <w:t>ЗНМ – згорткові нейронні мережі,</w:t>
      </w:r>
    </w:p>
    <w:p w14:paraId="10D6C079" w14:textId="77777777" w:rsidR="00E92602" w:rsidRPr="005F438C" w:rsidRDefault="00E92602" w:rsidP="00E92602">
      <w:pPr>
        <w:pStyle w:val="a2"/>
      </w:pPr>
      <w:r w:rsidRPr="005F438C">
        <w:t>ІСППР – інтелектуальні системи підтримки прийняття рішень,</w:t>
      </w:r>
    </w:p>
    <w:p w14:paraId="19A2A0C0" w14:textId="77777777" w:rsidR="00E92602" w:rsidRPr="005F438C" w:rsidRDefault="00E92602" w:rsidP="00E92602">
      <w:pPr>
        <w:pStyle w:val="a2"/>
      </w:pPr>
      <w:r w:rsidRPr="005F438C">
        <w:t>ІТ – інформаційні технології,</w:t>
      </w:r>
    </w:p>
    <w:p w14:paraId="0EFDA179" w14:textId="77777777" w:rsidR="00E92602" w:rsidRPr="005F438C" w:rsidRDefault="00E92602" w:rsidP="00E92602">
      <w:pPr>
        <w:pStyle w:val="a2"/>
      </w:pPr>
      <w:r w:rsidRPr="005F438C">
        <w:t>ІУС – інформаційні управляючі системи,</w:t>
      </w:r>
    </w:p>
    <w:p w14:paraId="33284984" w14:textId="77777777" w:rsidR="00E92602" w:rsidRPr="005F438C" w:rsidRDefault="00E92602" w:rsidP="00E92602">
      <w:pPr>
        <w:pStyle w:val="a2"/>
      </w:pPr>
      <w:r w:rsidRPr="005F438C">
        <w:t>МДЧ (DPM) – моделі деформованих частин,</w:t>
      </w:r>
    </w:p>
    <w:p w14:paraId="2B992D63" w14:textId="77777777" w:rsidR="00E92602" w:rsidRPr="005F438C" w:rsidRDefault="00E92602" w:rsidP="00E92602">
      <w:pPr>
        <w:pStyle w:val="a2"/>
      </w:pPr>
      <w:r w:rsidRPr="005F438C">
        <w:t>МСМ – багатовимірні матриці помилок,</w:t>
      </w:r>
    </w:p>
    <w:p w14:paraId="2E6F000A" w14:textId="77777777" w:rsidR="00E92602" w:rsidRPr="005F438C" w:rsidRDefault="00E92602" w:rsidP="00E92602">
      <w:pPr>
        <w:pStyle w:val="a2"/>
      </w:pPr>
      <w:r w:rsidRPr="005F438C">
        <w:t xml:space="preserve">ПІД – </w:t>
      </w:r>
      <w:proofErr w:type="spellStart"/>
      <w:r w:rsidRPr="005F438C">
        <w:t>пропорційно</w:t>
      </w:r>
      <w:proofErr w:type="spellEnd"/>
      <w:r w:rsidRPr="005F438C">
        <w:t>-інтегрально-диференціальний (регулятор),</w:t>
      </w:r>
    </w:p>
    <w:p w14:paraId="736147A3" w14:textId="77777777" w:rsidR="00607B9E" w:rsidRPr="005F438C" w:rsidRDefault="00E92602" w:rsidP="00E92602">
      <w:pPr>
        <w:pStyle w:val="a2"/>
      </w:pPr>
      <w:r w:rsidRPr="005F438C">
        <w:t>ПК – персональний комп’ютер.</w:t>
      </w:r>
    </w:p>
    <w:p w14:paraId="76062768" w14:textId="77777777" w:rsidR="00900370" w:rsidRPr="005F438C" w:rsidRDefault="00900370" w:rsidP="00900370">
      <w:pPr>
        <w:pStyle w:val="1"/>
      </w:pPr>
      <w:r w:rsidRPr="005F438C">
        <w:br w:type="page"/>
      </w:r>
      <w:bookmarkStart w:id="4" w:name="_Toc376158745"/>
      <w:bookmarkStart w:id="5" w:name="_Toc227583613"/>
      <w:r w:rsidR="008B45BC" w:rsidRPr="005F438C">
        <w:lastRenderedPageBreak/>
        <w:t>Вступ</w:t>
      </w:r>
      <w:bookmarkEnd w:id="4"/>
      <w:bookmarkEnd w:id="5"/>
    </w:p>
    <w:p w14:paraId="6522AFE6" w14:textId="77777777" w:rsidR="00900370" w:rsidRPr="005F438C" w:rsidRDefault="00900370" w:rsidP="00900370">
      <w:pPr>
        <w:pStyle w:val="a2"/>
      </w:pPr>
    </w:p>
    <w:p w14:paraId="7EC2F2C7" w14:textId="77777777" w:rsidR="00900370" w:rsidRPr="005F438C" w:rsidRDefault="00900370" w:rsidP="00900370">
      <w:pPr>
        <w:pStyle w:val="a2"/>
      </w:pPr>
    </w:p>
    <w:p w14:paraId="17E8AF89" w14:textId="77777777" w:rsidR="00900370" w:rsidRPr="005F438C" w:rsidRDefault="00900370" w:rsidP="00900370">
      <w:pPr>
        <w:pStyle w:val="a2"/>
        <w:rPr>
          <w:color w:val="000000"/>
        </w:rPr>
      </w:pPr>
      <w:r w:rsidRPr="005F438C">
        <w:rPr>
          <w:color w:val="000000"/>
        </w:rPr>
        <w:t>Дисертаційна робота присвячена розробленню моделей, методів та інформаційної технології дистанційної ідентифікації параметрів динамічних об’єктів за відеоданими. Актуальність теми зумовлена потребою у надійному визначенні положення, швидкості, напряму руху, траєкторії та просторових характеристик об’єктів у режимі реального часу без безпосереднього контакту з ними.</w:t>
      </w:r>
    </w:p>
    <w:p w14:paraId="54A2DC55" w14:textId="77777777" w:rsidR="00900370" w:rsidRPr="005F438C" w:rsidRDefault="00900370" w:rsidP="00900370">
      <w:pPr>
        <w:pStyle w:val="a2"/>
        <w:rPr>
          <w:color w:val="000000"/>
          <w:lang w:eastAsia="ja-JP"/>
        </w:rPr>
      </w:pPr>
      <w:r w:rsidRPr="005F438C">
        <w:rPr>
          <w:rStyle w:val="ad"/>
          <w:color w:val="000000"/>
          <w:lang w:val="uk-UA"/>
        </w:rPr>
        <w:t>Зв</w:t>
      </w:r>
      <w:r w:rsidR="0089083A" w:rsidRPr="005F438C">
        <w:rPr>
          <w:rStyle w:val="ad"/>
          <w:color w:val="000000"/>
          <w:lang w:val="uk-UA"/>
        </w:rPr>
        <w:t>’</w:t>
      </w:r>
      <w:r w:rsidRPr="005F438C">
        <w:rPr>
          <w:rStyle w:val="ad"/>
          <w:color w:val="000000"/>
          <w:lang w:val="uk-UA"/>
        </w:rPr>
        <w:t>язок роботи з науковими програмами, планами, темами.</w:t>
      </w:r>
      <w:r w:rsidR="00610E5F" w:rsidRPr="005F438C">
        <w:rPr>
          <w:rStyle w:val="ad"/>
          <w:color w:val="000000"/>
          <w:lang w:val="uk-UA" w:eastAsia="ja-JP"/>
        </w:rPr>
        <w:t xml:space="preserve"> </w:t>
      </w:r>
      <w:r w:rsidR="00747896" w:rsidRPr="00511708">
        <w:rPr>
          <w:rStyle w:val="ad"/>
          <w:b w:val="0"/>
          <w:bCs w:val="0"/>
          <w:color w:val="000000"/>
          <w:lang w:val="uk-UA" w:eastAsia="ja-JP"/>
        </w:rPr>
        <w:t>Дисертаційну роботу виконано на кафедрі інформаційних систем та технологій Національного технічного університету «Харківський політехнічний інститут» відповідно до планів наукових досліджень.</w:t>
      </w:r>
    </w:p>
    <w:p w14:paraId="06EB8040" w14:textId="77777777" w:rsidR="00900370" w:rsidRPr="005F438C" w:rsidRDefault="00900370" w:rsidP="00900370">
      <w:pPr>
        <w:pStyle w:val="a2"/>
        <w:rPr>
          <w:color w:val="000000"/>
        </w:rPr>
      </w:pPr>
      <w:r w:rsidRPr="005F438C">
        <w:rPr>
          <w:rStyle w:val="ad"/>
          <w:color w:val="000000"/>
          <w:lang w:val="uk-UA"/>
        </w:rPr>
        <w:t>Мета та завдання дослідження.</w:t>
      </w:r>
      <w:r w:rsidR="006A569D" w:rsidRPr="005F438C">
        <w:rPr>
          <w:rStyle w:val="ad"/>
          <w:color w:val="000000"/>
          <w:lang w:val="uk-UA"/>
        </w:rPr>
        <w:t xml:space="preserve"> </w:t>
      </w:r>
      <w:r w:rsidR="00D21F8F" w:rsidRPr="005F438C">
        <w:rPr>
          <w:color w:val="000000"/>
        </w:rPr>
        <w:t>Метою дисертаційної роботи є підвищення точності, надійності та адаптивності дистанційної ідентифікації параметрів динамічних об</w:t>
      </w:r>
      <w:r w:rsidR="0089083A" w:rsidRPr="005F438C">
        <w:rPr>
          <w:color w:val="000000"/>
        </w:rPr>
        <w:t>’</w:t>
      </w:r>
      <w:r w:rsidR="00D21F8F" w:rsidRPr="005F438C">
        <w:rPr>
          <w:color w:val="000000"/>
        </w:rPr>
        <w:t xml:space="preserve">єктів, що рухаються у просторі, на основі розробки моделей, методів та інформаційної технології, які поєднують </w:t>
      </w:r>
      <w:proofErr w:type="spellStart"/>
      <w:r w:rsidR="00D21F8F" w:rsidRPr="005F438C">
        <w:rPr>
          <w:color w:val="000000"/>
        </w:rPr>
        <w:t>трансформерні</w:t>
      </w:r>
      <w:proofErr w:type="spellEnd"/>
      <w:r w:rsidR="00D21F8F" w:rsidRPr="005F438C">
        <w:rPr>
          <w:color w:val="000000"/>
        </w:rPr>
        <w:t xml:space="preserve"> моделі виявлення об</w:t>
      </w:r>
      <w:r w:rsidR="0089083A" w:rsidRPr="005F438C">
        <w:rPr>
          <w:color w:val="000000"/>
        </w:rPr>
        <w:t>’</w:t>
      </w:r>
      <w:r w:rsidR="00D21F8F" w:rsidRPr="005F438C">
        <w:rPr>
          <w:color w:val="000000"/>
        </w:rPr>
        <w:t>єктів, алгоритми оптичного потоку та методи обчислювального інтелекту для обробки відеоданих у режимі реального часу</w:t>
      </w:r>
      <w:r w:rsidRPr="005F438C">
        <w:rPr>
          <w:color w:val="000000"/>
        </w:rPr>
        <w:t>.</w:t>
      </w:r>
    </w:p>
    <w:p w14:paraId="13A3C2C9" w14:textId="77777777" w:rsidR="006A569D" w:rsidRPr="005F438C" w:rsidRDefault="006A569D" w:rsidP="006A569D">
      <w:pPr>
        <w:pStyle w:val="a2"/>
        <w:rPr>
          <w:color w:val="000000"/>
        </w:rPr>
      </w:pPr>
      <w:r w:rsidRPr="005F438C">
        <w:rPr>
          <w:color w:val="000000"/>
        </w:rPr>
        <w:t>Для досягнення поставленої мети необхідно вирішити такі завдання:</w:t>
      </w:r>
    </w:p>
    <w:p w14:paraId="0C7460F4" w14:textId="77777777" w:rsidR="006A569D" w:rsidRPr="005F438C" w:rsidRDefault="006A569D" w:rsidP="006A569D">
      <w:pPr>
        <w:pStyle w:val="a2"/>
        <w:rPr>
          <w:color w:val="000000"/>
        </w:rPr>
      </w:pPr>
      <w:r w:rsidRPr="005F438C">
        <w:rPr>
          <w:color w:val="000000"/>
        </w:rPr>
        <w:t>– проаналізувати сучасні методи дистанційної ідентифікації параметрів динамічних об’єктів;</w:t>
      </w:r>
    </w:p>
    <w:p w14:paraId="67B83280" w14:textId="77777777" w:rsidR="006A569D" w:rsidRPr="005F438C" w:rsidRDefault="006A569D" w:rsidP="006A569D">
      <w:pPr>
        <w:pStyle w:val="a2"/>
        <w:rPr>
          <w:color w:val="000000"/>
        </w:rPr>
      </w:pPr>
      <w:r w:rsidRPr="005F438C">
        <w:rPr>
          <w:color w:val="000000"/>
        </w:rPr>
        <w:t>– сформувати класифікацію параметрів і методів їх визначення;</w:t>
      </w:r>
    </w:p>
    <w:p w14:paraId="20764BBE" w14:textId="77777777" w:rsidR="006A569D" w:rsidRPr="005F438C" w:rsidRDefault="006A569D" w:rsidP="006A569D">
      <w:pPr>
        <w:pStyle w:val="a2"/>
        <w:rPr>
          <w:color w:val="000000"/>
        </w:rPr>
      </w:pPr>
      <w:r w:rsidRPr="005F438C">
        <w:rPr>
          <w:color w:val="000000"/>
        </w:rPr>
        <w:t>– розробити моделі інтеграції детектора об’єктів, оптичного потоку та оцінювання глибини;</w:t>
      </w:r>
    </w:p>
    <w:p w14:paraId="7544796F" w14:textId="77777777" w:rsidR="006A569D" w:rsidRPr="005F438C" w:rsidRDefault="006A569D" w:rsidP="006A569D">
      <w:pPr>
        <w:pStyle w:val="a2"/>
        <w:rPr>
          <w:color w:val="000000"/>
        </w:rPr>
      </w:pPr>
      <w:r w:rsidRPr="005F438C">
        <w:rPr>
          <w:color w:val="000000"/>
        </w:rPr>
        <w:t>– обґрунтувати використання ансамблевих методів для підвищення стійкості результатів;</w:t>
      </w:r>
    </w:p>
    <w:p w14:paraId="5EF3871E" w14:textId="77777777" w:rsidR="006A569D" w:rsidRPr="005F438C" w:rsidRDefault="006A569D" w:rsidP="006A569D">
      <w:pPr>
        <w:pStyle w:val="a2"/>
        <w:rPr>
          <w:color w:val="000000"/>
        </w:rPr>
      </w:pPr>
      <w:r w:rsidRPr="005F438C">
        <w:rPr>
          <w:color w:val="000000"/>
        </w:rPr>
        <w:t>– реалізувати програмні компоненти інформаційної технології;</w:t>
      </w:r>
    </w:p>
    <w:p w14:paraId="3F93640A" w14:textId="77777777" w:rsidR="006A569D" w:rsidRPr="005F438C" w:rsidRDefault="006A569D" w:rsidP="006A569D">
      <w:pPr>
        <w:pStyle w:val="a2"/>
        <w:rPr>
          <w:color w:val="000000"/>
        </w:rPr>
      </w:pPr>
      <w:r w:rsidRPr="005F438C">
        <w:rPr>
          <w:color w:val="000000"/>
        </w:rPr>
        <w:t>– провести експериментальне тестування та порівняльний аналіз отриманих результатів.</w:t>
      </w:r>
    </w:p>
    <w:p w14:paraId="14719AD1" w14:textId="77777777" w:rsidR="00900370" w:rsidRPr="005F438C" w:rsidRDefault="00900370" w:rsidP="00900370">
      <w:pPr>
        <w:pStyle w:val="a2"/>
        <w:rPr>
          <w:color w:val="000000"/>
        </w:rPr>
      </w:pPr>
      <w:r w:rsidRPr="005F438C">
        <w:rPr>
          <w:i/>
          <w:iCs/>
          <w:color w:val="000000"/>
        </w:rPr>
        <w:t xml:space="preserve">Об’єктом дослідження </w:t>
      </w:r>
      <w:r w:rsidRPr="00DE057E">
        <w:rPr>
          <w:color w:val="000000"/>
        </w:rPr>
        <w:t>є процес дистанційної ідентифікації параметрів</w:t>
      </w:r>
      <w:r w:rsidRPr="005F438C">
        <w:rPr>
          <w:i/>
          <w:iCs/>
          <w:color w:val="000000"/>
        </w:rPr>
        <w:t xml:space="preserve"> </w:t>
      </w:r>
      <w:r w:rsidRPr="007C65DE">
        <w:rPr>
          <w:color w:val="000000"/>
        </w:rPr>
        <w:lastRenderedPageBreak/>
        <w:t xml:space="preserve">динамічних об’єктів у </w:t>
      </w:r>
      <w:proofErr w:type="spellStart"/>
      <w:r w:rsidRPr="007C65DE">
        <w:rPr>
          <w:color w:val="000000"/>
        </w:rPr>
        <w:t>відеопотоках</w:t>
      </w:r>
      <w:proofErr w:type="spellEnd"/>
      <w:r w:rsidRPr="007C65DE">
        <w:rPr>
          <w:color w:val="000000"/>
        </w:rPr>
        <w:t xml:space="preserve"> та сенсорних даних.</w:t>
      </w:r>
    </w:p>
    <w:p w14:paraId="654D0CD4" w14:textId="77777777" w:rsidR="00900370" w:rsidRPr="005F438C" w:rsidRDefault="00900370" w:rsidP="00900370">
      <w:pPr>
        <w:pStyle w:val="a2"/>
        <w:rPr>
          <w:color w:val="000000"/>
        </w:rPr>
      </w:pPr>
      <w:r w:rsidRPr="005F438C">
        <w:rPr>
          <w:i/>
          <w:iCs/>
          <w:color w:val="000000"/>
        </w:rPr>
        <w:t xml:space="preserve">Предмет дослідження </w:t>
      </w:r>
      <w:r w:rsidRPr="007C65DE">
        <w:rPr>
          <w:color w:val="000000"/>
        </w:rPr>
        <w:t xml:space="preserve">складають моделі, методи та інформаційна технологія визначення просторових, кінематичних і структурних параметрів динамічних об’єктів на основі </w:t>
      </w:r>
      <w:proofErr w:type="spellStart"/>
      <w:r w:rsidRPr="007C65DE">
        <w:rPr>
          <w:color w:val="000000"/>
        </w:rPr>
        <w:t>трансформерів</w:t>
      </w:r>
      <w:proofErr w:type="spellEnd"/>
      <w:r w:rsidRPr="007C65DE">
        <w:rPr>
          <w:color w:val="000000"/>
        </w:rPr>
        <w:t xml:space="preserve">, оптичного потоку, </w:t>
      </w:r>
      <w:proofErr w:type="spellStart"/>
      <w:r w:rsidRPr="007C65DE">
        <w:rPr>
          <w:color w:val="000000"/>
        </w:rPr>
        <w:t>нейромережевої</w:t>
      </w:r>
      <w:proofErr w:type="spellEnd"/>
      <w:r w:rsidRPr="007C65DE">
        <w:rPr>
          <w:color w:val="000000"/>
        </w:rPr>
        <w:t xml:space="preserve"> оцінки глибини та ансамблевих методів.</w:t>
      </w:r>
    </w:p>
    <w:p w14:paraId="57F2171A" w14:textId="77777777" w:rsidR="00900370" w:rsidRPr="005F438C" w:rsidRDefault="00900370" w:rsidP="00900370">
      <w:pPr>
        <w:pStyle w:val="a2"/>
        <w:rPr>
          <w:color w:val="000000"/>
        </w:rPr>
      </w:pPr>
      <w:r w:rsidRPr="005F438C">
        <w:rPr>
          <w:bCs/>
          <w:i/>
          <w:color w:val="000000"/>
        </w:rPr>
        <w:t xml:space="preserve">Методи дослідження. </w:t>
      </w:r>
      <w:r w:rsidRPr="007C65DE">
        <w:rPr>
          <w:bCs/>
          <w:iCs/>
          <w:color w:val="000000"/>
        </w:rPr>
        <w:t xml:space="preserve">У роботі використано методи комп’ютерного зору, теорії оптичного потоку, глибокого навчання, </w:t>
      </w:r>
      <w:proofErr w:type="spellStart"/>
      <w:r w:rsidRPr="007C65DE">
        <w:rPr>
          <w:bCs/>
          <w:iCs/>
          <w:color w:val="000000"/>
        </w:rPr>
        <w:t>трансформерних</w:t>
      </w:r>
      <w:proofErr w:type="spellEnd"/>
      <w:r w:rsidRPr="007C65DE">
        <w:rPr>
          <w:bCs/>
          <w:iCs/>
          <w:color w:val="000000"/>
        </w:rPr>
        <w:t xml:space="preserve"> </w:t>
      </w:r>
      <w:proofErr w:type="spellStart"/>
      <w:r w:rsidRPr="007C65DE">
        <w:rPr>
          <w:bCs/>
          <w:iCs/>
          <w:color w:val="000000"/>
        </w:rPr>
        <w:t>архітектур</w:t>
      </w:r>
      <w:proofErr w:type="spellEnd"/>
      <w:r w:rsidRPr="007C65DE">
        <w:rPr>
          <w:bCs/>
          <w:iCs/>
          <w:color w:val="000000"/>
        </w:rPr>
        <w:t>, ансамблевого моделювання, математичного моделювання, чисельного експерименту та порівняльного аналізу результатів ідентифікації</w:t>
      </w:r>
      <w:r w:rsidRPr="005F438C">
        <w:rPr>
          <w:bCs/>
          <w:i/>
          <w:color w:val="000000"/>
        </w:rPr>
        <w:t>.</w:t>
      </w:r>
    </w:p>
    <w:p w14:paraId="7D6D2479" w14:textId="77777777" w:rsidR="00900370" w:rsidRPr="005F438C" w:rsidRDefault="00900370" w:rsidP="00900370">
      <w:pPr>
        <w:pStyle w:val="a2"/>
        <w:rPr>
          <w:color w:val="000000"/>
        </w:rPr>
      </w:pPr>
      <w:r w:rsidRPr="000C5346">
        <w:rPr>
          <w:bCs/>
          <w:i/>
        </w:rPr>
        <w:t>Наукова новизна</w:t>
      </w:r>
      <w:r w:rsidRPr="005F438C">
        <w:rPr>
          <w:rStyle w:val="ad"/>
          <w:color w:val="000000"/>
          <w:lang w:val="uk-UA"/>
        </w:rPr>
        <w:t xml:space="preserve"> </w:t>
      </w:r>
      <w:r w:rsidRPr="007C65DE">
        <w:rPr>
          <w:rStyle w:val="ad"/>
          <w:b w:val="0"/>
          <w:bCs w:val="0"/>
          <w:color w:val="000000"/>
          <w:lang w:val="uk-UA"/>
        </w:rPr>
        <w:t xml:space="preserve">одержаних результатів полягає у розвитку моделей дистанційної ідентифікації параметрів динамічних об’єктів шляхом інтеграції </w:t>
      </w:r>
      <w:proofErr w:type="spellStart"/>
      <w:r w:rsidRPr="007C65DE">
        <w:rPr>
          <w:rStyle w:val="ad"/>
          <w:b w:val="0"/>
          <w:bCs w:val="0"/>
          <w:color w:val="000000"/>
          <w:lang w:val="uk-UA"/>
        </w:rPr>
        <w:t>трансформерного</w:t>
      </w:r>
      <w:proofErr w:type="spellEnd"/>
      <w:r w:rsidRPr="007C65DE">
        <w:rPr>
          <w:rStyle w:val="ad"/>
          <w:b w:val="0"/>
          <w:bCs w:val="0"/>
          <w:color w:val="000000"/>
          <w:lang w:val="uk-UA"/>
        </w:rPr>
        <w:t xml:space="preserve"> виявлення, методів оптичного потоку, оцінювання глибини та обчислювального інтелекту в єдину інформаційну технологію.</w:t>
      </w:r>
    </w:p>
    <w:p w14:paraId="5F1D229A" w14:textId="77777777" w:rsidR="00900370" w:rsidRPr="005F438C" w:rsidRDefault="00900370" w:rsidP="00900370">
      <w:pPr>
        <w:pStyle w:val="a2"/>
        <w:rPr>
          <w:color w:val="000000"/>
        </w:rPr>
      </w:pPr>
      <w:r w:rsidRPr="005F438C">
        <w:rPr>
          <w:color w:val="000000"/>
        </w:rPr>
        <w:t>Наукова новизна визначається такими положеннями:</w:t>
      </w:r>
    </w:p>
    <w:p w14:paraId="7BC55678" w14:textId="77777777" w:rsidR="008A7699" w:rsidRPr="005F438C" w:rsidRDefault="008A7699" w:rsidP="008A7699">
      <w:pPr>
        <w:pStyle w:val="a2"/>
        <w:rPr>
          <w:color w:val="000000"/>
        </w:rPr>
      </w:pPr>
      <w:r w:rsidRPr="000C5346">
        <w:rPr>
          <w:i/>
          <w:iCs/>
          <w:color w:val="000000"/>
        </w:rPr>
        <w:t>Вперше</w:t>
      </w:r>
      <w:r w:rsidRPr="005F438C">
        <w:rPr>
          <w:color w:val="000000"/>
        </w:rPr>
        <w:t xml:space="preserve"> запропоновано метод дистанційної ідентифікації параметрів динамічних об</w:t>
      </w:r>
      <w:r w:rsidR="0089083A" w:rsidRPr="005F438C">
        <w:rPr>
          <w:color w:val="000000"/>
        </w:rPr>
        <w:t>’</w:t>
      </w:r>
      <w:r w:rsidRPr="005F438C">
        <w:rPr>
          <w:color w:val="000000"/>
        </w:rPr>
        <w:t xml:space="preserve">єктів, що ґрунтується на поєднанні </w:t>
      </w:r>
      <w:proofErr w:type="spellStart"/>
      <w:r w:rsidRPr="005F438C">
        <w:rPr>
          <w:color w:val="000000"/>
        </w:rPr>
        <w:t>трансформерної</w:t>
      </w:r>
      <w:proofErr w:type="spellEnd"/>
      <w:r w:rsidRPr="005F438C">
        <w:rPr>
          <w:color w:val="000000"/>
        </w:rPr>
        <w:t xml:space="preserve"> моделі виявлення об</w:t>
      </w:r>
      <w:r w:rsidR="0089083A" w:rsidRPr="005F438C">
        <w:rPr>
          <w:color w:val="000000"/>
        </w:rPr>
        <w:t>’</w:t>
      </w:r>
      <w:r w:rsidRPr="005F438C">
        <w:rPr>
          <w:color w:val="000000"/>
        </w:rPr>
        <w:t xml:space="preserve">єктів </w:t>
      </w:r>
      <w:proofErr w:type="spellStart"/>
      <w:r w:rsidRPr="005F438C">
        <w:rPr>
          <w:color w:val="000000"/>
        </w:rPr>
        <w:t>DEtection</w:t>
      </w:r>
      <w:proofErr w:type="spellEnd"/>
      <w:r w:rsidRPr="005F438C">
        <w:rPr>
          <w:color w:val="000000"/>
        </w:rPr>
        <w:t xml:space="preserve"> </w:t>
      </w:r>
      <w:proofErr w:type="spellStart"/>
      <w:r w:rsidRPr="005F438C">
        <w:rPr>
          <w:color w:val="000000"/>
        </w:rPr>
        <w:t>TRansformer</w:t>
      </w:r>
      <w:proofErr w:type="spellEnd"/>
      <w:r w:rsidRPr="005F438C">
        <w:rPr>
          <w:color w:val="000000"/>
        </w:rPr>
        <w:t xml:space="preserve"> (DETR) з алгоритмами оптичного потоку, який забезпечує одночасне виявлення, відстеження та оцінювання динамічних характеристик об</w:t>
      </w:r>
      <w:r w:rsidR="0089083A" w:rsidRPr="005F438C">
        <w:rPr>
          <w:color w:val="000000"/>
        </w:rPr>
        <w:t>’</w:t>
      </w:r>
      <w:r w:rsidRPr="005F438C">
        <w:rPr>
          <w:color w:val="000000"/>
        </w:rPr>
        <w:t>єктів за відеоданими. Застосування запропонованого методу дозволило підвищити точність і стабільність ідентифікації параметрів руху в умовах реального часу та наявності шумів і часткових оклюзій.</w:t>
      </w:r>
    </w:p>
    <w:p w14:paraId="5C932258" w14:textId="77777777" w:rsidR="00900370" w:rsidRPr="005F438C" w:rsidRDefault="008A7699" w:rsidP="008A7699">
      <w:pPr>
        <w:pStyle w:val="a2"/>
        <w:rPr>
          <w:color w:val="000000"/>
        </w:rPr>
      </w:pPr>
      <w:r w:rsidRPr="000C5346">
        <w:rPr>
          <w:i/>
          <w:iCs/>
          <w:color w:val="000000"/>
        </w:rPr>
        <w:t>Вперше</w:t>
      </w:r>
      <w:r w:rsidRPr="005F438C">
        <w:rPr>
          <w:color w:val="000000"/>
        </w:rPr>
        <w:t xml:space="preserve"> розроблено структуру та концепцію інформаційної технології дистанційної ідентифікації параметрів динамічних об</w:t>
      </w:r>
      <w:r w:rsidR="0089083A" w:rsidRPr="005F438C">
        <w:rPr>
          <w:color w:val="000000"/>
        </w:rPr>
        <w:t>’</w:t>
      </w:r>
      <w:r w:rsidRPr="005F438C">
        <w:rPr>
          <w:color w:val="000000"/>
        </w:rPr>
        <w:t xml:space="preserve">єктів, що базується на інтеграції методів обчислювального інтелекту, </w:t>
      </w:r>
      <w:proofErr w:type="spellStart"/>
      <w:r w:rsidRPr="005F438C">
        <w:rPr>
          <w:color w:val="000000"/>
        </w:rPr>
        <w:t>нейромережевих</w:t>
      </w:r>
      <w:proofErr w:type="spellEnd"/>
      <w:r w:rsidRPr="005F438C">
        <w:rPr>
          <w:color w:val="000000"/>
        </w:rPr>
        <w:t xml:space="preserve"> </w:t>
      </w:r>
      <w:proofErr w:type="spellStart"/>
      <w:r w:rsidRPr="005F438C">
        <w:rPr>
          <w:color w:val="000000"/>
        </w:rPr>
        <w:t>архітектур</w:t>
      </w:r>
      <w:proofErr w:type="spellEnd"/>
      <w:r w:rsidRPr="005F438C">
        <w:rPr>
          <w:color w:val="000000"/>
        </w:rPr>
        <w:t xml:space="preserve"> </w:t>
      </w:r>
      <w:proofErr w:type="spellStart"/>
      <w:r w:rsidRPr="005F438C">
        <w:rPr>
          <w:color w:val="000000"/>
        </w:rPr>
        <w:t>FlowNet</w:t>
      </w:r>
      <w:proofErr w:type="spellEnd"/>
      <w:r w:rsidRPr="005F438C">
        <w:rPr>
          <w:color w:val="000000"/>
        </w:rPr>
        <w:t xml:space="preserve"> та </w:t>
      </w:r>
      <w:proofErr w:type="spellStart"/>
      <w:r w:rsidRPr="005F438C">
        <w:rPr>
          <w:color w:val="000000"/>
        </w:rPr>
        <w:t>GeoNet</w:t>
      </w:r>
      <w:proofErr w:type="spellEnd"/>
      <w:r w:rsidRPr="005F438C">
        <w:rPr>
          <w:color w:val="000000"/>
        </w:rPr>
        <w:t>, а також механізмів просторово-часової обробки даних. Запропонована інформаційна технологія забезпечує підвищення надійності та адаптивності ідентифікації параметрів у умовах динамічної зміни характеристик середовища та об</w:t>
      </w:r>
      <w:r w:rsidR="0089083A" w:rsidRPr="005F438C">
        <w:rPr>
          <w:color w:val="000000"/>
        </w:rPr>
        <w:t>’</w:t>
      </w:r>
      <w:r w:rsidRPr="005F438C">
        <w:rPr>
          <w:color w:val="000000"/>
        </w:rPr>
        <w:t>єкта спостереження.</w:t>
      </w:r>
    </w:p>
    <w:p w14:paraId="1399616A" w14:textId="77777777" w:rsidR="0052010B" w:rsidRPr="005F438C" w:rsidRDefault="0052010B" w:rsidP="008A7699">
      <w:pPr>
        <w:pStyle w:val="a2"/>
        <w:rPr>
          <w:color w:val="000000"/>
        </w:rPr>
      </w:pPr>
    </w:p>
    <w:p w14:paraId="7E3AD202" w14:textId="77777777" w:rsidR="00900370" w:rsidRPr="005F438C" w:rsidRDefault="00900370" w:rsidP="00900370">
      <w:pPr>
        <w:pStyle w:val="a2"/>
        <w:rPr>
          <w:color w:val="000000"/>
          <w:lang w:eastAsia="uk-UA"/>
        </w:rPr>
      </w:pPr>
      <w:r w:rsidRPr="00A300A8">
        <w:rPr>
          <w:rStyle w:val="ad"/>
          <w:b w:val="0"/>
          <w:bCs w:val="0"/>
          <w:i/>
          <w:iCs/>
          <w:color w:val="000000"/>
          <w:lang w:val="uk-UA"/>
        </w:rPr>
        <w:t>Практичне значення одержаних результатів</w:t>
      </w:r>
      <w:r w:rsidRPr="005F438C">
        <w:rPr>
          <w:rStyle w:val="ad"/>
          <w:color w:val="000000"/>
          <w:lang w:val="uk-UA"/>
        </w:rPr>
        <w:t xml:space="preserve"> </w:t>
      </w:r>
      <w:r w:rsidRPr="000C5346">
        <w:rPr>
          <w:rStyle w:val="ad"/>
          <w:b w:val="0"/>
          <w:bCs w:val="0"/>
          <w:color w:val="000000"/>
          <w:lang w:val="uk-UA"/>
        </w:rPr>
        <w:t xml:space="preserve">полягає в можливості </w:t>
      </w:r>
      <w:r w:rsidRPr="000C5346">
        <w:rPr>
          <w:rStyle w:val="ad"/>
          <w:b w:val="0"/>
          <w:bCs w:val="0"/>
          <w:color w:val="000000"/>
          <w:lang w:val="uk-UA"/>
        </w:rPr>
        <w:lastRenderedPageBreak/>
        <w:t>використання розроблених моделей і програмних засобів для підвищення точності, стійкості та оперативності ідентифікації параметрів динамічних об’єктів у системах відеоспостереження, робототехніки, автономного транспорту та підтримки прийняття рішень.</w:t>
      </w:r>
    </w:p>
    <w:p w14:paraId="319780E7" w14:textId="77777777" w:rsidR="00900370" w:rsidRPr="005F438C" w:rsidRDefault="00900370" w:rsidP="00900370">
      <w:pPr>
        <w:pStyle w:val="a2"/>
        <w:rPr>
          <w:color w:val="000000"/>
        </w:rPr>
      </w:pPr>
      <w:r w:rsidRPr="005F438C">
        <w:rPr>
          <w:color w:val="000000"/>
          <w:lang w:eastAsia="uk-UA"/>
        </w:rPr>
        <w:t>Розроблені моделі, методи та програмні компоненти реалізовано у вигляді експериментального програмного комплексу для обробки відеоданих, візуалізації оптичного потоку, побудови карт глибини та оцінювання параметрів рухомих об’єктів.</w:t>
      </w:r>
    </w:p>
    <w:p w14:paraId="1C38E03B" w14:textId="77777777" w:rsidR="00900370" w:rsidRPr="005F438C" w:rsidRDefault="00900370" w:rsidP="00900370">
      <w:pPr>
        <w:pStyle w:val="a2"/>
        <w:rPr>
          <w:color w:val="000000"/>
        </w:rPr>
      </w:pPr>
      <w:r w:rsidRPr="005F438C">
        <w:rPr>
          <w:color w:val="000000"/>
        </w:rPr>
        <w:t>Матеріали дисертації використовуються на кафедрі НТУ «ХПІ» у спеціальних лекційних курсах.</w:t>
      </w:r>
    </w:p>
    <w:p w14:paraId="4CFF07C2" w14:textId="72512B98" w:rsidR="00900370" w:rsidRPr="005F438C" w:rsidRDefault="00900370" w:rsidP="00900370">
      <w:pPr>
        <w:pStyle w:val="a2"/>
        <w:rPr>
          <w:color w:val="000000"/>
        </w:rPr>
      </w:pPr>
      <w:r w:rsidRPr="005F438C">
        <w:rPr>
          <w:rStyle w:val="ad"/>
          <w:color w:val="000000"/>
          <w:lang w:val="uk-UA"/>
        </w:rPr>
        <w:t xml:space="preserve">Особистий внесок претендента. </w:t>
      </w:r>
      <w:r w:rsidRPr="00A300A8">
        <w:rPr>
          <w:rStyle w:val="ad"/>
          <w:b w:val="0"/>
          <w:bCs w:val="0"/>
          <w:color w:val="000000"/>
          <w:lang w:val="uk-UA"/>
        </w:rPr>
        <w:t xml:space="preserve">Усі основні результати дисертації, що виносяться на захист, отримані здобувачем самостійно: сформульовано постановку задачі, розроблено моделі інтеграції </w:t>
      </w:r>
      <w:proofErr w:type="spellStart"/>
      <w:r w:rsidRPr="00A300A8">
        <w:rPr>
          <w:rStyle w:val="ad"/>
          <w:b w:val="0"/>
          <w:bCs w:val="0"/>
          <w:color w:val="000000"/>
          <w:lang w:val="uk-UA"/>
        </w:rPr>
        <w:t>трансформерів</w:t>
      </w:r>
      <w:proofErr w:type="spellEnd"/>
      <w:r w:rsidRPr="00A300A8">
        <w:rPr>
          <w:rStyle w:val="ad"/>
          <w:b w:val="0"/>
          <w:bCs w:val="0"/>
          <w:color w:val="000000"/>
          <w:lang w:val="uk-UA"/>
        </w:rPr>
        <w:t xml:space="preserve"> з оптичним потоком</w:t>
      </w:r>
      <w:r w:rsidR="008D221B">
        <w:rPr>
          <w:rStyle w:val="ad"/>
          <w:rFonts w:hint="eastAsia"/>
          <w:b w:val="0"/>
          <w:bCs w:val="0"/>
          <w:color w:val="000000"/>
          <w:lang w:val="uk-UA" w:eastAsia="ja-JP"/>
        </w:rPr>
        <w:t xml:space="preserve"> </w:t>
      </w:r>
      <w:r w:rsidR="008D221B">
        <w:rPr>
          <w:rStyle w:val="ad"/>
          <w:rFonts w:hint="eastAsia"/>
          <w:b w:val="0"/>
          <w:bCs w:val="0"/>
          <w:color w:val="000000"/>
          <w:lang w:val="uk-UA" w:eastAsia="ja-JP"/>
        </w:rPr>
        <w:t>з</w:t>
      </w:r>
      <w:r w:rsidR="008D221B">
        <w:rPr>
          <w:rStyle w:val="ad"/>
          <w:b w:val="0"/>
          <w:bCs w:val="0"/>
          <w:color w:val="000000"/>
          <w:lang w:val="uk-UA" w:eastAsia="ja-JP"/>
        </w:rPr>
        <w:t xml:space="preserve"> визначенням глибини</w:t>
      </w:r>
      <w:r w:rsidRPr="00A300A8">
        <w:rPr>
          <w:rStyle w:val="ad"/>
          <w:b w:val="0"/>
          <w:bCs w:val="0"/>
          <w:color w:val="000000"/>
          <w:lang w:val="uk-UA"/>
        </w:rPr>
        <w:t>, запропоновано інформаційну технологію та виконано експериментальну перевірку її ефективності.</w:t>
      </w:r>
    </w:p>
    <w:p w14:paraId="6ED96C86" w14:textId="77777777" w:rsidR="00900370" w:rsidRPr="005F438C" w:rsidRDefault="00900370" w:rsidP="00900370">
      <w:pPr>
        <w:pStyle w:val="a2"/>
        <w:rPr>
          <w:color w:val="000000"/>
        </w:rPr>
      </w:pPr>
      <w:r w:rsidRPr="005F438C">
        <w:rPr>
          <w:rStyle w:val="ad"/>
          <w:color w:val="000000"/>
          <w:lang w:val="uk-UA"/>
        </w:rPr>
        <w:t xml:space="preserve">Апробація результатів дисертації. </w:t>
      </w:r>
      <w:r w:rsidRPr="00A300A8">
        <w:rPr>
          <w:rStyle w:val="ad"/>
          <w:b w:val="0"/>
          <w:bCs w:val="0"/>
          <w:color w:val="000000"/>
          <w:lang w:val="uk-UA"/>
        </w:rPr>
        <w:t>Основні результати роботи доповідалися та обговорювалися на наукових семінарах кафедри, а також використовувалися під час підготовки публікацій за тематикою комп’ютерного зору, дистанційної ідентифікації та обчислювального інтелекту.</w:t>
      </w:r>
    </w:p>
    <w:p w14:paraId="262542B9" w14:textId="77777777" w:rsidR="00900370" w:rsidRPr="005F438C" w:rsidRDefault="00900370" w:rsidP="00900370">
      <w:pPr>
        <w:pStyle w:val="a2"/>
      </w:pPr>
      <w:r w:rsidRPr="005F438C">
        <w:rPr>
          <w:rStyle w:val="ad"/>
          <w:color w:val="000000"/>
          <w:lang w:val="uk-UA"/>
        </w:rPr>
        <w:t xml:space="preserve">Публікації. </w:t>
      </w:r>
      <w:r w:rsidRPr="0013082F">
        <w:rPr>
          <w:rStyle w:val="ad"/>
          <w:b w:val="0"/>
          <w:bCs w:val="0"/>
          <w:color w:val="000000"/>
          <w:lang w:val="uk-UA"/>
        </w:rPr>
        <w:t>Результати дисертації опубліковано у наукових працях, зокрема у фахових виданнях України та матеріалах наукових конференцій, що відповідають тематиці дослідження.</w:t>
      </w:r>
    </w:p>
    <w:p w14:paraId="7E7D785D" w14:textId="77777777" w:rsidR="00900370" w:rsidRPr="005F438C" w:rsidRDefault="00900370" w:rsidP="00900370">
      <w:pPr>
        <w:pStyle w:val="a2"/>
      </w:pPr>
      <w:r w:rsidRPr="005F438C">
        <w:t>Дисертаційна робота є завершеним науковим дослідженням, спрямованим на розв’язання актуальної задачі підвищення точності та надійності дистанційної ідентифікації параметрів динамічних об’єктів.</w:t>
      </w:r>
    </w:p>
    <w:p w14:paraId="2E7F7ABA" w14:textId="77777777" w:rsidR="000360A2" w:rsidRPr="005F438C" w:rsidRDefault="00D12023" w:rsidP="000360A2">
      <w:pPr>
        <w:pStyle w:val="1"/>
      </w:pPr>
      <w:r w:rsidRPr="005F438C">
        <w:br w:type="page"/>
      </w:r>
      <w:bookmarkStart w:id="6" w:name="_Toc227583614"/>
      <w:r w:rsidR="000360A2" w:rsidRPr="005F438C">
        <w:lastRenderedPageBreak/>
        <w:t>Розділ 1 АНАЛІЗ ЗАДАЧ ТА МЕТОДІВ ДИСТАНЦІЙНОЇ ІДЕНТИФІКАЦІЇ ПАРАМЕТРІВ ДИНАМІЧНИХ ОБ’ЄКТІВ</w:t>
      </w:r>
      <w:fldSimple w:instr=" SEQ Chapter ">
        <w:r w:rsidR="00527E5B" w:rsidRPr="005F438C">
          <w:t>1</w:t>
        </w:r>
        <w:bookmarkEnd w:id="6"/>
      </w:fldSimple>
      <w:r w:rsidR="00E345CE" w:rsidRPr="005F438C">
        <w:br/>
      </w:r>
      <w:r w:rsidR="00E345CE" w:rsidRPr="005F438C">
        <w:br/>
      </w:r>
    </w:p>
    <w:p w14:paraId="6B93FD9F" w14:textId="77777777" w:rsidR="000360A2" w:rsidRPr="005F438C" w:rsidRDefault="000360A2" w:rsidP="000360A2">
      <w:pPr>
        <w:pStyle w:val="a2"/>
      </w:pPr>
      <w:r w:rsidRPr="005F438C">
        <w:t>У першому розділі розглянуто предметну область дистанційної ідентифікації параметрів динамічних об’єктів, визначено основні параметри, що підлягають оцінюванню, та проаналізовано сучасні інформаційні технології комп’ютерного зору, які використовуються для виявлення, відстеження й опису рухомих об’єктів.</w:t>
      </w:r>
    </w:p>
    <w:p w14:paraId="2775A49D" w14:textId="77777777" w:rsidR="000360A2" w:rsidRPr="005F438C" w:rsidRDefault="00B60856" w:rsidP="000360A2">
      <w:pPr>
        <w:pStyle w:val="2"/>
      </w:pPr>
      <w:bookmarkStart w:id="7" w:name="_Toc227583615"/>
      <w:r w:rsidRPr="005F438C">
        <w:t>1</w:t>
      </w:r>
      <w:r w:rsidR="000360A2" w:rsidRPr="005F438C">
        <w:t>.</w:t>
      </w:r>
      <w:fldSimple w:instr=" SEQ SubChapter \r 1 ">
        <w:r w:rsidR="00527E5B" w:rsidRPr="005F438C">
          <w:t>1</w:t>
        </w:r>
      </w:fldSimple>
      <w:r w:rsidR="000360A2" w:rsidRPr="005F438C">
        <w:t xml:space="preserve"> </w:t>
      </w:r>
      <w:r w:rsidR="00E2155F" w:rsidRPr="005F438C">
        <w:t>Динамічні об</w:t>
      </w:r>
      <w:r w:rsidR="0089083A" w:rsidRPr="005F438C">
        <w:t>’</w:t>
      </w:r>
      <w:r w:rsidR="00E2155F" w:rsidRPr="005F438C">
        <w:t>єкти як об</w:t>
      </w:r>
      <w:r w:rsidR="0089083A" w:rsidRPr="005F438C">
        <w:t>’</w:t>
      </w:r>
      <w:r w:rsidR="00E2155F" w:rsidRPr="005F438C">
        <w:t>єкти дистанційної ідентифікації</w:t>
      </w:r>
      <w:bookmarkEnd w:id="7"/>
    </w:p>
    <w:p w14:paraId="6738EB95" w14:textId="77777777" w:rsidR="000360A2" w:rsidRPr="005F438C" w:rsidRDefault="000360A2" w:rsidP="000360A2">
      <w:pPr>
        <w:pStyle w:val="a2"/>
      </w:pPr>
    </w:p>
    <w:p w14:paraId="0DB29716" w14:textId="73435317" w:rsidR="000360A2" w:rsidRPr="005F438C" w:rsidRDefault="00ED1F5F" w:rsidP="000360A2">
      <w:pPr>
        <w:pStyle w:val="a2"/>
      </w:pPr>
      <w:r w:rsidRPr="005F438C">
        <w:t>В умовах стрімкого розвитку автоматизації та штучного інтелекту дистанційна ідентифікація параметрів динамічних об’єктів (ДІПДО) стає одним із фундаментальних завдань комп’ютерного зору та систем керування. Даний напрям є спеціалізованою підгалуззю виявлення об’єктів (</w:t>
      </w:r>
      <w:proofErr w:type="spellStart"/>
      <w:r w:rsidRPr="005F438C">
        <w:t>Object</w:t>
      </w:r>
      <w:proofErr w:type="spellEnd"/>
      <w:r w:rsidRPr="005F438C">
        <w:t xml:space="preserve"> </w:t>
      </w:r>
      <w:proofErr w:type="spellStart"/>
      <w:r w:rsidRPr="005F438C">
        <w:t>Detection</w:t>
      </w:r>
      <w:proofErr w:type="spellEnd"/>
      <w:r w:rsidRPr="005F438C">
        <w:t>, OD)</w:t>
      </w:r>
      <w:r w:rsidR="007D6EE3">
        <w:t xml:space="preserve"> </w:t>
      </w:r>
      <w:r w:rsidR="007D6EE3">
        <w:rPr>
          <w:rFonts w:hint="eastAsia"/>
          <w:lang w:eastAsia="ja-JP"/>
        </w:rPr>
        <w:t>[3, 4]</w:t>
      </w:r>
      <w:r w:rsidRPr="005F438C">
        <w:t xml:space="preserve">, що фокусується на визначенні характеристик об’єктів на відстані без безпосереднього фізичного контакту, що є критично важливим у небезпечних середовищах або ситуаціях, де контакт неможливий. Динамічні об’єкти в контексті ДІПДО </w:t>
      </w:r>
      <w:r w:rsidR="007D6EE3">
        <w:t>є</w:t>
      </w:r>
      <w:r w:rsidRPr="005F438C">
        <w:t xml:space="preserve"> фізичні тіла або системи, що характеризуються постійною зміною своїх станів у часі, включаючи просторове положення, форму, розмір та орієнтацію </w:t>
      </w:r>
      <w:r w:rsidR="007D6EE3">
        <w:rPr>
          <w:rFonts w:hint="eastAsia"/>
          <w:lang w:eastAsia="ja-JP"/>
        </w:rPr>
        <w:t>[</w:t>
      </w:r>
      <w:r w:rsidRPr="005F438C">
        <w:t>3</w:t>
      </w:r>
      <w:r w:rsidR="007D6EE3">
        <w:rPr>
          <w:rFonts w:hint="eastAsia"/>
          <w:lang w:eastAsia="ja-JP"/>
        </w:rPr>
        <w:t>,</w:t>
      </w:r>
      <w:r w:rsidRPr="005F438C">
        <w:t xml:space="preserve"> 4</w:t>
      </w:r>
      <w:r w:rsidR="007D6EE3">
        <w:rPr>
          <w:rFonts w:hint="eastAsia"/>
          <w:lang w:eastAsia="ja-JP"/>
        </w:rPr>
        <w:t>]</w:t>
      </w:r>
      <w:r w:rsidRPr="005F438C">
        <w:t>.</w:t>
      </w:r>
    </w:p>
    <w:p w14:paraId="175AE64F" w14:textId="77777777" w:rsidR="007C12B9" w:rsidRPr="005F438C" w:rsidRDefault="007C12B9" w:rsidP="007C12B9">
      <w:pPr>
        <w:pStyle w:val="a2"/>
      </w:pPr>
      <w:r w:rsidRPr="005F438C">
        <w:t>ДІПДО на сучасному етапі розвитку науки є однією з найбільш пріоритетних підгалузей загального завдання OD у комп</w:t>
      </w:r>
      <w:r w:rsidR="0089083A" w:rsidRPr="005F438C">
        <w:t>’</w:t>
      </w:r>
      <w:r w:rsidRPr="005F438C">
        <w:t>ютерному зорі</w:t>
      </w:r>
      <w:r w:rsidR="006A1DC7" w:rsidRPr="005F438C">
        <w:t xml:space="preserve"> </w:t>
      </w:r>
      <w:r w:rsidRPr="005F438C">
        <w:t>[</w:t>
      </w:r>
      <w:r w:rsidR="006A1DC7" w:rsidRPr="005F438C">
        <w:fldChar w:fldCharType="begin"/>
      </w:r>
      <w:r w:rsidR="006A1DC7" w:rsidRPr="005F438C">
        <w:instrText xml:space="preserve"> REF _Ref221440524 \r \h </w:instrText>
      </w:r>
      <w:r w:rsidR="006A1DC7" w:rsidRPr="005F438C">
        <w:fldChar w:fldCharType="separate"/>
      </w:r>
      <w:r w:rsidR="00527E5B" w:rsidRPr="005F438C">
        <w:t>1</w:t>
      </w:r>
      <w:r w:rsidR="006A1DC7" w:rsidRPr="005F438C">
        <w:fldChar w:fldCharType="end"/>
      </w:r>
      <w:r w:rsidRPr="005F438C">
        <w:t>]. Фундаментальною метою цього напряму є розробка високоточних алгоритмів, здатних визначати кількісні та якісні характеристики об</w:t>
      </w:r>
      <w:r w:rsidR="0089083A" w:rsidRPr="005F438C">
        <w:t>’</w:t>
      </w:r>
      <w:r w:rsidRPr="005F438C">
        <w:t>єктів на значній відстані без безпосереднього фізичного контакту з ними</w:t>
      </w:r>
      <w:r w:rsidR="006A1DC7" w:rsidRPr="005F438C">
        <w:t xml:space="preserve"> </w:t>
      </w:r>
      <w:r w:rsidRPr="005F438C">
        <w:t>[</w:t>
      </w:r>
      <w:r w:rsidR="00C8168C" w:rsidRPr="005F438C">
        <w:fldChar w:fldCharType="begin"/>
      </w:r>
      <w:r w:rsidR="00C8168C" w:rsidRPr="005F438C">
        <w:instrText xml:space="preserve"> REF _Ref221441123 \r \h </w:instrText>
      </w:r>
      <w:r w:rsidR="00C8168C" w:rsidRPr="005F438C">
        <w:fldChar w:fldCharType="separate"/>
      </w:r>
      <w:r w:rsidR="00527E5B" w:rsidRPr="005F438C">
        <w:t>5</w:t>
      </w:r>
      <w:r w:rsidR="00C8168C" w:rsidRPr="005F438C">
        <w:fldChar w:fldCharType="end"/>
      </w:r>
      <w:r w:rsidRPr="005F438C">
        <w:t>]. Це стає критично важливим у сценаріях, де прямий доступ до об</w:t>
      </w:r>
      <w:r w:rsidR="0089083A" w:rsidRPr="005F438C">
        <w:t>’</w:t>
      </w:r>
      <w:r w:rsidRPr="005F438C">
        <w:t>єкта є неможливим, небезпечним для людини або технічно обмеженим, як-от у зонах радіаційного забруднення, високошвидкісних транспортних потоках чи в аерокосмічному просторі.</w:t>
      </w:r>
    </w:p>
    <w:p w14:paraId="15422AD6" w14:textId="77777777" w:rsidR="007C12B9" w:rsidRPr="005F438C" w:rsidRDefault="007C12B9" w:rsidP="007C12B9">
      <w:pPr>
        <w:pStyle w:val="a2"/>
      </w:pPr>
      <w:r w:rsidRPr="005F438C">
        <w:t>Динамічні об</w:t>
      </w:r>
      <w:r w:rsidR="0089083A" w:rsidRPr="005F438C">
        <w:t>’</w:t>
      </w:r>
      <w:r w:rsidRPr="005F438C">
        <w:t xml:space="preserve">єкти в контексті систем дистанційного моніторингу розглядаються як фізичні тіла або складні технічні системи, стан яких (просторовий, </w:t>
      </w:r>
      <w:r w:rsidRPr="005F438C">
        <w:lastRenderedPageBreak/>
        <w:t>кінематичний або геометричний) безперервно змінюється у часі під впливом внутрішніх процесів або зовнішнього середовища</w:t>
      </w:r>
      <w:r w:rsidR="00F1380A" w:rsidRPr="005F438C">
        <w:t xml:space="preserve"> </w:t>
      </w:r>
      <w:r w:rsidRPr="005F438C">
        <w:t>[</w:t>
      </w:r>
      <w:r w:rsidR="00D34791" w:rsidRPr="005F438C">
        <w:fldChar w:fldCharType="begin"/>
      </w:r>
      <w:r w:rsidR="00D34791" w:rsidRPr="005F438C">
        <w:instrText xml:space="preserve"> REF _Ref221441320 \r \h </w:instrText>
      </w:r>
      <w:r w:rsidR="00D34791" w:rsidRPr="005F438C">
        <w:fldChar w:fldCharType="separate"/>
      </w:r>
      <w:r w:rsidR="00527E5B" w:rsidRPr="005F438C">
        <w:t>6</w:t>
      </w:r>
      <w:r w:rsidR="00D34791" w:rsidRPr="005F438C">
        <w:fldChar w:fldCharType="end"/>
      </w:r>
      <w:r w:rsidRPr="005F438C">
        <w:t>]. Такі об</w:t>
      </w:r>
      <w:r w:rsidR="0089083A" w:rsidRPr="005F438C">
        <w:t>’</w:t>
      </w:r>
      <w:r w:rsidRPr="005F438C">
        <w:t>єкти характеризуються наявністю активного руху, зміною траєкторії, а також потенційною трансформацією форми та орієнтації. Для забезпечення ефективного управління та безпеки інформаційні технології повинні ідентифікувати не просто наявність об</w:t>
      </w:r>
      <w:r w:rsidR="0089083A" w:rsidRPr="005F438C">
        <w:t>’</w:t>
      </w:r>
      <w:r w:rsidRPr="005F438C">
        <w:t>єкта, а його прецизійні параметри: координати положення, лінійні розміри, контури меж та просторову орієнтацію.</w:t>
      </w:r>
    </w:p>
    <w:p w14:paraId="267207D2" w14:textId="77777777" w:rsidR="007C12B9" w:rsidRPr="005F438C" w:rsidRDefault="007C12B9" w:rsidP="007C12B9">
      <w:pPr>
        <w:pStyle w:val="a2"/>
      </w:pPr>
      <w:r w:rsidRPr="005F438C">
        <w:t>Однією з ключових задач ідентифікації є оцінювання кінематичних характеристик рухомих об</w:t>
      </w:r>
      <w:r w:rsidR="0089083A" w:rsidRPr="005F438C">
        <w:t>’</w:t>
      </w:r>
      <w:r w:rsidRPr="005F438C">
        <w:t xml:space="preserve">єктів, що вимагає аналізу послідовності кадрів </w:t>
      </w:r>
      <w:proofErr w:type="spellStart"/>
      <w:r w:rsidRPr="005F438C">
        <w:t>відеопотоку</w:t>
      </w:r>
      <w:proofErr w:type="spellEnd"/>
      <w:r w:rsidRPr="005F438C">
        <w:t xml:space="preserve"> в реальному часі. До основних динамічних параметрів, що підлягають ідентифікації, належать миттєва швидкість переміщення, вектор напрямку руху та кутові характеристики траєкторії. Використання методів аналізу оптичного потоку (</w:t>
      </w:r>
      <w:proofErr w:type="spellStart"/>
      <w:r w:rsidRPr="005F438C">
        <w:t>Optical</w:t>
      </w:r>
      <w:proofErr w:type="spellEnd"/>
      <w:r w:rsidRPr="005F438C">
        <w:t xml:space="preserve"> </w:t>
      </w:r>
      <w:proofErr w:type="spellStart"/>
      <w:r w:rsidRPr="005F438C">
        <w:t>Flow</w:t>
      </w:r>
      <w:proofErr w:type="spellEnd"/>
      <w:r w:rsidRPr="005F438C">
        <w:t>) дозволяє отримувати детальну інформацію про динаміку сцени шляхом обчислення переміщення пікселів між сусідніми кадрами, що є базою для прогнозування подальшої поведінки об</w:t>
      </w:r>
      <w:r w:rsidR="0089083A" w:rsidRPr="005F438C">
        <w:t>’</w:t>
      </w:r>
      <w:r w:rsidRPr="005F438C">
        <w:t>єкта</w:t>
      </w:r>
      <w:r w:rsidR="00571AA8" w:rsidRPr="005F438C">
        <w:t xml:space="preserve"> </w:t>
      </w:r>
      <w:r w:rsidRPr="005F438C">
        <w:t>[</w:t>
      </w:r>
      <w:r w:rsidR="00BF0921" w:rsidRPr="005F438C">
        <w:fldChar w:fldCharType="begin"/>
      </w:r>
      <w:r w:rsidR="00BF0921" w:rsidRPr="005F438C">
        <w:instrText xml:space="preserve"> REF _Ref221441630 \r \h </w:instrText>
      </w:r>
      <w:r w:rsidR="00BF0921" w:rsidRPr="005F438C">
        <w:fldChar w:fldCharType="separate"/>
      </w:r>
      <w:r w:rsidR="00527E5B" w:rsidRPr="005F438C">
        <w:t>7</w:t>
      </w:r>
      <w:r w:rsidR="00BF0921" w:rsidRPr="005F438C">
        <w:fldChar w:fldCharType="end"/>
      </w:r>
      <w:r w:rsidRPr="005F438C">
        <w:t>].</w:t>
      </w:r>
    </w:p>
    <w:p w14:paraId="7FA2BFFA" w14:textId="77777777" w:rsidR="007C12B9" w:rsidRPr="005F438C" w:rsidRDefault="007C12B9" w:rsidP="007C12B9">
      <w:pPr>
        <w:pStyle w:val="a2"/>
      </w:pPr>
      <w:r w:rsidRPr="005F438C">
        <w:t>Важливим аспектом сучасних досліджень є вихід за межі двовимірного аналізу та перехід до ідентифікації просторових параметрів у 3D-середовищі. Динамічний об’єкт як об’єкт дистанційного спостереження вимагає точної оцінки глибини (</w:t>
      </w:r>
      <w:proofErr w:type="spellStart"/>
      <w:r w:rsidRPr="005F438C">
        <w:t>Depth</w:t>
      </w:r>
      <w:proofErr w:type="spellEnd"/>
      <w:r w:rsidRPr="005F438C">
        <w:t xml:space="preserve"> </w:t>
      </w:r>
      <w:proofErr w:type="spellStart"/>
      <w:r w:rsidRPr="005F438C">
        <w:t>Estimation</w:t>
      </w:r>
      <w:proofErr w:type="spellEnd"/>
      <w:r w:rsidRPr="005F438C">
        <w:t xml:space="preserve">) – відстані від сенсора до кожної точки об’єкта в тривимірному просторі. Технології типу </w:t>
      </w:r>
      <w:proofErr w:type="spellStart"/>
      <w:r w:rsidRPr="005F438C">
        <w:t>GeoNet</w:t>
      </w:r>
      <w:proofErr w:type="spellEnd"/>
      <w:r w:rsidRPr="005F438C">
        <w:t xml:space="preserve"> дозволяє одночасно аналізувати геометрію сцени та рух камери, що забезпечує відновлення повноцінної 3D-моделі динамічної сцени та підвищує достовірність ідентифікації в складних просторових сценаріях 8.</w:t>
      </w:r>
    </w:p>
    <w:p w14:paraId="21ABDEF8" w14:textId="77777777" w:rsidR="007C12B9" w:rsidRPr="005F438C" w:rsidRDefault="007C12B9" w:rsidP="007C12B9">
      <w:pPr>
        <w:pStyle w:val="a2"/>
      </w:pPr>
      <w:r w:rsidRPr="005F438C">
        <w:t>У галузях аерокосмічної техніки та робототехніки динамічні об</w:t>
      </w:r>
      <w:r w:rsidR="0089083A" w:rsidRPr="005F438C">
        <w:t>’</w:t>
      </w:r>
      <w:r w:rsidRPr="005F438C">
        <w:t>єкти розглядаються через їх інерційно-масов</w:t>
      </w:r>
      <w:r w:rsidR="001E0CDE" w:rsidRPr="005F438C">
        <w:t>і</w:t>
      </w:r>
      <w:r w:rsidRPr="005F438C">
        <w:t xml:space="preserve"> характеристик. Дистанційна ідентифікація таких параметрів, як маса об</w:t>
      </w:r>
      <w:r w:rsidR="0089083A" w:rsidRPr="005F438C">
        <w:t>’</w:t>
      </w:r>
      <w:r w:rsidRPr="005F438C">
        <w:t xml:space="preserve">єкта, його центр мас та моменти інерції, </w:t>
      </w:r>
      <w:r w:rsidR="001E0CDE" w:rsidRPr="005F438C">
        <w:t>обчислю</w:t>
      </w:r>
      <w:r w:rsidRPr="005F438C">
        <w:t xml:space="preserve">ється за допомогою обробки сигналів з різнорідних сенсорів (відеокамер, акселерометрів, гіроскопів). Використання </w:t>
      </w:r>
      <w:proofErr w:type="spellStart"/>
      <w:r w:rsidRPr="005F438C">
        <w:t>нейромережевих</w:t>
      </w:r>
      <w:proofErr w:type="spellEnd"/>
      <w:r w:rsidRPr="005F438C">
        <w:t xml:space="preserve"> структур дозволяє автоматично витягувати просторово-часову інформацію про динаміку таких тіл без необхідності прямого контакту, що забезпечує адаптивність систем управління </w:t>
      </w:r>
      <w:r w:rsidRPr="005F438C">
        <w:lastRenderedPageBreak/>
        <w:t>до зміни навантажень</w:t>
      </w:r>
      <w:r w:rsidR="00B02EDA" w:rsidRPr="005F438C">
        <w:t xml:space="preserve"> </w:t>
      </w:r>
      <w:r w:rsidRPr="005F438C">
        <w:t>[</w:t>
      </w:r>
      <w:r w:rsidR="00B02EDA" w:rsidRPr="005F438C">
        <w:fldChar w:fldCharType="begin"/>
      </w:r>
      <w:r w:rsidR="00B02EDA" w:rsidRPr="005F438C">
        <w:instrText xml:space="preserve"> REF _Ref221442860 \r \h </w:instrText>
      </w:r>
      <w:r w:rsidR="00B02EDA" w:rsidRPr="005F438C">
        <w:fldChar w:fldCharType="separate"/>
      </w:r>
      <w:r w:rsidR="00527E5B" w:rsidRPr="005F438C">
        <w:t>9</w:t>
      </w:r>
      <w:r w:rsidR="00B02EDA" w:rsidRPr="005F438C">
        <w:fldChar w:fldCharType="end"/>
      </w:r>
      <w:r w:rsidRPr="005F438C">
        <w:t>].</w:t>
      </w:r>
    </w:p>
    <w:p w14:paraId="5995A164" w14:textId="77777777" w:rsidR="007C12B9" w:rsidRPr="005F438C" w:rsidRDefault="007C12B9" w:rsidP="007C12B9">
      <w:pPr>
        <w:pStyle w:val="a2"/>
      </w:pPr>
      <w:r w:rsidRPr="005F438C">
        <w:t>Автономні транспортні системи (безпілотні автомобілі, БПЛА) є найбільш масовою сферою застосування методів ДІПДО, де динамічні об</w:t>
      </w:r>
      <w:r w:rsidR="0089083A" w:rsidRPr="005F438C">
        <w:t>’</w:t>
      </w:r>
      <w:r w:rsidRPr="005F438C">
        <w:t>єкти (інші учасники руху) потребують миттєвої ідентифікації для уникнення зіткнень. Точність визначення швидкості та траєкторії інших об</w:t>
      </w:r>
      <w:r w:rsidR="0089083A" w:rsidRPr="005F438C">
        <w:t>’</w:t>
      </w:r>
      <w:r w:rsidRPr="005F438C">
        <w:t>єктів безпосередньо впливає на безпеку та стабільність прийняття рішень інтелектуальним автопілотом. В таких умовах об</w:t>
      </w:r>
      <w:r w:rsidR="0089083A" w:rsidRPr="005F438C">
        <w:t>’</w:t>
      </w:r>
      <w:r w:rsidRPr="005F438C">
        <w:t>єкт ідентифікації характеризується високою швидкістю змін та непередбачуваністю маневрів, що вимагає обробки даних із затримкою менше 100 мс на кадр</w:t>
      </w:r>
      <w:r w:rsidR="006D78BC" w:rsidRPr="005F438C">
        <w:t xml:space="preserve"> </w:t>
      </w:r>
      <w:r w:rsidRPr="005F438C">
        <w:t>[</w:t>
      </w:r>
      <w:r w:rsidR="00A22AAE" w:rsidRPr="005F438C">
        <w:fldChar w:fldCharType="begin"/>
      </w:r>
      <w:r w:rsidR="00A22AAE" w:rsidRPr="005F438C">
        <w:instrText xml:space="preserve"> REF _Ref221443649 \r \h </w:instrText>
      </w:r>
      <w:r w:rsidR="00A22AAE" w:rsidRPr="005F438C">
        <w:fldChar w:fldCharType="separate"/>
      </w:r>
      <w:r w:rsidR="00527E5B" w:rsidRPr="005F438C">
        <w:t>10</w:t>
      </w:r>
      <w:r w:rsidR="00A22AAE" w:rsidRPr="005F438C">
        <w:fldChar w:fldCharType="end"/>
      </w:r>
      <w:r w:rsidRPr="005F438C">
        <w:t>].</w:t>
      </w:r>
    </w:p>
    <w:p w14:paraId="5C5D563D" w14:textId="77777777" w:rsidR="007C12B9" w:rsidRPr="005F438C" w:rsidRDefault="007C12B9" w:rsidP="007C12B9">
      <w:pPr>
        <w:pStyle w:val="a2"/>
      </w:pPr>
      <w:r w:rsidRPr="005F438C">
        <w:t>Системи безпеки та інтелектуального відеоспостереження фокусуються на динамічних об</w:t>
      </w:r>
      <w:r w:rsidR="0089083A" w:rsidRPr="005F438C">
        <w:t>’</w:t>
      </w:r>
      <w:r w:rsidRPr="005F438C">
        <w:t>єктах для виявлення підозрілих дій, відстеження руху осіб у натовпі та ідентифікації цілей у режимі реального часу. Особливістю ідентифікації в цій сфері є необхідність стійкого відстеження об</w:t>
      </w:r>
      <w:r w:rsidR="0089083A" w:rsidRPr="005F438C">
        <w:t>’</w:t>
      </w:r>
      <w:r w:rsidRPr="005F438C">
        <w:t>єктів, які можуть тимчасово зникати з поля зору або змінювати свій візуальний вигляд. Динамічний об</w:t>
      </w:r>
      <w:r w:rsidR="0089083A" w:rsidRPr="005F438C">
        <w:t>’</w:t>
      </w:r>
      <w:r w:rsidRPr="005F438C">
        <w:t xml:space="preserve">єкт у цих задачах виступає джерелом поведінкових </w:t>
      </w:r>
      <w:proofErr w:type="spellStart"/>
      <w:r w:rsidRPr="005F438C">
        <w:t>патернів</w:t>
      </w:r>
      <w:proofErr w:type="spellEnd"/>
      <w:r w:rsidRPr="005F438C">
        <w:t>, які аналізуються нейронними мережами для ранньої діагностики загроз або порушень</w:t>
      </w:r>
      <w:r w:rsidR="00A22AAE" w:rsidRPr="005F438C">
        <w:t xml:space="preserve"> </w:t>
      </w:r>
      <w:r w:rsidRPr="005F438C">
        <w:t>[</w:t>
      </w:r>
      <w:r w:rsidR="00845779" w:rsidRPr="005F438C">
        <w:fldChar w:fldCharType="begin"/>
      </w:r>
      <w:r w:rsidR="00845779" w:rsidRPr="005F438C">
        <w:instrText xml:space="preserve"> REF _Ref221443786 \r \h </w:instrText>
      </w:r>
      <w:r w:rsidR="00845779" w:rsidRPr="005F438C">
        <w:fldChar w:fldCharType="separate"/>
      </w:r>
      <w:r w:rsidR="00527E5B" w:rsidRPr="005F438C">
        <w:t>11</w:t>
      </w:r>
      <w:r w:rsidR="00845779" w:rsidRPr="005F438C">
        <w:fldChar w:fldCharType="end"/>
      </w:r>
      <w:r w:rsidRPr="005F438C">
        <w:t>].</w:t>
      </w:r>
    </w:p>
    <w:p w14:paraId="03C244FF" w14:textId="77777777" w:rsidR="007C12B9" w:rsidRPr="005F438C" w:rsidRDefault="007C12B9" w:rsidP="007C12B9">
      <w:pPr>
        <w:pStyle w:val="a2"/>
      </w:pPr>
      <w:r w:rsidRPr="005F438C">
        <w:t>У медичній діагностиці динамічними об</w:t>
      </w:r>
      <w:r w:rsidR="0089083A" w:rsidRPr="005F438C">
        <w:t>’</w:t>
      </w:r>
      <w:r w:rsidRPr="005F438C">
        <w:t xml:space="preserve">єктами дистанційної ідентифікації можуть виступати внутрішні органи або біологічні рідини. Наприклад, ідентифікація характеристик руху тканин серця або швидкості кровотоку за допомогою обробки відеоданих ультразвукових або рентгенівських апаратів дозволяє виявляти аномалії на ранніх стадіях. Це вимагає від моделей ідентифікації високої деталізації та здатності працювати з </w:t>
      </w:r>
      <w:proofErr w:type="spellStart"/>
      <w:r w:rsidRPr="005F438C">
        <w:t>низькоконтрастними</w:t>
      </w:r>
      <w:proofErr w:type="spellEnd"/>
      <w:r w:rsidRPr="005F438C">
        <w:t xml:space="preserve"> динамічними зображеннями</w:t>
      </w:r>
      <w:r w:rsidR="00845779" w:rsidRPr="005F438C">
        <w:t xml:space="preserve"> </w:t>
      </w:r>
      <w:r w:rsidRPr="005F438C">
        <w:t>[</w:t>
      </w:r>
      <w:r w:rsidR="00306E6C" w:rsidRPr="005F438C">
        <w:fldChar w:fldCharType="begin"/>
      </w:r>
      <w:r w:rsidR="00306E6C" w:rsidRPr="005F438C">
        <w:instrText xml:space="preserve"> REF _Ref221444338 \r \h </w:instrText>
      </w:r>
      <w:r w:rsidR="00306E6C" w:rsidRPr="005F438C">
        <w:fldChar w:fldCharType="separate"/>
      </w:r>
      <w:r w:rsidR="00527E5B" w:rsidRPr="005F438C">
        <w:t>12</w:t>
      </w:r>
      <w:r w:rsidR="00306E6C" w:rsidRPr="005F438C">
        <w:fldChar w:fldCharType="end"/>
      </w:r>
      <w:r w:rsidRPr="005F438C">
        <w:t>].</w:t>
      </w:r>
    </w:p>
    <w:p w14:paraId="4EDD8E27" w14:textId="77777777" w:rsidR="007C12B9" w:rsidRPr="005F438C" w:rsidRDefault="007C12B9" w:rsidP="007C12B9">
      <w:pPr>
        <w:pStyle w:val="a2"/>
      </w:pPr>
      <w:r w:rsidRPr="005F438C">
        <w:t>Проблематика</w:t>
      </w:r>
      <w:r w:rsidR="00C34817" w:rsidRPr="005F438C">
        <w:t xml:space="preserve"> ДІПДО </w:t>
      </w:r>
      <w:r w:rsidRPr="005F438C">
        <w:t>тісно пов</w:t>
      </w:r>
      <w:r w:rsidR="0089083A" w:rsidRPr="005F438C">
        <w:t>’</w:t>
      </w:r>
      <w:r w:rsidRPr="005F438C">
        <w:t>язана з наявністю дестабілізуючих факторів у реальних умовах експлуатації. Динамічне середовище характеризується змінами освітлення, наявністю туману, шумів сенсорів та оклюзіями (частковим перекриттям об</w:t>
      </w:r>
      <w:r w:rsidR="0089083A" w:rsidRPr="005F438C">
        <w:t>’</w:t>
      </w:r>
      <w:r w:rsidRPr="005F438C">
        <w:t>єкта іншими предметами). Кожен із цих факторів перетворює об</w:t>
      </w:r>
      <w:r w:rsidR="0089083A" w:rsidRPr="005F438C">
        <w:t>’</w:t>
      </w:r>
      <w:r w:rsidRPr="005F438C">
        <w:t>єкт спостереження на складну математичну задачу з високим рівнем невизначеності, що зумовлює необхідність впровадження методів обчислювального інтелекту</w:t>
      </w:r>
      <w:r w:rsidR="00D222AC" w:rsidRPr="005F438C">
        <w:t xml:space="preserve"> </w:t>
      </w:r>
      <w:r w:rsidRPr="005F438C">
        <w:t>[</w:t>
      </w:r>
      <w:r w:rsidR="00BC1727" w:rsidRPr="005F438C">
        <w:fldChar w:fldCharType="begin"/>
      </w:r>
      <w:r w:rsidR="00BC1727" w:rsidRPr="005F438C">
        <w:instrText xml:space="preserve"> REF _Ref221549463 \r \h </w:instrText>
      </w:r>
      <w:r w:rsidR="00BC1727" w:rsidRPr="005F438C">
        <w:fldChar w:fldCharType="separate"/>
      </w:r>
      <w:r w:rsidR="00527E5B" w:rsidRPr="005F438C">
        <w:t>13</w:t>
      </w:r>
      <w:r w:rsidR="00BC1727" w:rsidRPr="005F438C">
        <w:fldChar w:fldCharType="end"/>
      </w:r>
      <w:r w:rsidRPr="005F438C">
        <w:t>].</w:t>
      </w:r>
    </w:p>
    <w:p w14:paraId="24A34BC1" w14:textId="77777777" w:rsidR="007C12B9" w:rsidRPr="005F438C" w:rsidRDefault="007C12B9" w:rsidP="007C12B9">
      <w:pPr>
        <w:pStyle w:val="a2"/>
      </w:pPr>
      <w:r w:rsidRPr="005F438C">
        <w:lastRenderedPageBreak/>
        <w:t xml:space="preserve">Еволюція методів ідентифікації пройшла шлях від традиційних алгоритмів на основі штучно створених ознак (метод Віоли-Джонса, ГОГ) до сучасних </w:t>
      </w:r>
      <w:proofErr w:type="spellStart"/>
      <w:r w:rsidRPr="005F438C">
        <w:t>архітектур</w:t>
      </w:r>
      <w:proofErr w:type="spellEnd"/>
      <w:r w:rsidRPr="005F438C">
        <w:t xml:space="preserve"> глибокого навчання. Сучасні </w:t>
      </w:r>
      <w:proofErr w:type="spellStart"/>
      <w:r w:rsidRPr="005F438C">
        <w:t>трансформери</w:t>
      </w:r>
      <w:proofErr w:type="spellEnd"/>
      <w:r w:rsidRPr="005F438C">
        <w:t xml:space="preserve"> виявлення (DETR) та моделі YOLO дозволяють розглядати динамічний об</w:t>
      </w:r>
      <w:r w:rsidR="0089083A" w:rsidRPr="005F438C">
        <w:t>’</w:t>
      </w:r>
      <w:r w:rsidRPr="005F438C">
        <w:t xml:space="preserve">єкт як сукупність контекстних </w:t>
      </w:r>
      <w:proofErr w:type="spellStart"/>
      <w:r w:rsidRPr="005F438C">
        <w:t>залежностей</w:t>
      </w:r>
      <w:proofErr w:type="spellEnd"/>
      <w:r w:rsidRPr="005F438C">
        <w:t xml:space="preserve"> у кадрі, забезпечуючи підхід </w:t>
      </w:r>
      <w:proofErr w:type="spellStart"/>
      <w:r w:rsidRPr="005F438C">
        <w:t>end-to-end</w:t>
      </w:r>
      <w:proofErr w:type="spellEnd"/>
      <w:r w:rsidRPr="005F438C">
        <w:t>. Це дає змогу моделі одночасно виконувати класифікацію об</w:t>
      </w:r>
      <w:r w:rsidR="0089083A" w:rsidRPr="005F438C">
        <w:t>’</w:t>
      </w:r>
      <w:r w:rsidRPr="005F438C">
        <w:t>єкта та точну локалізацію його меж із врахуванням глобальної структури зображення</w:t>
      </w:r>
      <w:r w:rsidR="002023A0" w:rsidRPr="005F438C">
        <w:t xml:space="preserve"> </w:t>
      </w:r>
      <w:r w:rsidRPr="005F438C">
        <w:t>[</w:t>
      </w:r>
      <w:r w:rsidR="002023A0" w:rsidRPr="005F438C">
        <w:fldChar w:fldCharType="begin"/>
      </w:r>
      <w:r w:rsidR="002023A0" w:rsidRPr="005F438C">
        <w:instrText xml:space="preserve"> REF _Ref221549586 \r \h </w:instrText>
      </w:r>
      <w:r w:rsidR="002023A0" w:rsidRPr="005F438C">
        <w:fldChar w:fldCharType="separate"/>
      </w:r>
      <w:r w:rsidR="00527E5B" w:rsidRPr="005F438C">
        <w:t>14</w:t>
      </w:r>
      <w:r w:rsidR="002023A0" w:rsidRPr="005F438C">
        <w:fldChar w:fldCharType="end"/>
      </w:r>
      <w:r w:rsidRPr="005F438C">
        <w:t>].</w:t>
      </w:r>
    </w:p>
    <w:p w14:paraId="279DFFEF" w14:textId="77777777" w:rsidR="007C12B9" w:rsidRPr="005F438C" w:rsidRDefault="007C12B9" w:rsidP="007C12B9">
      <w:pPr>
        <w:pStyle w:val="a2"/>
      </w:pPr>
      <w:r w:rsidRPr="005F438C">
        <w:t xml:space="preserve">Для підвищення надійності ідентифікації в умовах динамічної зміни середовища застосовуються ансамблеві методи машинного навчання. </w:t>
      </w:r>
      <w:proofErr w:type="spellStart"/>
      <w:r w:rsidRPr="005F438C">
        <w:t>Бегінг</w:t>
      </w:r>
      <w:proofErr w:type="spellEnd"/>
      <w:r w:rsidRPr="005F438C">
        <w:t xml:space="preserve"> (</w:t>
      </w:r>
      <w:proofErr w:type="spellStart"/>
      <w:r w:rsidRPr="005F438C">
        <w:t>Bagging</w:t>
      </w:r>
      <w:proofErr w:type="spellEnd"/>
      <w:r w:rsidRPr="005F438C">
        <w:t>) використовується для зменшення дисперсії моделі шляхом усереднення результатів на різних підвибірках даних, що стабілізує оцінку параметрів об</w:t>
      </w:r>
      <w:r w:rsidR="0089083A" w:rsidRPr="005F438C">
        <w:t>’</w:t>
      </w:r>
      <w:r w:rsidRPr="005F438C">
        <w:t xml:space="preserve">єкта при шумах. </w:t>
      </w:r>
      <w:proofErr w:type="spellStart"/>
      <w:r w:rsidRPr="005F438C">
        <w:t>Бустінг</w:t>
      </w:r>
      <w:proofErr w:type="spellEnd"/>
      <w:r w:rsidRPr="005F438C">
        <w:t xml:space="preserve"> (</w:t>
      </w:r>
      <w:proofErr w:type="spellStart"/>
      <w:r w:rsidRPr="005F438C">
        <w:t>Boosting</w:t>
      </w:r>
      <w:proofErr w:type="spellEnd"/>
      <w:r w:rsidRPr="005F438C">
        <w:t>) дозволяє послідовно коригувати помилки попередніх етапів ідентифікації, фокусуючись на найбільш складних регіонах, як-от межі рухомих об</w:t>
      </w:r>
      <w:r w:rsidR="0089083A" w:rsidRPr="005F438C">
        <w:t>’</w:t>
      </w:r>
      <w:r w:rsidRPr="005F438C">
        <w:t>єктів</w:t>
      </w:r>
      <w:r w:rsidR="005D7CA5" w:rsidRPr="005F438C">
        <w:t xml:space="preserve"> </w:t>
      </w:r>
      <w:r w:rsidRPr="005F438C">
        <w:t>[</w:t>
      </w:r>
      <w:r w:rsidR="005D7CA5" w:rsidRPr="005F438C">
        <w:fldChar w:fldCharType="begin"/>
      </w:r>
      <w:r w:rsidR="005D7CA5" w:rsidRPr="005F438C">
        <w:instrText xml:space="preserve"> REF _Ref221549767 \r \h </w:instrText>
      </w:r>
      <w:r w:rsidR="005D7CA5" w:rsidRPr="005F438C">
        <w:fldChar w:fldCharType="separate"/>
      </w:r>
      <w:r w:rsidR="00527E5B" w:rsidRPr="005F438C">
        <w:t>15</w:t>
      </w:r>
      <w:r w:rsidR="005D7CA5" w:rsidRPr="005F438C">
        <w:fldChar w:fldCharType="end"/>
      </w:r>
      <w:r w:rsidRPr="005F438C">
        <w:t>].</w:t>
      </w:r>
    </w:p>
    <w:p w14:paraId="73703EF9" w14:textId="77777777" w:rsidR="007C12B9" w:rsidRPr="005F438C" w:rsidRDefault="007C12B9" w:rsidP="007C12B9">
      <w:pPr>
        <w:pStyle w:val="a2"/>
      </w:pPr>
      <w:r w:rsidRPr="005F438C">
        <w:t>Інтеграція методів штучного інтелекту в інформаційні технології ДІПДО дозволяє створювати адаптивні системи, здатні до самонавчання. Динамічний об</w:t>
      </w:r>
      <w:r w:rsidR="0089083A" w:rsidRPr="005F438C">
        <w:t>’</w:t>
      </w:r>
      <w:r w:rsidRPr="005F438C">
        <w:t>єкт у таких системах стає частиною замкненого контуру керування, де ідентифіковані параметри миттєво використовуються для оптимізації режимів роботи технічної системи. Використання інтелектуальної підтримки прийняття рішень дозволяє мінімізувати ризики в умовах стохастичної природи зовнішніх впливів</w:t>
      </w:r>
      <w:r w:rsidR="005D7CA5" w:rsidRPr="005F438C">
        <w:t xml:space="preserve"> </w:t>
      </w:r>
      <w:r w:rsidRPr="005F438C">
        <w:t>[</w:t>
      </w:r>
      <w:r w:rsidR="00850181" w:rsidRPr="005F438C">
        <w:fldChar w:fldCharType="begin"/>
      </w:r>
      <w:r w:rsidR="00850181" w:rsidRPr="005F438C">
        <w:instrText xml:space="preserve"> REF _Ref221549991 \r \h </w:instrText>
      </w:r>
      <w:r w:rsidR="00850181" w:rsidRPr="005F438C">
        <w:fldChar w:fldCharType="separate"/>
      </w:r>
      <w:r w:rsidR="00527E5B" w:rsidRPr="005F438C">
        <w:t>16</w:t>
      </w:r>
      <w:r w:rsidR="00850181" w:rsidRPr="005F438C">
        <w:fldChar w:fldCharType="end"/>
      </w:r>
      <w:r w:rsidRPr="005F438C">
        <w:t>].</w:t>
      </w:r>
    </w:p>
    <w:p w14:paraId="342CDDC7" w14:textId="77777777" w:rsidR="007C12B9" w:rsidRPr="005F438C" w:rsidRDefault="007C12B9" w:rsidP="007C12B9">
      <w:pPr>
        <w:pStyle w:val="a2"/>
      </w:pPr>
      <w:r w:rsidRPr="005F438C">
        <w:t>Перспективи розвитку галузі пов’язані з концепцією «цифрових двійників» (</w:t>
      </w:r>
      <w:proofErr w:type="spellStart"/>
      <w:r w:rsidRPr="005F438C">
        <w:t>Digital</w:t>
      </w:r>
      <w:proofErr w:type="spellEnd"/>
      <w:r w:rsidRPr="005F438C">
        <w:t xml:space="preserve"> </w:t>
      </w:r>
      <w:proofErr w:type="spellStart"/>
      <w:r w:rsidRPr="005F438C">
        <w:t>Twins</w:t>
      </w:r>
      <w:proofErr w:type="spellEnd"/>
      <w:r w:rsidRPr="005F438C">
        <w:t xml:space="preserve">), де ідентифіковані параметри динамічного об’єкта в реальному часі синхронізуються з його віртуальною моделлю. Це створює новий рівень автоматизації – від простого моніторингу до когнітивного керування складними об’єктами, що забезпечує діагностику, компенсацію відхилень та стійкість до відмов. Така інтеграція є основою для побудови інтелектуальних систем нового покоління </w:t>
      </w:r>
      <w:r w:rsidR="00527E5B" w:rsidRPr="005F438C">
        <w:rPr>
          <w:rFonts w:hint="eastAsia"/>
          <w:lang w:eastAsia="ja-JP"/>
        </w:rPr>
        <w:t>[</w:t>
      </w:r>
      <w:r w:rsidRPr="005F438C">
        <w:t>17</w:t>
      </w:r>
      <w:r w:rsidR="00527E5B" w:rsidRPr="005F438C">
        <w:rPr>
          <w:rFonts w:hint="eastAsia"/>
          <w:lang w:eastAsia="ja-JP"/>
        </w:rPr>
        <w:t>]</w:t>
      </w:r>
      <w:r w:rsidRPr="005F438C">
        <w:t>.</w:t>
      </w:r>
    </w:p>
    <w:p w14:paraId="3844F6EE" w14:textId="77777777" w:rsidR="007C12B9" w:rsidRPr="005F438C" w:rsidRDefault="007C12B9" w:rsidP="007C12B9">
      <w:pPr>
        <w:pStyle w:val="a2"/>
      </w:pPr>
      <w:r w:rsidRPr="005F438C">
        <w:t>Отже, динамічні об</w:t>
      </w:r>
      <w:r w:rsidR="0089083A" w:rsidRPr="005F438C">
        <w:t>’</w:t>
      </w:r>
      <w:r w:rsidRPr="005F438C">
        <w:t>єкти як об</w:t>
      </w:r>
      <w:r w:rsidR="0089083A" w:rsidRPr="005F438C">
        <w:t>’</w:t>
      </w:r>
      <w:r w:rsidRPr="005F438C">
        <w:t xml:space="preserve">єкти дистанційної ідентифікації представляють собою складні багатовимірні системи, адекватне розуміння яких можливе </w:t>
      </w:r>
      <w:r w:rsidRPr="005F438C">
        <w:lastRenderedPageBreak/>
        <w:t>лише за умови поєднання фізичних моделей, алгоритмів комп</w:t>
      </w:r>
      <w:r w:rsidR="0089083A" w:rsidRPr="005F438C">
        <w:t>’</w:t>
      </w:r>
      <w:r w:rsidRPr="005F438C">
        <w:t>ютерного зору та методів обчислювального інтелекту. Розвиток інформаційних технологій у цьому напрямі відкриває шлях до повної автономізації складних процесів у промисловості, транспорті та безпеці, підвищуючи загальну ефективність управління в умовах невизначеності. Вирішення задач ДІПДО є фундаментом для створення безпечного та інтелектуального технологічного майбутнього</w:t>
      </w:r>
      <w:r w:rsidR="0015357E" w:rsidRPr="005F438C">
        <w:t xml:space="preserve"> </w:t>
      </w:r>
      <w:r w:rsidRPr="005F438C">
        <w:t>[</w:t>
      </w:r>
      <w:r w:rsidR="00E94683" w:rsidRPr="005F438C">
        <w:fldChar w:fldCharType="begin"/>
      </w:r>
      <w:r w:rsidR="00E94683" w:rsidRPr="005F438C">
        <w:instrText xml:space="preserve"> REF _Ref221550419 \r \h </w:instrText>
      </w:r>
      <w:r w:rsidR="00E94683" w:rsidRPr="005F438C">
        <w:fldChar w:fldCharType="separate"/>
      </w:r>
      <w:r w:rsidR="00527E5B" w:rsidRPr="005F438C">
        <w:t>18</w:t>
      </w:r>
      <w:r w:rsidR="00E94683" w:rsidRPr="005F438C">
        <w:fldChar w:fldCharType="end"/>
      </w:r>
      <w:r w:rsidRPr="005F438C">
        <w:t>].</w:t>
      </w:r>
    </w:p>
    <w:p w14:paraId="48C1E7EB" w14:textId="77777777" w:rsidR="007C0B62" w:rsidRPr="005F438C" w:rsidRDefault="007C0B62" w:rsidP="007C0B62">
      <w:pPr>
        <w:pStyle w:val="a2"/>
      </w:pPr>
    </w:p>
    <w:p w14:paraId="51EB0BF2" w14:textId="77777777" w:rsidR="007C0B62" w:rsidRPr="005F438C" w:rsidRDefault="007C0B62" w:rsidP="007C0B62">
      <w:pPr>
        <w:pStyle w:val="2"/>
      </w:pPr>
      <w:bookmarkStart w:id="8" w:name="_Toc227583616"/>
      <w:r w:rsidRPr="005F438C">
        <w:t>1.</w:t>
      </w:r>
      <w:fldSimple w:instr=" SEQ SubChapter ">
        <w:r w:rsidR="00527E5B" w:rsidRPr="005F438C">
          <w:t>2</w:t>
        </w:r>
      </w:fldSimple>
      <w:r w:rsidRPr="005F438C">
        <w:t xml:space="preserve"> </w:t>
      </w:r>
      <w:r w:rsidR="005848EF" w:rsidRPr="005F438C">
        <w:t>Класифікація параметрів та методів ідентифікації</w:t>
      </w:r>
      <w:bookmarkEnd w:id="8"/>
    </w:p>
    <w:p w14:paraId="41361A21" w14:textId="40FA01A9" w:rsidR="00D4769E" w:rsidRPr="005F438C" w:rsidRDefault="00000000">
      <w:pPr>
        <w:pStyle w:val="a2"/>
      </w:pPr>
      <w:r w:rsidRPr="005F438C">
        <w:t xml:space="preserve">Класифікація параметрів дистанційної ідентифікації має враховувати не лише факт виявлення об’єкта, а й тип параметра, спосіб його спостереження та часову характеристику. До просторових параметрів належать координати, глибина сцени, геометричні розміри й орієнтація; до кінематичних – швидкість, прискорення, напрям руху та траєкторія; до структурних – контур, площа області, клас об’єкта й ознаки форми. Їх визначення потребує поєднання методів виявлення об’єктів, оцінювання оптичного потоку, реконструкції глибини та фільтрації результатів у часі </w:t>
      </w:r>
      <w:r w:rsidR="002464C4">
        <w:rPr>
          <w:rFonts w:hint="eastAsia"/>
          <w:lang w:eastAsia="ja-JP"/>
        </w:rPr>
        <w:t>[</w:t>
      </w:r>
      <w:r w:rsidRPr="005F438C">
        <w:t>19</w:t>
      </w:r>
      <w:r w:rsidR="00531F78">
        <w:t>,</w:t>
      </w:r>
      <w:r w:rsidRPr="005F438C">
        <w:t xml:space="preserve"> 20</w:t>
      </w:r>
      <w:r w:rsidR="00531F78">
        <w:t>,</w:t>
      </w:r>
      <w:r w:rsidRPr="005F438C">
        <w:t xml:space="preserve"> 21</w:t>
      </w:r>
      <w:r w:rsidR="00531F78">
        <w:t>,</w:t>
      </w:r>
      <w:r w:rsidRPr="005F438C">
        <w:t xml:space="preserve"> 22</w:t>
      </w:r>
      <w:r w:rsidR="00531F78">
        <w:t>,</w:t>
      </w:r>
      <w:r w:rsidRPr="005F438C">
        <w:t xml:space="preserve"> 23</w:t>
      </w:r>
      <w:r w:rsidR="00531F78">
        <w:t>,</w:t>
      </w:r>
      <w:r w:rsidRPr="005F438C">
        <w:t xml:space="preserve"> 24</w:t>
      </w:r>
      <w:r w:rsidR="00531F78">
        <w:t>,</w:t>
      </w:r>
      <w:r w:rsidRPr="005F438C">
        <w:t xml:space="preserve"> 25</w:t>
      </w:r>
      <w:r w:rsidR="00531F78">
        <w:t>,</w:t>
      </w:r>
      <w:r w:rsidRPr="005F438C">
        <w:t xml:space="preserve"> 26</w:t>
      </w:r>
      <w:r w:rsidR="002464C4">
        <w:rPr>
          <w:rFonts w:hint="eastAsia"/>
          <w:lang w:eastAsia="ja-JP"/>
        </w:rPr>
        <w:t>]</w:t>
      </w:r>
      <w:r w:rsidRPr="005F438C">
        <w:t>.</w:t>
      </w:r>
    </w:p>
    <w:p w14:paraId="53954E50" w14:textId="77777777" w:rsidR="00D4769E" w:rsidRPr="005F438C" w:rsidRDefault="00000000">
      <w:pPr>
        <w:pStyle w:val="a2"/>
      </w:pPr>
      <w:r w:rsidRPr="005F438C">
        <w:t>За способом отримання параметри поділяються на безпосередньо вимірювані та похідні. До першої групи належать координати центра рамки, розміри області локалізації, контур і клас об’єкта, які формуються детектором або сегментаційною моделлю. До другої групи належать швидкість, прискорення, напрям руху, прогнозована траєкторія та відносна глибина, що обчислюються на основі послідовності кадрів, карти оптичного потоку та просторової реконструкції сцени.</w:t>
      </w:r>
    </w:p>
    <w:p w14:paraId="21EA233D" w14:textId="77777777" w:rsidR="00D4769E" w:rsidRPr="005F438C" w:rsidRDefault="00000000">
      <w:pPr>
        <w:pStyle w:val="a2"/>
      </w:pPr>
      <w:r w:rsidRPr="005F438C">
        <w:t xml:space="preserve">За часовим режимом методи ідентифікації доцільно поділяти на </w:t>
      </w:r>
      <w:proofErr w:type="spellStart"/>
      <w:r w:rsidRPr="005F438C">
        <w:t>покадрові</w:t>
      </w:r>
      <w:proofErr w:type="spellEnd"/>
      <w:r w:rsidRPr="005F438C">
        <w:t xml:space="preserve">, послідовні та інтегровані. </w:t>
      </w:r>
      <w:proofErr w:type="spellStart"/>
      <w:r w:rsidRPr="005F438C">
        <w:t>Покадрові</w:t>
      </w:r>
      <w:proofErr w:type="spellEnd"/>
      <w:r w:rsidRPr="005F438C">
        <w:t xml:space="preserve"> методи забезпечують локалізацію об’єкта у конкретний момент часу; послідовні методи аналізують зміну стану між кадрами; інтегровані методи поєднують </w:t>
      </w:r>
      <w:proofErr w:type="spellStart"/>
      <w:r w:rsidRPr="005F438C">
        <w:t>детекцію</w:t>
      </w:r>
      <w:proofErr w:type="spellEnd"/>
      <w:r w:rsidRPr="005F438C">
        <w:t>, оцінювання руху, глибини й ансамблеву фільтрацію результатів. Саме інтегрований підхід є базовим для подальшої побудови інформаційної технології ДІПДО.</w:t>
      </w:r>
    </w:p>
    <w:p w14:paraId="2E569C46" w14:textId="77777777" w:rsidR="007C0B62" w:rsidRPr="005F438C" w:rsidRDefault="007C0B62" w:rsidP="007C0B62">
      <w:pPr>
        <w:pStyle w:val="2"/>
      </w:pPr>
      <w:bookmarkStart w:id="9" w:name="_Toc227583617"/>
      <w:r w:rsidRPr="005F438C">
        <w:lastRenderedPageBreak/>
        <w:t>1.</w:t>
      </w:r>
      <w:fldSimple w:instr=" SEQ SubChapter ">
        <w:r w:rsidR="00527E5B" w:rsidRPr="005F438C">
          <w:t>3</w:t>
        </w:r>
      </w:fldSimple>
      <w:r w:rsidRPr="005F438C">
        <w:t xml:space="preserve"> </w:t>
      </w:r>
      <w:r w:rsidR="005E3A49" w:rsidRPr="005F438C">
        <w:t>Інформаційні технології дистанційної ідентифікації</w:t>
      </w:r>
      <w:bookmarkEnd w:id="9"/>
    </w:p>
    <w:p w14:paraId="4BB5FD59" w14:textId="77777777" w:rsidR="007C0B62" w:rsidRPr="005F438C" w:rsidRDefault="007C0B62" w:rsidP="007C0B62">
      <w:pPr>
        <w:pStyle w:val="a2"/>
      </w:pPr>
    </w:p>
    <w:p w14:paraId="1FC529F5" w14:textId="77777777" w:rsidR="00D4769E" w:rsidRPr="005F438C" w:rsidRDefault="00000000">
      <w:pPr>
        <w:pStyle w:val="a2"/>
      </w:pPr>
      <w:r w:rsidRPr="005F438C">
        <w:t xml:space="preserve">На рис. 1.1 наведено узагальнену еволюцію класичних методів виявлення об’єктів, що демонструє перехід від каскадних детекторів до </w:t>
      </w:r>
      <w:proofErr w:type="spellStart"/>
      <w:r w:rsidRPr="005F438C">
        <w:t>ознакових</w:t>
      </w:r>
      <w:proofErr w:type="spellEnd"/>
      <w:r w:rsidRPr="005F438C">
        <w:t xml:space="preserve"> і деформованих моделей.</w:t>
      </w:r>
    </w:p>
    <w:p w14:paraId="69E761AF" w14:textId="77777777" w:rsidR="00270603" w:rsidRPr="005F438C" w:rsidRDefault="00000000" w:rsidP="005058B9">
      <w:pPr>
        <w:pStyle w:val="a2"/>
        <w:jc w:val="center"/>
      </w:pPr>
      <w:r w:rsidRPr="005F438C">
        <w:rPr>
          <w:noProof/>
        </w:rPr>
        <w:lastRenderedPageBreak/>
        <mc:AlternateContent>
          <mc:Choice Requires="wpc">
            <w:drawing>
              <wp:inline distT="0" distB="0" distL="0" distR="0" wp14:anchorId="3D1E934B" wp14:editId="3F2857A1">
                <wp:extent cx="5940425" cy="8910955"/>
                <wp:effectExtent l="0" t="0" r="3175" b="4445"/>
                <wp:docPr id="2048299587" name="Полотно 10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588" name="Пряма сполучна лінія 113"/>
                        <wps:cNvCnPr/>
                        <wps:spPr>
                          <a:xfrm>
                            <a:off x="3175000" y="6604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589" name="Пряма сполучна лінія 111"/>
                        <wps:cNvCnPr/>
                        <wps:spPr>
                          <a:xfrm>
                            <a:off x="3175000" y="2032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590" name="Овал 107"/>
                        <wps:cNvSpPr/>
                        <wps:spPr>
                          <a:xfrm>
                            <a:off x="1270000" y="254000"/>
                            <a:ext cx="3810000" cy="1851246"/>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530657" w14:textId="77777777" w:rsidR="00270603" w:rsidRPr="005F438C" w:rsidRDefault="00000000" w:rsidP="00EB1EAC">
                              <w:pPr>
                                <w:pStyle w:val="a2"/>
                                <w:jc w:val="center"/>
                                <w:rPr>
                                  <w:color w:val="000000"/>
                                </w:rPr>
                              </w:pPr>
                              <w:proofErr w:type="spellStart"/>
                              <w:r w:rsidRPr="005F438C">
                                <w:rPr>
                                  <w:color w:val="000000"/>
                                </w:rPr>
                                <w:t>Viola-Jones</w:t>
                              </w:r>
                              <w:proofErr w:type="spellEnd"/>
                              <w:r w:rsidRPr="005F438C">
                                <w:rPr>
                                  <w:color w:val="000000"/>
                                </w:rPr>
                                <w:t xml:space="preserve"> (2001)</w:t>
                              </w:r>
                            </w:p>
                            <w:p w14:paraId="282709F4" w14:textId="77777777" w:rsidR="00270603" w:rsidRPr="005F438C" w:rsidRDefault="00000000" w:rsidP="00EB1EAC">
                              <w:pPr>
                                <w:pStyle w:val="a2"/>
                                <w:jc w:val="center"/>
                                <w:rPr>
                                  <w:color w:val="000000"/>
                                </w:rPr>
                              </w:pPr>
                              <w:proofErr w:type="spellStart"/>
                              <w:r w:rsidRPr="005F438C">
                                <w:rPr>
                                  <w:color w:val="000000"/>
                                </w:rPr>
                                <w:t>Real-time</w:t>
                              </w:r>
                              <w:proofErr w:type="spellEnd"/>
                              <w:r w:rsidRPr="005F438C">
                                <w:rPr>
                                  <w:color w:val="000000"/>
                                </w:rPr>
                                <w:t xml:space="preserve"> </w:t>
                              </w:r>
                              <w:proofErr w:type="spellStart"/>
                              <w:r w:rsidRPr="005F438C">
                                <w:rPr>
                                  <w:color w:val="000000"/>
                                </w:rPr>
                                <w:t>face</w:t>
                              </w:r>
                              <w:proofErr w:type="spellEnd"/>
                              <w:r w:rsidRPr="005F438C">
                                <w:rPr>
                                  <w:color w:val="000000"/>
                                </w:rPr>
                                <w:t xml:space="preserve"> </w:t>
                              </w:r>
                              <w:proofErr w:type="spellStart"/>
                              <w:r w:rsidRPr="005F438C">
                                <w:rPr>
                                  <w:color w:val="000000"/>
                                </w:rPr>
                                <w:t>detection</w:t>
                              </w:r>
                              <w:proofErr w:type="spellEnd"/>
                              <w:r w:rsidRPr="005F438C">
                                <w:rPr>
                                  <w:color w:val="000000"/>
                                </w:rPr>
                                <w:t xml:space="preserve"> </w:t>
                              </w:r>
                              <w:proofErr w:type="spellStart"/>
                              <w:r w:rsidRPr="005F438C">
                                <w:rPr>
                                  <w:color w:val="000000"/>
                                </w:rPr>
                                <w:t>using</w:t>
                              </w:r>
                              <w:proofErr w:type="spellEnd"/>
                              <w:r w:rsidRPr="005F438C">
                                <w:rPr>
                                  <w:color w:val="000000"/>
                                </w:rPr>
                                <w:t>:</w:t>
                              </w:r>
                            </w:p>
                            <w:p w14:paraId="7CB5A104"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Integral</w:t>
                              </w:r>
                              <w:proofErr w:type="spellEnd"/>
                              <w:r w:rsidRPr="005F438C">
                                <w:rPr>
                                  <w:color w:val="000000"/>
                                </w:rPr>
                                <w:t xml:space="preserve"> </w:t>
                              </w:r>
                              <w:proofErr w:type="spellStart"/>
                              <w:r w:rsidRPr="005F438C">
                                <w:rPr>
                                  <w:color w:val="000000"/>
                                </w:rPr>
                                <w:t>image</w:t>
                              </w:r>
                              <w:proofErr w:type="spellEnd"/>
                            </w:p>
                            <w:p w14:paraId="5EEF0C50"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Feature</w:t>
                              </w:r>
                              <w:proofErr w:type="spellEnd"/>
                              <w:r w:rsidRPr="005F438C">
                                <w:rPr>
                                  <w:color w:val="000000"/>
                                </w:rPr>
                                <w:t xml:space="preserve"> </w:t>
                              </w:r>
                              <w:proofErr w:type="spellStart"/>
                              <w:r w:rsidRPr="005F438C">
                                <w:rPr>
                                  <w:color w:val="000000"/>
                                </w:rPr>
                                <w:t>selection</w:t>
                              </w:r>
                              <w:proofErr w:type="spellEnd"/>
                            </w:p>
                            <w:p w14:paraId="13B84EA1"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Cascade</w:t>
                              </w:r>
                              <w:proofErr w:type="spellEnd"/>
                              <w:r w:rsidRPr="005F438C">
                                <w:rPr>
                                  <w:color w:val="000000"/>
                                </w:rPr>
                                <w:t xml:space="preserve"> </w:t>
                              </w:r>
                              <w:proofErr w:type="spellStart"/>
                              <w:r w:rsidRPr="005F438C">
                                <w:rPr>
                                  <w:color w:val="000000"/>
                                </w:rPr>
                                <w:t>classifiers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1" name="Овал 108"/>
                        <wps:cNvSpPr/>
                        <wps:spPr>
                          <a:xfrm>
                            <a:off x="1270000" y="2540000"/>
                            <a:ext cx="3810000" cy="1778000"/>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271ACB" w14:textId="77777777" w:rsidR="00270603" w:rsidRPr="005F438C" w:rsidRDefault="00000000" w:rsidP="00EB1EAC">
                              <w:pPr>
                                <w:pStyle w:val="a2"/>
                                <w:jc w:val="center"/>
                                <w:rPr>
                                  <w:color w:val="000000"/>
                                </w:rPr>
                              </w:pPr>
                              <w:r w:rsidRPr="005F438C">
                                <w:rPr>
                                  <w:color w:val="000000"/>
                                </w:rPr>
                                <w:t>HOG (2005)</w:t>
                              </w:r>
                            </w:p>
                            <w:p w14:paraId="2D3B9D23" w14:textId="77777777" w:rsidR="00270603" w:rsidRPr="005F438C" w:rsidRDefault="00000000" w:rsidP="00EB1EAC">
                              <w:pPr>
                                <w:pStyle w:val="a2"/>
                                <w:jc w:val="center"/>
                                <w:rPr>
                                  <w:color w:val="000000"/>
                                </w:rPr>
                              </w:pPr>
                              <w:proofErr w:type="spellStart"/>
                              <w:r w:rsidRPr="005F438C">
                                <w:rPr>
                                  <w:color w:val="000000"/>
                                </w:rPr>
                                <w:t>Histogram</w:t>
                              </w:r>
                              <w:proofErr w:type="spellEnd"/>
                              <w:r w:rsidRPr="005F438C">
                                <w:rPr>
                                  <w:color w:val="000000"/>
                                </w:rPr>
                                <w:t xml:space="preserve"> </w:t>
                              </w:r>
                              <w:proofErr w:type="spellStart"/>
                              <w:r w:rsidRPr="005F438C">
                                <w:rPr>
                                  <w:color w:val="000000"/>
                                </w:rPr>
                                <w:t>of</w:t>
                              </w:r>
                              <w:proofErr w:type="spellEnd"/>
                              <w:r w:rsidRPr="005F438C">
                                <w:rPr>
                                  <w:color w:val="000000"/>
                                </w:rPr>
                                <w:t xml:space="preserve"> </w:t>
                              </w:r>
                              <w:proofErr w:type="spellStart"/>
                              <w:r w:rsidRPr="005F438C">
                                <w:rPr>
                                  <w:color w:val="000000"/>
                                </w:rPr>
                                <w:t>Oriented</w:t>
                              </w:r>
                              <w:proofErr w:type="spellEnd"/>
                              <w:r w:rsidRPr="005F438C">
                                <w:rPr>
                                  <w:color w:val="000000"/>
                                </w:rPr>
                                <w:t xml:space="preserve"> </w:t>
                              </w:r>
                              <w:proofErr w:type="spellStart"/>
                              <w:r w:rsidRPr="005F438C">
                                <w:rPr>
                                  <w:color w:val="000000"/>
                                </w:rPr>
                                <w:t>Gradients</w:t>
                              </w:r>
                              <w:proofErr w:type="spellEnd"/>
                            </w:p>
                            <w:p w14:paraId="630814D0"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Dense</w:t>
                              </w:r>
                              <w:proofErr w:type="spellEnd"/>
                              <w:r w:rsidRPr="005F438C">
                                <w:rPr>
                                  <w:color w:val="000000"/>
                                </w:rPr>
                                <w:t xml:space="preserve"> </w:t>
                              </w:r>
                              <w:proofErr w:type="spellStart"/>
                              <w:r w:rsidRPr="005F438C">
                                <w:rPr>
                                  <w:color w:val="000000"/>
                                </w:rPr>
                                <w:t>grid</w:t>
                              </w:r>
                              <w:proofErr w:type="spellEnd"/>
                            </w:p>
                            <w:p w14:paraId="48136C3E"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Local</w:t>
                              </w:r>
                              <w:proofErr w:type="spellEnd"/>
                              <w:r w:rsidRPr="005F438C">
                                <w:rPr>
                                  <w:color w:val="000000"/>
                                </w:rPr>
                                <w:t xml:space="preserve"> </w:t>
                              </w:r>
                              <w:proofErr w:type="spellStart"/>
                              <w:r w:rsidRPr="005F438C">
                                <w:rPr>
                                  <w:color w:val="000000"/>
                                </w:rPr>
                                <w:t>contrast</w:t>
                              </w:r>
                              <w:proofErr w:type="spellEnd"/>
                              <w:r w:rsidRPr="005F438C">
                                <w:rPr>
                                  <w:color w:val="000000"/>
                                </w:rPr>
                                <w:t xml:space="preserve"> </w:t>
                              </w:r>
                              <w:proofErr w:type="spellStart"/>
                              <w:r w:rsidRPr="005F438C">
                                <w:rPr>
                                  <w:color w:val="000000"/>
                                </w:rPr>
                                <w:t>normalization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2" name="Овал 109"/>
                        <wps:cNvSpPr/>
                        <wps:spPr>
                          <a:xfrm>
                            <a:off x="1270000" y="4825999"/>
                            <a:ext cx="3810000" cy="1893777"/>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E990E7" w14:textId="77777777" w:rsidR="00270603" w:rsidRPr="005F438C" w:rsidRDefault="00000000" w:rsidP="00EB1EAC">
                              <w:pPr>
                                <w:pStyle w:val="a2"/>
                                <w:jc w:val="center"/>
                                <w:rPr>
                                  <w:color w:val="000000"/>
                                </w:rPr>
                              </w:pPr>
                              <w:r w:rsidRPr="005F438C">
                                <w:rPr>
                                  <w:color w:val="000000"/>
                                </w:rPr>
                                <w:t>DPM (2008)</w:t>
                              </w:r>
                            </w:p>
                            <w:p w14:paraId="2168D0E7" w14:textId="77777777" w:rsidR="00270603" w:rsidRPr="005F438C" w:rsidRDefault="00000000" w:rsidP="00EB1EAC">
                              <w:pPr>
                                <w:pStyle w:val="a2"/>
                                <w:jc w:val="center"/>
                                <w:rPr>
                                  <w:color w:val="000000"/>
                                </w:rPr>
                              </w:pPr>
                              <w:proofErr w:type="spellStart"/>
                              <w:r w:rsidRPr="005F438C">
                                <w:rPr>
                                  <w:color w:val="000000"/>
                                </w:rPr>
                                <w:t>Deformable</w:t>
                              </w:r>
                              <w:proofErr w:type="spellEnd"/>
                              <w:r w:rsidRPr="005F438C">
                                <w:rPr>
                                  <w:color w:val="000000"/>
                                </w:rPr>
                                <w:t xml:space="preserve"> </w:t>
                              </w:r>
                              <w:proofErr w:type="spellStart"/>
                              <w:r w:rsidRPr="005F438C">
                                <w:rPr>
                                  <w:color w:val="000000"/>
                                </w:rPr>
                                <w:t>Part</w:t>
                              </w:r>
                              <w:proofErr w:type="spellEnd"/>
                              <w:r w:rsidRPr="005F438C">
                                <w:rPr>
                                  <w:color w:val="000000"/>
                                </w:rPr>
                                <w:t xml:space="preserve"> </w:t>
                              </w:r>
                              <w:proofErr w:type="spellStart"/>
                              <w:r w:rsidRPr="005F438C">
                                <w:rPr>
                                  <w:color w:val="000000"/>
                                </w:rPr>
                                <w:t>Models</w:t>
                              </w:r>
                              <w:proofErr w:type="spellEnd"/>
                            </w:p>
                            <w:p w14:paraId="4D22DF5F"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as</w:t>
                              </w:r>
                              <w:proofErr w:type="spellEnd"/>
                              <w:r w:rsidRPr="005F438C">
                                <w:rPr>
                                  <w:color w:val="000000"/>
                                </w:rPr>
                                <w:t xml:space="preserve"> </w:t>
                              </w:r>
                              <w:proofErr w:type="spellStart"/>
                              <w:r w:rsidRPr="005F438C">
                                <w:rPr>
                                  <w:color w:val="000000"/>
                                </w:rPr>
                                <w:t>parts</w:t>
                              </w:r>
                              <w:proofErr w:type="spellEnd"/>
                            </w:p>
                            <w:p w14:paraId="4DE014DB"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Decomposition</w:t>
                              </w:r>
                              <w:proofErr w:type="spellEnd"/>
                            </w:p>
                            <w:p w14:paraId="288CEB21"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Extended</w:t>
                              </w:r>
                              <w:proofErr w:type="spellEnd"/>
                              <w:r w:rsidRPr="005F438C">
                                <w:rPr>
                                  <w:color w:val="000000"/>
                                </w:rPr>
                                <w:t xml:space="preserve"> HOG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3" name="Овал 110"/>
                        <wps:cNvSpPr/>
                        <wps:spPr>
                          <a:xfrm>
                            <a:off x="1587500" y="7112000"/>
                            <a:ext cx="3175000" cy="1524000"/>
                          </a:xfrm>
                          <a:prstGeom prst="ellipse">
                            <a:avLst/>
                          </a:prstGeom>
                          <a:solidFill>
                            <a:srgbClr val="FFE6E6"/>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A73E31" w14:textId="77777777" w:rsidR="00270603" w:rsidRPr="005F438C" w:rsidRDefault="00000000" w:rsidP="00EB1EAC">
                              <w:pPr>
                                <w:pStyle w:val="a2"/>
                                <w:jc w:val="center"/>
                                <w:rPr>
                                  <w:color w:val="000000"/>
                                </w:rPr>
                              </w:pPr>
                              <w:proofErr w:type="spellStart"/>
                              <w:r w:rsidRPr="005F438C">
                                <w:rPr>
                                  <w:color w:val="000000"/>
                                </w:rPr>
                                <w:t>Limitations</w:t>
                              </w:r>
                              <w:proofErr w:type="spellEnd"/>
                              <w:r w:rsidRPr="005F438C">
                                <w:rPr>
                                  <w:color w:val="000000"/>
                                </w:rPr>
                                <w:t>:</w:t>
                              </w:r>
                            </w:p>
                            <w:p w14:paraId="1909BD0A" w14:textId="77777777" w:rsidR="00270603" w:rsidRPr="005F438C" w:rsidRDefault="00000000" w:rsidP="00EB1EAC">
                              <w:pPr>
                                <w:pStyle w:val="a2"/>
                                <w:jc w:val="center"/>
                                <w:rPr>
                                  <w:color w:val="000000"/>
                                </w:rPr>
                              </w:pPr>
                              <w:proofErr w:type="spellStart"/>
                              <w:r w:rsidRPr="005F438C">
                                <w:rPr>
                                  <w:color w:val="000000"/>
                                </w:rPr>
                                <w:t>Handcrafted</w:t>
                              </w:r>
                              <w:proofErr w:type="spellEnd"/>
                              <w:r w:rsidRPr="005F438C">
                                <w:rPr>
                                  <w:color w:val="000000"/>
                                </w:rPr>
                                <w:t xml:space="preserve"> </w:t>
                              </w:r>
                              <w:proofErr w:type="spellStart"/>
                              <w:r w:rsidRPr="005F438C">
                                <w:rPr>
                                  <w:color w:val="000000"/>
                                </w:rPr>
                                <w:t>features</w:t>
                              </w:r>
                              <w:proofErr w:type="spellEnd"/>
                            </w:p>
                            <w:p w14:paraId="25A5D6F1" w14:textId="77777777" w:rsidR="00270603" w:rsidRPr="005F438C" w:rsidRDefault="00000000" w:rsidP="00EB1EAC">
                              <w:pPr>
                                <w:pStyle w:val="a2"/>
                                <w:jc w:val="center"/>
                                <w:rPr>
                                  <w:color w:val="000000"/>
                                </w:rPr>
                              </w:pPr>
                              <w:proofErr w:type="spellStart"/>
                              <w:r w:rsidRPr="005F438C">
                                <w:rPr>
                                  <w:color w:val="000000"/>
                                </w:rPr>
                                <w:t>Slow</w:t>
                              </w:r>
                              <w:proofErr w:type="spellEnd"/>
                              <w:r w:rsidRPr="005F438C">
                                <w:rPr>
                                  <w:color w:val="000000"/>
                                </w:rPr>
                                <w:t xml:space="preserve"> </w:t>
                              </w:r>
                              <w:proofErr w:type="spellStart"/>
                              <w:r w:rsidRPr="005F438C">
                                <w:rPr>
                                  <w:color w:val="000000"/>
                                </w:rPr>
                                <w:t>processing</w:t>
                              </w:r>
                              <w:proofErr w:type="spellEnd"/>
                            </w:p>
                            <w:p w14:paraId="663398C4" w14:textId="77777777" w:rsidR="00270603" w:rsidRPr="005F438C" w:rsidRDefault="00000000" w:rsidP="00EB1EAC">
                              <w:pPr>
                                <w:pStyle w:val="a2"/>
                                <w:jc w:val="center"/>
                                <w:rPr>
                                  <w:color w:val="000000"/>
                                </w:rPr>
                              </w:pPr>
                              <w:proofErr w:type="spellStart"/>
                              <w:r w:rsidRPr="005F438C">
                                <w:rPr>
                                  <w:color w:val="000000"/>
                                </w:rPr>
                                <w:t>Low</w:t>
                              </w:r>
                              <w:proofErr w:type="spellEnd"/>
                              <w:r w:rsidRPr="005F438C">
                                <w:rPr>
                                  <w:color w:val="000000"/>
                                </w:rPr>
                                <w:t xml:space="preserve"> </w:t>
                              </w:r>
                              <w:proofErr w:type="spellStart"/>
                              <w:r w:rsidRPr="005F438C">
                                <w:rPr>
                                  <w:color w:val="000000"/>
                                </w:rPr>
                                <w:t>adaptability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4" name="Пряма сполучна лінія 112"/>
                        <wps:cNvCnPr/>
                        <wps:spPr>
                          <a:xfrm>
                            <a:off x="3175000" y="4318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D1E934B" id="Полотно 106" o:spid="_x0000_s1026" editas="canvas" style="width:467.75pt;height:701.65pt;mso-position-horizontal-relative:char;mso-position-vertical-relative:line" coordsize="59404,89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04;height:89109;visibility:visible;mso-wrap-style:square" filled="t">
                  <v:fill o:detectmouseclick="t"/>
                  <v:path o:connecttype="none"/>
                </v:shape>
                <v:line id="Пряма сполучна лінія 113" o:spid="_x0000_s1028" style="position:absolute;visibility:visible;mso-wrap-style:square" from="31750,66040" to="31750,71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" strokeweight="1.5pt">
                  <v:stroke endarrow="block" joinstyle="miter"/>
                </v:line>
                <v:line id="Пряма сполучна лінія 111" o:spid="_x0000_s1029" style="position:absolute;visibility:visible;mso-wrap-style:square" from="31750,20320" to="31750,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" strokeweight="1.5pt">
                  <v:stroke endarrow="block" joinstyle="miter"/>
                </v:line>
                <v:oval id="Овал 107" o:spid="_x0000_s1030" style="position:absolute;left:12700;top:2540;width:38100;height:18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" fillcolor="#dcebff" strokeweight="1pt">
                  <v:stroke joinstyle="miter"/>
                  <v:textbox>
                    <w:txbxContent>
                      <w:p w14:paraId="4C530657" w14:textId="77777777" w:rsidR="00270603" w:rsidRPr="005F438C" w:rsidRDefault="00000000" w:rsidP="00EB1EAC">
                        <w:pPr>
                          <w:pStyle w:val="a2"/>
                          <w:jc w:val="center"/>
                          <w:rPr>
                            <w:color w:val="000000"/>
                          </w:rPr>
                        </w:pPr>
                        <w:proofErr w:type="spellStart"/>
                        <w:r w:rsidRPr="005F438C">
                          <w:rPr>
                            <w:color w:val="000000"/>
                          </w:rPr>
                          <w:t>Viola-Jones</w:t>
                        </w:r>
                        <w:proofErr w:type="spellEnd"/>
                        <w:r w:rsidRPr="005F438C">
                          <w:rPr>
                            <w:color w:val="000000"/>
                          </w:rPr>
                          <w:t xml:space="preserve"> (2001)</w:t>
                        </w:r>
                      </w:p>
                      <w:p w14:paraId="282709F4" w14:textId="77777777" w:rsidR="00270603" w:rsidRPr="005F438C" w:rsidRDefault="00000000" w:rsidP="00EB1EAC">
                        <w:pPr>
                          <w:pStyle w:val="a2"/>
                          <w:jc w:val="center"/>
                          <w:rPr>
                            <w:color w:val="000000"/>
                          </w:rPr>
                        </w:pPr>
                        <w:proofErr w:type="spellStart"/>
                        <w:r w:rsidRPr="005F438C">
                          <w:rPr>
                            <w:color w:val="000000"/>
                          </w:rPr>
                          <w:t>Real-time</w:t>
                        </w:r>
                        <w:proofErr w:type="spellEnd"/>
                        <w:r w:rsidRPr="005F438C">
                          <w:rPr>
                            <w:color w:val="000000"/>
                          </w:rPr>
                          <w:t xml:space="preserve"> </w:t>
                        </w:r>
                        <w:proofErr w:type="spellStart"/>
                        <w:r w:rsidRPr="005F438C">
                          <w:rPr>
                            <w:color w:val="000000"/>
                          </w:rPr>
                          <w:t>face</w:t>
                        </w:r>
                        <w:proofErr w:type="spellEnd"/>
                        <w:r w:rsidRPr="005F438C">
                          <w:rPr>
                            <w:color w:val="000000"/>
                          </w:rPr>
                          <w:t xml:space="preserve"> </w:t>
                        </w:r>
                        <w:proofErr w:type="spellStart"/>
                        <w:r w:rsidRPr="005F438C">
                          <w:rPr>
                            <w:color w:val="000000"/>
                          </w:rPr>
                          <w:t>detection</w:t>
                        </w:r>
                        <w:proofErr w:type="spellEnd"/>
                        <w:r w:rsidRPr="005F438C">
                          <w:rPr>
                            <w:color w:val="000000"/>
                          </w:rPr>
                          <w:t xml:space="preserve"> </w:t>
                        </w:r>
                        <w:proofErr w:type="spellStart"/>
                        <w:r w:rsidRPr="005F438C">
                          <w:rPr>
                            <w:color w:val="000000"/>
                          </w:rPr>
                          <w:t>using</w:t>
                        </w:r>
                        <w:proofErr w:type="spellEnd"/>
                        <w:r w:rsidRPr="005F438C">
                          <w:rPr>
                            <w:color w:val="000000"/>
                          </w:rPr>
                          <w:t>:</w:t>
                        </w:r>
                      </w:p>
                      <w:p w14:paraId="7CB5A104"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Integral</w:t>
                        </w:r>
                        <w:proofErr w:type="spellEnd"/>
                        <w:r w:rsidRPr="005F438C">
                          <w:rPr>
                            <w:color w:val="000000"/>
                          </w:rPr>
                          <w:t xml:space="preserve"> </w:t>
                        </w:r>
                        <w:proofErr w:type="spellStart"/>
                        <w:r w:rsidRPr="005F438C">
                          <w:rPr>
                            <w:color w:val="000000"/>
                          </w:rPr>
                          <w:t>image</w:t>
                        </w:r>
                        <w:proofErr w:type="spellEnd"/>
                      </w:p>
                      <w:p w14:paraId="5EEF0C50"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Feature</w:t>
                        </w:r>
                        <w:proofErr w:type="spellEnd"/>
                        <w:r w:rsidRPr="005F438C">
                          <w:rPr>
                            <w:color w:val="000000"/>
                          </w:rPr>
                          <w:t xml:space="preserve"> </w:t>
                        </w:r>
                        <w:proofErr w:type="spellStart"/>
                        <w:r w:rsidRPr="005F438C">
                          <w:rPr>
                            <w:color w:val="000000"/>
                          </w:rPr>
                          <w:t>selection</w:t>
                        </w:r>
                        <w:proofErr w:type="spellEnd"/>
                      </w:p>
                      <w:p w14:paraId="13B84EA1"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Cascade</w:t>
                        </w:r>
                        <w:proofErr w:type="spellEnd"/>
                        <w:r w:rsidRPr="005F438C">
                          <w:rPr>
                            <w:color w:val="000000"/>
                          </w:rPr>
                          <w:t xml:space="preserve"> </w:t>
                        </w:r>
                        <w:proofErr w:type="spellStart"/>
                        <w:r w:rsidRPr="005F438C">
                          <w:rPr>
                            <w:color w:val="000000"/>
                          </w:rPr>
                          <w:t>classifiers</w:t>
                        </w:r>
                        <w:proofErr w:type="spellEnd"/>
                      </w:p>
                    </w:txbxContent>
                  </v:textbox>
                </v:oval>
                <v:oval id="Овал 108" o:spid="_x0000_s1031" style="position:absolute;left:12700;top:25400;width:38100;height:17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" fillcolor="#dcebff" strokeweight="1pt">
                  <v:stroke joinstyle="miter"/>
                  <v:textbox>
                    <w:txbxContent>
                      <w:p w14:paraId="2E271ACB" w14:textId="77777777" w:rsidR="00270603" w:rsidRPr="005F438C" w:rsidRDefault="00000000" w:rsidP="00EB1EAC">
                        <w:pPr>
                          <w:pStyle w:val="a2"/>
                          <w:jc w:val="center"/>
                          <w:rPr>
                            <w:color w:val="000000"/>
                          </w:rPr>
                        </w:pPr>
                        <w:r w:rsidRPr="005F438C">
                          <w:rPr>
                            <w:color w:val="000000"/>
                          </w:rPr>
                          <w:t>HOG (2005)</w:t>
                        </w:r>
                      </w:p>
                      <w:p w14:paraId="2D3B9D23" w14:textId="77777777" w:rsidR="00270603" w:rsidRPr="005F438C" w:rsidRDefault="00000000" w:rsidP="00EB1EAC">
                        <w:pPr>
                          <w:pStyle w:val="a2"/>
                          <w:jc w:val="center"/>
                          <w:rPr>
                            <w:color w:val="000000"/>
                          </w:rPr>
                        </w:pPr>
                        <w:proofErr w:type="spellStart"/>
                        <w:r w:rsidRPr="005F438C">
                          <w:rPr>
                            <w:color w:val="000000"/>
                          </w:rPr>
                          <w:t>Histogram</w:t>
                        </w:r>
                        <w:proofErr w:type="spellEnd"/>
                        <w:r w:rsidRPr="005F438C">
                          <w:rPr>
                            <w:color w:val="000000"/>
                          </w:rPr>
                          <w:t xml:space="preserve"> </w:t>
                        </w:r>
                        <w:proofErr w:type="spellStart"/>
                        <w:r w:rsidRPr="005F438C">
                          <w:rPr>
                            <w:color w:val="000000"/>
                          </w:rPr>
                          <w:t>of</w:t>
                        </w:r>
                        <w:proofErr w:type="spellEnd"/>
                        <w:r w:rsidRPr="005F438C">
                          <w:rPr>
                            <w:color w:val="000000"/>
                          </w:rPr>
                          <w:t xml:space="preserve"> </w:t>
                        </w:r>
                        <w:proofErr w:type="spellStart"/>
                        <w:r w:rsidRPr="005F438C">
                          <w:rPr>
                            <w:color w:val="000000"/>
                          </w:rPr>
                          <w:t>Oriented</w:t>
                        </w:r>
                        <w:proofErr w:type="spellEnd"/>
                        <w:r w:rsidRPr="005F438C">
                          <w:rPr>
                            <w:color w:val="000000"/>
                          </w:rPr>
                          <w:t xml:space="preserve"> </w:t>
                        </w:r>
                        <w:proofErr w:type="spellStart"/>
                        <w:r w:rsidRPr="005F438C">
                          <w:rPr>
                            <w:color w:val="000000"/>
                          </w:rPr>
                          <w:t>Gradients</w:t>
                        </w:r>
                        <w:proofErr w:type="spellEnd"/>
                      </w:p>
                      <w:p w14:paraId="630814D0"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Dense</w:t>
                        </w:r>
                        <w:proofErr w:type="spellEnd"/>
                        <w:r w:rsidRPr="005F438C">
                          <w:rPr>
                            <w:color w:val="000000"/>
                          </w:rPr>
                          <w:t xml:space="preserve"> </w:t>
                        </w:r>
                        <w:proofErr w:type="spellStart"/>
                        <w:r w:rsidRPr="005F438C">
                          <w:rPr>
                            <w:color w:val="000000"/>
                          </w:rPr>
                          <w:t>grid</w:t>
                        </w:r>
                        <w:proofErr w:type="spellEnd"/>
                      </w:p>
                      <w:p w14:paraId="48136C3E"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Local</w:t>
                        </w:r>
                        <w:proofErr w:type="spellEnd"/>
                        <w:r w:rsidRPr="005F438C">
                          <w:rPr>
                            <w:color w:val="000000"/>
                          </w:rPr>
                          <w:t xml:space="preserve"> </w:t>
                        </w:r>
                        <w:proofErr w:type="spellStart"/>
                        <w:r w:rsidRPr="005F438C">
                          <w:rPr>
                            <w:color w:val="000000"/>
                          </w:rPr>
                          <w:t>contrast</w:t>
                        </w:r>
                        <w:proofErr w:type="spellEnd"/>
                        <w:r w:rsidRPr="005F438C">
                          <w:rPr>
                            <w:color w:val="000000"/>
                          </w:rPr>
                          <w:t xml:space="preserve"> </w:t>
                        </w:r>
                        <w:proofErr w:type="spellStart"/>
                        <w:r w:rsidRPr="005F438C">
                          <w:rPr>
                            <w:color w:val="000000"/>
                          </w:rPr>
                          <w:t>normalization</w:t>
                        </w:r>
                        <w:proofErr w:type="spellEnd"/>
                      </w:p>
                    </w:txbxContent>
                  </v:textbox>
                </v:oval>
                <v:oval id="Овал 109" o:spid="_x0000_s1032" style="position:absolute;left:12700;top:48259;width:38100;height:18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" fillcolor="#dcebff" strokeweight="1pt">
                  <v:stroke joinstyle="miter"/>
                  <v:textbox>
                    <w:txbxContent>
                      <w:p w14:paraId="3EE990E7" w14:textId="77777777" w:rsidR="00270603" w:rsidRPr="005F438C" w:rsidRDefault="00000000" w:rsidP="00EB1EAC">
                        <w:pPr>
                          <w:pStyle w:val="a2"/>
                          <w:jc w:val="center"/>
                          <w:rPr>
                            <w:color w:val="000000"/>
                          </w:rPr>
                        </w:pPr>
                        <w:r w:rsidRPr="005F438C">
                          <w:rPr>
                            <w:color w:val="000000"/>
                          </w:rPr>
                          <w:t>DPM (2008)</w:t>
                        </w:r>
                      </w:p>
                      <w:p w14:paraId="2168D0E7" w14:textId="77777777" w:rsidR="00270603" w:rsidRPr="005F438C" w:rsidRDefault="00000000" w:rsidP="00EB1EAC">
                        <w:pPr>
                          <w:pStyle w:val="a2"/>
                          <w:jc w:val="center"/>
                          <w:rPr>
                            <w:color w:val="000000"/>
                          </w:rPr>
                        </w:pPr>
                        <w:proofErr w:type="spellStart"/>
                        <w:r w:rsidRPr="005F438C">
                          <w:rPr>
                            <w:color w:val="000000"/>
                          </w:rPr>
                          <w:t>Deformable</w:t>
                        </w:r>
                        <w:proofErr w:type="spellEnd"/>
                        <w:r w:rsidRPr="005F438C">
                          <w:rPr>
                            <w:color w:val="000000"/>
                          </w:rPr>
                          <w:t xml:space="preserve"> </w:t>
                        </w:r>
                        <w:proofErr w:type="spellStart"/>
                        <w:r w:rsidRPr="005F438C">
                          <w:rPr>
                            <w:color w:val="000000"/>
                          </w:rPr>
                          <w:t>Part</w:t>
                        </w:r>
                        <w:proofErr w:type="spellEnd"/>
                        <w:r w:rsidRPr="005F438C">
                          <w:rPr>
                            <w:color w:val="000000"/>
                          </w:rPr>
                          <w:t xml:space="preserve"> </w:t>
                        </w:r>
                        <w:proofErr w:type="spellStart"/>
                        <w:r w:rsidRPr="005F438C">
                          <w:rPr>
                            <w:color w:val="000000"/>
                          </w:rPr>
                          <w:t>Models</w:t>
                        </w:r>
                        <w:proofErr w:type="spellEnd"/>
                      </w:p>
                      <w:p w14:paraId="4D22DF5F"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as</w:t>
                        </w:r>
                        <w:proofErr w:type="spellEnd"/>
                        <w:r w:rsidRPr="005F438C">
                          <w:rPr>
                            <w:color w:val="000000"/>
                          </w:rPr>
                          <w:t xml:space="preserve"> </w:t>
                        </w:r>
                        <w:proofErr w:type="spellStart"/>
                        <w:r w:rsidRPr="005F438C">
                          <w:rPr>
                            <w:color w:val="000000"/>
                          </w:rPr>
                          <w:t>parts</w:t>
                        </w:r>
                        <w:proofErr w:type="spellEnd"/>
                      </w:p>
                      <w:p w14:paraId="4DE014DB"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Decomposition</w:t>
                        </w:r>
                        <w:proofErr w:type="spellEnd"/>
                      </w:p>
                      <w:p w14:paraId="288CEB21" w14:textId="77777777" w:rsidR="00270603" w:rsidRPr="005F438C" w:rsidRDefault="00000000" w:rsidP="00EB1EAC">
                        <w:pPr>
                          <w:pStyle w:val="a2"/>
                          <w:jc w:val="center"/>
                          <w:rPr>
                            <w:color w:val="000000"/>
                          </w:rPr>
                        </w:pPr>
                        <w:r w:rsidRPr="005F438C">
                          <w:rPr>
                            <w:color w:val="000000"/>
                          </w:rPr>
                          <w:t xml:space="preserve">- </w:t>
                        </w:r>
                        <w:proofErr w:type="spellStart"/>
                        <w:r w:rsidRPr="005F438C">
                          <w:rPr>
                            <w:color w:val="000000"/>
                          </w:rPr>
                          <w:t>Extended</w:t>
                        </w:r>
                        <w:proofErr w:type="spellEnd"/>
                        <w:r w:rsidRPr="005F438C">
                          <w:rPr>
                            <w:color w:val="000000"/>
                          </w:rPr>
                          <w:t xml:space="preserve"> HOG</w:t>
                        </w:r>
                      </w:p>
                    </w:txbxContent>
                  </v:textbox>
                </v:oval>
                <v:oval id="Овал 110" o:spid="_x0000_s1033" style="position:absolute;left:15875;top:71120;width:31750;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" fillcolor="#ffe6e6" strokeweight="1pt">
                  <v:stroke joinstyle="miter"/>
                  <v:textbox>
                    <w:txbxContent>
                      <w:p w14:paraId="46A73E31" w14:textId="77777777" w:rsidR="00270603" w:rsidRPr="005F438C" w:rsidRDefault="00000000" w:rsidP="00EB1EAC">
                        <w:pPr>
                          <w:pStyle w:val="a2"/>
                          <w:jc w:val="center"/>
                          <w:rPr>
                            <w:color w:val="000000"/>
                          </w:rPr>
                        </w:pPr>
                        <w:proofErr w:type="spellStart"/>
                        <w:r w:rsidRPr="005F438C">
                          <w:rPr>
                            <w:color w:val="000000"/>
                          </w:rPr>
                          <w:t>Limitations</w:t>
                        </w:r>
                        <w:proofErr w:type="spellEnd"/>
                        <w:r w:rsidRPr="005F438C">
                          <w:rPr>
                            <w:color w:val="000000"/>
                          </w:rPr>
                          <w:t>:</w:t>
                        </w:r>
                      </w:p>
                      <w:p w14:paraId="1909BD0A" w14:textId="77777777" w:rsidR="00270603" w:rsidRPr="005F438C" w:rsidRDefault="00000000" w:rsidP="00EB1EAC">
                        <w:pPr>
                          <w:pStyle w:val="a2"/>
                          <w:jc w:val="center"/>
                          <w:rPr>
                            <w:color w:val="000000"/>
                          </w:rPr>
                        </w:pPr>
                        <w:proofErr w:type="spellStart"/>
                        <w:r w:rsidRPr="005F438C">
                          <w:rPr>
                            <w:color w:val="000000"/>
                          </w:rPr>
                          <w:t>Handcrafted</w:t>
                        </w:r>
                        <w:proofErr w:type="spellEnd"/>
                        <w:r w:rsidRPr="005F438C">
                          <w:rPr>
                            <w:color w:val="000000"/>
                          </w:rPr>
                          <w:t xml:space="preserve"> </w:t>
                        </w:r>
                        <w:proofErr w:type="spellStart"/>
                        <w:r w:rsidRPr="005F438C">
                          <w:rPr>
                            <w:color w:val="000000"/>
                          </w:rPr>
                          <w:t>features</w:t>
                        </w:r>
                        <w:proofErr w:type="spellEnd"/>
                      </w:p>
                      <w:p w14:paraId="25A5D6F1" w14:textId="77777777" w:rsidR="00270603" w:rsidRPr="005F438C" w:rsidRDefault="00000000" w:rsidP="00EB1EAC">
                        <w:pPr>
                          <w:pStyle w:val="a2"/>
                          <w:jc w:val="center"/>
                          <w:rPr>
                            <w:color w:val="000000"/>
                          </w:rPr>
                        </w:pPr>
                        <w:proofErr w:type="spellStart"/>
                        <w:r w:rsidRPr="005F438C">
                          <w:rPr>
                            <w:color w:val="000000"/>
                          </w:rPr>
                          <w:t>Slow</w:t>
                        </w:r>
                        <w:proofErr w:type="spellEnd"/>
                        <w:r w:rsidRPr="005F438C">
                          <w:rPr>
                            <w:color w:val="000000"/>
                          </w:rPr>
                          <w:t xml:space="preserve"> </w:t>
                        </w:r>
                        <w:proofErr w:type="spellStart"/>
                        <w:r w:rsidRPr="005F438C">
                          <w:rPr>
                            <w:color w:val="000000"/>
                          </w:rPr>
                          <w:t>processing</w:t>
                        </w:r>
                        <w:proofErr w:type="spellEnd"/>
                      </w:p>
                      <w:p w14:paraId="663398C4" w14:textId="77777777" w:rsidR="00270603" w:rsidRPr="005F438C" w:rsidRDefault="00000000" w:rsidP="00EB1EAC">
                        <w:pPr>
                          <w:pStyle w:val="a2"/>
                          <w:jc w:val="center"/>
                          <w:rPr>
                            <w:color w:val="000000"/>
                          </w:rPr>
                        </w:pPr>
                        <w:proofErr w:type="spellStart"/>
                        <w:r w:rsidRPr="005F438C">
                          <w:rPr>
                            <w:color w:val="000000"/>
                          </w:rPr>
                          <w:t>Low</w:t>
                        </w:r>
                        <w:proofErr w:type="spellEnd"/>
                        <w:r w:rsidRPr="005F438C">
                          <w:rPr>
                            <w:color w:val="000000"/>
                          </w:rPr>
                          <w:t xml:space="preserve"> </w:t>
                        </w:r>
                        <w:proofErr w:type="spellStart"/>
                        <w:r w:rsidRPr="005F438C">
                          <w:rPr>
                            <w:color w:val="000000"/>
                          </w:rPr>
                          <w:t>adaptability</w:t>
                        </w:r>
                        <w:proofErr w:type="spellEnd"/>
                      </w:p>
                    </w:txbxContent>
                  </v:textbox>
                </v:oval>
                <v:line id="Пряма сполучна лінія 112" o:spid="_x0000_s1034" style="position:absolute;visibility:visible;mso-wrap-style:square" from="31750,43180" to="31750,48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" strokeweight="1.5pt">
                  <v:stroke endarrow="block" joinstyle="miter"/>
                </v:line>
                <w10:anchorlock/>
              </v:group>
            </w:pict>
          </mc:Fallback>
        </mc:AlternateContent>
      </w:r>
    </w:p>
    <w:p w14:paraId="6C9B73ED" w14:textId="77777777" w:rsidR="00E203FF" w:rsidRPr="005F438C" w:rsidRDefault="00E203FF" w:rsidP="00E203FF">
      <w:pPr>
        <w:pStyle w:val="aff2"/>
      </w:pPr>
      <w:bookmarkStart w:id="10" w:name="_Ref168844261"/>
      <w:r w:rsidRPr="005F438C">
        <w:t>Рис. 1.1 – Еволюція класичних методів виявлення об’єктів</w:t>
      </w:r>
      <w:bookmarkEnd w:id="10"/>
    </w:p>
    <w:p w14:paraId="22BB46E2" w14:textId="77777777" w:rsidR="00E203FF" w:rsidRPr="005F438C" w:rsidRDefault="00E203FF" w:rsidP="007C0B62">
      <w:pPr>
        <w:pStyle w:val="a2"/>
      </w:pPr>
    </w:p>
    <w:p w14:paraId="059B0247" w14:textId="77777777" w:rsidR="00CB65DB" w:rsidRPr="005F438C" w:rsidRDefault="00CB65DB" w:rsidP="00CB65DB">
      <w:pPr>
        <w:pStyle w:val="a2"/>
        <w:jc w:val="center"/>
      </w:pPr>
    </w:p>
    <w:p w14:paraId="26B31DC9" w14:textId="77777777" w:rsidR="00CB65DB" w:rsidRPr="005F438C" w:rsidRDefault="00CB65DB" w:rsidP="00CB65DB">
      <w:pPr>
        <w:pStyle w:val="a2"/>
        <w:jc w:val="center"/>
      </w:pPr>
    </w:p>
    <w:p w14:paraId="408A6024" w14:textId="77777777" w:rsidR="00D4769E" w:rsidRPr="005F438C" w:rsidRDefault="00000000">
      <w:pPr>
        <w:pStyle w:val="a2"/>
      </w:pPr>
      <w:r w:rsidRPr="005F438C">
        <w:t xml:space="preserve">На рис. 1.2 показано розвиток </w:t>
      </w:r>
      <w:proofErr w:type="spellStart"/>
      <w:r w:rsidRPr="005F438C">
        <w:t>одноетапних</w:t>
      </w:r>
      <w:proofErr w:type="spellEnd"/>
      <w:r w:rsidRPr="005F438C">
        <w:t xml:space="preserve"> CNN-детекторів, які забезпечують швидке прогнозування класів і координат об’єктів в одному проході мережі.</w:t>
      </w:r>
    </w:p>
    <w:p w14:paraId="179720CB" w14:textId="77777777" w:rsidR="00270603" w:rsidRPr="005F438C" w:rsidRDefault="00000000" w:rsidP="00E3347B">
      <w:pPr>
        <w:pStyle w:val="a2"/>
      </w:pPr>
      <w:r w:rsidRPr="005F438C">
        <w:rPr>
          <w:noProof/>
        </w:rPr>
        <w:lastRenderedPageBreak/>
        <mc:AlternateContent>
          <mc:Choice Requires="wpc">
            <w:drawing>
              <wp:inline distT="0" distB="0" distL="0" distR="0" wp14:anchorId="419E22F4" wp14:editId="4E4BDD98">
                <wp:extent cx="5940425" cy="9377916"/>
                <wp:effectExtent l="0" t="0" r="3175" b="0"/>
                <wp:docPr id="2048299595" name="Полотно 7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596" name="Прямокутник 77"/>
                        <wps:cNvSpPr/>
                        <wps:spPr>
                          <a:xfrm>
                            <a:off x="148856" y="85725"/>
                            <a:ext cx="3009014" cy="591183"/>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E2CA27" w14:textId="77777777" w:rsidR="00270603" w:rsidRPr="005F438C" w:rsidRDefault="00000000" w:rsidP="00BD67DE">
                              <w:pPr>
                                <w:pStyle w:val="a2"/>
                                <w:jc w:val="center"/>
                                <w:rPr>
                                  <w:color w:val="000000"/>
                                </w:rPr>
                              </w:pPr>
                              <w:proofErr w:type="spellStart"/>
                              <w:r w:rsidRPr="005F438C">
                                <w:rPr>
                                  <w:color w:val="000000"/>
                                </w:rPr>
                                <w:t>One-Stage</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Detection</w:t>
                              </w:r>
                              <w:proofErr w:type="spellEnd"/>
                              <w:r w:rsidRPr="005F438C">
                                <w:rPr>
                                  <w:color w:val="000000"/>
                                </w:rPr>
                                <w:t xml:space="preserve"> </w:t>
                              </w:r>
                              <w:proofErr w:type="spellStart"/>
                              <w:r w:rsidRPr="005F438C">
                                <w:rPr>
                                  <w:color w:val="000000"/>
                                </w:rPr>
                                <w:t>Methods</w:t>
                              </w:r>
                              <w:proofErr w:type="spellEnd"/>
                              <w:r w:rsidRPr="005F438C">
                                <w:rPr>
                                  <w:color w:val="000000"/>
                                </w:rPr>
                                <w:t xml:space="preserve"> (CNN-</w:t>
                              </w:r>
                              <w:proofErr w:type="spellStart"/>
                              <w:r w:rsidRPr="005F438C">
                                <w:rPr>
                                  <w:color w:val="000000"/>
                                </w:rPr>
                                <w:t>based</w:t>
                              </w:r>
                              <w:proofErr w:type="spellEnd"/>
                              <w:r w:rsidRPr="005F438C">
                                <w:rPr>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7" name="Прямокутник 78"/>
                        <wps:cNvSpPr/>
                        <wps:spPr>
                          <a:xfrm>
                            <a:off x="2543174" y="838301"/>
                            <a:ext cx="1022865" cy="314203"/>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054288" w14:textId="77777777" w:rsidR="00270603" w:rsidRPr="005F438C" w:rsidRDefault="00000000" w:rsidP="00BD67DE">
                              <w:pPr>
                                <w:pStyle w:val="a2"/>
                                <w:jc w:val="center"/>
                                <w:rPr>
                                  <w:color w:val="000000"/>
                                </w:rPr>
                              </w:pPr>
                              <w:r w:rsidRPr="005F438C">
                                <w:rPr>
                                  <w:color w:val="000000"/>
                                </w:rPr>
                                <w:t>YOLO (2015)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8" name="Прямокутник 79"/>
                        <wps:cNvSpPr/>
                        <wps:spPr>
                          <a:xfrm>
                            <a:off x="2543174" y="1456528"/>
                            <a:ext cx="1022866" cy="262341"/>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CB2341" w14:textId="77777777" w:rsidR="00270603" w:rsidRPr="005F438C" w:rsidRDefault="00000000" w:rsidP="00BD67DE">
                              <w:pPr>
                                <w:pStyle w:val="a2"/>
                                <w:jc w:val="center"/>
                                <w:rPr>
                                  <w:color w:val="000000"/>
                                </w:rPr>
                              </w:pPr>
                              <w:r w:rsidRPr="005F438C">
                                <w:rPr>
                                  <w:color w:val="000000"/>
                                </w:rPr>
                                <w:t>SSD (2015)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9" name="Прямокутник 80"/>
                        <wps:cNvSpPr/>
                        <wps:spPr>
                          <a:xfrm>
                            <a:off x="2543173" y="2268302"/>
                            <a:ext cx="1045315"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18498E" w14:textId="77777777" w:rsidR="00270603" w:rsidRPr="005F438C" w:rsidRDefault="00000000" w:rsidP="00BD67DE">
                              <w:pPr>
                                <w:pStyle w:val="a2"/>
                                <w:jc w:val="center"/>
                                <w:rPr>
                                  <w:color w:val="000000"/>
                                </w:rPr>
                              </w:pPr>
                              <w:proofErr w:type="spellStart"/>
                              <w:r w:rsidRPr="005F438C">
                                <w:rPr>
                                  <w:color w:val="000000"/>
                                </w:rPr>
                                <w:t>RetinaNet</w:t>
                              </w:r>
                              <w:proofErr w:type="spellEnd"/>
                              <w:r w:rsidRPr="005F438C">
                                <w:rPr>
                                  <w:color w:val="000000"/>
                                </w:rPr>
                                <w:t xml:space="preserve"> (2017)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0" name="Прямокутник 81"/>
                        <wps:cNvSpPr/>
                        <wps:spPr>
                          <a:xfrm>
                            <a:off x="2340123" y="3209020"/>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20445" w14:textId="77777777" w:rsidR="00270603" w:rsidRPr="005F438C" w:rsidRDefault="00000000" w:rsidP="00BD67DE">
                              <w:pPr>
                                <w:pStyle w:val="a2"/>
                                <w:jc w:val="center"/>
                                <w:rPr>
                                  <w:color w:val="000000"/>
                                </w:rPr>
                              </w:pPr>
                              <w:proofErr w:type="spellStart"/>
                              <w:r w:rsidRPr="005F438C">
                                <w:rPr>
                                  <w:color w:val="000000"/>
                                </w:rPr>
                                <w:t>CornerNet</w:t>
                              </w:r>
                              <w:proofErr w:type="spellEnd"/>
                              <w:r w:rsidRPr="005F438C">
                                <w:rPr>
                                  <w:color w:val="000000"/>
                                </w:rPr>
                                <w:t xml:space="preserve"> (2018)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1" name="Прямокутник 82"/>
                        <wps:cNvSpPr/>
                        <wps:spPr>
                          <a:xfrm>
                            <a:off x="2340123" y="4043917"/>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700C07" w14:textId="77777777" w:rsidR="00270603" w:rsidRPr="005F438C" w:rsidRDefault="00000000" w:rsidP="00BD67DE">
                              <w:pPr>
                                <w:pStyle w:val="a2"/>
                                <w:jc w:val="center"/>
                                <w:rPr>
                                  <w:color w:val="000000"/>
                                </w:rPr>
                              </w:pPr>
                              <w:proofErr w:type="spellStart"/>
                              <w:r w:rsidRPr="005F438C">
                                <w:rPr>
                                  <w:color w:val="000000"/>
                                </w:rPr>
                                <w:t>CenterNet</w:t>
                              </w:r>
                              <w:proofErr w:type="spellEnd"/>
                              <w:r w:rsidRPr="005F438C">
                                <w:rPr>
                                  <w:color w:val="000000"/>
                                </w:rPr>
                                <w:t xml:space="preserve"> (2019)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2" name="Прямокутник 83"/>
                        <wps:cNvSpPr/>
                        <wps:spPr>
                          <a:xfrm>
                            <a:off x="2371652" y="5362351"/>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CECD0F" w14:textId="77777777" w:rsidR="00270603" w:rsidRPr="005F438C" w:rsidRDefault="00000000" w:rsidP="00BD67DE">
                              <w:pPr>
                                <w:pStyle w:val="a2"/>
                                <w:jc w:val="center"/>
                                <w:rPr>
                                  <w:color w:val="000000"/>
                                </w:rPr>
                              </w:pPr>
                              <w:r w:rsidRPr="005F438C">
                                <w:rPr>
                                  <w:color w:val="000000"/>
                                </w:rPr>
                                <w:t>DETR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3" name="Прямокутник 84"/>
                        <wps:cNvSpPr/>
                        <wps:spPr>
                          <a:xfrm>
                            <a:off x="3030280" y="6181903"/>
                            <a:ext cx="1905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C15965" w14:textId="77777777" w:rsidR="00270603" w:rsidRPr="005F438C" w:rsidRDefault="00000000" w:rsidP="00BD67DE">
                              <w:pPr>
                                <w:pStyle w:val="a2"/>
                                <w:jc w:val="center"/>
                                <w:rPr>
                                  <w:color w:val="000000"/>
                                </w:rPr>
                              </w:pPr>
                              <w:proofErr w:type="spellStart"/>
                              <w:r w:rsidRPr="005F438C">
                                <w:rPr>
                                  <w:color w:val="000000"/>
                                </w:rPr>
                                <w:t>Deformable</w:t>
                              </w:r>
                              <w:proofErr w:type="spellEnd"/>
                              <w:r w:rsidRPr="005F438C">
                                <w:rPr>
                                  <w:color w:val="000000"/>
                                </w:rPr>
                                <w:t xml:space="preserve"> DETR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4" name="Овал 85"/>
                        <wps:cNvSpPr/>
                        <wps:spPr>
                          <a:xfrm>
                            <a:off x="3654425" y="657568"/>
                            <a:ext cx="2193482" cy="836376"/>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7F7CD9" w14:textId="77777777" w:rsidR="00270603" w:rsidRPr="005F438C" w:rsidRDefault="00000000" w:rsidP="00BD67DE">
                              <w:pPr>
                                <w:pStyle w:val="a2"/>
                                <w:jc w:val="center"/>
                                <w:rPr>
                                  <w:color w:val="000000"/>
                                </w:rPr>
                              </w:pPr>
                              <w:proofErr w:type="spellStart"/>
                              <w:r w:rsidRPr="005F438C">
                                <w:rPr>
                                  <w:color w:val="000000"/>
                                </w:rPr>
                                <w:t>Fast</w:t>
                              </w:r>
                              <w:proofErr w:type="spellEnd"/>
                              <w:r w:rsidRPr="005F438C">
                                <w:rPr>
                                  <w:color w:val="000000"/>
                                </w:rPr>
                                <w:t xml:space="preserve">, </w:t>
                              </w:r>
                              <w:proofErr w:type="spellStart"/>
                              <w:r w:rsidRPr="005F438C">
                                <w:rPr>
                                  <w:color w:val="000000"/>
                                </w:rPr>
                                <w:t>single</w:t>
                              </w:r>
                              <w:proofErr w:type="spellEnd"/>
                              <w:r w:rsidRPr="005F438C">
                                <w:rPr>
                                  <w:color w:val="000000"/>
                                </w:rPr>
                                <w:t xml:space="preserve"> </w:t>
                              </w:r>
                              <w:proofErr w:type="spellStart"/>
                              <w:r w:rsidRPr="005F438C">
                                <w:rPr>
                                  <w:color w:val="000000"/>
                                </w:rPr>
                                <w:t>network</w:t>
                              </w:r>
                              <w:proofErr w:type="spellEnd"/>
                            </w:p>
                            <w:p w14:paraId="03E54FED" w14:textId="77777777" w:rsidR="00270603" w:rsidRPr="005F438C" w:rsidRDefault="00000000" w:rsidP="00BD67DE">
                              <w:pPr>
                                <w:pStyle w:val="a2"/>
                                <w:jc w:val="center"/>
                                <w:rPr>
                                  <w:color w:val="000000"/>
                                </w:rPr>
                              </w:pPr>
                              <w:proofErr w:type="spellStart"/>
                              <w:r w:rsidRPr="005F438C">
                                <w:rPr>
                                  <w:color w:val="000000"/>
                                </w:rPr>
                                <w:t>Low</w:t>
                              </w:r>
                              <w:proofErr w:type="spellEnd"/>
                              <w:r w:rsidRPr="005F438C">
                                <w:rPr>
                                  <w:color w:val="000000"/>
                                </w:rPr>
                                <w:t xml:space="preserve"> </w:t>
                              </w:r>
                              <w:proofErr w:type="spellStart"/>
                              <w:r w:rsidRPr="005F438C">
                                <w:rPr>
                                  <w:color w:val="000000"/>
                                </w:rPr>
                                <w:t>accuracy</w:t>
                              </w:r>
                              <w:proofErr w:type="spellEnd"/>
                              <w:r w:rsidRPr="005F438C">
                                <w:rPr>
                                  <w:color w:val="000000"/>
                                </w:rPr>
                                <w:t xml:space="preserve"> </w:t>
                              </w:r>
                              <w:proofErr w:type="spellStart"/>
                              <w:r w:rsidRPr="005F438C">
                                <w:rPr>
                                  <w:color w:val="000000"/>
                                </w:rPr>
                                <w:t>on</w:t>
                              </w:r>
                              <w:proofErr w:type="spellEnd"/>
                              <w:r w:rsidRPr="005F438C">
                                <w:rPr>
                                  <w:color w:val="000000"/>
                                </w:rPr>
                                <w:t xml:space="preserve"> </w:t>
                              </w:r>
                              <w:proofErr w:type="spellStart"/>
                              <w:r w:rsidRPr="005F438C">
                                <w:rPr>
                                  <w:color w:val="000000"/>
                                </w:rPr>
                                <w:t>small</w:t>
                              </w:r>
                              <w:proofErr w:type="spellEnd"/>
                              <w:r w:rsidRPr="005F438C">
                                <w:rPr>
                                  <w:color w:val="000000"/>
                                </w:rPr>
                                <w:t xml:space="preserve"> </w:t>
                              </w:r>
                              <w:proofErr w:type="spellStart"/>
                              <w:r w:rsidRPr="005F438C">
                                <w:rPr>
                                  <w:color w:val="000000"/>
                                </w:rPr>
                                <w:t>objects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5" name="Овал 86"/>
                        <wps:cNvSpPr/>
                        <wps:spPr>
                          <a:xfrm>
                            <a:off x="3906579" y="1568235"/>
                            <a:ext cx="1951533" cy="845275"/>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D89EF4" w14:textId="77777777" w:rsidR="00270603" w:rsidRPr="005F438C" w:rsidRDefault="00000000" w:rsidP="00BD67DE">
                              <w:pPr>
                                <w:pStyle w:val="a2"/>
                                <w:jc w:val="center"/>
                                <w:rPr>
                                  <w:color w:val="000000"/>
                                </w:rPr>
                              </w:pPr>
                              <w:proofErr w:type="spellStart"/>
                              <w:r w:rsidRPr="005F438C">
                                <w:rPr>
                                  <w:color w:val="000000"/>
                                </w:rPr>
                                <w:t>Multi-scale</w:t>
                              </w:r>
                              <w:proofErr w:type="spellEnd"/>
                              <w:r w:rsidRPr="005F438C">
                                <w:rPr>
                                  <w:color w:val="000000"/>
                                </w:rPr>
                                <w:t xml:space="preserve"> </w:t>
                              </w:r>
                              <w:proofErr w:type="spellStart"/>
                              <w:r w:rsidRPr="005F438C">
                                <w:rPr>
                                  <w:color w:val="000000"/>
                                </w:rPr>
                                <w:t>detection</w:t>
                              </w:r>
                              <w:proofErr w:type="spellEnd"/>
                            </w:p>
                            <w:p w14:paraId="0756D893" w14:textId="77777777" w:rsidR="00270603" w:rsidRPr="005F438C" w:rsidRDefault="00000000" w:rsidP="00BD67DE">
                              <w:pPr>
                                <w:pStyle w:val="a2"/>
                                <w:jc w:val="center"/>
                                <w:rPr>
                                  <w:color w:val="000000"/>
                                </w:rPr>
                              </w:pPr>
                              <w:proofErr w:type="spellStart"/>
                              <w:r w:rsidRPr="005F438C">
                                <w:rPr>
                                  <w:color w:val="000000"/>
                                </w:rPr>
                                <w:t>Better</w:t>
                              </w:r>
                              <w:proofErr w:type="spellEnd"/>
                              <w:r w:rsidRPr="005F438C">
                                <w:rPr>
                                  <w:color w:val="000000"/>
                                </w:rPr>
                                <w:t xml:space="preserve"> </w:t>
                              </w:r>
                              <w:proofErr w:type="spellStart"/>
                              <w:r w:rsidRPr="005F438C">
                                <w:rPr>
                                  <w:color w:val="000000"/>
                                </w:rPr>
                                <w:t>small</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accuracy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6" name="Овал 87"/>
                        <wps:cNvSpPr/>
                        <wps:spPr>
                          <a:xfrm>
                            <a:off x="3747091" y="2461229"/>
                            <a:ext cx="2104566" cy="770883"/>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659883" w14:textId="77777777" w:rsidR="00270603" w:rsidRPr="005F438C" w:rsidRDefault="00000000" w:rsidP="00BD67DE">
                              <w:pPr>
                                <w:pStyle w:val="a2"/>
                                <w:jc w:val="center"/>
                                <w:rPr>
                                  <w:color w:val="000000"/>
                                </w:rPr>
                              </w:pPr>
                              <w:proofErr w:type="spellStart"/>
                              <w:r w:rsidRPr="005F438C">
                                <w:rPr>
                                  <w:color w:val="000000"/>
                                </w:rPr>
                                <w:t>Focal</w:t>
                              </w:r>
                              <w:proofErr w:type="spellEnd"/>
                              <w:r w:rsidRPr="005F438C">
                                <w:rPr>
                                  <w:color w:val="000000"/>
                                </w:rPr>
                                <w:t xml:space="preserve"> </w:t>
                              </w:r>
                              <w:proofErr w:type="spellStart"/>
                              <w:r w:rsidRPr="005F438C">
                                <w:rPr>
                                  <w:color w:val="000000"/>
                                </w:rPr>
                                <w:t>Loss</w:t>
                              </w:r>
                              <w:proofErr w:type="spellEnd"/>
                              <w:r w:rsidRPr="005F438C">
                                <w:rPr>
                                  <w:color w:val="000000"/>
                                </w:rPr>
                                <w:t xml:space="preserve"> </w:t>
                              </w:r>
                              <w:proofErr w:type="spellStart"/>
                              <w:r w:rsidRPr="005F438C">
                                <w:rPr>
                                  <w:color w:val="000000"/>
                                </w:rPr>
                                <w:t>to</w:t>
                              </w:r>
                              <w:proofErr w:type="spellEnd"/>
                              <w:r w:rsidRPr="005F438C">
                                <w:rPr>
                                  <w:color w:val="000000"/>
                                </w:rPr>
                                <w:t xml:space="preserve"> </w:t>
                              </w:r>
                              <w:proofErr w:type="spellStart"/>
                              <w:r w:rsidRPr="005F438C">
                                <w:rPr>
                                  <w:color w:val="000000"/>
                                </w:rPr>
                                <w:t>reduce</w:t>
                              </w:r>
                              <w:proofErr w:type="spellEnd"/>
                            </w:p>
                            <w:p w14:paraId="3998A5CB" w14:textId="77777777" w:rsidR="00270603" w:rsidRPr="005F438C" w:rsidRDefault="00000000" w:rsidP="00BD67DE">
                              <w:pPr>
                                <w:pStyle w:val="a2"/>
                                <w:jc w:val="center"/>
                                <w:rPr>
                                  <w:color w:val="000000"/>
                                </w:rPr>
                              </w:pPr>
                              <w:proofErr w:type="spellStart"/>
                              <w:r w:rsidRPr="005F438C">
                                <w:rPr>
                                  <w:color w:val="000000"/>
                                </w:rPr>
                                <w:t>class</w:t>
                              </w:r>
                              <w:proofErr w:type="spellEnd"/>
                              <w:r w:rsidRPr="005F438C">
                                <w:rPr>
                                  <w:color w:val="000000"/>
                                </w:rPr>
                                <w:t xml:space="preserve"> </w:t>
                              </w:r>
                              <w:proofErr w:type="spellStart"/>
                              <w:r w:rsidRPr="005F438C">
                                <w:rPr>
                                  <w:color w:val="000000"/>
                                </w:rPr>
                                <w:t>imbalance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7" name="Овал 88"/>
                        <wps:cNvSpPr/>
                        <wps:spPr>
                          <a:xfrm>
                            <a:off x="3949109" y="3450208"/>
                            <a:ext cx="1910724" cy="866524"/>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345C23" w14:textId="77777777" w:rsidR="00270603" w:rsidRPr="005F438C" w:rsidRDefault="00000000" w:rsidP="00BD67DE">
                              <w:pPr>
                                <w:pStyle w:val="a2"/>
                                <w:jc w:val="center"/>
                                <w:rPr>
                                  <w:color w:val="000000"/>
                                </w:rPr>
                              </w:pPr>
                              <w:proofErr w:type="spellStart"/>
                              <w:r w:rsidRPr="005F438C">
                                <w:rPr>
                                  <w:color w:val="000000"/>
                                </w:rPr>
                                <w:t>Detect</w:t>
                              </w:r>
                              <w:proofErr w:type="spellEnd"/>
                              <w:r w:rsidRPr="005F438C">
                                <w:rPr>
                                  <w:color w:val="000000"/>
                                </w:rPr>
                                <w:t xml:space="preserve"> </w:t>
                              </w:r>
                              <w:proofErr w:type="spellStart"/>
                              <w:r w:rsidRPr="005F438C">
                                <w:rPr>
                                  <w:color w:val="000000"/>
                                </w:rPr>
                                <w:t>corners</w:t>
                              </w:r>
                              <w:proofErr w:type="spellEnd"/>
                              <w:r w:rsidRPr="005F438C">
                                <w:rPr>
                                  <w:color w:val="000000"/>
                                </w:rPr>
                                <w:t>,</w:t>
                              </w:r>
                            </w:p>
                            <w:p w14:paraId="75BFA7D8" w14:textId="77777777" w:rsidR="00270603" w:rsidRPr="005F438C" w:rsidRDefault="00000000" w:rsidP="00BD67DE">
                              <w:pPr>
                                <w:pStyle w:val="a2"/>
                                <w:jc w:val="center"/>
                                <w:rPr>
                                  <w:color w:val="000000"/>
                                </w:rPr>
                              </w:pPr>
                              <w:proofErr w:type="spellStart"/>
                              <w:r w:rsidRPr="005F438C">
                                <w:rPr>
                                  <w:color w:val="000000"/>
                                </w:rPr>
                                <w:t>not</w:t>
                              </w:r>
                              <w:proofErr w:type="spellEnd"/>
                              <w:r w:rsidRPr="005F438C">
                                <w:rPr>
                                  <w:color w:val="000000"/>
                                </w:rPr>
                                <w:t xml:space="preserve"> </w:t>
                              </w:r>
                              <w:proofErr w:type="spellStart"/>
                              <w:r w:rsidRPr="005F438C">
                                <w:rPr>
                                  <w:color w:val="000000"/>
                                </w:rPr>
                                <w:t>bounding</w:t>
                              </w:r>
                              <w:proofErr w:type="spellEnd"/>
                              <w:r w:rsidRPr="005F438C">
                                <w:rPr>
                                  <w:color w:val="000000"/>
                                </w:rPr>
                                <w:t xml:space="preserve"> </w:t>
                              </w:r>
                              <w:proofErr w:type="spellStart"/>
                              <w:r w:rsidRPr="005F438C">
                                <w:rPr>
                                  <w:color w:val="000000"/>
                                </w:rPr>
                                <w:t>boxes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8" name="Овал 89"/>
                        <wps:cNvSpPr/>
                        <wps:spPr>
                          <a:xfrm>
                            <a:off x="3832151" y="4412135"/>
                            <a:ext cx="2022949" cy="638219"/>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8F48F2" w14:textId="77777777" w:rsidR="00270603" w:rsidRPr="005F438C" w:rsidRDefault="00000000" w:rsidP="00BD67DE">
                              <w:pPr>
                                <w:pStyle w:val="a2"/>
                                <w:jc w:val="center"/>
                                <w:rPr>
                                  <w:color w:val="000000"/>
                                </w:rPr>
                              </w:pPr>
                              <w:proofErr w:type="spellStart"/>
                              <w:r w:rsidRPr="005F438C">
                                <w:rPr>
                                  <w:color w:val="000000"/>
                                </w:rPr>
                                <w:t>Detect</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centers</w:t>
                              </w:r>
                              <w:proofErr w:type="spellEnd"/>
                            </w:p>
                            <w:p w14:paraId="3CEE31BF" w14:textId="77777777" w:rsidR="00270603" w:rsidRPr="005F438C" w:rsidRDefault="00000000" w:rsidP="00BD67DE">
                              <w:pPr>
                                <w:pStyle w:val="a2"/>
                                <w:jc w:val="center"/>
                                <w:rPr>
                                  <w:color w:val="000000"/>
                                </w:rPr>
                              </w:pPr>
                              <w:proofErr w:type="spellStart"/>
                              <w:r w:rsidRPr="005F438C">
                                <w:rPr>
                                  <w:color w:val="000000"/>
                                </w:rPr>
                                <w:t>Efficient</w:t>
                              </w:r>
                              <w:proofErr w:type="spellEnd"/>
                              <w:r w:rsidRPr="005F438C">
                                <w:rPr>
                                  <w:color w:val="000000"/>
                                </w:rPr>
                                <w:t xml:space="preserve"> </w:t>
                              </w:r>
                              <w:proofErr w:type="spellStart"/>
                              <w:r w:rsidRPr="005F438C">
                                <w:rPr>
                                  <w:color w:val="000000"/>
                                </w:rPr>
                                <w:t>end-to-end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9" name="Овал 90"/>
                        <wps:cNvSpPr/>
                        <wps:spPr>
                          <a:xfrm>
                            <a:off x="4035425" y="5172558"/>
                            <a:ext cx="1827902" cy="824076"/>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F75D9A" w14:textId="77777777" w:rsidR="00270603" w:rsidRPr="005F438C" w:rsidRDefault="00000000" w:rsidP="00BD67DE">
                              <w:pPr>
                                <w:pStyle w:val="a2"/>
                                <w:jc w:val="center"/>
                                <w:rPr>
                                  <w:color w:val="000000"/>
                                </w:rPr>
                              </w:pPr>
                              <w:proofErr w:type="spellStart"/>
                              <w:r w:rsidRPr="005F438C">
                                <w:rPr>
                                  <w:color w:val="000000"/>
                                </w:rPr>
                                <w:t>Transformer-based</w:t>
                              </w:r>
                              <w:proofErr w:type="spellEnd"/>
                            </w:p>
                            <w:p w14:paraId="46CEBA3B" w14:textId="77777777" w:rsidR="00270603" w:rsidRPr="005F438C" w:rsidRDefault="00000000" w:rsidP="00BD67DE">
                              <w:pPr>
                                <w:pStyle w:val="a2"/>
                                <w:jc w:val="center"/>
                                <w:rPr>
                                  <w:color w:val="000000"/>
                                </w:rPr>
                              </w:pPr>
                              <w:proofErr w:type="spellStart"/>
                              <w:r w:rsidRPr="005F438C">
                                <w:rPr>
                                  <w:color w:val="000000"/>
                                </w:rPr>
                                <w:t>Set</w:t>
                              </w:r>
                              <w:proofErr w:type="spellEnd"/>
                              <w:r w:rsidRPr="005F438C">
                                <w:rPr>
                                  <w:color w:val="000000"/>
                                </w:rPr>
                                <w:t xml:space="preserve"> </w:t>
                              </w:r>
                              <w:proofErr w:type="spellStart"/>
                              <w:r w:rsidRPr="005F438C">
                                <w:rPr>
                                  <w:color w:val="000000"/>
                                </w:rPr>
                                <w:t>prediction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10" name="Овал 91"/>
                        <wps:cNvSpPr/>
                        <wps:spPr>
                          <a:xfrm>
                            <a:off x="3540641" y="7064963"/>
                            <a:ext cx="2243471" cy="739157"/>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B27CAA" w14:textId="77777777" w:rsidR="00270603" w:rsidRPr="005F438C" w:rsidRDefault="00000000" w:rsidP="00BD67DE">
                              <w:pPr>
                                <w:pStyle w:val="a2"/>
                                <w:jc w:val="center"/>
                                <w:rPr>
                                  <w:color w:val="000000"/>
                                </w:rPr>
                              </w:pPr>
                              <w:proofErr w:type="spellStart"/>
                              <w:r w:rsidRPr="005F438C">
                                <w:rPr>
                                  <w:color w:val="000000"/>
                                </w:rPr>
                                <w:t>Deformable</w:t>
                              </w:r>
                              <w:proofErr w:type="spellEnd"/>
                              <w:r w:rsidRPr="005F438C">
                                <w:rPr>
                                  <w:color w:val="000000"/>
                                </w:rPr>
                                <w:t xml:space="preserve"> </w:t>
                              </w:r>
                              <w:proofErr w:type="spellStart"/>
                              <w:r w:rsidRPr="005F438C">
                                <w:rPr>
                                  <w:color w:val="000000"/>
                                </w:rPr>
                                <w:t>attention</w:t>
                              </w:r>
                              <w:proofErr w:type="spellEnd"/>
                            </w:p>
                            <w:p w14:paraId="62653EDA" w14:textId="77777777" w:rsidR="00270603" w:rsidRPr="005F438C" w:rsidRDefault="00000000" w:rsidP="00BD67DE">
                              <w:pPr>
                                <w:pStyle w:val="a2"/>
                                <w:jc w:val="center"/>
                                <w:rPr>
                                  <w:color w:val="000000"/>
                                </w:rPr>
                              </w:pPr>
                              <w:proofErr w:type="spellStart"/>
                              <w:r w:rsidRPr="005F438C">
                                <w:rPr>
                                  <w:color w:val="000000"/>
                                </w:rPr>
                                <w:t>Improved</w:t>
                              </w:r>
                              <w:proofErr w:type="spellEnd"/>
                              <w:r w:rsidRPr="005F438C">
                                <w:rPr>
                                  <w:color w:val="000000"/>
                                </w:rPr>
                                <w:t xml:space="preserve"> </w:t>
                              </w:r>
                              <w:proofErr w:type="spellStart"/>
                              <w:r w:rsidRPr="005F438C">
                                <w:rPr>
                                  <w:color w:val="000000"/>
                                </w:rPr>
                                <w:t>speed</w:t>
                              </w:r>
                              <w:proofErr w:type="spellEnd"/>
                              <w:r w:rsidRPr="005F438C">
                                <w:rPr>
                                  <w:color w:val="000000"/>
                                </w:rPr>
                                <w:t xml:space="preserve"> &amp; </w:t>
                              </w:r>
                              <w:proofErr w:type="spellStart"/>
                              <w:r w:rsidRPr="005F438C">
                                <w:rPr>
                                  <w:color w:val="000000"/>
                                </w:rPr>
                                <w:t>small</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detection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11" name="Пряма сполучна лінія 92"/>
                        <wps:cNvCnPr/>
                        <wps:spPr>
                          <a:xfrm>
                            <a:off x="1653363" y="676912"/>
                            <a:ext cx="1277677" cy="77965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2" name="Пряма сполучна лінія 93"/>
                        <wps:cNvCnPr/>
                        <wps:spPr>
                          <a:xfrm>
                            <a:off x="1653363" y="676912"/>
                            <a:ext cx="718289" cy="4875939"/>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3" name="Пряма сполучна лінія 94"/>
                        <wps:cNvCnPr/>
                        <wps:spPr>
                          <a:xfrm>
                            <a:off x="4035426" y="6581222"/>
                            <a:ext cx="626951" cy="48374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4" name="Пряма сполучна лінія 95"/>
                        <wps:cNvCnPr/>
                        <wps:spPr>
                          <a:xfrm>
                            <a:off x="1653363" y="676912"/>
                            <a:ext cx="686760" cy="2722608"/>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5" name="Пряма сполучна лінія 96"/>
                        <wps:cNvCnPr/>
                        <wps:spPr>
                          <a:xfrm>
                            <a:off x="1653363" y="676891"/>
                            <a:ext cx="889810" cy="184112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6" name="Пряма сполучна лінія 97"/>
                        <wps:cNvCnPr/>
                        <wps:spPr>
                          <a:xfrm>
                            <a:off x="1653363" y="676912"/>
                            <a:ext cx="1277677" cy="16143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7" name="Пряма сполучна лінія 98"/>
                        <wps:cNvCnPr/>
                        <wps:spPr>
                          <a:xfrm>
                            <a:off x="3566040" y="950800"/>
                            <a:ext cx="88385" cy="124946"/>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8" name="Пряма сполучна лінія 99"/>
                        <wps:cNvCnPr/>
                        <wps:spPr>
                          <a:xfrm>
                            <a:off x="3566040" y="1587736"/>
                            <a:ext cx="340539" cy="403126"/>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9" name="Пряма сполучна лінія 100"/>
                        <wps:cNvCnPr/>
                        <wps:spPr>
                          <a:xfrm>
                            <a:off x="3588489" y="2458859"/>
                            <a:ext cx="466809" cy="11526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0" name="Пряма сполучна лінія 101"/>
                        <wps:cNvCnPr/>
                        <wps:spPr>
                          <a:xfrm>
                            <a:off x="1653363" y="676912"/>
                            <a:ext cx="686760" cy="355750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1" name="Пряма сполучна лінія 102"/>
                        <wps:cNvCnPr/>
                        <wps:spPr>
                          <a:xfrm>
                            <a:off x="3610123" y="4234417"/>
                            <a:ext cx="518282" cy="27118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2" name="Пряма сполучна лінія 103"/>
                        <wps:cNvCnPr/>
                        <wps:spPr>
                          <a:xfrm>
                            <a:off x="3610123" y="3399520"/>
                            <a:ext cx="618805" cy="177588"/>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3" name="Пряма сполучна лінія 104"/>
                        <wps:cNvCnPr/>
                        <wps:spPr>
                          <a:xfrm>
                            <a:off x="3641652" y="5552851"/>
                            <a:ext cx="393773" cy="3174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4" name="Пряма сполучна лінія 105"/>
                        <wps:cNvCnPr/>
                        <wps:spPr>
                          <a:xfrm>
                            <a:off x="3006652" y="5743351"/>
                            <a:ext cx="976128" cy="438552"/>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19E22F4" id="Полотно 76" o:spid="_x0000_s1035" editas="canvas" style="width:467.75pt;height:738.4pt;mso-position-horizontal-relative:char;mso-position-vertical-relative:line" coordsize="59404,93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">
                <v:shape id="_x0000_s1036" type="#_x0000_t75" style="position:absolute;width:59404;height:93776;visibility:visible;mso-wrap-style:square" filled="t">
                  <v:fill o:detectmouseclick="t"/>
                  <v:path o:connecttype="none"/>
                </v:shape>
                <v:rect id="Прямокутник 77" o:spid="_x0000_s1037" style="position:absolute;left:1488;top:857;width:30090;height:5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">
                  <v:textbox>
                    <w:txbxContent>
                      <w:p w14:paraId="7DE2CA27" w14:textId="77777777" w:rsidR="00270603" w:rsidRPr="005F438C" w:rsidRDefault="00000000" w:rsidP="00BD67DE">
                        <w:pPr>
                          <w:pStyle w:val="a2"/>
                          <w:jc w:val="center"/>
                          <w:rPr>
                            <w:color w:val="000000"/>
                          </w:rPr>
                        </w:pPr>
                        <w:proofErr w:type="spellStart"/>
                        <w:r w:rsidRPr="005F438C">
                          <w:rPr>
                            <w:color w:val="000000"/>
                          </w:rPr>
                          <w:t>One-Stage</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Detection</w:t>
                        </w:r>
                        <w:proofErr w:type="spellEnd"/>
                        <w:r w:rsidRPr="005F438C">
                          <w:rPr>
                            <w:color w:val="000000"/>
                          </w:rPr>
                          <w:t xml:space="preserve"> </w:t>
                        </w:r>
                        <w:proofErr w:type="spellStart"/>
                        <w:r w:rsidRPr="005F438C">
                          <w:rPr>
                            <w:color w:val="000000"/>
                          </w:rPr>
                          <w:t>Methods</w:t>
                        </w:r>
                        <w:proofErr w:type="spellEnd"/>
                        <w:r w:rsidRPr="005F438C">
                          <w:rPr>
                            <w:color w:val="000000"/>
                          </w:rPr>
                          <w:t xml:space="preserve"> (CNN-</w:t>
                        </w:r>
                        <w:proofErr w:type="spellStart"/>
                        <w:r w:rsidRPr="005F438C">
                          <w:rPr>
                            <w:color w:val="000000"/>
                          </w:rPr>
                          <w:t>based</w:t>
                        </w:r>
                        <w:proofErr w:type="spellEnd"/>
                        <w:r w:rsidRPr="005F438C">
                          <w:rPr>
                            <w:color w:val="000000"/>
                          </w:rPr>
                          <w:t>)</w:t>
                        </w:r>
                      </w:p>
                    </w:txbxContent>
                  </v:textbox>
                </v:rect>
                <v:rect id="Прямокутник 78" o:spid="_x0000_s1038" style="position:absolute;left:25431;top:8383;width:10229;height:3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">
                  <v:textbox>
                    <w:txbxContent>
                      <w:p w14:paraId="39054288" w14:textId="77777777" w:rsidR="00270603" w:rsidRPr="005F438C" w:rsidRDefault="00000000" w:rsidP="00BD67DE">
                        <w:pPr>
                          <w:pStyle w:val="a2"/>
                          <w:jc w:val="center"/>
                          <w:rPr>
                            <w:color w:val="000000"/>
                          </w:rPr>
                        </w:pPr>
                        <w:r w:rsidRPr="005F438C">
                          <w:rPr>
                            <w:color w:val="000000"/>
                          </w:rPr>
                          <w:t>YOLO (2015)</w:t>
                        </w:r>
                      </w:p>
                    </w:txbxContent>
                  </v:textbox>
                </v:rect>
                <v:rect id="Прямокутник 79" o:spid="_x0000_s1039" style="position:absolute;left:25431;top:14565;width:10229;height:2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">
                  <v:textbox>
                    <w:txbxContent>
                      <w:p w14:paraId="4ACB2341" w14:textId="77777777" w:rsidR="00270603" w:rsidRPr="005F438C" w:rsidRDefault="00000000" w:rsidP="00BD67DE">
                        <w:pPr>
                          <w:pStyle w:val="a2"/>
                          <w:jc w:val="center"/>
                          <w:rPr>
                            <w:color w:val="000000"/>
                          </w:rPr>
                        </w:pPr>
                        <w:r w:rsidRPr="005F438C">
                          <w:rPr>
                            <w:color w:val="000000"/>
                          </w:rPr>
                          <w:t>SSD (2015)</w:t>
                        </w:r>
                      </w:p>
                    </w:txbxContent>
                  </v:textbox>
                </v:rect>
                <v:rect id="Прямокутник 80" o:spid="_x0000_s1040" style="position:absolute;left:25431;top:22683;width:10453;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">
                  <v:textbox>
                    <w:txbxContent>
                      <w:p w14:paraId="1C18498E" w14:textId="77777777" w:rsidR="00270603" w:rsidRPr="005F438C" w:rsidRDefault="00000000" w:rsidP="00BD67DE">
                        <w:pPr>
                          <w:pStyle w:val="a2"/>
                          <w:jc w:val="center"/>
                          <w:rPr>
                            <w:color w:val="000000"/>
                          </w:rPr>
                        </w:pPr>
                        <w:proofErr w:type="spellStart"/>
                        <w:r w:rsidRPr="005F438C">
                          <w:rPr>
                            <w:color w:val="000000"/>
                          </w:rPr>
                          <w:t>RetinaNet</w:t>
                        </w:r>
                        <w:proofErr w:type="spellEnd"/>
                        <w:r w:rsidRPr="005F438C">
                          <w:rPr>
                            <w:color w:val="000000"/>
                          </w:rPr>
                          <w:t xml:space="preserve"> (2017)</w:t>
                        </w:r>
                      </w:p>
                    </w:txbxContent>
                  </v:textbox>
                </v:rect>
                <v:rect id="Прямокутник 81" o:spid="_x0000_s1041" style="position:absolute;left:23401;top:32090;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">
                  <v:textbox>
                    <w:txbxContent>
                      <w:p w14:paraId="7A120445" w14:textId="77777777" w:rsidR="00270603" w:rsidRPr="005F438C" w:rsidRDefault="00000000" w:rsidP="00BD67DE">
                        <w:pPr>
                          <w:pStyle w:val="a2"/>
                          <w:jc w:val="center"/>
                          <w:rPr>
                            <w:color w:val="000000"/>
                          </w:rPr>
                        </w:pPr>
                        <w:proofErr w:type="spellStart"/>
                        <w:r w:rsidRPr="005F438C">
                          <w:rPr>
                            <w:color w:val="000000"/>
                          </w:rPr>
                          <w:t>CornerNet</w:t>
                        </w:r>
                        <w:proofErr w:type="spellEnd"/>
                        <w:r w:rsidRPr="005F438C">
                          <w:rPr>
                            <w:color w:val="000000"/>
                          </w:rPr>
                          <w:t xml:space="preserve"> (2018)</w:t>
                        </w:r>
                      </w:p>
                    </w:txbxContent>
                  </v:textbox>
                </v:rect>
                <v:rect id="Прямокутник 82" o:spid="_x0000_s1042" style="position:absolute;left:23401;top:40439;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">
                  <v:textbox>
                    <w:txbxContent>
                      <w:p w14:paraId="07700C07" w14:textId="77777777" w:rsidR="00270603" w:rsidRPr="005F438C" w:rsidRDefault="00000000" w:rsidP="00BD67DE">
                        <w:pPr>
                          <w:pStyle w:val="a2"/>
                          <w:jc w:val="center"/>
                          <w:rPr>
                            <w:color w:val="000000"/>
                          </w:rPr>
                        </w:pPr>
                        <w:proofErr w:type="spellStart"/>
                        <w:r w:rsidRPr="005F438C">
                          <w:rPr>
                            <w:color w:val="000000"/>
                          </w:rPr>
                          <w:t>CenterNet</w:t>
                        </w:r>
                        <w:proofErr w:type="spellEnd"/>
                        <w:r w:rsidRPr="005F438C">
                          <w:rPr>
                            <w:color w:val="000000"/>
                          </w:rPr>
                          <w:t xml:space="preserve"> (2019)</w:t>
                        </w:r>
                      </w:p>
                    </w:txbxContent>
                  </v:textbox>
                </v:rect>
                <v:rect id="Прямокутник 83" o:spid="_x0000_s1043" style="position:absolute;left:23716;top:53623;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">
                  <v:textbox>
                    <w:txbxContent>
                      <w:p w14:paraId="7ECECD0F" w14:textId="77777777" w:rsidR="00270603" w:rsidRPr="005F438C" w:rsidRDefault="00000000" w:rsidP="00BD67DE">
                        <w:pPr>
                          <w:pStyle w:val="a2"/>
                          <w:jc w:val="center"/>
                          <w:rPr>
                            <w:color w:val="000000"/>
                          </w:rPr>
                        </w:pPr>
                        <w:r w:rsidRPr="005F438C">
                          <w:rPr>
                            <w:color w:val="000000"/>
                          </w:rPr>
                          <w:t>DETR (2020)</w:t>
                        </w:r>
                      </w:p>
                    </w:txbxContent>
                  </v:textbox>
                </v:rect>
                <v:rect id="Прямокутник 84" o:spid="_x0000_s1044" style="position:absolute;left:30302;top:61819;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">
                  <v:textbox>
                    <w:txbxContent>
                      <w:p w14:paraId="65C15965" w14:textId="77777777" w:rsidR="00270603" w:rsidRPr="005F438C" w:rsidRDefault="00000000" w:rsidP="00BD67DE">
                        <w:pPr>
                          <w:pStyle w:val="a2"/>
                          <w:jc w:val="center"/>
                          <w:rPr>
                            <w:color w:val="000000"/>
                          </w:rPr>
                        </w:pPr>
                        <w:proofErr w:type="spellStart"/>
                        <w:r w:rsidRPr="005F438C">
                          <w:rPr>
                            <w:color w:val="000000"/>
                          </w:rPr>
                          <w:t>Deformable</w:t>
                        </w:r>
                        <w:proofErr w:type="spellEnd"/>
                        <w:r w:rsidRPr="005F438C">
                          <w:rPr>
                            <w:color w:val="000000"/>
                          </w:rPr>
                          <w:t xml:space="preserve"> DETR (2021)</w:t>
                        </w:r>
                      </w:p>
                    </w:txbxContent>
                  </v:textbox>
                </v:rect>
                <v:oval id="Овал 85" o:spid="_x0000_s1045" style="position:absolute;left:36544;top:6575;width:21935;height:8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">
                  <v:stroke joinstyle="miter"/>
                  <v:textbox>
                    <w:txbxContent>
                      <w:p w14:paraId="267F7CD9" w14:textId="77777777" w:rsidR="00270603" w:rsidRPr="005F438C" w:rsidRDefault="00000000" w:rsidP="00BD67DE">
                        <w:pPr>
                          <w:pStyle w:val="a2"/>
                          <w:jc w:val="center"/>
                          <w:rPr>
                            <w:color w:val="000000"/>
                          </w:rPr>
                        </w:pPr>
                        <w:proofErr w:type="spellStart"/>
                        <w:r w:rsidRPr="005F438C">
                          <w:rPr>
                            <w:color w:val="000000"/>
                          </w:rPr>
                          <w:t>Fast</w:t>
                        </w:r>
                        <w:proofErr w:type="spellEnd"/>
                        <w:r w:rsidRPr="005F438C">
                          <w:rPr>
                            <w:color w:val="000000"/>
                          </w:rPr>
                          <w:t xml:space="preserve">, </w:t>
                        </w:r>
                        <w:proofErr w:type="spellStart"/>
                        <w:r w:rsidRPr="005F438C">
                          <w:rPr>
                            <w:color w:val="000000"/>
                          </w:rPr>
                          <w:t>single</w:t>
                        </w:r>
                        <w:proofErr w:type="spellEnd"/>
                        <w:r w:rsidRPr="005F438C">
                          <w:rPr>
                            <w:color w:val="000000"/>
                          </w:rPr>
                          <w:t xml:space="preserve"> </w:t>
                        </w:r>
                        <w:proofErr w:type="spellStart"/>
                        <w:r w:rsidRPr="005F438C">
                          <w:rPr>
                            <w:color w:val="000000"/>
                          </w:rPr>
                          <w:t>network</w:t>
                        </w:r>
                        <w:proofErr w:type="spellEnd"/>
                      </w:p>
                      <w:p w14:paraId="03E54FED" w14:textId="77777777" w:rsidR="00270603" w:rsidRPr="005F438C" w:rsidRDefault="00000000" w:rsidP="00BD67DE">
                        <w:pPr>
                          <w:pStyle w:val="a2"/>
                          <w:jc w:val="center"/>
                          <w:rPr>
                            <w:color w:val="000000"/>
                          </w:rPr>
                        </w:pPr>
                        <w:proofErr w:type="spellStart"/>
                        <w:r w:rsidRPr="005F438C">
                          <w:rPr>
                            <w:color w:val="000000"/>
                          </w:rPr>
                          <w:t>Low</w:t>
                        </w:r>
                        <w:proofErr w:type="spellEnd"/>
                        <w:r w:rsidRPr="005F438C">
                          <w:rPr>
                            <w:color w:val="000000"/>
                          </w:rPr>
                          <w:t xml:space="preserve"> </w:t>
                        </w:r>
                        <w:proofErr w:type="spellStart"/>
                        <w:r w:rsidRPr="005F438C">
                          <w:rPr>
                            <w:color w:val="000000"/>
                          </w:rPr>
                          <w:t>accuracy</w:t>
                        </w:r>
                        <w:proofErr w:type="spellEnd"/>
                        <w:r w:rsidRPr="005F438C">
                          <w:rPr>
                            <w:color w:val="000000"/>
                          </w:rPr>
                          <w:t xml:space="preserve"> </w:t>
                        </w:r>
                        <w:proofErr w:type="spellStart"/>
                        <w:r w:rsidRPr="005F438C">
                          <w:rPr>
                            <w:color w:val="000000"/>
                          </w:rPr>
                          <w:t>on</w:t>
                        </w:r>
                        <w:proofErr w:type="spellEnd"/>
                        <w:r w:rsidRPr="005F438C">
                          <w:rPr>
                            <w:color w:val="000000"/>
                          </w:rPr>
                          <w:t xml:space="preserve"> </w:t>
                        </w:r>
                        <w:proofErr w:type="spellStart"/>
                        <w:r w:rsidRPr="005F438C">
                          <w:rPr>
                            <w:color w:val="000000"/>
                          </w:rPr>
                          <w:t>small</w:t>
                        </w:r>
                        <w:proofErr w:type="spellEnd"/>
                        <w:r w:rsidRPr="005F438C">
                          <w:rPr>
                            <w:color w:val="000000"/>
                          </w:rPr>
                          <w:t xml:space="preserve"> </w:t>
                        </w:r>
                        <w:proofErr w:type="spellStart"/>
                        <w:r w:rsidRPr="005F438C">
                          <w:rPr>
                            <w:color w:val="000000"/>
                          </w:rPr>
                          <w:t>objects</w:t>
                        </w:r>
                        <w:proofErr w:type="spellEnd"/>
                      </w:p>
                    </w:txbxContent>
                  </v:textbox>
                </v:oval>
                <v:oval id="Овал 86" o:spid="_x0000_s1046" style="position:absolute;left:39065;top:15682;width:19516;height:8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">
                  <v:stroke joinstyle="miter"/>
                  <v:textbox>
                    <w:txbxContent>
                      <w:p w14:paraId="6ED89EF4" w14:textId="77777777" w:rsidR="00270603" w:rsidRPr="005F438C" w:rsidRDefault="00000000" w:rsidP="00BD67DE">
                        <w:pPr>
                          <w:pStyle w:val="a2"/>
                          <w:jc w:val="center"/>
                          <w:rPr>
                            <w:color w:val="000000"/>
                          </w:rPr>
                        </w:pPr>
                        <w:proofErr w:type="spellStart"/>
                        <w:r w:rsidRPr="005F438C">
                          <w:rPr>
                            <w:color w:val="000000"/>
                          </w:rPr>
                          <w:t>Multi-scale</w:t>
                        </w:r>
                        <w:proofErr w:type="spellEnd"/>
                        <w:r w:rsidRPr="005F438C">
                          <w:rPr>
                            <w:color w:val="000000"/>
                          </w:rPr>
                          <w:t xml:space="preserve"> </w:t>
                        </w:r>
                        <w:proofErr w:type="spellStart"/>
                        <w:r w:rsidRPr="005F438C">
                          <w:rPr>
                            <w:color w:val="000000"/>
                          </w:rPr>
                          <w:t>detection</w:t>
                        </w:r>
                        <w:proofErr w:type="spellEnd"/>
                      </w:p>
                      <w:p w14:paraId="0756D893" w14:textId="77777777" w:rsidR="00270603" w:rsidRPr="005F438C" w:rsidRDefault="00000000" w:rsidP="00BD67DE">
                        <w:pPr>
                          <w:pStyle w:val="a2"/>
                          <w:jc w:val="center"/>
                          <w:rPr>
                            <w:color w:val="000000"/>
                          </w:rPr>
                        </w:pPr>
                        <w:proofErr w:type="spellStart"/>
                        <w:r w:rsidRPr="005F438C">
                          <w:rPr>
                            <w:color w:val="000000"/>
                          </w:rPr>
                          <w:t>Better</w:t>
                        </w:r>
                        <w:proofErr w:type="spellEnd"/>
                        <w:r w:rsidRPr="005F438C">
                          <w:rPr>
                            <w:color w:val="000000"/>
                          </w:rPr>
                          <w:t xml:space="preserve"> </w:t>
                        </w:r>
                        <w:proofErr w:type="spellStart"/>
                        <w:r w:rsidRPr="005F438C">
                          <w:rPr>
                            <w:color w:val="000000"/>
                          </w:rPr>
                          <w:t>small</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accuracy</w:t>
                        </w:r>
                        <w:proofErr w:type="spellEnd"/>
                      </w:p>
                    </w:txbxContent>
                  </v:textbox>
                </v:oval>
                <v:oval id="Овал 87" o:spid="_x0000_s1047" style="position:absolute;left:37470;top:24612;width:21046;height:7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">
                  <v:stroke joinstyle="miter"/>
                  <v:textbox>
                    <w:txbxContent>
                      <w:p w14:paraId="29659883" w14:textId="77777777" w:rsidR="00270603" w:rsidRPr="005F438C" w:rsidRDefault="00000000" w:rsidP="00BD67DE">
                        <w:pPr>
                          <w:pStyle w:val="a2"/>
                          <w:jc w:val="center"/>
                          <w:rPr>
                            <w:color w:val="000000"/>
                          </w:rPr>
                        </w:pPr>
                        <w:proofErr w:type="spellStart"/>
                        <w:r w:rsidRPr="005F438C">
                          <w:rPr>
                            <w:color w:val="000000"/>
                          </w:rPr>
                          <w:t>Focal</w:t>
                        </w:r>
                        <w:proofErr w:type="spellEnd"/>
                        <w:r w:rsidRPr="005F438C">
                          <w:rPr>
                            <w:color w:val="000000"/>
                          </w:rPr>
                          <w:t xml:space="preserve"> </w:t>
                        </w:r>
                        <w:proofErr w:type="spellStart"/>
                        <w:r w:rsidRPr="005F438C">
                          <w:rPr>
                            <w:color w:val="000000"/>
                          </w:rPr>
                          <w:t>Loss</w:t>
                        </w:r>
                        <w:proofErr w:type="spellEnd"/>
                        <w:r w:rsidRPr="005F438C">
                          <w:rPr>
                            <w:color w:val="000000"/>
                          </w:rPr>
                          <w:t xml:space="preserve"> </w:t>
                        </w:r>
                        <w:proofErr w:type="spellStart"/>
                        <w:r w:rsidRPr="005F438C">
                          <w:rPr>
                            <w:color w:val="000000"/>
                          </w:rPr>
                          <w:t>to</w:t>
                        </w:r>
                        <w:proofErr w:type="spellEnd"/>
                        <w:r w:rsidRPr="005F438C">
                          <w:rPr>
                            <w:color w:val="000000"/>
                          </w:rPr>
                          <w:t xml:space="preserve"> </w:t>
                        </w:r>
                        <w:proofErr w:type="spellStart"/>
                        <w:r w:rsidRPr="005F438C">
                          <w:rPr>
                            <w:color w:val="000000"/>
                          </w:rPr>
                          <w:t>reduce</w:t>
                        </w:r>
                        <w:proofErr w:type="spellEnd"/>
                      </w:p>
                      <w:p w14:paraId="3998A5CB" w14:textId="77777777" w:rsidR="00270603" w:rsidRPr="005F438C" w:rsidRDefault="00000000" w:rsidP="00BD67DE">
                        <w:pPr>
                          <w:pStyle w:val="a2"/>
                          <w:jc w:val="center"/>
                          <w:rPr>
                            <w:color w:val="000000"/>
                          </w:rPr>
                        </w:pPr>
                        <w:proofErr w:type="spellStart"/>
                        <w:r w:rsidRPr="005F438C">
                          <w:rPr>
                            <w:color w:val="000000"/>
                          </w:rPr>
                          <w:t>class</w:t>
                        </w:r>
                        <w:proofErr w:type="spellEnd"/>
                        <w:r w:rsidRPr="005F438C">
                          <w:rPr>
                            <w:color w:val="000000"/>
                          </w:rPr>
                          <w:t xml:space="preserve"> </w:t>
                        </w:r>
                        <w:proofErr w:type="spellStart"/>
                        <w:r w:rsidRPr="005F438C">
                          <w:rPr>
                            <w:color w:val="000000"/>
                          </w:rPr>
                          <w:t>imbalance</w:t>
                        </w:r>
                        <w:proofErr w:type="spellEnd"/>
                      </w:p>
                    </w:txbxContent>
                  </v:textbox>
                </v:oval>
                <v:oval id="Овал 88" o:spid="_x0000_s1048" style="position:absolute;left:39491;top:34502;width:19107;height:8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">
                  <v:stroke joinstyle="miter"/>
                  <v:textbox>
                    <w:txbxContent>
                      <w:p w14:paraId="6A345C23" w14:textId="77777777" w:rsidR="00270603" w:rsidRPr="005F438C" w:rsidRDefault="00000000" w:rsidP="00BD67DE">
                        <w:pPr>
                          <w:pStyle w:val="a2"/>
                          <w:jc w:val="center"/>
                          <w:rPr>
                            <w:color w:val="000000"/>
                          </w:rPr>
                        </w:pPr>
                        <w:proofErr w:type="spellStart"/>
                        <w:r w:rsidRPr="005F438C">
                          <w:rPr>
                            <w:color w:val="000000"/>
                          </w:rPr>
                          <w:t>Detect</w:t>
                        </w:r>
                        <w:proofErr w:type="spellEnd"/>
                        <w:r w:rsidRPr="005F438C">
                          <w:rPr>
                            <w:color w:val="000000"/>
                          </w:rPr>
                          <w:t xml:space="preserve"> </w:t>
                        </w:r>
                        <w:proofErr w:type="spellStart"/>
                        <w:r w:rsidRPr="005F438C">
                          <w:rPr>
                            <w:color w:val="000000"/>
                          </w:rPr>
                          <w:t>corners</w:t>
                        </w:r>
                        <w:proofErr w:type="spellEnd"/>
                        <w:r w:rsidRPr="005F438C">
                          <w:rPr>
                            <w:color w:val="000000"/>
                          </w:rPr>
                          <w:t>,</w:t>
                        </w:r>
                      </w:p>
                      <w:p w14:paraId="75BFA7D8" w14:textId="77777777" w:rsidR="00270603" w:rsidRPr="005F438C" w:rsidRDefault="00000000" w:rsidP="00BD67DE">
                        <w:pPr>
                          <w:pStyle w:val="a2"/>
                          <w:jc w:val="center"/>
                          <w:rPr>
                            <w:color w:val="000000"/>
                          </w:rPr>
                        </w:pPr>
                        <w:proofErr w:type="spellStart"/>
                        <w:r w:rsidRPr="005F438C">
                          <w:rPr>
                            <w:color w:val="000000"/>
                          </w:rPr>
                          <w:t>not</w:t>
                        </w:r>
                        <w:proofErr w:type="spellEnd"/>
                        <w:r w:rsidRPr="005F438C">
                          <w:rPr>
                            <w:color w:val="000000"/>
                          </w:rPr>
                          <w:t xml:space="preserve"> </w:t>
                        </w:r>
                        <w:proofErr w:type="spellStart"/>
                        <w:r w:rsidRPr="005F438C">
                          <w:rPr>
                            <w:color w:val="000000"/>
                          </w:rPr>
                          <w:t>bounding</w:t>
                        </w:r>
                        <w:proofErr w:type="spellEnd"/>
                        <w:r w:rsidRPr="005F438C">
                          <w:rPr>
                            <w:color w:val="000000"/>
                          </w:rPr>
                          <w:t xml:space="preserve"> </w:t>
                        </w:r>
                        <w:proofErr w:type="spellStart"/>
                        <w:r w:rsidRPr="005F438C">
                          <w:rPr>
                            <w:color w:val="000000"/>
                          </w:rPr>
                          <w:t>boxes</w:t>
                        </w:r>
                        <w:proofErr w:type="spellEnd"/>
                      </w:p>
                    </w:txbxContent>
                  </v:textbox>
                </v:oval>
                <v:oval id="Овал 89" o:spid="_x0000_s1049" style="position:absolute;left:38321;top:44121;width:20230;height:6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">
                  <v:stroke joinstyle="miter"/>
                  <v:textbox>
                    <w:txbxContent>
                      <w:p w14:paraId="3D8F48F2" w14:textId="77777777" w:rsidR="00270603" w:rsidRPr="005F438C" w:rsidRDefault="00000000" w:rsidP="00BD67DE">
                        <w:pPr>
                          <w:pStyle w:val="a2"/>
                          <w:jc w:val="center"/>
                          <w:rPr>
                            <w:color w:val="000000"/>
                          </w:rPr>
                        </w:pPr>
                        <w:proofErr w:type="spellStart"/>
                        <w:r w:rsidRPr="005F438C">
                          <w:rPr>
                            <w:color w:val="000000"/>
                          </w:rPr>
                          <w:t>Detect</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centers</w:t>
                        </w:r>
                        <w:proofErr w:type="spellEnd"/>
                      </w:p>
                      <w:p w14:paraId="3CEE31BF" w14:textId="77777777" w:rsidR="00270603" w:rsidRPr="005F438C" w:rsidRDefault="00000000" w:rsidP="00BD67DE">
                        <w:pPr>
                          <w:pStyle w:val="a2"/>
                          <w:jc w:val="center"/>
                          <w:rPr>
                            <w:color w:val="000000"/>
                          </w:rPr>
                        </w:pPr>
                        <w:proofErr w:type="spellStart"/>
                        <w:r w:rsidRPr="005F438C">
                          <w:rPr>
                            <w:color w:val="000000"/>
                          </w:rPr>
                          <w:t>Efficient</w:t>
                        </w:r>
                        <w:proofErr w:type="spellEnd"/>
                        <w:r w:rsidRPr="005F438C">
                          <w:rPr>
                            <w:color w:val="000000"/>
                          </w:rPr>
                          <w:t xml:space="preserve"> </w:t>
                        </w:r>
                        <w:proofErr w:type="spellStart"/>
                        <w:r w:rsidRPr="005F438C">
                          <w:rPr>
                            <w:color w:val="000000"/>
                          </w:rPr>
                          <w:t>end-to-end</w:t>
                        </w:r>
                        <w:proofErr w:type="spellEnd"/>
                      </w:p>
                    </w:txbxContent>
                  </v:textbox>
                </v:oval>
                <v:oval id="Овал 90" o:spid="_x0000_s1050" style="position:absolute;left:40354;top:51725;width:18279;height:8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">
                  <v:stroke joinstyle="miter"/>
                  <v:textbox>
                    <w:txbxContent>
                      <w:p w14:paraId="62F75D9A" w14:textId="77777777" w:rsidR="00270603" w:rsidRPr="005F438C" w:rsidRDefault="00000000" w:rsidP="00BD67DE">
                        <w:pPr>
                          <w:pStyle w:val="a2"/>
                          <w:jc w:val="center"/>
                          <w:rPr>
                            <w:color w:val="000000"/>
                          </w:rPr>
                        </w:pPr>
                        <w:proofErr w:type="spellStart"/>
                        <w:r w:rsidRPr="005F438C">
                          <w:rPr>
                            <w:color w:val="000000"/>
                          </w:rPr>
                          <w:t>Transformer-based</w:t>
                        </w:r>
                        <w:proofErr w:type="spellEnd"/>
                      </w:p>
                      <w:p w14:paraId="46CEBA3B" w14:textId="77777777" w:rsidR="00270603" w:rsidRPr="005F438C" w:rsidRDefault="00000000" w:rsidP="00BD67DE">
                        <w:pPr>
                          <w:pStyle w:val="a2"/>
                          <w:jc w:val="center"/>
                          <w:rPr>
                            <w:color w:val="000000"/>
                          </w:rPr>
                        </w:pPr>
                        <w:proofErr w:type="spellStart"/>
                        <w:r w:rsidRPr="005F438C">
                          <w:rPr>
                            <w:color w:val="000000"/>
                          </w:rPr>
                          <w:t>Set</w:t>
                        </w:r>
                        <w:proofErr w:type="spellEnd"/>
                        <w:r w:rsidRPr="005F438C">
                          <w:rPr>
                            <w:color w:val="000000"/>
                          </w:rPr>
                          <w:t xml:space="preserve"> </w:t>
                        </w:r>
                        <w:proofErr w:type="spellStart"/>
                        <w:r w:rsidRPr="005F438C">
                          <w:rPr>
                            <w:color w:val="000000"/>
                          </w:rPr>
                          <w:t>prediction</w:t>
                        </w:r>
                        <w:proofErr w:type="spellEnd"/>
                      </w:p>
                    </w:txbxContent>
                  </v:textbox>
                </v:oval>
                <v:oval id="Овал 91" o:spid="_x0000_s1051" style="position:absolute;left:35406;top:70649;width:22435;height:7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">
                  <v:stroke joinstyle="miter"/>
                  <v:textbox>
                    <w:txbxContent>
                      <w:p w14:paraId="28B27CAA" w14:textId="77777777" w:rsidR="00270603" w:rsidRPr="005F438C" w:rsidRDefault="00000000" w:rsidP="00BD67DE">
                        <w:pPr>
                          <w:pStyle w:val="a2"/>
                          <w:jc w:val="center"/>
                          <w:rPr>
                            <w:color w:val="000000"/>
                          </w:rPr>
                        </w:pPr>
                        <w:proofErr w:type="spellStart"/>
                        <w:r w:rsidRPr="005F438C">
                          <w:rPr>
                            <w:color w:val="000000"/>
                          </w:rPr>
                          <w:t>Deformable</w:t>
                        </w:r>
                        <w:proofErr w:type="spellEnd"/>
                        <w:r w:rsidRPr="005F438C">
                          <w:rPr>
                            <w:color w:val="000000"/>
                          </w:rPr>
                          <w:t xml:space="preserve"> </w:t>
                        </w:r>
                        <w:proofErr w:type="spellStart"/>
                        <w:r w:rsidRPr="005F438C">
                          <w:rPr>
                            <w:color w:val="000000"/>
                          </w:rPr>
                          <w:t>attention</w:t>
                        </w:r>
                        <w:proofErr w:type="spellEnd"/>
                      </w:p>
                      <w:p w14:paraId="62653EDA" w14:textId="77777777" w:rsidR="00270603" w:rsidRPr="005F438C" w:rsidRDefault="00000000" w:rsidP="00BD67DE">
                        <w:pPr>
                          <w:pStyle w:val="a2"/>
                          <w:jc w:val="center"/>
                          <w:rPr>
                            <w:color w:val="000000"/>
                          </w:rPr>
                        </w:pPr>
                        <w:proofErr w:type="spellStart"/>
                        <w:r w:rsidRPr="005F438C">
                          <w:rPr>
                            <w:color w:val="000000"/>
                          </w:rPr>
                          <w:t>Improved</w:t>
                        </w:r>
                        <w:proofErr w:type="spellEnd"/>
                        <w:r w:rsidRPr="005F438C">
                          <w:rPr>
                            <w:color w:val="000000"/>
                          </w:rPr>
                          <w:t xml:space="preserve"> </w:t>
                        </w:r>
                        <w:proofErr w:type="spellStart"/>
                        <w:r w:rsidRPr="005F438C">
                          <w:rPr>
                            <w:color w:val="000000"/>
                          </w:rPr>
                          <w:t>speed</w:t>
                        </w:r>
                        <w:proofErr w:type="spellEnd"/>
                        <w:r w:rsidRPr="005F438C">
                          <w:rPr>
                            <w:color w:val="000000"/>
                          </w:rPr>
                          <w:t xml:space="preserve"> &amp; </w:t>
                        </w:r>
                        <w:proofErr w:type="spellStart"/>
                        <w:r w:rsidRPr="005F438C">
                          <w:rPr>
                            <w:color w:val="000000"/>
                          </w:rPr>
                          <w:t>small</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detection</w:t>
                        </w:r>
                        <w:proofErr w:type="spellEnd"/>
                      </w:p>
                    </w:txbxContent>
                  </v:textbox>
                </v:oval>
                <v:line id="Пряма сполучна лінія 92" o:spid="_x0000_s1052" style="position:absolute;visibility:visible;mso-wrap-style:square" from="16533,6769" to="29310,14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">
                  <v:stroke endarrow="block" joinstyle="miter"/>
                </v:line>
                <v:line id="Пряма сполучна лінія 93" o:spid="_x0000_s1053" style="position:absolute;visibility:visible;mso-wrap-style:square" from="16533,6769" to="23716,55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uPG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">
                  <v:stroke endarrow="block" joinstyle="miter"/>
                </v:line>
                <v:line id="Пряма сполучна лінія 94" o:spid="_x0000_s1054" style="position:absolute;visibility:visible;mso-wrap-style:square" from="40354,65812" to="46623,70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">
                  <v:stroke endarrow="block" joinstyle="miter"/>
                </v:line>
                <v:line id="Пряма сполучна лінія 95" o:spid="_x0000_s1055" style="position:absolute;visibility:visible;mso-wrap-style:square" from="16533,6769" to="23401,33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">
                  <v:stroke endarrow="block" joinstyle="miter"/>
                </v:line>
                <v:line id="Пряма сполучна лінія 96" o:spid="_x0000_s1056" style="position:absolute;visibility:visible;mso-wrap-style:square" from="16533,6768" to="25431,2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">
                  <v:stroke endarrow="block" joinstyle="miter"/>
                </v:line>
                <v:line id="Пряма сполучна лінія 97" o:spid="_x0000_s1057" style="position:absolute;visibility:visible;mso-wrap-style:square" from="16533,6769" to="29310,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">
                  <v:stroke endarrow="block" joinstyle="miter"/>
                </v:line>
                <v:line id="Пряма сполучна лінія 98" o:spid="_x0000_s1058" style="position:absolute;visibility:visible;mso-wrap-style:square" from="35660,9508" to="36544,10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">
                  <v:stroke endarrow="block" joinstyle="miter"/>
                </v:line>
                <v:line id="Пряма сполучна лінія 99" o:spid="_x0000_s1059" style="position:absolute;visibility:visible;mso-wrap-style:square" from="35660,15877" to="39065,19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">
                  <v:stroke endarrow="block" joinstyle="miter"/>
                </v:line>
                <v:line id="Пряма сполучна лінія 100" o:spid="_x0000_s1060" style="position:absolute;visibility:visible;mso-wrap-style:square" from="35884,24588" to="40552,25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nG3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">
                  <v:stroke endarrow="block" joinstyle="miter"/>
                </v:line>
                <v:line id="Пряма сполучна лінія 101" o:spid="_x0000_s1061" style="position:absolute;visibility:visible;mso-wrap-style:square" from="16533,6769" to="23401,4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">
                  <v:stroke endarrow="block" joinstyle="miter"/>
                </v:line>
                <v:line id="Пряма сполучна лінія 102" o:spid="_x0000_s1062" style="position:absolute;visibility:visible;mso-wrap-style:square" from="36101,42344" to="41284,4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LcM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">
                  <v:stroke endarrow="block" joinstyle="miter"/>
                </v:line>
                <v:line id="Пряма сполучна лінія 103" o:spid="_x0000_s1063" style="position:absolute;visibility:visible;mso-wrap-style:square" from="36101,33995" to="42289,35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">
                  <v:stroke endarrow="block" joinstyle="miter"/>
                </v:line>
                <v:line id="Пряма сполучна лінія 104" o:spid="_x0000_s1064" style="position:absolute;visibility:visible;mso-wrap-style:square" from="36416,55528" to="40354,55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">
                  <v:stroke endarrow="block" joinstyle="miter"/>
                </v:line>
                <v:line id="Пряма сполучна лінія 105" o:spid="_x0000_s1065" style="position:absolute;visibility:visible;mso-wrap-style:square" from="30066,57433" to="39827,61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">
                  <v:stroke endarrow="block" joinstyle="miter"/>
                </v:line>
                <w10:anchorlock/>
              </v:group>
            </w:pict>
          </mc:Fallback>
        </mc:AlternateContent>
      </w:r>
    </w:p>
    <w:p w14:paraId="1BD1CBD0" w14:textId="77777777" w:rsidR="00D7691F" w:rsidRPr="005F438C" w:rsidRDefault="00D7691F" w:rsidP="00D7691F">
      <w:pPr>
        <w:pStyle w:val="aff2"/>
      </w:pPr>
      <w:r w:rsidRPr="005F438C">
        <w:lastRenderedPageBreak/>
        <w:t xml:space="preserve">Рис. 1.2 – Еволюція </w:t>
      </w:r>
      <w:proofErr w:type="spellStart"/>
      <w:r w:rsidRPr="005F438C">
        <w:t>одноетапних</w:t>
      </w:r>
      <w:proofErr w:type="spellEnd"/>
      <w:r w:rsidRPr="005F438C">
        <w:t xml:space="preserve"> методів виявлення об’єктів</w:t>
      </w:r>
    </w:p>
    <w:p w14:paraId="5A84A9A7" w14:textId="77777777" w:rsidR="00CB65DB" w:rsidRPr="005F438C" w:rsidRDefault="00CB65DB" w:rsidP="00CB65DB">
      <w:pPr>
        <w:pStyle w:val="a2"/>
        <w:jc w:val="center"/>
      </w:pPr>
    </w:p>
    <w:p w14:paraId="2E6D4343" w14:textId="77777777" w:rsidR="00592008" w:rsidRPr="005F438C" w:rsidRDefault="00592008" w:rsidP="00592008">
      <w:pPr>
        <w:pStyle w:val="a2"/>
        <w:jc w:val="center"/>
      </w:pPr>
    </w:p>
    <w:p w14:paraId="30BA21C8" w14:textId="77777777" w:rsidR="00D4769E" w:rsidRPr="005F438C" w:rsidRDefault="00000000">
      <w:pPr>
        <w:pStyle w:val="a2"/>
      </w:pPr>
      <w:r w:rsidRPr="005F438C">
        <w:t xml:space="preserve">На рис. 1.3 подано еволюцію двоетапних </w:t>
      </w:r>
      <w:proofErr w:type="spellStart"/>
      <w:r w:rsidRPr="005F438C">
        <w:t>архітектур</w:t>
      </w:r>
      <w:proofErr w:type="spellEnd"/>
      <w:r w:rsidRPr="005F438C">
        <w:t xml:space="preserve"> R-CNN, у яких область пропозицій, згорткові ознаки та пірамідальні представлення використовуються для підвищення точності детектування.</w:t>
      </w:r>
    </w:p>
    <w:p w14:paraId="6FAEB139" w14:textId="77777777" w:rsidR="00270603" w:rsidRPr="005F438C" w:rsidRDefault="00000000" w:rsidP="00E3347B">
      <w:pPr>
        <w:pStyle w:val="a2"/>
      </w:pPr>
      <w:r w:rsidRPr="005F438C">
        <w:rPr>
          <w:noProof/>
        </w:rPr>
        <w:lastRenderedPageBreak/>
        <mc:AlternateContent>
          <mc:Choice Requires="wpc">
            <w:drawing>
              <wp:inline distT="0" distB="0" distL="0" distR="0" wp14:anchorId="6CC33AFD" wp14:editId="69D47899">
                <wp:extent cx="5940425" cy="9180830"/>
                <wp:effectExtent l="0" t="0" r="22225" b="1270"/>
                <wp:docPr id="2048299625" name="Полотно 6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26" name="Овал 65"/>
                        <wps:cNvSpPr/>
                        <wps:spPr>
                          <a:xfrm>
                            <a:off x="1905000" y="25400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0F4CECA" w14:textId="77777777" w:rsidR="00270603" w:rsidRPr="005F438C" w:rsidRDefault="00000000" w:rsidP="00E3347B">
                              <w:pPr>
                                <w:pStyle w:val="a2"/>
                                <w:jc w:val="center"/>
                                <w:rPr>
                                  <w:color w:val="000000"/>
                                  <w:sz w:val="22"/>
                                </w:rPr>
                              </w:pPr>
                              <w:r w:rsidRPr="005F438C">
                                <w:rPr>
                                  <w:color w:val="000000"/>
                                  <w:sz w:val="22"/>
                                </w:rPr>
                                <w:t>R-CNN (2014)</w:t>
                              </w:r>
                            </w:p>
                            <w:p w14:paraId="4AADB8FB"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Region</w:t>
                              </w:r>
                              <w:proofErr w:type="spellEnd"/>
                              <w:r w:rsidRPr="005F438C">
                                <w:rPr>
                                  <w:color w:val="000000"/>
                                  <w:sz w:val="22"/>
                                </w:rPr>
                                <w:t xml:space="preserve"> </w:t>
                              </w:r>
                              <w:proofErr w:type="spellStart"/>
                              <w:r w:rsidRPr="005F438C">
                                <w:rPr>
                                  <w:color w:val="000000"/>
                                  <w:sz w:val="22"/>
                                </w:rPr>
                                <w:t>proposals</w:t>
                              </w:r>
                              <w:proofErr w:type="spellEnd"/>
                            </w:p>
                            <w:p w14:paraId="059E455D" w14:textId="77777777" w:rsidR="00270603" w:rsidRPr="005F438C" w:rsidRDefault="00000000" w:rsidP="00E3347B">
                              <w:pPr>
                                <w:pStyle w:val="a2"/>
                                <w:jc w:val="center"/>
                                <w:rPr>
                                  <w:color w:val="000000"/>
                                  <w:sz w:val="22"/>
                                </w:rPr>
                              </w:pPr>
                              <w:r w:rsidRPr="005F438C">
                                <w:rPr>
                                  <w:color w:val="000000"/>
                                  <w:sz w:val="22"/>
                                </w:rPr>
                                <w:t xml:space="preserve">- CNN </w:t>
                              </w:r>
                              <w:proofErr w:type="spellStart"/>
                              <w:r w:rsidRPr="005F438C">
                                <w:rPr>
                                  <w:color w:val="000000"/>
                                  <w:sz w:val="22"/>
                                </w:rPr>
                                <w:t>features</w:t>
                              </w:r>
                              <w:proofErr w:type="spellEnd"/>
                            </w:p>
                            <w:p w14:paraId="23D7A700" w14:textId="77777777" w:rsidR="00270603" w:rsidRPr="005F438C" w:rsidRDefault="00000000" w:rsidP="00E3347B">
                              <w:pPr>
                                <w:pStyle w:val="a2"/>
                                <w:jc w:val="center"/>
                                <w:rPr>
                                  <w:color w:val="000000"/>
                                  <w:sz w:val="22"/>
                                </w:rPr>
                              </w:pPr>
                              <w:r w:rsidRPr="005F438C">
                                <w:rPr>
                                  <w:color w:val="000000"/>
                                  <w:sz w:val="22"/>
                                </w:rPr>
                                <w:t xml:space="preserve">- SVM </w:t>
                              </w:r>
                              <w:proofErr w:type="spellStart"/>
                              <w:r w:rsidRPr="005F438C">
                                <w:rPr>
                                  <w:color w:val="000000"/>
                                  <w:sz w:val="22"/>
                                </w:rPr>
                                <w:t>classification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7" name="Овал 66"/>
                        <wps:cNvSpPr/>
                        <wps:spPr>
                          <a:xfrm>
                            <a:off x="1905000" y="177800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89455D5" w14:textId="77777777" w:rsidR="00270603" w:rsidRPr="005F438C" w:rsidRDefault="00000000" w:rsidP="00E3347B">
                              <w:pPr>
                                <w:pStyle w:val="a2"/>
                                <w:jc w:val="center"/>
                                <w:rPr>
                                  <w:color w:val="000000"/>
                                  <w:sz w:val="22"/>
                                </w:rPr>
                              </w:pPr>
                              <w:proofErr w:type="spellStart"/>
                              <w:r w:rsidRPr="005F438C">
                                <w:rPr>
                                  <w:color w:val="000000"/>
                                  <w:sz w:val="22"/>
                                </w:rPr>
                                <w:t>SPPNet</w:t>
                              </w:r>
                              <w:proofErr w:type="spellEnd"/>
                              <w:r w:rsidRPr="005F438C">
                                <w:rPr>
                                  <w:color w:val="000000"/>
                                  <w:sz w:val="22"/>
                                </w:rPr>
                                <w:t xml:space="preserve"> (2014)</w:t>
                              </w:r>
                            </w:p>
                            <w:p w14:paraId="7DADA504"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Spatial</w:t>
                              </w:r>
                              <w:proofErr w:type="spellEnd"/>
                              <w:r w:rsidRPr="005F438C">
                                <w:rPr>
                                  <w:color w:val="000000"/>
                                  <w:sz w:val="22"/>
                                </w:rPr>
                                <w:t xml:space="preserve"> </w:t>
                              </w:r>
                              <w:proofErr w:type="spellStart"/>
                              <w:r w:rsidRPr="005F438C">
                                <w:rPr>
                                  <w:color w:val="000000"/>
                                  <w:sz w:val="22"/>
                                </w:rPr>
                                <w:t>pyramid</w:t>
                              </w:r>
                              <w:proofErr w:type="spellEnd"/>
                              <w:r w:rsidRPr="005F438C">
                                <w:rPr>
                                  <w:color w:val="000000"/>
                                  <w:sz w:val="22"/>
                                </w:rPr>
                                <w:t xml:space="preserve"> </w:t>
                              </w:r>
                              <w:proofErr w:type="spellStart"/>
                              <w:r w:rsidRPr="005F438C">
                                <w:rPr>
                                  <w:color w:val="000000"/>
                                  <w:sz w:val="22"/>
                                </w:rPr>
                                <w:t>pooling</w:t>
                              </w:r>
                              <w:proofErr w:type="spellEnd"/>
                            </w:p>
                            <w:p w14:paraId="09A08617"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Avoids</w:t>
                              </w:r>
                              <w:proofErr w:type="spellEnd"/>
                              <w:r w:rsidRPr="005F438C">
                                <w:rPr>
                                  <w:color w:val="000000"/>
                                  <w:sz w:val="22"/>
                                </w:rPr>
                                <w:t xml:space="preserve"> </w:t>
                              </w:r>
                              <w:proofErr w:type="spellStart"/>
                              <w:r w:rsidRPr="005F438C">
                                <w:rPr>
                                  <w:color w:val="000000"/>
                                  <w:sz w:val="22"/>
                                </w:rPr>
                                <w:t>image</w:t>
                              </w:r>
                              <w:proofErr w:type="spellEnd"/>
                              <w:r w:rsidRPr="005F438C">
                                <w:rPr>
                                  <w:color w:val="000000"/>
                                  <w:sz w:val="22"/>
                                </w:rPr>
                                <w:t xml:space="preserve"> </w:t>
                              </w:r>
                              <w:proofErr w:type="spellStart"/>
                              <w:r w:rsidRPr="005F438C">
                                <w:rPr>
                                  <w:color w:val="000000"/>
                                  <w:sz w:val="22"/>
                                </w:rPr>
                                <w:t>resizing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8" name="Овал 67"/>
                        <wps:cNvSpPr/>
                        <wps:spPr>
                          <a:xfrm>
                            <a:off x="987425" y="3302000"/>
                            <a:ext cx="4953000" cy="1016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FD5F730" w14:textId="77777777" w:rsidR="00270603" w:rsidRPr="005F438C" w:rsidRDefault="00000000" w:rsidP="00E3347B">
                              <w:pPr>
                                <w:pStyle w:val="a2"/>
                                <w:jc w:val="center"/>
                                <w:rPr>
                                  <w:color w:val="000000"/>
                                  <w:sz w:val="22"/>
                                </w:rPr>
                              </w:pPr>
                              <w:proofErr w:type="spellStart"/>
                              <w:r w:rsidRPr="005F438C">
                                <w:rPr>
                                  <w:color w:val="000000"/>
                                  <w:sz w:val="22"/>
                                </w:rPr>
                                <w:t>Fast</w:t>
                              </w:r>
                              <w:proofErr w:type="spellEnd"/>
                              <w:r w:rsidRPr="005F438C">
                                <w:rPr>
                                  <w:color w:val="000000"/>
                                  <w:sz w:val="22"/>
                                </w:rPr>
                                <w:t xml:space="preserve"> R-CNN (2015)</w:t>
                              </w:r>
                            </w:p>
                            <w:p w14:paraId="2E78E872"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Unified</w:t>
                              </w:r>
                              <w:proofErr w:type="spellEnd"/>
                              <w:r w:rsidRPr="005F438C">
                                <w:rPr>
                                  <w:color w:val="000000"/>
                                  <w:sz w:val="22"/>
                                </w:rPr>
                                <w:t xml:space="preserve"> </w:t>
                              </w:r>
                              <w:proofErr w:type="spellStart"/>
                              <w:r w:rsidRPr="005F438C">
                                <w:rPr>
                                  <w:color w:val="000000"/>
                                  <w:sz w:val="22"/>
                                </w:rPr>
                                <w:t>detection</w:t>
                              </w:r>
                              <w:proofErr w:type="spellEnd"/>
                              <w:r w:rsidRPr="005F438C">
                                <w:rPr>
                                  <w:color w:val="000000"/>
                                  <w:sz w:val="22"/>
                                </w:rPr>
                                <w:t xml:space="preserve"> &amp; </w:t>
                              </w:r>
                              <w:proofErr w:type="spellStart"/>
                              <w:r w:rsidRPr="005F438C">
                                <w:rPr>
                                  <w:color w:val="000000"/>
                                  <w:sz w:val="22"/>
                                </w:rPr>
                                <w:t>bounding</w:t>
                              </w:r>
                              <w:proofErr w:type="spellEnd"/>
                              <w:r w:rsidRPr="005F438C">
                                <w:rPr>
                                  <w:color w:val="000000"/>
                                  <w:sz w:val="22"/>
                                </w:rPr>
                                <w:t xml:space="preserve"> </w:t>
                              </w:r>
                              <w:proofErr w:type="spellStart"/>
                              <w:r w:rsidRPr="005F438C">
                                <w:rPr>
                                  <w:color w:val="000000"/>
                                  <w:sz w:val="22"/>
                                </w:rPr>
                                <w:t>box</w:t>
                              </w:r>
                              <w:proofErr w:type="spellEnd"/>
                              <w:r w:rsidRPr="005F438C">
                                <w:rPr>
                                  <w:color w:val="000000"/>
                                  <w:sz w:val="22"/>
                                </w:rPr>
                                <w:t xml:space="preserve"> </w:t>
                              </w:r>
                              <w:proofErr w:type="spellStart"/>
                              <w:r w:rsidRPr="005F438C">
                                <w:rPr>
                                  <w:color w:val="000000"/>
                                  <w:sz w:val="22"/>
                                </w:rPr>
                                <w:t>regression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9" name="Овал 68"/>
                        <wps:cNvSpPr/>
                        <wps:spPr>
                          <a:xfrm>
                            <a:off x="1778000" y="4572000"/>
                            <a:ext cx="3429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C7043C3" w14:textId="77777777" w:rsidR="00270603" w:rsidRPr="005F438C" w:rsidRDefault="00000000" w:rsidP="00E3347B">
                              <w:pPr>
                                <w:pStyle w:val="a2"/>
                                <w:jc w:val="center"/>
                                <w:rPr>
                                  <w:color w:val="000000"/>
                                  <w:sz w:val="22"/>
                                </w:rPr>
                              </w:pPr>
                              <w:proofErr w:type="spellStart"/>
                              <w:r w:rsidRPr="005F438C">
                                <w:rPr>
                                  <w:color w:val="000000"/>
                                  <w:sz w:val="22"/>
                                </w:rPr>
                                <w:t>Faster</w:t>
                              </w:r>
                              <w:proofErr w:type="spellEnd"/>
                              <w:r w:rsidRPr="005F438C">
                                <w:rPr>
                                  <w:color w:val="000000"/>
                                  <w:sz w:val="22"/>
                                </w:rPr>
                                <w:t xml:space="preserve"> R-CNN (2015)</w:t>
                              </w:r>
                            </w:p>
                            <w:p w14:paraId="39E46F86"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Region</w:t>
                              </w:r>
                              <w:proofErr w:type="spellEnd"/>
                              <w:r w:rsidRPr="005F438C">
                                <w:rPr>
                                  <w:color w:val="000000"/>
                                  <w:sz w:val="22"/>
                                </w:rPr>
                                <w:t xml:space="preserve"> </w:t>
                              </w:r>
                              <w:proofErr w:type="spellStart"/>
                              <w:r w:rsidRPr="005F438C">
                                <w:rPr>
                                  <w:color w:val="000000"/>
                                  <w:sz w:val="22"/>
                                </w:rPr>
                                <w:t>Proposal</w:t>
                              </w:r>
                              <w:proofErr w:type="spellEnd"/>
                              <w:r w:rsidRPr="005F438C">
                                <w:rPr>
                                  <w:color w:val="000000"/>
                                  <w:sz w:val="22"/>
                                </w:rPr>
                                <w:t xml:space="preserve"> </w:t>
                              </w:r>
                              <w:proofErr w:type="spellStart"/>
                              <w:r w:rsidRPr="005F438C">
                                <w:rPr>
                                  <w:color w:val="000000"/>
                                  <w:sz w:val="22"/>
                                </w:rPr>
                                <w:t>Network</w:t>
                              </w:r>
                              <w:proofErr w:type="spellEnd"/>
                              <w:r w:rsidRPr="005F438C">
                                <w:rPr>
                                  <w:color w:val="000000"/>
                                  <w:sz w:val="22"/>
                                </w:rPr>
                                <w:t xml:space="preserve"> (RPN)</w:t>
                              </w:r>
                            </w:p>
                            <w:p w14:paraId="0B973FCD"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End-to-end</w:t>
                              </w:r>
                              <w:proofErr w:type="spellEnd"/>
                              <w:r w:rsidRPr="005F438C">
                                <w:rPr>
                                  <w:color w:val="000000"/>
                                  <w:sz w:val="22"/>
                                </w:rPr>
                                <w:t xml:space="preserve"> </w:t>
                              </w:r>
                              <w:proofErr w:type="spellStart"/>
                              <w:r w:rsidRPr="005F438C">
                                <w:rPr>
                                  <w:color w:val="000000"/>
                                  <w:sz w:val="22"/>
                                </w:rPr>
                                <w:t>training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0" name="Овал 69"/>
                        <wps:cNvSpPr/>
                        <wps:spPr>
                          <a:xfrm>
                            <a:off x="987425" y="6096000"/>
                            <a:ext cx="4953000" cy="1016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DDDABD1" w14:textId="77777777" w:rsidR="00270603" w:rsidRPr="005F438C" w:rsidRDefault="00000000" w:rsidP="00E3347B">
                              <w:pPr>
                                <w:pStyle w:val="a2"/>
                                <w:jc w:val="center"/>
                                <w:rPr>
                                  <w:color w:val="000000"/>
                                  <w:sz w:val="22"/>
                                </w:rPr>
                              </w:pPr>
                              <w:r w:rsidRPr="005F438C">
                                <w:rPr>
                                  <w:color w:val="000000"/>
                                  <w:sz w:val="22"/>
                                </w:rPr>
                                <w:t xml:space="preserve">R-FCN (2016), </w:t>
                              </w:r>
                              <w:proofErr w:type="spellStart"/>
                              <w:r w:rsidRPr="005F438C">
                                <w:rPr>
                                  <w:color w:val="000000"/>
                                  <w:sz w:val="22"/>
                                </w:rPr>
                                <w:t>Light</w:t>
                              </w:r>
                              <w:proofErr w:type="spellEnd"/>
                              <w:r w:rsidRPr="005F438C">
                                <w:rPr>
                                  <w:color w:val="000000"/>
                                  <w:sz w:val="22"/>
                                </w:rPr>
                                <w:t xml:space="preserve"> </w:t>
                              </w:r>
                              <w:proofErr w:type="spellStart"/>
                              <w:r w:rsidRPr="005F438C">
                                <w:rPr>
                                  <w:color w:val="000000"/>
                                  <w:sz w:val="22"/>
                                </w:rPr>
                                <w:t>Head</w:t>
                              </w:r>
                              <w:proofErr w:type="spellEnd"/>
                              <w:r w:rsidRPr="005F438C">
                                <w:rPr>
                                  <w:color w:val="000000"/>
                                  <w:sz w:val="22"/>
                                </w:rPr>
                                <w:t xml:space="preserve"> R-CNN (2017)</w:t>
                              </w:r>
                            </w:p>
                            <w:p w14:paraId="2C153689"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Faster</w:t>
                              </w:r>
                              <w:proofErr w:type="spellEnd"/>
                              <w:r w:rsidRPr="005F438C">
                                <w:rPr>
                                  <w:color w:val="000000"/>
                                  <w:sz w:val="22"/>
                                </w:rPr>
                                <w:t xml:space="preserve"> </w:t>
                              </w:r>
                              <w:proofErr w:type="spellStart"/>
                              <w:r w:rsidRPr="005F438C">
                                <w:rPr>
                                  <w:color w:val="000000"/>
                                  <w:sz w:val="22"/>
                                </w:rPr>
                                <w:t>and</w:t>
                              </w:r>
                              <w:proofErr w:type="spellEnd"/>
                              <w:r w:rsidRPr="005F438C">
                                <w:rPr>
                                  <w:color w:val="000000"/>
                                  <w:sz w:val="22"/>
                                </w:rPr>
                                <w:t xml:space="preserve"> </w:t>
                              </w:r>
                              <w:proofErr w:type="spellStart"/>
                              <w:r w:rsidRPr="005F438C">
                                <w:rPr>
                                  <w:color w:val="000000"/>
                                  <w:sz w:val="22"/>
                                </w:rPr>
                                <w:t>lightweight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1" name="Овал 70"/>
                        <wps:cNvSpPr/>
                        <wps:spPr>
                          <a:xfrm>
                            <a:off x="1905000" y="736600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8B74648" w14:textId="77777777" w:rsidR="00270603" w:rsidRPr="005F438C" w:rsidRDefault="00000000" w:rsidP="00E3347B">
                              <w:pPr>
                                <w:pStyle w:val="a2"/>
                                <w:jc w:val="center"/>
                                <w:rPr>
                                  <w:color w:val="000000"/>
                                  <w:sz w:val="22"/>
                                </w:rPr>
                              </w:pPr>
                              <w:r w:rsidRPr="005F438C">
                                <w:rPr>
                                  <w:color w:val="000000"/>
                                  <w:sz w:val="22"/>
                                </w:rPr>
                                <w:t>FPN (2017)</w:t>
                              </w:r>
                            </w:p>
                            <w:p w14:paraId="2A103AAF"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Feature</w:t>
                              </w:r>
                              <w:proofErr w:type="spellEnd"/>
                              <w:r w:rsidRPr="005F438C">
                                <w:rPr>
                                  <w:color w:val="000000"/>
                                  <w:sz w:val="22"/>
                                </w:rPr>
                                <w:t xml:space="preserve"> </w:t>
                              </w:r>
                              <w:proofErr w:type="spellStart"/>
                              <w:r w:rsidRPr="005F438C">
                                <w:rPr>
                                  <w:color w:val="000000"/>
                                  <w:sz w:val="22"/>
                                </w:rPr>
                                <w:t>Pyramid</w:t>
                              </w:r>
                              <w:proofErr w:type="spellEnd"/>
                              <w:r w:rsidRPr="005F438C">
                                <w:rPr>
                                  <w:color w:val="000000"/>
                                  <w:sz w:val="22"/>
                                </w:rPr>
                                <w:t xml:space="preserve"> </w:t>
                              </w:r>
                              <w:proofErr w:type="spellStart"/>
                              <w:r w:rsidRPr="005F438C">
                                <w:rPr>
                                  <w:color w:val="000000"/>
                                  <w:sz w:val="22"/>
                                </w:rPr>
                                <w:t>Network</w:t>
                              </w:r>
                              <w:proofErr w:type="spellEnd"/>
                            </w:p>
                            <w:p w14:paraId="4BA80F3C"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Multi-scale</w:t>
                              </w:r>
                              <w:proofErr w:type="spellEnd"/>
                              <w:r w:rsidRPr="005F438C">
                                <w:rPr>
                                  <w:color w:val="000000"/>
                                  <w:sz w:val="22"/>
                                </w:rPr>
                                <w:t xml:space="preserve"> </w:t>
                              </w:r>
                              <w:proofErr w:type="spellStart"/>
                              <w:r w:rsidRPr="005F438C">
                                <w:rPr>
                                  <w:color w:val="000000"/>
                                  <w:sz w:val="22"/>
                                </w:rPr>
                                <w:t>semantic</w:t>
                              </w:r>
                              <w:proofErr w:type="spellEnd"/>
                              <w:r w:rsidRPr="005F438C">
                                <w:rPr>
                                  <w:color w:val="000000"/>
                                  <w:sz w:val="22"/>
                                </w:rPr>
                                <w:t xml:space="preserve"> </w:t>
                              </w:r>
                              <w:proofErr w:type="spellStart"/>
                              <w:r w:rsidRPr="005F438C">
                                <w:rPr>
                                  <w:color w:val="000000"/>
                                  <w:sz w:val="22"/>
                                </w:rPr>
                                <w:t>maps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2" name="Пряма сполучна лінія 71"/>
                        <wps:cNvCnPr/>
                        <wps:spPr>
                          <a:xfrm>
                            <a:off x="3492500" y="1524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3" name="Пряма сполучна лінія 72"/>
                        <wps:cNvCnPr/>
                        <wps:spPr>
                          <a:xfrm>
                            <a:off x="3492500" y="3048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4" name="Пряма сполучна лінія 73"/>
                        <wps:cNvCnPr/>
                        <wps:spPr>
                          <a:xfrm>
                            <a:off x="3492500" y="4318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5" name="Пряма сполучна лінія 74"/>
                        <wps:cNvCnPr/>
                        <wps:spPr>
                          <a:xfrm>
                            <a:off x="3492500" y="5842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6" name="Пряма сполучна лінія 75"/>
                        <wps:cNvCnPr/>
                        <wps:spPr>
                          <a:xfrm>
                            <a:off x="3492500" y="7112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CC33AFD" id="Полотно 64" o:spid="_x0000_s1066" editas="canvas" style="width:467.75pt;height:722.9pt;mso-position-horizontal-relative:char;mso-position-vertical-relative:line" coordsize="59404,91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">
                <v:shape id="_x0000_s1067" type="#_x0000_t75" style="position:absolute;width:59404;height:91808;visibility:visible;mso-wrap-style:square" filled="t">
                  <v:fill o:detectmouseclick="t"/>
                  <v:path o:connecttype="none"/>
                </v:shape>
                <v:oval id="Овал 65" o:spid="_x0000_s1068" style="position:absolute;left:19050;top:254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" filled="f" fillcolor="#156082 [3204]" strokeweight="1pt">
                  <v:stroke joinstyle="miter"/>
                  <v:textbox>
                    <w:txbxContent>
                      <w:p w14:paraId="00F4CECA" w14:textId="77777777" w:rsidR="00270603" w:rsidRPr="005F438C" w:rsidRDefault="00000000" w:rsidP="00E3347B">
                        <w:pPr>
                          <w:pStyle w:val="a2"/>
                          <w:jc w:val="center"/>
                          <w:rPr>
                            <w:color w:val="000000"/>
                            <w:sz w:val="22"/>
                          </w:rPr>
                        </w:pPr>
                        <w:r w:rsidRPr="005F438C">
                          <w:rPr>
                            <w:color w:val="000000"/>
                            <w:sz w:val="22"/>
                          </w:rPr>
                          <w:t>R-CNN (2014)</w:t>
                        </w:r>
                      </w:p>
                      <w:p w14:paraId="4AADB8FB"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Region</w:t>
                        </w:r>
                        <w:proofErr w:type="spellEnd"/>
                        <w:r w:rsidRPr="005F438C">
                          <w:rPr>
                            <w:color w:val="000000"/>
                            <w:sz w:val="22"/>
                          </w:rPr>
                          <w:t xml:space="preserve"> </w:t>
                        </w:r>
                        <w:proofErr w:type="spellStart"/>
                        <w:r w:rsidRPr="005F438C">
                          <w:rPr>
                            <w:color w:val="000000"/>
                            <w:sz w:val="22"/>
                          </w:rPr>
                          <w:t>proposals</w:t>
                        </w:r>
                        <w:proofErr w:type="spellEnd"/>
                      </w:p>
                      <w:p w14:paraId="059E455D" w14:textId="77777777" w:rsidR="00270603" w:rsidRPr="005F438C" w:rsidRDefault="00000000" w:rsidP="00E3347B">
                        <w:pPr>
                          <w:pStyle w:val="a2"/>
                          <w:jc w:val="center"/>
                          <w:rPr>
                            <w:color w:val="000000"/>
                            <w:sz w:val="22"/>
                          </w:rPr>
                        </w:pPr>
                        <w:r w:rsidRPr="005F438C">
                          <w:rPr>
                            <w:color w:val="000000"/>
                            <w:sz w:val="22"/>
                          </w:rPr>
                          <w:t xml:space="preserve">- CNN </w:t>
                        </w:r>
                        <w:proofErr w:type="spellStart"/>
                        <w:r w:rsidRPr="005F438C">
                          <w:rPr>
                            <w:color w:val="000000"/>
                            <w:sz w:val="22"/>
                          </w:rPr>
                          <w:t>features</w:t>
                        </w:r>
                        <w:proofErr w:type="spellEnd"/>
                      </w:p>
                      <w:p w14:paraId="23D7A700" w14:textId="77777777" w:rsidR="00270603" w:rsidRPr="005F438C" w:rsidRDefault="00000000" w:rsidP="00E3347B">
                        <w:pPr>
                          <w:pStyle w:val="a2"/>
                          <w:jc w:val="center"/>
                          <w:rPr>
                            <w:color w:val="000000"/>
                            <w:sz w:val="22"/>
                          </w:rPr>
                        </w:pPr>
                        <w:r w:rsidRPr="005F438C">
                          <w:rPr>
                            <w:color w:val="000000"/>
                            <w:sz w:val="22"/>
                          </w:rPr>
                          <w:t xml:space="preserve">- SVM </w:t>
                        </w:r>
                        <w:proofErr w:type="spellStart"/>
                        <w:r w:rsidRPr="005F438C">
                          <w:rPr>
                            <w:color w:val="000000"/>
                            <w:sz w:val="22"/>
                          </w:rPr>
                          <w:t>classification</w:t>
                        </w:r>
                        <w:proofErr w:type="spellEnd"/>
                      </w:p>
                    </w:txbxContent>
                  </v:textbox>
                </v:oval>
                <v:oval id="Овал 66" o:spid="_x0000_s1069" style="position:absolute;left:19050;top:1778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" filled="f" fillcolor="#156082 [3204]" strokeweight="1pt">
                  <v:stroke joinstyle="miter"/>
                  <v:textbox>
                    <w:txbxContent>
                      <w:p w14:paraId="489455D5" w14:textId="77777777" w:rsidR="00270603" w:rsidRPr="005F438C" w:rsidRDefault="00000000" w:rsidP="00E3347B">
                        <w:pPr>
                          <w:pStyle w:val="a2"/>
                          <w:jc w:val="center"/>
                          <w:rPr>
                            <w:color w:val="000000"/>
                            <w:sz w:val="22"/>
                          </w:rPr>
                        </w:pPr>
                        <w:proofErr w:type="spellStart"/>
                        <w:r w:rsidRPr="005F438C">
                          <w:rPr>
                            <w:color w:val="000000"/>
                            <w:sz w:val="22"/>
                          </w:rPr>
                          <w:t>SPPNet</w:t>
                        </w:r>
                        <w:proofErr w:type="spellEnd"/>
                        <w:r w:rsidRPr="005F438C">
                          <w:rPr>
                            <w:color w:val="000000"/>
                            <w:sz w:val="22"/>
                          </w:rPr>
                          <w:t xml:space="preserve"> (2014)</w:t>
                        </w:r>
                      </w:p>
                      <w:p w14:paraId="7DADA504"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Spatial</w:t>
                        </w:r>
                        <w:proofErr w:type="spellEnd"/>
                        <w:r w:rsidRPr="005F438C">
                          <w:rPr>
                            <w:color w:val="000000"/>
                            <w:sz w:val="22"/>
                          </w:rPr>
                          <w:t xml:space="preserve"> </w:t>
                        </w:r>
                        <w:proofErr w:type="spellStart"/>
                        <w:r w:rsidRPr="005F438C">
                          <w:rPr>
                            <w:color w:val="000000"/>
                            <w:sz w:val="22"/>
                          </w:rPr>
                          <w:t>pyramid</w:t>
                        </w:r>
                        <w:proofErr w:type="spellEnd"/>
                        <w:r w:rsidRPr="005F438C">
                          <w:rPr>
                            <w:color w:val="000000"/>
                            <w:sz w:val="22"/>
                          </w:rPr>
                          <w:t xml:space="preserve"> </w:t>
                        </w:r>
                        <w:proofErr w:type="spellStart"/>
                        <w:r w:rsidRPr="005F438C">
                          <w:rPr>
                            <w:color w:val="000000"/>
                            <w:sz w:val="22"/>
                          </w:rPr>
                          <w:t>pooling</w:t>
                        </w:r>
                        <w:proofErr w:type="spellEnd"/>
                      </w:p>
                      <w:p w14:paraId="09A08617"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Avoids</w:t>
                        </w:r>
                        <w:proofErr w:type="spellEnd"/>
                        <w:r w:rsidRPr="005F438C">
                          <w:rPr>
                            <w:color w:val="000000"/>
                            <w:sz w:val="22"/>
                          </w:rPr>
                          <w:t xml:space="preserve"> </w:t>
                        </w:r>
                        <w:proofErr w:type="spellStart"/>
                        <w:r w:rsidRPr="005F438C">
                          <w:rPr>
                            <w:color w:val="000000"/>
                            <w:sz w:val="22"/>
                          </w:rPr>
                          <w:t>image</w:t>
                        </w:r>
                        <w:proofErr w:type="spellEnd"/>
                        <w:r w:rsidRPr="005F438C">
                          <w:rPr>
                            <w:color w:val="000000"/>
                            <w:sz w:val="22"/>
                          </w:rPr>
                          <w:t xml:space="preserve"> </w:t>
                        </w:r>
                        <w:proofErr w:type="spellStart"/>
                        <w:r w:rsidRPr="005F438C">
                          <w:rPr>
                            <w:color w:val="000000"/>
                            <w:sz w:val="22"/>
                          </w:rPr>
                          <w:t>resizing</w:t>
                        </w:r>
                        <w:proofErr w:type="spellEnd"/>
                      </w:p>
                    </w:txbxContent>
                  </v:textbox>
                </v:oval>
                <v:oval id="Овал 67" o:spid="_x0000_s1070" style="position:absolute;left:9874;top:33020;width:4953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" filled="f" fillcolor="#156082 [3204]" strokeweight="1pt">
                  <v:stroke joinstyle="miter"/>
                  <v:textbox>
                    <w:txbxContent>
                      <w:p w14:paraId="5FD5F730" w14:textId="77777777" w:rsidR="00270603" w:rsidRPr="005F438C" w:rsidRDefault="00000000" w:rsidP="00E3347B">
                        <w:pPr>
                          <w:pStyle w:val="a2"/>
                          <w:jc w:val="center"/>
                          <w:rPr>
                            <w:color w:val="000000"/>
                            <w:sz w:val="22"/>
                          </w:rPr>
                        </w:pPr>
                        <w:proofErr w:type="spellStart"/>
                        <w:r w:rsidRPr="005F438C">
                          <w:rPr>
                            <w:color w:val="000000"/>
                            <w:sz w:val="22"/>
                          </w:rPr>
                          <w:t>Fast</w:t>
                        </w:r>
                        <w:proofErr w:type="spellEnd"/>
                        <w:r w:rsidRPr="005F438C">
                          <w:rPr>
                            <w:color w:val="000000"/>
                            <w:sz w:val="22"/>
                          </w:rPr>
                          <w:t xml:space="preserve"> R-CNN (2015)</w:t>
                        </w:r>
                      </w:p>
                      <w:p w14:paraId="2E78E872"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Unified</w:t>
                        </w:r>
                        <w:proofErr w:type="spellEnd"/>
                        <w:r w:rsidRPr="005F438C">
                          <w:rPr>
                            <w:color w:val="000000"/>
                            <w:sz w:val="22"/>
                          </w:rPr>
                          <w:t xml:space="preserve"> </w:t>
                        </w:r>
                        <w:proofErr w:type="spellStart"/>
                        <w:r w:rsidRPr="005F438C">
                          <w:rPr>
                            <w:color w:val="000000"/>
                            <w:sz w:val="22"/>
                          </w:rPr>
                          <w:t>detection</w:t>
                        </w:r>
                        <w:proofErr w:type="spellEnd"/>
                        <w:r w:rsidRPr="005F438C">
                          <w:rPr>
                            <w:color w:val="000000"/>
                            <w:sz w:val="22"/>
                          </w:rPr>
                          <w:t xml:space="preserve"> &amp; </w:t>
                        </w:r>
                        <w:proofErr w:type="spellStart"/>
                        <w:r w:rsidRPr="005F438C">
                          <w:rPr>
                            <w:color w:val="000000"/>
                            <w:sz w:val="22"/>
                          </w:rPr>
                          <w:t>bounding</w:t>
                        </w:r>
                        <w:proofErr w:type="spellEnd"/>
                        <w:r w:rsidRPr="005F438C">
                          <w:rPr>
                            <w:color w:val="000000"/>
                            <w:sz w:val="22"/>
                          </w:rPr>
                          <w:t xml:space="preserve"> </w:t>
                        </w:r>
                        <w:proofErr w:type="spellStart"/>
                        <w:r w:rsidRPr="005F438C">
                          <w:rPr>
                            <w:color w:val="000000"/>
                            <w:sz w:val="22"/>
                          </w:rPr>
                          <w:t>box</w:t>
                        </w:r>
                        <w:proofErr w:type="spellEnd"/>
                        <w:r w:rsidRPr="005F438C">
                          <w:rPr>
                            <w:color w:val="000000"/>
                            <w:sz w:val="22"/>
                          </w:rPr>
                          <w:t xml:space="preserve"> </w:t>
                        </w:r>
                        <w:proofErr w:type="spellStart"/>
                        <w:r w:rsidRPr="005F438C">
                          <w:rPr>
                            <w:color w:val="000000"/>
                            <w:sz w:val="22"/>
                          </w:rPr>
                          <w:t>regression</w:t>
                        </w:r>
                        <w:proofErr w:type="spellEnd"/>
                      </w:p>
                    </w:txbxContent>
                  </v:textbox>
                </v:oval>
                <v:oval id="Овал 68" o:spid="_x0000_s1071" style="position:absolute;left:17780;top:45720;width:3429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" filled="f" fillcolor="#156082 [3204]" strokeweight="1pt">
                  <v:stroke joinstyle="miter"/>
                  <v:textbox>
                    <w:txbxContent>
                      <w:p w14:paraId="3C7043C3" w14:textId="77777777" w:rsidR="00270603" w:rsidRPr="005F438C" w:rsidRDefault="00000000" w:rsidP="00E3347B">
                        <w:pPr>
                          <w:pStyle w:val="a2"/>
                          <w:jc w:val="center"/>
                          <w:rPr>
                            <w:color w:val="000000"/>
                            <w:sz w:val="22"/>
                          </w:rPr>
                        </w:pPr>
                        <w:proofErr w:type="spellStart"/>
                        <w:r w:rsidRPr="005F438C">
                          <w:rPr>
                            <w:color w:val="000000"/>
                            <w:sz w:val="22"/>
                          </w:rPr>
                          <w:t>Faster</w:t>
                        </w:r>
                        <w:proofErr w:type="spellEnd"/>
                        <w:r w:rsidRPr="005F438C">
                          <w:rPr>
                            <w:color w:val="000000"/>
                            <w:sz w:val="22"/>
                          </w:rPr>
                          <w:t xml:space="preserve"> R-CNN (2015)</w:t>
                        </w:r>
                      </w:p>
                      <w:p w14:paraId="39E46F86"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Region</w:t>
                        </w:r>
                        <w:proofErr w:type="spellEnd"/>
                        <w:r w:rsidRPr="005F438C">
                          <w:rPr>
                            <w:color w:val="000000"/>
                            <w:sz w:val="22"/>
                          </w:rPr>
                          <w:t xml:space="preserve"> </w:t>
                        </w:r>
                        <w:proofErr w:type="spellStart"/>
                        <w:r w:rsidRPr="005F438C">
                          <w:rPr>
                            <w:color w:val="000000"/>
                            <w:sz w:val="22"/>
                          </w:rPr>
                          <w:t>Proposal</w:t>
                        </w:r>
                        <w:proofErr w:type="spellEnd"/>
                        <w:r w:rsidRPr="005F438C">
                          <w:rPr>
                            <w:color w:val="000000"/>
                            <w:sz w:val="22"/>
                          </w:rPr>
                          <w:t xml:space="preserve"> </w:t>
                        </w:r>
                        <w:proofErr w:type="spellStart"/>
                        <w:r w:rsidRPr="005F438C">
                          <w:rPr>
                            <w:color w:val="000000"/>
                            <w:sz w:val="22"/>
                          </w:rPr>
                          <w:t>Network</w:t>
                        </w:r>
                        <w:proofErr w:type="spellEnd"/>
                        <w:r w:rsidRPr="005F438C">
                          <w:rPr>
                            <w:color w:val="000000"/>
                            <w:sz w:val="22"/>
                          </w:rPr>
                          <w:t xml:space="preserve"> (RPN)</w:t>
                        </w:r>
                      </w:p>
                      <w:p w14:paraId="0B973FCD"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End-to-end</w:t>
                        </w:r>
                        <w:proofErr w:type="spellEnd"/>
                        <w:r w:rsidRPr="005F438C">
                          <w:rPr>
                            <w:color w:val="000000"/>
                            <w:sz w:val="22"/>
                          </w:rPr>
                          <w:t xml:space="preserve"> </w:t>
                        </w:r>
                        <w:proofErr w:type="spellStart"/>
                        <w:r w:rsidRPr="005F438C">
                          <w:rPr>
                            <w:color w:val="000000"/>
                            <w:sz w:val="22"/>
                          </w:rPr>
                          <w:t>training</w:t>
                        </w:r>
                        <w:proofErr w:type="spellEnd"/>
                      </w:p>
                    </w:txbxContent>
                  </v:textbox>
                </v:oval>
                <v:oval id="Овал 69" o:spid="_x0000_s1072" style="position:absolute;left:9874;top:60960;width:4953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" filled="f" fillcolor="#156082 [3204]" strokeweight="1pt">
                  <v:stroke joinstyle="miter"/>
                  <v:textbox>
                    <w:txbxContent>
                      <w:p w14:paraId="2DDDABD1" w14:textId="77777777" w:rsidR="00270603" w:rsidRPr="005F438C" w:rsidRDefault="00000000" w:rsidP="00E3347B">
                        <w:pPr>
                          <w:pStyle w:val="a2"/>
                          <w:jc w:val="center"/>
                          <w:rPr>
                            <w:color w:val="000000"/>
                            <w:sz w:val="22"/>
                          </w:rPr>
                        </w:pPr>
                        <w:r w:rsidRPr="005F438C">
                          <w:rPr>
                            <w:color w:val="000000"/>
                            <w:sz w:val="22"/>
                          </w:rPr>
                          <w:t xml:space="preserve">R-FCN (2016), </w:t>
                        </w:r>
                        <w:proofErr w:type="spellStart"/>
                        <w:r w:rsidRPr="005F438C">
                          <w:rPr>
                            <w:color w:val="000000"/>
                            <w:sz w:val="22"/>
                          </w:rPr>
                          <w:t>Light</w:t>
                        </w:r>
                        <w:proofErr w:type="spellEnd"/>
                        <w:r w:rsidRPr="005F438C">
                          <w:rPr>
                            <w:color w:val="000000"/>
                            <w:sz w:val="22"/>
                          </w:rPr>
                          <w:t xml:space="preserve"> </w:t>
                        </w:r>
                        <w:proofErr w:type="spellStart"/>
                        <w:r w:rsidRPr="005F438C">
                          <w:rPr>
                            <w:color w:val="000000"/>
                            <w:sz w:val="22"/>
                          </w:rPr>
                          <w:t>Head</w:t>
                        </w:r>
                        <w:proofErr w:type="spellEnd"/>
                        <w:r w:rsidRPr="005F438C">
                          <w:rPr>
                            <w:color w:val="000000"/>
                            <w:sz w:val="22"/>
                          </w:rPr>
                          <w:t xml:space="preserve"> R-CNN (2017)</w:t>
                        </w:r>
                      </w:p>
                      <w:p w14:paraId="2C153689"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Faster</w:t>
                        </w:r>
                        <w:proofErr w:type="spellEnd"/>
                        <w:r w:rsidRPr="005F438C">
                          <w:rPr>
                            <w:color w:val="000000"/>
                            <w:sz w:val="22"/>
                          </w:rPr>
                          <w:t xml:space="preserve"> </w:t>
                        </w:r>
                        <w:proofErr w:type="spellStart"/>
                        <w:r w:rsidRPr="005F438C">
                          <w:rPr>
                            <w:color w:val="000000"/>
                            <w:sz w:val="22"/>
                          </w:rPr>
                          <w:t>and</w:t>
                        </w:r>
                        <w:proofErr w:type="spellEnd"/>
                        <w:r w:rsidRPr="005F438C">
                          <w:rPr>
                            <w:color w:val="000000"/>
                            <w:sz w:val="22"/>
                          </w:rPr>
                          <w:t xml:space="preserve"> </w:t>
                        </w:r>
                        <w:proofErr w:type="spellStart"/>
                        <w:r w:rsidRPr="005F438C">
                          <w:rPr>
                            <w:color w:val="000000"/>
                            <w:sz w:val="22"/>
                          </w:rPr>
                          <w:t>lightweight</w:t>
                        </w:r>
                        <w:proofErr w:type="spellEnd"/>
                      </w:p>
                    </w:txbxContent>
                  </v:textbox>
                </v:oval>
                <v:oval id="Овал 70" o:spid="_x0000_s1073" style="position:absolute;left:19050;top:7366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" filled="f" fillcolor="#156082 [3204]" strokeweight="1pt">
                  <v:stroke joinstyle="miter"/>
                  <v:textbox>
                    <w:txbxContent>
                      <w:p w14:paraId="78B74648" w14:textId="77777777" w:rsidR="00270603" w:rsidRPr="005F438C" w:rsidRDefault="00000000" w:rsidP="00E3347B">
                        <w:pPr>
                          <w:pStyle w:val="a2"/>
                          <w:jc w:val="center"/>
                          <w:rPr>
                            <w:color w:val="000000"/>
                            <w:sz w:val="22"/>
                          </w:rPr>
                        </w:pPr>
                        <w:r w:rsidRPr="005F438C">
                          <w:rPr>
                            <w:color w:val="000000"/>
                            <w:sz w:val="22"/>
                          </w:rPr>
                          <w:t>FPN (2017)</w:t>
                        </w:r>
                      </w:p>
                      <w:p w14:paraId="2A103AAF"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Feature</w:t>
                        </w:r>
                        <w:proofErr w:type="spellEnd"/>
                        <w:r w:rsidRPr="005F438C">
                          <w:rPr>
                            <w:color w:val="000000"/>
                            <w:sz w:val="22"/>
                          </w:rPr>
                          <w:t xml:space="preserve"> </w:t>
                        </w:r>
                        <w:proofErr w:type="spellStart"/>
                        <w:r w:rsidRPr="005F438C">
                          <w:rPr>
                            <w:color w:val="000000"/>
                            <w:sz w:val="22"/>
                          </w:rPr>
                          <w:t>Pyramid</w:t>
                        </w:r>
                        <w:proofErr w:type="spellEnd"/>
                        <w:r w:rsidRPr="005F438C">
                          <w:rPr>
                            <w:color w:val="000000"/>
                            <w:sz w:val="22"/>
                          </w:rPr>
                          <w:t xml:space="preserve"> </w:t>
                        </w:r>
                        <w:proofErr w:type="spellStart"/>
                        <w:r w:rsidRPr="005F438C">
                          <w:rPr>
                            <w:color w:val="000000"/>
                            <w:sz w:val="22"/>
                          </w:rPr>
                          <w:t>Network</w:t>
                        </w:r>
                        <w:proofErr w:type="spellEnd"/>
                      </w:p>
                      <w:p w14:paraId="4BA80F3C" w14:textId="77777777" w:rsidR="00270603" w:rsidRPr="005F438C" w:rsidRDefault="00000000" w:rsidP="00E3347B">
                        <w:pPr>
                          <w:pStyle w:val="a2"/>
                          <w:jc w:val="center"/>
                          <w:rPr>
                            <w:color w:val="000000"/>
                            <w:sz w:val="22"/>
                          </w:rPr>
                        </w:pPr>
                        <w:r w:rsidRPr="005F438C">
                          <w:rPr>
                            <w:color w:val="000000"/>
                            <w:sz w:val="22"/>
                          </w:rPr>
                          <w:t xml:space="preserve">- </w:t>
                        </w:r>
                        <w:proofErr w:type="spellStart"/>
                        <w:r w:rsidRPr="005F438C">
                          <w:rPr>
                            <w:color w:val="000000"/>
                            <w:sz w:val="22"/>
                          </w:rPr>
                          <w:t>Multi-scale</w:t>
                        </w:r>
                        <w:proofErr w:type="spellEnd"/>
                        <w:r w:rsidRPr="005F438C">
                          <w:rPr>
                            <w:color w:val="000000"/>
                            <w:sz w:val="22"/>
                          </w:rPr>
                          <w:t xml:space="preserve"> </w:t>
                        </w:r>
                        <w:proofErr w:type="spellStart"/>
                        <w:r w:rsidRPr="005F438C">
                          <w:rPr>
                            <w:color w:val="000000"/>
                            <w:sz w:val="22"/>
                          </w:rPr>
                          <w:t>semantic</w:t>
                        </w:r>
                        <w:proofErr w:type="spellEnd"/>
                        <w:r w:rsidRPr="005F438C">
                          <w:rPr>
                            <w:color w:val="000000"/>
                            <w:sz w:val="22"/>
                          </w:rPr>
                          <w:t xml:space="preserve"> </w:t>
                        </w:r>
                        <w:proofErr w:type="spellStart"/>
                        <w:r w:rsidRPr="005F438C">
                          <w:rPr>
                            <w:color w:val="000000"/>
                            <w:sz w:val="22"/>
                          </w:rPr>
                          <w:t>maps</w:t>
                        </w:r>
                        <w:proofErr w:type="spellEnd"/>
                      </w:p>
                    </w:txbxContent>
                  </v:textbox>
                </v:oval>
                <v:line id="Пряма сполучна лінія 71" o:spid="_x0000_s1074" style="position:absolute;visibility:visible;mso-wrap-style:square" from="34925,15240" to="34925,17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" strokeweight="1pt">
                  <v:stroke endarrow="block" joinstyle="miter"/>
                </v:line>
                <v:line id="Пряма сполучна лінія 72" o:spid="_x0000_s1075" style="position:absolute;visibility:visible;mso-wrap-style:square" from="34925,30480" to="34925,33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" strokeweight="1pt">
                  <v:stroke endarrow="block" joinstyle="miter"/>
                </v:line>
                <v:line id="Пряма сполучна лінія 73" o:spid="_x0000_s1076" style="position:absolute;visibility:visible;mso-wrap-style:square" from="34925,43180" to="34925,4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" strokeweight="1pt">
                  <v:stroke endarrow="block" joinstyle="miter"/>
                </v:line>
                <v:line id="Пряма сполучна лінія 74" o:spid="_x0000_s1077" style="position:absolute;visibility:visible;mso-wrap-style:square" from="34925,58420" to="34925,6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" strokeweight="1pt">
                  <v:stroke endarrow="block" joinstyle="miter"/>
                </v:line>
                <v:line id="Пряма сполучна лінія 75" o:spid="_x0000_s1078" style="position:absolute;visibility:visible;mso-wrap-style:square" from="34925,71120" to="34925,73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" strokeweight="1pt">
                  <v:stroke endarrow="block" joinstyle="miter"/>
                </v:line>
                <w10:anchorlock/>
              </v:group>
            </w:pict>
          </mc:Fallback>
        </mc:AlternateContent>
      </w:r>
    </w:p>
    <w:p w14:paraId="1BD1C10F" w14:textId="77777777" w:rsidR="001E5294" w:rsidRPr="005F438C" w:rsidRDefault="001E5294" w:rsidP="001E5294">
      <w:pPr>
        <w:pStyle w:val="aff2"/>
      </w:pPr>
      <w:r w:rsidRPr="005F438C">
        <w:lastRenderedPageBreak/>
        <w:t xml:space="preserve">Рис. 1.3 – Еволюція </w:t>
      </w:r>
      <w:proofErr w:type="spellStart"/>
      <w:r w:rsidRPr="005F438C">
        <w:t>архітектур</w:t>
      </w:r>
      <w:proofErr w:type="spellEnd"/>
      <w:r w:rsidRPr="005F438C">
        <w:t xml:space="preserve"> R-CNN та пов’язаних моделей детектування об’єктів</w:t>
      </w:r>
    </w:p>
    <w:p w14:paraId="58E81EE9" w14:textId="77777777" w:rsidR="007C0B62" w:rsidRPr="005F438C" w:rsidRDefault="007C0B62" w:rsidP="007C0B62">
      <w:pPr>
        <w:pStyle w:val="a2"/>
      </w:pPr>
    </w:p>
    <w:p w14:paraId="5BF6AEE7" w14:textId="77777777" w:rsidR="007C0B62" w:rsidRPr="005F438C" w:rsidRDefault="007C0B62" w:rsidP="007C0B62">
      <w:pPr>
        <w:pStyle w:val="2"/>
      </w:pPr>
      <w:bookmarkStart w:id="11" w:name="_Toc227583618"/>
      <w:r w:rsidRPr="005F438C">
        <w:t>1.</w:t>
      </w:r>
      <w:fldSimple w:instr=" SEQ SubChapter ">
        <w:r w:rsidR="00527E5B" w:rsidRPr="005F438C">
          <w:t>4</w:t>
        </w:r>
      </w:fldSimple>
      <w:r w:rsidRPr="005F438C">
        <w:t xml:space="preserve"> </w:t>
      </w:r>
      <w:r w:rsidR="003B3CB5" w:rsidRPr="005F438C">
        <w:t>М</w:t>
      </w:r>
      <w:r w:rsidR="00156F46" w:rsidRPr="005F438C">
        <w:t>одел</w:t>
      </w:r>
      <w:r w:rsidR="003B3CB5" w:rsidRPr="005F438C">
        <w:t>і</w:t>
      </w:r>
      <w:r w:rsidR="00156F46" w:rsidRPr="005F438C">
        <w:t xml:space="preserve"> динамічних об</w:t>
      </w:r>
      <w:r w:rsidR="0089083A" w:rsidRPr="005F438C">
        <w:t>’</w:t>
      </w:r>
      <w:r w:rsidR="00156F46" w:rsidRPr="005F438C">
        <w:t>єктів</w:t>
      </w:r>
      <w:bookmarkEnd w:id="11"/>
    </w:p>
    <w:p w14:paraId="21A0C117" w14:textId="77777777" w:rsidR="00D4769E" w:rsidRPr="005F438C" w:rsidRDefault="00000000">
      <w:pPr>
        <w:pStyle w:val="a2"/>
      </w:pPr>
      <w:r w:rsidRPr="005F438C">
        <w:t>Модель динамічного об’єкта в межах задач дистанційної ідентифікації описує зміну його просторового положення, швидкості, прискорення та орієнтації в часі. Для відеоданих та сенсорних потоків така модель поєднує кінематичні параметри об’єкта з ознаками, що спостерігаються у кадрах: контуром, областю локалізації, траєкторією руху, глибиною сцени та векторами оптичного потоку. Це дає змогу перейти від простого виявлення об’єкта до кількісного оцінювання його стану.</w:t>
      </w:r>
    </w:p>
    <w:p w14:paraId="2F1C5BC9" w14:textId="77777777" w:rsidR="00D4769E" w:rsidRPr="005F438C" w:rsidRDefault="00000000">
      <w:pPr>
        <w:pStyle w:val="a2"/>
      </w:pPr>
      <w:r w:rsidRPr="005F438C">
        <w:t xml:space="preserve">У загальному випадку динамічний об’єкт можна розглядати як систему зі станом, який змінюється під дією власної динаміки та зовнішнього середовища. Стан містить координати, швидкість, напрям руху, геометричні параметри та ознаки зовнішнього вигляду. </w:t>
      </w:r>
      <w:proofErr w:type="spellStart"/>
      <w:r w:rsidRPr="005F438C">
        <w:t>Відеопотік</w:t>
      </w:r>
      <w:proofErr w:type="spellEnd"/>
      <w:r w:rsidRPr="005F438C">
        <w:t xml:space="preserve"> дає змогу спостерігати лише </w:t>
      </w:r>
      <w:proofErr w:type="spellStart"/>
      <w:r w:rsidRPr="005F438C">
        <w:t>проєкцію</w:t>
      </w:r>
      <w:proofErr w:type="spellEnd"/>
      <w:r w:rsidRPr="005F438C">
        <w:t xml:space="preserve"> цього стану на площину кадру, тому для повнішої ідентифікації необхідно доповнювати </w:t>
      </w:r>
      <w:proofErr w:type="spellStart"/>
      <w:r w:rsidRPr="005F438C">
        <w:t>детекцію</w:t>
      </w:r>
      <w:proofErr w:type="spellEnd"/>
      <w:r w:rsidRPr="005F438C">
        <w:t xml:space="preserve"> методами оцінювання глибини та руху.</w:t>
      </w:r>
    </w:p>
    <w:p w14:paraId="6DF9EBFC" w14:textId="77777777" w:rsidR="00D4769E" w:rsidRPr="005F438C" w:rsidRDefault="00000000">
      <w:pPr>
        <w:pStyle w:val="a2"/>
      </w:pPr>
      <w:r w:rsidRPr="005F438C">
        <w:t xml:space="preserve">Для практичної реалізації модель динамічного об’єкта повинна бути стійкою до шумів, зміни масштабу, часткових оклюзій, нерівномірного освітлення та неповноти даних. Тому в дисертаційній роботі модель розглядається не як ізольоване рівняння руху, а як інформаційна структура, що об’єднує результати DETR, оптичного потоку, </w:t>
      </w:r>
      <w:proofErr w:type="spellStart"/>
      <w:r w:rsidRPr="005F438C">
        <w:t>GeoNet</w:t>
      </w:r>
      <w:proofErr w:type="spellEnd"/>
      <w:r w:rsidRPr="005F438C">
        <w:t>, моделей глибини та ансамблевого узгодження параметрів.</w:t>
      </w:r>
    </w:p>
    <w:p w14:paraId="27DF04B4" w14:textId="77777777" w:rsidR="00DA37C4" w:rsidRPr="005F438C" w:rsidRDefault="00DA37C4" w:rsidP="00DA37C4">
      <w:pPr>
        <w:pStyle w:val="2"/>
      </w:pPr>
      <w:bookmarkStart w:id="12" w:name="_Toc227583619"/>
      <w:r w:rsidRPr="005F438C">
        <w:t>1.</w:t>
      </w:r>
      <w:fldSimple w:instr=" SEQ SubChapter ">
        <w:r w:rsidR="00527E5B" w:rsidRPr="005F438C">
          <w:t>5</w:t>
        </w:r>
      </w:fldSimple>
      <w:r w:rsidR="004958B9" w:rsidRPr="005F438C">
        <w:rPr>
          <w:lang w:eastAsia="ja-JP"/>
        </w:rPr>
        <w:t xml:space="preserve"> </w:t>
      </w:r>
      <w:r w:rsidR="005F6EEE" w:rsidRPr="005F438C">
        <w:t>Методи обчислювального інтелекту в задачах ідентифікації</w:t>
      </w:r>
      <w:bookmarkEnd w:id="12"/>
    </w:p>
    <w:p w14:paraId="31C4456F" w14:textId="77777777" w:rsidR="00D4769E" w:rsidRPr="005F438C" w:rsidRDefault="00000000">
      <w:pPr>
        <w:pStyle w:val="a2"/>
      </w:pPr>
      <w:r w:rsidRPr="005F438C">
        <w:t xml:space="preserve">Методи обчислювального інтелекту застосовуються для підвищення стійкості ідентифікації в умовах шумів, оклюзій, неповних даних та зміни освітлення. У роботі особливу увагу приділено ансамблевим підходам, зокрема </w:t>
      </w:r>
      <w:proofErr w:type="spellStart"/>
      <w:r w:rsidRPr="005F438C">
        <w:t>бегінгу</w:t>
      </w:r>
      <w:proofErr w:type="spellEnd"/>
      <w:r w:rsidRPr="005F438C">
        <w:t xml:space="preserve"> та </w:t>
      </w:r>
      <w:proofErr w:type="spellStart"/>
      <w:r w:rsidRPr="005F438C">
        <w:t>бустінгу</w:t>
      </w:r>
      <w:proofErr w:type="spellEnd"/>
      <w:r w:rsidRPr="005F438C">
        <w:t xml:space="preserve">, які дають змогу зменшити дисперсію оцінок, уточнити межі об’єктів і підвищити надійність визначення параметрів руху. Поєднання цих методів із </w:t>
      </w:r>
      <w:proofErr w:type="spellStart"/>
      <w:r w:rsidRPr="005F438C">
        <w:t>нейромережевими</w:t>
      </w:r>
      <w:proofErr w:type="spellEnd"/>
      <w:r w:rsidRPr="005F438C">
        <w:t xml:space="preserve"> моделями комп’ютерного зору формує основу </w:t>
      </w:r>
      <w:r w:rsidRPr="005F438C">
        <w:lastRenderedPageBreak/>
        <w:t>адаптивної інформаційної технології.</w:t>
      </w:r>
    </w:p>
    <w:p w14:paraId="51A87735" w14:textId="77777777" w:rsidR="00D4769E" w:rsidRPr="005F438C" w:rsidRDefault="00000000">
      <w:pPr>
        <w:pStyle w:val="a2"/>
      </w:pPr>
      <w:proofErr w:type="spellStart"/>
      <w:r w:rsidRPr="005F438C">
        <w:t>Бегінг</w:t>
      </w:r>
      <w:proofErr w:type="spellEnd"/>
      <w:r w:rsidRPr="005F438C">
        <w:t xml:space="preserve"> використовується для стабілізації результатів шляхом усереднення оцінок, отриманих на різних підвибірках або модифікаціях кадрів. Такий підхід зменшує вплив випадкових шумів та локальних артефактів. </w:t>
      </w:r>
      <w:proofErr w:type="spellStart"/>
      <w:r w:rsidRPr="005F438C">
        <w:t>Бустінг</w:t>
      </w:r>
      <w:proofErr w:type="spellEnd"/>
      <w:r w:rsidRPr="005F438C">
        <w:t>, навпаки, послідовно концентрує увагу на областях із найбільшою похибкою, що є корисним для уточнення меж об’єктів, зон оклюзій і різких перепадів глибини.</w:t>
      </w:r>
    </w:p>
    <w:p w14:paraId="46F21BD2" w14:textId="77777777" w:rsidR="00D4769E" w:rsidRPr="005F438C" w:rsidRDefault="00000000">
      <w:pPr>
        <w:pStyle w:val="a2"/>
      </w:pPr>
      <w:proofErr w:type="spellStart"/>
      <w:r w:rsidRPr="005F438C">
        <w:t>Трансформерні</w:t>
      </w:r>
      <w:proofErr w:type="spellEnd"/>
      <w:r w:rsidRPr="005F438C">
        <w:t xml:space="preserve"> моделі доповнюють ансамблеві методи здатністю враховувати глобальний контекст сцени та довготривалі просторово-часові залежності. У задачах ДІПДО це дає змогу поєднати локальні вимірювання руху з контекстною інформацією про клас, положення та взаємодію об’єктів у кадрі, що підвищує точність ідентифікації параметрів у складних динамічних сценах.</w:t>
      </w:r>
    </w:p>
    <w:p w14:paraId="512232E3" w14:textId="77777777" w:rsidR="00DA37C4" w:rsidRPr="005F438C" w:rsidRDefault="00DA37C4" w:rsidP="00DA37C4">
      <w:pPr>
        <w:pStyle w:val="2"/>
      </w:pPr>
      <w:bookmarkStart w:id="13" w:name="_Toc227583620"/>
      <w:r w:rsidRPr="005F438C">
        <w:t>1.</w:t>
      </w:r>
      <w:fldSimple w:instr=" SEQ SubChapter ">
        <w:r w:rsidR="00527E5B" w:rsidRPr="005F438C">
          <w:t>6</w:t>
        </w:r>
      </w:fldSimple>
      <w:r w:rsidRPr="005F438C">
        <w:t xml:space="preserve"> </w:t>
      </w:r>
      <w:r w:rsidR="004958B9" w:rsidRPr="005F438C">
        <w:t xml:space="preserve">Мета та </w:t>
      </w:r>
      <w:r w:rsidR="000147C5" w:rsidRPr="005F438C">
        <w:t>задачі</w:t>
      </w:r>
      <w:r w:rsidR="004958B9" w:rsidRPr="005F438C">
        <w:t xml:space="preserve"> дослідження</w:t>
      </w:r>
      <w:bookmarkEnd w:id="13"/>
    </w:p>
    <w:p w14:paraId="28070203" w14:textId="77777777" w:rsidR="00D4769E" w:rsidRPr="005F438C" w:rsidRDefault="00000000">
      <w:pPr>
        <w:pStyle w:val="a2"/>
      </w:pPr>
      <w:r w:rsidRPr="005F438C">
        <w:t xml:space="preserve">Метою дослідження є підвищення точності, стійкості та інформативності дистанційної ідентифікації параметрів динамічних об’єктів шляхом розроблення моделей, методів та інформаційної технології, що поєднують </w:t>
      </w:r>
      <w:proofErr w:type="spellStart"/>
      <w:r w:rsidRPr="005F438C">
        <w:t>трансформерне</w:t>
      </w:r>
      <w:proofErr w:type="spellEnd"/>
      <w:r w:rsidRPr="005F438C">
        <w:t xml:space="preserve"> виявлення об’єктів, алгоритми оптичного потоку, </w:t>
      </w:r>
      <w:proofErr w:type="spellStart"/>
      <w:r w:rsidRPr="005F438C">
        <w:t>нейромережеве</w:t>
      </w:r>
      <w:proofErr w:type="spellEnd"/>
      <w:r w:rsidRPr="005F438C">
        <w:t xml:space="preserve"> оцінювання глибини й ансамблеву обробку результатів.</w:t>
      </w:r>
    </w:p>
    <w:p w14:paraId="2FE4F4DF" w14:textId="77777777" w:rsidR="00D4769E" w:rsidRPr="005F438C" w:rsidRDefault="00000000">
      <w:pPr>
        <w:pStyle w:val="a2"/>
      </w:pPr>
      <w:r w:rsidRPr="005F438C">
        <w:t>Для досягнення поставленої мети необхідно розв’язати такі задачі: проаналізувати сучасні методи дистанційної ідентифікації параметрів динамічних об’єктів; сформувати класифікацію параметрів і методів їх визначення; розробити моделі інтеграції детектора об’єктів, оптичного потоку та оцінювання глибини; обґрунтувати використання ансамблевих методів для підвищення стійкості результатів; реалізувати програмні компоненти інформаційної технології; провести експериментальне тестування та порівняльний аналіз отриманих результатів.</w:t>
      </w:r>
    </w:p>
    <w:p w14:paraId="7D92E94C" w14:textId="77777777" w:rsidR="00D4769E" w:rsidRPr="005F438C" w:rsidRDefault="00000000">
      <w:pPr>
        <w:pStyle w:val="a2"/>
      </w:pPr>
      <w:r w:rsidRPr="005F438C">
        <w:t xml:space="preserve">Розв’язання цих задач дозволяє перейти від окремих алгоритмів комп’ютерного зору до цілісної інформаційної технології, здатної визначати положення, швидкість, напрям руху, траєкторію та просторові характеристики об’єктів у </w:t>
      </w:r>
      <w:proofErr w:type="spellStart"/>
      <w:r w:rsidRPr="005F438C">
        <w:t>відеопотоці</w:t>
      </w:r>
      <w:proofErr w:type="spellEnd"/>
      <w:r w:rsidRPr="005F438C">
        <w:t xml:space="preserve"> в умовах шумів, оклюзій та зміни зовнішнього середовища.</w:t>
      </w:r>
    </w:p>
    <w:p w14:paraId="080D0418" w14:textId="77777777" w:rsidR="00D4769E" w:rsidRPr="005F438C" w:rsidRDefault="00000000">
      <w:pPr>
        <w:pStyle w:val="2"/>
      </w:pPr>
      <w:bookmarkStart w:id="14" w:name="_Toc227583621"/>
      <w:r w:rsidRPr="005F438C">
        <w:lastRenderedPageBreak/>
        <w:t>1.7 Висновки до розділу</w:t>
      </w:r>
      <w:bookmarkEnd w:id="14"/>
    </w:p>
    <w:p w14:paraId="7662CD61" w14:textId="77777777" w:rsidR="00D4769E" w:rsidRPr="005F438C" w:rsidRDefault="00000000">
      <w:pPr>
        <w:pStyle w:val="a2"/>
      </w:pPr>
      <w:r w:rsidRPr="005F438C">
        <w:t>У розділі 1 проаналізовано предметну область дистанційної ідентифікації параметрів динамічних об’єктів та визначено основні групи параметрів, що підлягають оцінюванню: просторові, кінематичні, геометричні та структурні. Показано, що задача ДІПДО потребує не лише виявлення об’єкта, а й кількісного опису його стану в просторі та часі.</w:t>
      </w:r>
    </w:p>
    <w:p w14:paraId="476DF913" w14:textId="77777777" w:rsidR="00D4769E" w:rsidRPr="005F438C" w:rsidRDefault="00000000">
      <w:pPr>
        <w:pStyle w:val="a2"/>
      </w:pPr>
      <w:r w:rsidRPr="005F438C">
        <w:t xml:space="preserve">Розглянуто класифікацію методів ідентифікації, моделі динамічних об’єктів та роль обчислювального інтелекту в підвищенні стійкості оцінювання. Обґрунтовано необхідність інтеграції </w:t>
      </w:r>
      <w:proofErr w:type="spellStart"/>
      <w:r w:rsidRPr="005F438C">
        <w:t>трансформерних</w:t>
      </w:r>
      <w:proofErr w:type="spellEnd"/>
      <w:r w:rsidRPr="005F438C">
        <w:t xml:space="preserve"> детекторів, оптичного потоку, оцінювання глибини та ансамблевих методів, що створює методичну основу для подальших розділів дисертації.</w:t>
      </w:r>
    </w:p>
    <w:p w14:paraId="60F92B09" w14:textId="77777777" w:rsidR="00F446CD" w:rsidRPr="005F438C" w:rsidRDefault="00C8525E" w:rsidP="00F446CD">
      <w:pPr>
        <w:pStyle w:val="1"/>
      </w:pPr>
      <w:bookmarkStart w:id="15" w:name="_Toc227583622"/>
      <w:r w:rsidRPr="005F438C">
        <w:rPr>
          <w:bCs/>
        </w:rPr>
        <w:t>Розділ 2 МЕТОДИ ДИСТАНЦІЙНОЇ ІДЕНТИФІКАЦІЇ НА ОСНОВІ КОМП’ЮТЕРНОГО ЗОРУ ТА ГЛИБИННОГО НАВЧАННЯ</w:t>
      </w:r>
      <w:r w:rsidR="00CC29CF" w:rsidRPr="005F438C">
        <w:rPr>
          <w:bCs/>
        </w:rPr>
        <w:fldChar w:fldCharType="begin"/>
      </w:r>
      <w:r w:rsidR="00CC29CF" w:rsidRPr="005F438C">
        <w:rPr>
          <w:bCs/>
        </w:rPr>
        <w:instrText xml:space="preserve"> SEQ Chapter </w:instrText>
      </w:r>
      <w:r w:rsidR="00CC29CF" w:rsidRPr="005F438C">
        <w:rPr>
          <w:bCs/>
        </w:rPr>
        <w:fldChar w:fldCharType="separate"/>
      </w:r>
      <w:r w:rsidR="00527E5B" w:rsidRPr="005F438C">
        <w:rPr>
          <w:bCs/>
        </w:rPr>
        <w:t>2</w:t>
      </w:r>
      <w:bookmarkEnd w:id="15"/>
      <w:r w:rsidR="00CC29CF" w:rsidRPr="005F438C">
        <w:rPr>
          <w:bCs/>
        </w:rPr>
        <w:fldChar w:fldCharType="end"/>
      </w:r>
      <w:r w:rsidR="009C1A83" w:rsidRPr="005F438C">
        <w:rPr>
          <w:bCs/>
        </w:rPr>
        <w:br/>
      </w:r>
      <w:r w:rsidR="009C1A83" w:rsidRPr="005F438C">
        <w:rPr>
          <w:bCs/>
        </w:rPr>
        <w:br/>
      </w:r>
    </w:p>
    <w:p w14:paraId="51F4F001" w14:textId="77777777" w:rsidR="00843555" w:rsidRPr="005F438C" w:rsidRDefault="00843555" w:rsidP="00F446CD">
      <w:pPr>
        <w:pStyle w:val="a2"/>
      </w:pPr>
      <w:r w:rsidRPr="005F438C">
        <w:t xml:space="preserve">У другому розділі подано методичну основу дистанційної ідентифікації: класичні алгоритми оптичного потоку, </w:t>
      </w:r>
      <w:proofErr w:type="spellStart"/>
      <w:r w:rsidRPr="005F438C">
        <w:t>нейромережеві</w:t>
      </w:r>
      <w:proofErr w:type="spellEnd"/>
      <w:r w:rsidRPr="005F438C">
        <w:t xml:space="preserve"> моделі аналізу руху, ансамблеві підходи та способи їх інтеграції. Основна увага приділена методам, які забезпечують одночасне врахування просторових і часових характеристик об’єкта.</w:t>
      </w:r>
    </w:p>
    <w:p w14:paraId="3CA83A3E" w14:textId="77777777" w:rsidR="00F446CD" w:rsidRPr="005F438C" w:rsidRDefault="00F446CD" w:rsidP="00F446CD">
      <w:pPr>
        <w:pStyle w:val="2"/>
      </w:pPr>
      <w:bookmarkStart w:id="16" w:name="_Toc227583623"/>
      <w:r w:rsidRPr="005F438C">
        <w:t>2.</w:t>
      </w:r>
      <w:fldSimple w:instr=" SEQ SubChapter \r 1 ">
        <w:r w:rsidR="00527E5B" w:rsidRPr="005F438C">
          <w:t>1</w:t>
        </w:r>
      </w:fldSimple>
      <w:r w:rsidRPr="005F438C">
        <w:t xml:space="preserve"> </w:t>
      </w:r>
      <w:r w:rsidR="003072DC" w:rsidRPr="005F438C">
        <w:t>Методи оптичного потоку в задачах ідентифікації</w:t>
      </w:r>
      <w:bookmarkEnd w:id="16"/>
    </w:p>
    <w:p w14:paraId="1CCF3B3C" w14:textId="77777777" w:rsidR="00D4769E" w:rsidRPr="005F438C" w:rsidRDefault="00000000">
      <w:pPr>
        <w:pStyle w:val="a2"/>
      </w:pPr>
      <w:r w:rsidRPr="005F438C">
        <w:t>У підрозділі «2.1 Методи оптичного потоку в задачах ідентифікації» для подальшого викладу використано такі формульні залежності: (2.1), (2.2), (2.3), (2.4), (2.5), (2.6), (2.7), (2.8), (2.9), (2.10), (2.11), (2.12).</w:t>
      </w:r>
    </w:p>
    <w:p w14:paraId="5520370D" w14:textId="77777777" w:rsidR="00D4769E" w:rsidRPr="005F438C" w:rsidRDefault="00000000">
      <w:pPr>
        <w:pStyle w:val="a2"/>
      </w:pPr>
      <w:r w:rsidRPr="005F438C">
        <w:t>У підрозділі «2.1 Методи оптичного потоку в задачах ідентифікації» для подальшого викладу використано такі формульні залежності: (2.13), (2.14), (2.15), (2.16), (2.17), (2.18), (2.19), (2.20), (2.21), (2.22), (2.23), (2.24).</w:t>
      </w:r>
    </w:p>
    <w:p w14:paraId="4FECC7C9" w14:textId="77777777" w:rsidR="00D4769E" w:rsidRPr="005F438C" w:rsidRDefault="00000000">
      <w:pPr>
        <w:pStyle w:val="a2"/>
      </w:pPr>
      <w:r w:rsidRPr="005F438C">
        <w:t>У підрозділі «2.1 Методи оптичного потоку в задачах ідентифікації» для подальшого викладу використано такі формульні залежності: (2.25).</w:t>
      </w:r>
    </w:p>
    <w:p w14:paraId="49B95099" w14:textId="77777777" w:rsidR="00A91E2C" w:rsidRPr="005F438C" w:rsidRDefault="00A91E2C" w:rsidP="00A91E2C">
      <w:pPr>
        <w:pStyle w:val="a2"/>
      </w:pPr>
      <w:r w:rsidRPr="005F438C">
        <w:t xml:space="preserve">Алгоритм Горна – </w:t>
      </w:r>
      <w:proofErr w:type="spellStart"/>
      <w:r w:rsidRPr="005F438C">
        <w:t>Шунка</w:t>
      </w:r>
      <w:proofErr w:type="spellEnd"/>
      <w:r w:rsidRPr="005F438C">
        <w:t xml:space="preserve"> спирається на припущення про плавність потоку </w:t>
      </w:r>
      <w:r w:rsidRPr="005F438C">
        <w:lastRenderedPageBreak/>
        <w:t xml:space="preserve">над усім зображенням і мінімізує глобальний функціонал енергії, що поєднує обмеження сталості яскравості та </w:t>
      </w:r>
      <w:proofErr w:type="spellStart"/>
      <w:r w:rsidRPr="005F438C">
        <w:t>регуляризацію</w:t>
      </w:r>
      <w:proofErr w:type="spellEnd"/>
      <w:r w:rsidRPr="005F438C">
        <w:t xml:space="preserve"> гладкості поля руху 61. Таким чином, він намагається мінімізувати спотворення потоку й віддає перевагу розв’язкам, які демонструють більшу плавність.</w:t>
      </w:r>
    </w:p>
    <w:p w14:paraId="6555CA9B" w14:textId="77777777" w:rsidR="00F446CD" w:rsidRPr="005F438C" w:rsidRDefault="00A91E2C" w:rsidP="00A91E2C">
      <w:pPr>
        <w:pStyle w:val="a2"/>
      </w:pPr>
      <w:r w:rsidRPr="005F438C">
        <w:t>Потік формулюють як глобальний функціонал енергії, який потім намагаються мінімізувати. Цю функцію для потоків двовимірних зображень задають як</w:t>
      </w:r>
    </w:p>
    <w:p w14:paraId="274A9206" w14:textId="77777777" w:rsidR="00D76599" w:rsidRPr="005F438C" w:rsidRDefault="00D76599" w:rsidP="00F446CD">
      <w:pPr>
        <w:pStyle w:val="a2"/>
      </w:pPr>
      <w:r w:rsidRPr="005F438C">
        <w:t>Функціонал енергії</w:t>
      </w:r>
    </w:p>
    <w:p w14:paraId="72D0B15D" w14:textId="77777777" w:rsidR="00FA5F58" w:rsidRPr="005F438C" w:rsidRDefault="00FA5F58" w:rsidP="004A0832">
      <w:pPr>
        <w:pStyle w:val="Formula"/>
      </w:pPr>
      <w:r w:rsidRPr="005F438C">
        <w:tab/>
      </w:r>
      <m:oMath>
        <m:r>
          <w:rPr>
            <w:rFonts w:ascii="Cambria Math" w:hAnsi="Cambria Math"/>
          </w:rPr>
          <m:t>E=</m:t>
        </m:r>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e>
              <m:sup>
                <m:r>
                  <w:rPr>
                    <w:rFonts w:ascii="Cambria Math" w:hAnsi="Cambria Math"/>
                  </w:rPr>
                  <m:t>2</m:t>
                </m:r>
              </m:sup>
            </m:sSup>
          </m:e>
        </m:nary>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∇v</m:t>
                    </m:r>
                  </m:e>
                </m:d>
              </m:e>
              <m:sup>
                <m:r>
                  <w:rPr>
                    <w:rFonts w:ascii="Cambria Math" w:hAnsi="Cambria Math"/>
                  </w:rPr>
                  <m:t>2</m:t>
                </m:r>
              </m:sup>
            </m:sSup>
          </m:e>
        </m:d>
        <m:r>
          <w:rPr>
            <w:rFonts w:ascii="Cambria Math" w:hAnsi="Cambria Math"/>
          </w:rPr>
          <m:t> dx dy</m:t>
        </m:r>
      </m:oMath>
      <w:r w:rsidRPr="005F438C">
        <w:tab/>
        <w:t>(2.</w:t>
      </w:r>
      <w:fldSimple w:instr=" SEQ Formula \s 2 ">
        <w:r w:rsidR="00527E5B" w:rsidRPr="005F438C">
          <w:t>1</w:t>
        </w:r>
      </w:fldSimple>
      <w:r w:rsidRPr="005F438C">
        <w:t>)</w:t>
      </w:r>
    </w:p>
    <w:p w14:paraId="4B313E09" w14:textId="145D7E97" w:rsidR="00BD6DC5" w:rsidRPr="005F438C" w:rsidRDefault="00A91E2C" w:rsidP="00BD6DC5">
      <w:pPr>
        <w:pStyle w:val="107010"/>
      </w:pPr>
      <w:r w:rsidRPr="005F438C">
        <w:t xml:space="preserve">де </w:t>
      </w:r>
      <m:oMath>
        <m:sSub>
          <m:sSubPr>
            <m:ctrlPr>
              <w:rPr>
                <w:rFonts w:ascii="Cambria Math" w:hAnsi="Cambria Math"/>
                <w:i/>
              </w:rPr>
            </m:ctrlPr>
          </m:sSubPr>
          <m:e>
            <m:r>
              <w:rPr>
                <w:rFonts w:ascii="Cambria Math" w:hAnsi="Cambria Math"/>
              </w:rPr>
              <m:t>I</m:t>
            </m:r>
          </m:e>
          <m:sub>
            <m:r>
              <w:rPr>
                <w:rFonts w:ascii="Cambria Math" w:hAnsi="Cambria Math"/>
              </w:rPr>
              <m:t>x</m:t>
            </m:r>
          </m:sub>
        </m:sSub>
      </m:oMath>
      <w:r w:rsidRPr="005F438C">
        <w:t xml:space="preserve">, </w:t>
      </w:r>
      <m:oMath>
        <m:sSub>
          <m:sSubPr>
            <m:ctrlPr>
              <w:rPr>
                <w:rFonts w:ascii="Cambria Math" w:hAnsi="Cambria Math"/>
                <w:i/>
              </w:rPr>
            </m:ctrlPr>
          </m:sSubPr>
          <m:e>
            <m:r>
              <w:rPr>
                <w:rFonts w:ascii="Cambria Math" w:hAnsi="Cambria Math"/>
              </w:rPr>
              <m:t>I</m:t>
            </m:r>
          </m:e>
          <m:sub>
            <m:r>
              <w:rPr>
                <w:rFonts w:ascii="Cambria Math" w:hAnsi="Cambria Math"/>
              </w:rPr>
              <m:t>y</m:t>
            </m:r>
          </m:sub>
        </m:sSub>
      </m:oMath>
      <w:r w:rsidRPr="005F438C">
        <w:t xml:space="preserve">, </w:t>
      </w:r>
      <m:oMath>
        <m:r>
          <w:rPr>
            <w:rFonts w:ascii="Cambria Math" w:hAnsi="Cambria Math"/>
          </w:rPr>
          <m:t>I</m:t>
        </m:r>
        <m:d>
          <m:dPr>
            <m:ctrlPr>
              <w:rPr>
                <w:rFonts w:ascii="Cambria Math" w:hAnsi="Cambria Math"/>
                <w:i/>
              </w:rPr>
            </m:ctrlPr>
          </m:dPr>
          <m:e>
            <m:r>
              <w:rPr>
                <w:rFonts w:ascii="Cambria Math" w:hAnsi="Cambria Math"/>
              </w:rPr>
              <m:t>t</m:t>
            </m:r>
          </m:e>
        </m:d>
      </m:oMath>
      <w:r w:rsidRPr="005F438C">
        <w:t xml:space="preserve"> – похідні інтенсивності зображення за координатами x, y та часом t відповідно; u і v – компоненти вектора оптичного потоку; α – стала регуляризації. Більші значення α призводять до плавнішого поля потоку. Цей функціонал можна мінімізувати, розв’язуючи пов’язані рівняння Ейлера–Лагранжа.</w:t>
      </w:r>
      <m:oMath>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t</m:t>
            </m:r>
          </m:sub>
        </m:sSub>
        <m:acc>
          <m:accPr>
            <m:chr m:val="⃗"/>
            <m:ctrlPr>
              <w:rPr>
                <w:rFonts w:ascii="Cambria Math" w:hAnsi="Cambria Math"/>
              </w:rPr>
            </m:ctrlPr>
          </m:accPr>
          <m:e>
            <m:r>
              <w:rPr>
                <w:rFonts w:ascii="Cambria Math" w:hAnsi="Cambria Math"/>
              </w:rPr>
              <m:t>V</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x,y</m:t>
                    </m:r>
                  </m:e>
                </m:d>
                <m:r>
                  <w:rPr>
                    <w:rFonts w:ascii="Cambria Math" w:hAnsi="Cambria Math"/>
                  </w:rPr>
                  <m:t>,v</m:t>
                </m:r>
                <m:d>
                  <m:dPr>
                    <m:ctrlPr>
                      <w:rPr>
                        <w:rFonts w:ascii="Cambria Math" w:hAnsi="Cambria Math"/>
                        <w:i/>
                      </w:rPr>
                    </m:ctrlPr>
                  </m:dPr>
                  <m:e>
                    <m:r>
                      <w:rPr>
                        <w:rFonts w:ascii="Cambria Math" w:hAnsi="Cambria Math"/>
                      </w:rPr>
                      <m:t>x,y</m:t>
                    </m:r>
                  </m:e>
                </m:d>
              </m:e>
            </m:d>
          </m:e>
          <m:sup>
            <m:r>
              <m:rPr>
                <m:sty m:val="p"/>
              </m:rPr>
              <w:rPr>
                <w:rFonts w:ascii="Cambria Math" w:hAnsi="Cambria Math"/>
              </w:rPr>
              <m:t>⊤</m:t>
            </m:r>
          </m:sup>
        </m:sSup>
        <m:r>
          <w:rPr>
            <w:rFonts w:ascii="Cambria Math" w:hAnsi="Cambria Math"/>
          </w:rPr>
          <m:t>αα</m:t>
        </m:r>
      </m:oMath>
    </w:p>
    <w:p w14:paraId="3B25C5D9" w14:textId="77777777" w:rsidR="00A6542D" w:rsidRPr="005F438C" w:rsidRDefault="002B7AE6" w:rsidP="00F446CD">
      <w:pPr>
        <w:pStyle w:val="a2"/>
      </w:pPr>
      <w:r w:rsidRPr="005F438C">
        <w:t>Рівняння Ейлера–Лагранжа</w:t>
      </w:r>
      <w:r w:rsidR="00D34ED6" w:rsidRPr="005F438C">
        <w:t>:</w:t>
      </w:r>
    </w:p>
    <w:p w14:paraId="3323E2DC" w14:textId="77777777" w:rsidR="00D76599" w:rsidRPr="005F438C" w:rsidRDefault="00D76599" w:rsidP="004A0832">
      <w:pPr>
        <w:pStyle w:val="Formula"/>
      </w:pPr>
      <w:r w:rsidRPr="005F438C">
        <w:tab/>
      </w:r>
      <m:oMath>
        <m:f>
          <m:fPr>
            <m:ctrlPr>
              <w:rPr>
                <w:rFonts w:ascii="Cambria Math" w:hAnsi="Cambria Math"/>
              </w:rPr>
            </m:ctrlPr>
          </m:fPr>
          <m:num>
            <m:r>
              <w:rPr>
                <w:rFonts w:ascii="Cambria Math" w:hAnsi="Cambria Math"/>
              </w:rPr>
              <m:t>∂L</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∂x</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∂y</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den>
        </m:f>
        <m:r>
          <w:rPr>
            <w:rFonts w:ascii="Cambria Math" w:hAnsi="Cambria Math"/>
          </w:rPr>
          <m:t>=0</m:t>
        </m:r>
      </m:oMath>
      <w:r w:rsidRPr="005F438C">
        <w:tab/>
        <w:t>(2.</w:t>
      </w:r>
      <w:fldSimple w:instr=" SEQ Formula \s 2 ">
        <w:r w:rsidR="00527E5B" w:rsidRPr="005F438C">
          <w:t>2</w:t>
        </w:r>
      </w:fldSimple>
      <w:r w:rsidRPr="005F438C">
        <w:t>)</w:t>
      </w:r>
    </w:p>
    <w:p w14:paraId="02C2E146" w14:textId="77777777" w:rsidR="002B7AE6" w:rsidRPr="005F438C" w:rsidRDefault="002B7AE6" w:rsidP="004A0832">
      <w:pPr>
        <w:pStyle w:val="Formula"/>
      </w:pPr>
      <w:r w:rsidRPr="005F438C">
        <w:tab/>
      </w:r>
      <m:oMath>
        <m:f>
          <m:fPr>
            <m:ctrlPr>
              <w:rPr>
                <w:rFonts w:ascii="Cambria Math" w:hAnsi="Cambria Math"/>
              </w:rPr>
            </m:ctrlPr>
          </m:fPr>
          <m:num>
            <m:r>
              <w:rPr>
                <w:rFonts w:ascii="Cambria Math" w:hAnsi="Cambria Math"/>
              </w:rPr>
              <m:t>∂L</m:t>
            </m:r>
          </m:num>
          <m:den>
            <m:r>
              <w:rPr>
                <w:rFonts w:ascii="Cambria Math" w:hAnsi="Cambria Math"/>
              </w:rPr>
              <m:t>∂v</m:t>
            </m:r>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∂x</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∂y</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den>
        </m:f>
        <m:r>
          <w:rPr>
            <w:rFonts w:ascii="Cambria Math" w:hAnsi="Cambria Math"/>
          </w:rPr>
          <m:t>=0</m:t>
        </m:r>
      </m:oMath>
      <w:r w:rsidRPr="005F438C">
        <w:tab/>
        <w:t>(2.</w:t>
      </w:r>
      <w:fldSimple w:instr=" SEQ Formula \s 2 ">
        <w:r w:rsidR="00527E5B" w:rsidRPr="005F438C">
          <w:t>3</w:t>
        </w:r>
      </w:fldSimple>
      <w:r w:rsidRPr="005F438C">
        <w:t>)</w:t>
      </w:r>
    </w:p>
    <w:p w14:paraId="0948FB9F" w14:textId="77777777" w:rsidR="00D34ED6" w:rsidRPr="005F438C" w:rsidRDefault="00D34ED6" w:rsidP="00D34ED6">
      <w:pPr>
        <w:pStyle w:val="107010"/>
      </w:pPr>
      <w:r w:rsidRPr="005F438C">
        <w:t>де L є підінтегральним виразом функціонала енергії, що дає систему рівнянь для компонентів оптичного потоку.</w:t>
      </w:r>
      <m:oMath>
        <m:r>
          <w:rPr>
            <w:rFonts w:ascii="Cambria Math" w:hAnsi="Cambria Math"/>
          </w:rPr>
          <m:t>L</m:t>
        </m:r>
      </m:oMath>
    </w:p>
    <w:p w14:paraId="4FE9B74A" w14:textId="77777777" w:rsidR="00D34ED6" w:rsidRPr="005F438C" w:rsidRDefault="00D34ED6" w:rsidP="00D34ED6">
      <w:pPr>
        <w:pStyle w:val="a2"/>
      </w:pPr>
      <w:r w:rsidRPr="005F438C">
        <w:t>Отримана система рівнянь</w:t>
      </w:r>
    </w:p>
    <w:p w14:paraId="54296904" w14:textId="77777777" w:rsidR="00D34ED6" w:rsidRPr="005F438C" w:rsidRDefault="00D34ED6" w:rsidP="004A0832">
      <w:pPr>
        <w:pStyle w:val="Formula"/>
      </w:pPr>
      <w:r w:rsidRPr="005F438C">
        <w:tab/>
      </w:r>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Δu=0</m:t>
        </m:r>
      </m:oMath>
      <w:r w:rsidRPr="005F438C">
        <w:tab/>
        <w:t>(2.</w:t>
      </w:r>
      <w:fldSimple w:instr=" SEQ Formula \s 2 ">
        <w:r w:rsidR="00527E5B" w:rsidRPr="005F438C">
          <w:t>4</w:t>
        </w:r>
      </w:fldSimple>
      <w:r w:rsidRPr="005F438C">
        <w:t>)</w:t>
      </w:r>
    </w:p>
    <w:p w14:paraId="53AE9286" w14:textId="77777777" w:rsidR="00D34ED6" w:rsidRPr="005F438C" w:rsidRDefault="00D34ED6" w:rsidP="004A0832">
      <w:pPr>
        <w:pStyle w:val="Formula"/>
      </w:pPr>
      <w:r w:rsidRPr="005F438C">
        <w:tab/>
      </w:r>
      <m:oMath>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Δv=0</m:t>
        </m:r>
      </m:oMath>
      <w:r w:rsidRPr="005F438C">
        <w:tab/>
        <w:t>(2.</w:t>
      </w:r>
      <w:fldSimple w:instr=" SEQ Formula \s 2 ">
        <w:r w:rsidR="00527E5B" w:rsidRPr="005F438C">
          <w:t>5</w:t>
        </w:r>
      </w:fldSimple>
      <w:r w:rsidRPr="005F438C">
        <w:t>)</w:t>
      </w:r>
    </w:p>
    <w:p w14:paraId="6B37F0E0" w14:textId="77777777" w:rsidR="002B7AE6" w:rsidRPr="005F438C" w:rsidRDefault="00D34ED6" w:rsidP="00F446CD">
      <w:pPr>
        <w:pStyle w:val="a2"/>
      </w:pPr>
      <w:r w:rsidRPr="005F438C">
        <w:t xml:space="preserve">де індекси позначають частинне диференціювання, а Δ позначає оператор </w:t>
      </w:r>
      <w:r w:rsidRPr="005F438C">
        <w:lastRenderedPageBreak/>
        <w:t xml:space="preserve">Лапласа. На практиці </w:t>
      </w:r>
      <w:proofErr w:type="spellStart"/>
      <w:r w:rsidRPr="005F438C">
        <w:t>лапласіан</w:t>
      </w:r>
      <w:proofErr w:type="spellEnd"/>
      <w:r w:rsidRPr="005F438C">
        <w:t xml:space="preserve"> наближують </w:t>
      </w:r>
      <w:proofErr w:type="spellStart"/>
      <w:r w:rsidRPr="005F438C">
        <w:t>чисельно</w:t>
      </w:r>
      <w:proofErr w:type="spellEnd"/>
      <w:r w:rsidRPr="005F438C">
        <w:t xml:space="preserve"> за допомогою скінченних різниць і записують як дискретизацію </w:t>
      </w:r>
      <w:proofErr w:type="spellStart"/>
      <w:r w:rsidRPr="005F438C">
        <w:t>лапласіана</w:t>
      </w:r>
      <w:proofErr w:type="spellEnd"/>
      <w:r w:rsidRPr="005F438C">
        <w:t>.</w:t>
      </w:r>
      <m:oMath>
        <m:r>
          <m:rPr>
            <m:sty m:val="p"/>
          </m:rPr>
          <w:rPr>
            <w:rFonts w:ascii="Cambria Math" w:hAnsi="Cambria Math"/>
          </w:rPr>
          <m:t>Δ</m:t>
        </m:r>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e>
              <m:sup>
                <m:r>
                  <w:rPr>
                    <w:rFonts w:ascii="Cambria Math" w:hAnsi="Cambria Math"/>
                  </w:rPr>
                  <m:t>2</m:t>
                </m:r>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e>
              <m:sup>
                <m:r>
                  <w:rPr>
                    <w:rFonts w:ascii="Cambria Math" w:hAnsi="Cambria Math"/>
                  </w:rPr>
                  <m:t>2</m:t>
                </m:r>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ctrlPr>
              <w:rPr>
                <w:rFonts w:ascii="Cambria Math" w:hAnsi="Cambria Math"/>
                <w:i/>
              </w:rPr>
            </m:ctrlPr>
          </m:den>
        </m:f>
      </m:oMath>
    </w:p>
    <w:p w14:paraId="5C20A52E" w14:textId="77777777" w:rsidR="005D2DF2" w:rsidRPr="005F438C" w:rsidRDefault="005D2DF2" w:rsidP="004A0832">
      <w:pPr>
        <w:pStyle w:val="Formula"/>
      </w:pPr>
      <w:r w:rsidRPr="005F438C">
        <w:tab/>
      </w:r>
      <m:oMath>
        <m:r>
          <w:rPr>
            <w:rFonts w:ascii="Cambria Math" w:hAnsi="Cambria Math"/>
          </w:rPr>
          <m:t>Δu</m:t>
        </m:r>
        <m:d>
          <m:dPr>
            <m:ctrlPr>
              <w:rPr>
                <w:rFonts w:ascii="Cambria Math" w:hAnsi="Cambria Math"/>
              </w:rPr>
            </m:ctrlPr>
          </m:dPr>
          <m:e>
            <m:r>
              <w:rPr>
                <w:rFonts w:ascii="Cambria Math" w:hAnsi="Cambria Math"/>
              </w:rPr>
              <m:t>x,y</m:t>
            </m:r>
          </m:e>
        </m:d>
        <m:r>
          <w:rPr>
            <w:rFonts w:ascii="Cambria Math" w:hAnsi="Cambria Math"/>
          </w:rPr>
          <m:t>=4</m:t>
        </m:r>
        <m:d>
          <m:dPr>
            <m:ctrlPr>
              <w:rPr>
                <w:rFonts w:ascii="Cambria Math" w:hAnsi="Cambria Math"/>
              </w:rPr>
            </m:ctrlPr>
          </m:dPr>
          <m:e>
            <m:acc>
              <m:accPr>
                <m:chr m:val="̅"/>
                <m:ctrlPr>
                  <w:rPr>
                    <w:rFonts w:ascii="Cambria Math" w:hAnsi="Cambria Math"/>
                  </w:rPr>
                </m:ctrlPr>
              </m:accPr>
              <m:e>
                <m:r>
                  <w:rPr>
                    <w:rFonts w:ascii="Cambria Math" w:hAnsi="Cambria Math"/>
                  </w:rPr>
                  <m:t>u</m:t>
                </m:r>
              </m:e>
            </m:acc>
            <m:d>
              <m:dPr>
                <m:ctrlPr>
                  <w:rPr>
                    <w:rFonts w:ascii="Cambria Math" w:hAnsi="Cambria Math"/>
                  </w:rPr>
                </m:ctrlPr>
              </m:dPr>
              <m:e>
                <m:r>
                  <w:rPr>
                    <w:rFonts w:ascii="Cambria Math" w:hAnsi="Cambria Math"/>
                  </w:rPr>
                  <m:t>x,y</m:t>
                </m:r>
              </m:e>
            </m:d>
            <m:r>
              <w:rPr>
                <w:rFonts w:ascii="Cambria Math" w:hAnsi="Cambria Math"/>
              </w:rPr>
              <m:t>-u</m:t>
            </m:r>
            <m:d>
              <m:dPr>
                <m:ctrlPr>
                  <w:rPr>
                    <w:rFonts w:ascii="Cambria Math" w:hAnsi="Cambria Math"/>
                  </w:rPr>
                </m:ctrlPr>
              </m:dPr>
              <m:e>
                <m:r>
                  <w:rPr>
                    <w:rFonts w:ascii="Cambria Math" w:hAnsi="Cambria Math"/>
                  </w:rPr>
                  <m:t>x,y</m:t>
                </m:r>
              </m:e>
            </m:d>
          </m:e>
        </m:d>
      </m:oMath>
      <w:r w:rsidRPr="005F438C">
        <w:tab/>
        <w:t>(2.</w:t>
      </w:r>
      <w:fldSimple w:instr=" SEQ Formula \s 2 ">
        <w:r w:rsidR="00527E5B" w:rsidRPr="005F438C">
          <w:t>6</w:t>
        </w:r>
      </w:fldSimple>
      <w:r w:rsidRPr="005F438C">
        <w:t>)</w:t>
      </w:r>
    </w:p>
    <w:p w14:paraId="6B6DAD73" w14:textId="77777777" w:rsidR="00D54E51" w:rsidRPr="005F438C" w:rsidRDefault="0093452A" w:rsidP="00D54E51">
      <w:pPr>
        <w:pStyle w:val="107010"/>
      </w:pPr>
      <w:r w:rsidRPr="005F438C">
        <w:t>де ū та v̄ – середньозважені усереднення компонентів u і v, обчислені в околі пікселя з координатами (x, y). Використовуючи це позначення, наведену вище систему рівнянь можна записати як лінійну систему.</w:t>
      </w:r>
      <m:oMath>
        <m:acc>
          <m:accPr>
            <m:chr m:val="̅"/>
            <m:ctrlPr>
              <w:rPr>
                <w:rFonts w:ascii="Cambria Math" w:hAnsi="Cambria Math"/>
              </w:rPr>
            </m:ctrlPr>
          </m:accPr>
          <m:e>
            <m:r>
              <w:rPr>
                <w:rFonts w:ascii="Cambria Math" w:hAnsi="Cambria Math"/>
              </w:rPr>
              <m:t>u</m:t>
            </m:r>
          </m:e>
        </m:acc>
        <m:d>
          <m:dPr>
            <m:ctrlPr>
              <w:rPr>
                <w:rFonts w:ascii="Cambria Math" w:hAnsi="Cambria Math"/>
                <w:i/>
              </w:rPr>
            </m:ctrlPr>
          </m:dPr>
          <m:e>
            <m:r>
              <w:rPr>
                <w:rFonts w:ascii="Cambria Math" w:hAnsi="Cambria Math"/>
              </w:rPr>
              <m:t>x,y</m:t>
            </m:r>
          </m:e>
        </m:d>
        <m:r>
          <w:rPr>
            <w:rFonts w:ascii="Cambria Math" w:hAnsi="Cambria Math"/>
          </w:rPr>
          <m:t>u</m:t>
        </m:r>
        <m:d>
          <m:dPr>
            <m:ctrlPr>
              <w:rPr>
                <w:rFonts w:ascii="Cambria Math" w:hAnsi="Cambria Math"/>
                <w:i/>
              </w:rPr>
            </m:ctrlPr>
          </m:dPr>
          <m:e>
            <m:r>
              <w:rPr>
                <w:rFonts w:ascii="Cambria Math" w:hAnsi="Cambria Math"/>
              </w:rPr>
              <m:t>x,y</m:t>
            </m:r>
          </m:e>
        </m:d>
      </m:oMath>
    </w:p>
    <w:p w14:paraId="69A40983" w14:textId="77777777" w:rsidR="00D54E51" w:rsidRPr="005F438C" w:rsidRDefault="00D54E51" w:rsidP="00D54E51">
      <w:pPr>
        <w:pStyle w:val="a2"/>
      </w:pPr>
      <w:r w:rsidRPr="005F438C">
        <w:t>Лінійна система</w:t>
      </w:r>
      <w:r w:rsidR="00994640" w:rsidRPr="005F438C">
        <w:t>:</w:t>
      </w:r>
    </w:p>
    <w:p w14:paraId="550DE6CB" w14:textId="77777777" w:rsidR="005D2DF2" w:rsidRPr="005F438C" w:rsidRDefault="005D2DF2" w:rsidP="004A0832">
      <w:pPr>
        <w:pStyle w:val="Formula"/>
      </w:pPr>
      <w:r w:rsidRPr="005F438C">
        <w:tab/>
      </w:r>
      <m:oMath>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e>
        </m:d>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v=4</m:t>
        </m:r>
        <m:sSup>
          <m:sSupPr>
            <m:ctrlPr>
              <w:rPr>
                <w:rFonts w:ascii="Cambria Math" w:hAnsi="Cambria Math"/>
              </w:rPr>
            </m:ctrlPr>
          </m:sSupPr>
          <m:e>
            <m:r>
              <w:rPr>
                <w:rFonts w:ascii="Cambria Math" w:hAnsi="Cambria Math"/>
              </w:rPr>
              <m:t>α</m:t>
            </m:r>
          </m:e>
          <m:sup>
            <m:r>
              <w:rPr>
                <w:rFonts w:ascii="Cambria Math" w:hAnsi="Cambria Math"/>
              </w:rPr>
              <m:t>2</m:t>
            </m:r>
          </m:sup>
        </m:sSup>
        <m:acc>
          <m:accPr>
            <m:chr m:val="̅"/>
            <m:ctrlPr>
              <w:rPr>
                <w:rFonts w:ascii="Cambria Math" w:hAnsi="Cambria Math"/>
              </w:rPr>
            </m:ctrlPr>
          </m:accPr>
          <m:e>
            <m:r>
              <w:rPr>
                <w:rFonts w:ascii="Cambria Math" w:hAnsi="Cambria Math"/>
              </w:rPr>
              <m:t>u</m:t>
            </m:r>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oMath>
      <w:r w:rsidRPr="005F438C">
        <w:tab/>
        <w:t>(2.</w:t>
      </w:r>
      <w:fldSimple w:instr=" SEQ Formula \s 2 ">
        <w:r w:rsidR="00527E5B" w:rsidRPr="005F438C">
          <w:t>7</w:t>
        </w:r>
      </w:fldSimple>
      <w:r w:rsidRPr="005F438C">
        <w:t>)</w:t>
      </w:r>
    </w:p>
    <w:p w14:paraId="115BCB6C" w14:textId="77777777" w:rsidR="005D2DF2" w:rsidRPr="005F438C" w:rsidRDefault="005D2DF2" w:rsidP="004A0832">
      <w:pPr>
        <w:pStyle w:val="Formula"/>
      </w:pPr>
      <w:r w:rsidRPr="005F438C">
        <w:tab/>
      </w:r>
      <m:oMath>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u+</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e>
        </m:d>
        <m:r>
          <w:rPr>
            <w:rFonts w:ascii="Cambria Math" w:hAnsi="Cambria Math"/>
          </w:rPr>
          <m:t>v=4</m:t>
        </m:r>
        <m:sSup>
          <m:sSupPr>
            <m:ctrlPr>
              <w:rPr>
                <w:rFonts w:ascii="Cambria Math" w:hAnsi="Cambria Math"/>
              </w:rPr>
            </m:ctrlPr>
          </m:sSupPr>
          <m:e>
            <m:r>
              <w:rPr>
                <w:rFonts w:ascii="Cambria Math" w:hAnsi="Cambria Math"/>
              </w:rPr>
              <m:t>α</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oMath>
      <w:r w:rsidRPr="005F438C">
        <w:tab/>
        <w:t>(2.</w:t>
      </w:r>
      <w:fldSimple w:instr=" SEQ Formula \s 2 ">
        <w:r w:rsidR="00527E5B" w:rsidRPr="005F438C">
          <w:t>8</w:t>
        </w:r>
      </w:fldSimple>
      <w:r w:rsidRPr="005F438C">
        <w:t>)</w:t>
      </w:r>
    </w:p>
    <w:p w14:paraId="0997A144" w14:textId="77777777" w:rsidR="00D54E51" w:rsidRPr="005F438C" w:rsidRDefault="00972BC9" w:rsidP="00D54E51">
      <w:pPr>
        <w:pStyle w:val="107010"/>
      </w:pPr>
      <w:r w:rsidRPr="005F438C">
        <w:t>Отримана система є лінійною за u та v і може бути розв’язана для кожного пікселя зображення. Проте, оскільки розв’язок залежить від сусідніх значень поля потоку, обчислення повторюють після уточнення сусідів. Наступна ітераційна схема виводиться за допомогою правила Крамера:</w:t>
      </w:r>
      <m:oMath>
        <m:r>
          <w:rPr>
            <w:rFonts w:ascii="Cambria Math" w:hAnsi="Cambria Math"/>
          </w:rPr>
          <m:t>uv</m:t>
        </m:r>
      </m:oMath>
    </w:p>
    <w:p w14:paraId="19125591" w14:textId="77777777" w:rsidR="00D54E51" w:rsidRPr="005F438C" w:rsidRDefault="00D54E51" w:rsidP="00D54E51">
      <w:pPr>
        <w:pStyle w:val="a2"/>
      </w:pPr>
      <w:r w:rsidRPr="005F438C">
        <w:t>Ітераційна схема (метод Якобі)</w:t>
      </w:r>
    </w:p>
    <w:p w14:paraId="6F69676D" w14:textId="77777777" w:rsidR="005D2DF2" w:rsidRPr="005F438C" w:rsidRDefault="005D2DF2" w:rsidP="004A0832">
      <w:pPr>
        <w:pStyle w:val="Formula"/>
      </w:pPr>
      <w:r w:rsidRPr="005F438C">
        <w:tab/>
      </w:r>
      <m:oMath>
        <m:sSup>
          <m:sSupPr>
            <m:ctrlPr>
              <w:rPr>
                <w:rFonts w:ascii="Cambria Math" w:hAnsi="Cambria Math"/>
              </w:rPr>
            </m:ctrlPr>
          </m:sSupPr>
          <m:e>
            <m:r>
              <w:rPr>
                <w:rFonts w:ascii="Cambria Math" w:hAnsi="Cambria Math"/>
              </w:rPr>
              <m:t>u</m:t>
            </m:r>
          </m:e>
          <m:sup>
            <m:r>
              <w:rPr>
                <w:rFonts w:ascii="Cambria Math" w:hAnsi="Cambria Math"/>
              </w:rPr>
              <m:t>k+1</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num>
          <m:den>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den>
        </m:f>
      </m:oMath>
      <w:r w:rsidRPr="005F438C">
        <w:tab/>
        <w:t>(2.</w:t>
      </w:r>
      <w:fldSimple w:instr=" SEQ Formula \s 2 ">
        <w:r w:rsidR="00527E5B" w:rsidRPr="005F438C">
          <w:t>9</w:t>
        </w:r>
      </w:fldSimple>
      <w:r w:rsidRPr="005F438C">
        <w:t>)</w:t>
      </w:r>
    </w:p>
    <w:p w14:paraId="39B1B2F0" w14:textId="77777777" w:rsidR="005D2DF2" w:rsidRPr="005F438C" w:rsidRDefault="005D2DF2" w:rsidP="004A0832">
      <w:pPr>
        <w:pStyle w:val="Formula"/>
      </w:pPr>
      <w:r w:rsidRPr="005F438C">
        <w:tab/>
      </w:r>
      <m:oMath>
        <m:sSup>
          <m:sSupPr>
            <m:ctrlPr>
              <w:rPr>
                <w:rFonts w:ascii="Cambria Math" w:hAnsi="Cambria Math"/>
              </w:rPr>
            </m:ctrlPr>
          </m:sSupPr>
          <m:e>
            <m:r>
              <w:rPr>
                <w:rFonts w:ascii="Cambria Math" w:hAnsi="Cambria Math"/>
              </w:rPr>
              <m:t>v</m:t>
            </m:r>
          </m:e>
          <m:sup>
            <m:r>
              <w:rPr>
                <w:rFonts w:ascii="Cambria Math" w:hAnsi="Cambria Math"/>
              </w:rPr>
              <m:t>k+1</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num>
          <m:den>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den>
        </m:f>
      </m:oMath>
      <w:r w:rsidRPr="005F438C">
        <w:tab/>
        <w:t>(2.</w:t>
      </w:r>
      <w:fldSimple w:instr=" SEQ Formula \s 2 ">
        <w:r w:rsidR="00527E5B" w:rsidRPr="005F438C">
          <w:t>10</w:t>
        </w:r>
      </w:fldSimple>
      <w:r w:rsidRPr="005F438C">
        <w:t>)</w:t>
      </w:r>
    </w:p>
    <w:p w14:paraId="712A8238" w14:textId="77777777" w:rsidR="00972BC9" w:rsidRPr="005F438C" w:rsidRDefault="00AA6D4F" w:rsidP="00972BC9">
      <w:pPr>
        <w:pStyle w:val="107010"/>
      </w:pPr>
      <w:r w:rsidRPr="005F438C">
        <w:t>де верхній індекс k+1 позначає наступну ітерацію, яку потрібно обчислити, а k – попередній результат. Це, по суті, метод розщеплення матриць, подібний до методу Якобі, застосованого до великої розрідженої системи, що виникає при розв’язуванні для всіх пікселів одночасно.</w:t>
      </w:r>
      <m:oMath>
        <m:r>
          <w:rPr>
            <w:rFonts w:ascii="Cambria Math" w:hAnsi="Cambria Math"/>
          </w:rPr>
          <m:t>k+1k</m:t>
        </m:r>
      </m:oMath>
    </w:p>
    <w:p w14:paraId="06D280CE" w14:textId="77777777" w:rsidR="003E18F2" w:rsidRPr="005F438C" w:rsidRDefault="003E18F2" w:rsidP="003E18F2">
      <w:pPr>
        <w:pStyle w:val="a2"/>
      </w:pPr>
      <w:r w:rsidRPr="005F438C">
        <w:lastRenderedPageBreak/>
        <w:t>Рівняння оптичного потоку (для кожного пікселя)</w:t>
      </w:r>
    </w:p>
    <w:p w14:paraId="54A40606" w14:textId="77777777" w:rsidR="001A2EC8" w:rsidRPr="005F438C" w:rsidRDefault="001A2EC8" w:rsidP="004A0832">
      <w:pPr>
        <w:pStyle w:val="Formula"/>
      </w:pPr>
      <w:r w:rsidRPr="005F438C">
        <w:tab/>
      </w:r>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rsidRPr="005F438C">
        <w:tab/>
        <w:t>(2.</w:t>
      </w:r>
      <w:fldSimple w:instr=" SEQ Formula \s 2 ">
        <w:r w:rsidR="00527E5B" w:rsidRPr="005F438C">
          <w:t>11</w:t>
        </w:r>
      </w:fldSimple>
      <w:r w:rsidRPr="005F438C">
        <w:t>)</w:t>
      </w:r>
    </w:p>
    <w:p w14:paraId="3387EDF2" w14:textId="77777777" w:rsidR="003E18F2" w:rsidRPr="005F438C" w:rsidRDefault="003E18F2" w:rsidP="003E18F2">
      <w:pPr>
        <w:pStyle w:val="107010"/>
      </w:pPr>
    </w:p>
    <w:p w14:paraId="00C0279F" w14:textId="77777777" w:rsidR="003E18F2" w:rsidRPr="005F438C" w:rsidRDefault="003E18F2" w:rsidP="003E18F2">
      <w:pPr>
        <w:pStyle w:val="a2"/>
      </w:pPr>
      <w:r w:rsidRPr="005F438C">
        <w:t>Матрична форма</w:t>
      </w:r>
    </w:p>
    <w:p w14:paraId="66BCB5E8" w14:textId="77777777" w:rsidR="003E18F2" w:rsidRPr="005F438C" w:rsidRDefault="003E18F2" w:rsidP="004A0832">
      <w:pPr>
        <w:pStyle w:val="Formula"/>
      </w:pPr>
      <w:r w:rsidRPr="005F438C">
        <w:tab/>
      </w:r>
      <m:oMath>
        <m:r>
          <w:rPr>
            <w:rFonts w:ascii="Cambria Math" w:hAnsi="Cambria Math"/>
          </w:rPr>
          <m:t>A v = b</m:t>
        </m:r>
      </m:oMath>
      <w:r w:rsidRPr="005F438C">
        <w:tab/>
        <w:t>(2.</w:t>
      </w:r>
      <w:fldSimple w:instr=" SEQ Formula \s 2 ">
        <w:r w:rsidR="00527E5B" w:rsidRPr="005F438C">
          <w:t>12</w:t>
        </w:r>
      </w:fldSimple>
      <w:r w:rsidRPr="005F438C">
        <w:t>)</w:t>
      </w:r>
    </w:p>
    <w:p w14:paraId="709B797E" w14:textId="77777777" w:rsidR="003E18F2" w:rsidRPr="005F438C" w:rsidRDefault="003E18F2" w:rsidP="003E18F2">
      <w:pPr>
        <w:pStyle w:val="107010"/>
      </w:pPr>
    </w:p>
    <w:p w14:paraId="1790D7E1" w14:textId="77777777" w:rsidR="003E18F2" w:rsidRPr="005F438C" w:rsidRDefault="003E18F2" w:rsidP="003E18F2">
      <w:pPr>
        <w:pStyle w:val="a2"/>
      </w:pPr>
      <w:r w:rsidRPr="005F438C">
        <w:t>Матриця A</w:t>
      </w:r>
    </w:p>
    <w:p w14:paraId="2AB68504" w14:textId="77777777" w:rsidR="003E18F2" w:rsidRPr="005F438C" w:rsidRDefault="003E18F2" w:rsidP="004A0832">
      <w:pPr>
        <w:pStyle w:val="Formula"/>
      </w:pPr>
      <w:r w:rsidRPr="005F438C">
        <w:tab/>
      </w:r>
      <m:oMath>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m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mr>
              <m:mr>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mr>
            </m:m>
          </m:e>
        </m:d>
      </m:oMath>
      <w:r w:rsidRPr="005F438C">
        <w:tab/>
        <w:t>(2.</w:t>
      </w:r>
      <w:fldSimple w:instr=" SEQ Formula \s 2 ">
        <w:r w:rsidR="00527E5B" w:rsidRPr="005F438C">
          <w:t>13</w:t>
        </w:r>
      </w:fldSimple>
      <w:r w:rsidRPr="005F438C">
        <w:t>)</w:t>
      </w:r>
    </w:p>
    <w:p w14:paraId="3719BFB9" w14:textId="77777777" w:rsidR="004C7D57" w:rsidRPr="005F438C" w:rsidRDefault="004C7D57" w:rsidP="004C7D57">
      <w:pPr>
        <w:pStyle w:val="107010"/>
      </w:pPr>
    </w:p>
    <w:p w14:paraId="71DCEACE" w14:textId="77777777" w:rsidR="004C7D57" w:rsidRPr="005F438C" w:rsidRDefault="004C7D57" w:rsidP="004C7D57">
      <w:pPr>
        <w:pStyle w:val="a2"/>
      </w:pPr>
      <w:r w:rsidRPr="005F438C">
        <w:t>Вектор швидкості</w:t>
      </w:r>
    </w:p>
    <w:p w14:paraId="4328CF6E" w14:textId="77777777" w:rsidR="003E18F2" w:rsidRPr="005F438C" w:rsidRDefault="003E18F2" w:rsidP="004A0832">
      <w:pPr>
        <w:pStyle w:val="Formula"/>
      </w:pPr>
      <w:r w:rsidRPr="005F438C">
        <w:tab/>
      </w:r>
      <m:oMath>
        <m:r>
          <w:rPr>
            <w:rFonts w:ascii="Cambria Math" w:hAnsi="Cambria Math"/>
          </w:rPr>
          <m:t xml:space="preserve">v =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oMath>
      <w:r w:rsidRPr="005F438C">
        <w:tab/>
        <w:t>(2.</w:t>
      </w:r>
      <w:fldSimple w:instr=" SEQ Formula \s 2 ">
        <w:r w:rsidR="00527E5B" w:rsidRPr="005F438C">
          <w:t>14</w:t>
        </w:r>
      </w:fldSimple>
      <w:r w:rsidR="00965FD5" w:rsidRPr="005F438C">
        <w:fldChar w:fldCharType="begin"/>
      </w:r>
      <w:r w:rsidR="00965FD5" w:rsidRPr="005F438C">
        <w:instrText xml:space="preserve">  </w:instrText>
      </w:r>
      <w:r w:rsidR="00965FD5" w:rsidRPr="005F438C">
        <w:fldChar w:fldCharType="end"/>
      </w:r>
      <w:r w:rsidRPr="005F438C">
        <w:t>)</w:t>
      </w:r>
    </w:p>
    <w:p w14:paraId="0FAA8CB3" w14:textId="77777777" w:rsidR="004C7D57" w:rsidRPr="005F438C" w:rsidRDefault="004C7D57" w:rsidP="004C7D57">
      <w:pPr>
        <w:pStyle w:val="107010"/>
      </w:pPr>
    </w:p>
    <w:p w14:paraId="1CE46B6C" w14:textId="77777777" w:rsidR="004C7D57" w:rsidRPr="005F438C" w:rsidRDefault="004C7D57" w:rsidP="004C7D57">
      <w:pPr>
        <w:pStyle w:val="a2"/>
      </w:pPr>
      <w:r w:rsidRPr="005F438C">
        <w:t>Вектор правої частини</w:t>
      </w:r>
    </w:p>
    <w:p w14:paraId="01F9D126" w14:textId="77777777" w:rsidR="003E18F2" w:rsidRPr="005F438C" w:rsidRDefault="003E18F2" w:rsidP="004A0832">
      <w:pPr>
        <w:pStyle w:val="Formula"/>
      </w:pPr>
      <w:r w:rsidRPr="005F438C">
        <w:tab/>
      </w:r>
      <m:oMath>
        <m:r>
          <w:rPr>
            <w:rFonts w:ascii="Cambria Math" w:hAnsi="Cambria Math"/>
          </w:rPr>
          <m:t xml:space="preserve">b =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m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mr>
              <m:mr>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mr>
            </m:m>
          </m:e>
        </m:d>
      </m:oMath>
      <w:r w:rsidRPr="005F438C">
        <w:tab/>
        <w:t>(2.</w:t>
      </w:r>
      <w:fldSimple w:instr=" SEQ Formula \s 2 ">
        <w:r w:rsidR="00527E5B" w:rsidRPr="005F438C">
          <w:t>15</w:t>
        </w:r>
      </w:fldSimple>
      <w:r w:rsidRPr="005F438C">
        <w:t>)</w:t>
      </w:r>
    </w:p>
    <w:p w14:paraId="67D95A25" w14:textId="77777777" w:rsidR="004C7D57" w:rsidRPr="005F438C" w:rsidRDefault="004C7D57" w:rsidP="004C7D57">
      <w:pPr>
        <w:pStyle w:val="107010"/>
      </w:pPr>
    </w:p>
    <w:p w14:paraId="18643841" w14:textId="77777777" w:rsidR="004C7D57" w:rsidRPr="005F438C" w:rsidRDefault="004C7D57" w:rsidP="004C7D57">
      <w:pPr>
        <w:pStyle w:val="a2"/>
      </w:pPr>
      <w:r w:rsidRPr="005F438C">
        <w:t>Розв</w:t>
      </w:r>
      <w:r w:rsidR="0089083A" w:rsidRPr="005F438C">
        <w:t>’</w:t>
      </w:r>
      <w:r w:rsidRPr="005F438C">
        <w:t>язок методом найменших квадратів</w:t>
      </w:r>
    </w:p>
    <w:p w14:paraId="57CED4ED" w14:textId="77777777" w:rsidR="003E18F2" w:rsidRPr="005F438C" w:rsidRDefault="003E18F2" w:rsidP="004A0832">
      <w:pPr>
        <w:pStyle w:val="Formula"/>
      </w:pPr>
      <w:r w:rsidRPr="005F438C">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Av=</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oMath>
      <w:r w:rsidRPr="005F438C">
        <w:tab/>
        <w:t>(2.</w:t>
      </w:r>
      <w:fldSimple w:instr=" SEQ Formula \s 2 ">
        <w:r w:rsidR="00527E5B" w:rsidRPr="005F438C">
          <w:t>16</w:t>
        </w:r>
      </w:fldSimple>
      <w:r w:rsidRPr="005F438C">
        <w:t>)</w:t>
      </w:r>
    </w:p>
    <w:p w14:paraId="34CB7498" w14:textId="77777777" w:rsidR="003E18F2" w:rsidRPr="005F438C" w:rsidRDefault="003E18F2" w:rsidP="004A0832">
      <w:pPr>
        <w:pStyle w:val="Formula"/>
      </w:pPr>
      <w:r w:rsidRPr="005F438C">
        <w:tab/>
      </w:r>
      <m:oMath>
        <m:r>
          <w:rPr>
            <w:rFonts w:ascii="Cambria Math" w:hAnsi="Cambria Math"/>
          </w:rPr>
          <m:t>v=</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oMath>
      <w:r w:rsidRPr="005F438C">
        <w:tab/>
        <w:t>(2.</w:t>
      </w:r>
      <w:fldSimple w:instr=" SEQ Formula \s 2 ">
        <w:r w:rsidR="00527E5B" w:rsidRPr="005F438C">
          <w:t>17</w:t>
        </w:r>
      </w:fldSimple>
      <w:r w:rsidRPr="005F438C">
        <w:t>)</w:t>
      </w:r>
    </w:p>
    <w:p w14:paraId="7C44C5A7" w14:textId="77777777" w:rsidR="00EA5CB3" w:rsidRPr="005F438C" w:rsidRDefault="00EA5CB3" w:rsidP="00EA5CB3">
      <w:pPr>
        <w:pStyle w:val="107010"/>
      </w:pPr>
    </w:p>
    <w:p w14:paraId="755FA115" w14:textId="77777777" w:rsidR="00EA5CB3" w:rsidRPr="005F438C" w:rsidRDefault="00EA5CB3" w:rsidP="00EA5CB3">
      <w:pPr>
        <w:pStyle w:val="a2"/>
      </w:pPr>
      <w:r w:rsidRPr="005F438C">
        <w:t>Розписаний вигляд (без ваг)</w:t>
      </w:r>
    </w:p>
    <w:p w14:paraId="70B3A7EC" w14:textId="77777777" w:rsidR="004C7D57" w:rsidRPr="005F438C" w:rsidRDefault="004C7D57" w:rsidP="004A0832">
      <w:pPr>
        <w:pStyle w:val="Formula"/>
      </w:pPr>
      <w:r w:rsidRPr="005F438C">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e>
          <m:sup>
            <m:r>
              <w:rPr>
                <w:rFonts w:ascii="Cambria Math" w:hAnsi="Cambria Math"/>
              </w:rPr>
              <m:t>-1</m:t>
            </m:r>
          </m:sup>
        </m:sSup>
        <m:d>
          <m:dPr>
            <m:begChr m:val="["/>
            <m:endChr m:val="]"/>
            <m:ctrlPr>
              <w:rPr>
                <w:rFonts w:ascii="Cambria Math" w:hAnsi="Cambria Math"/>
              </w:rPr>
            </m:ctrlPr>
          </m:dPr>
          <m:e>
            <m:m>
              <m:mPr>
                <m:mcs>
                  <m:mc>
                    <m:mcPr>
                      <m:count m:val="1"/>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
          </m:e>
        </m:d>
      </m:oMath>
      <w:r w:rsidRPr="005F438C">
        <w:tab/>
        <w:t>(2.</w:t>
      </w:r>
      <w:fldSimple w:instr=" SEQ Formula \s 2 ">
        <w:r w:rsidR="00527E5B" w:rsidRPr="005F438C">
          <w:t>18</w:t>
        </w:r>
      </w:fldSimple>
      <w:r w:rsidRPr="005F438C">
        <w:t>)</w:t>
      </w:r>
    </w:p>
    <w:p w14:paraId="373E0E55" w14:textId="77777777" w:rsidR="00EA5CB3" w:rsidRPr="005F438C" w:rsidRDefault="00EA5CB3" w:rsidP="00EA5CB3">
      <w:pPr>
        <w:pStyle w:val="107010"/>
      </w:pPr>
    </w:p>
    <w:p w14:paraId="62B8A79F" w14:textId="77777777" w:rsidR="00EA5CB3" w:rsidRPr="005F438C" w:rsidRDefault="00EA5CB3" w:rsidP="00EA5CB3">
      <w:pPr>
        <w:pStyle w:val="a2"/>
      </w:pPr>
      <w:r w:rsidRPr="005F438C">
        <w:t xml:space="preserve">Структурний тензор (матриця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rsidRPr="005F438C">
        <w:t>)</w:t>
      </w:r>
    </w:p>
    <w:p w14:paraId="6103694F" w14:textId="77777777" w:rsidR="004C7D57" w:rsidRPr="005F438C" w:rsidRDefault="004C7D57" w:rsidP="004A0832">
      <w:pPr>
        <w:pStyle w:val="Formula"/>
      </w:pPr>
      <w:r w:rsidRPr="005F438C">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oMath>
      <w:r w:rsidRPr="005F438C">
        <w:tab/>
        <w:t>(2.</w:t>
      </w:r>
      <w:fldSimple w:instr=" SEQ Formula \s 2 ">
        <w:r w:rsidR="00527E5B" w:rsidRPr="005F438C">
          <w:t>19</w:t>
        </w:r>
      </w:fldSimple>
      <w:r w:rsidRPr="005F438C">
        <w:t>)</w:t>
      </w:r>
    </w:p>
    <w:p w14:paraId="5AEBE0C7" w14:textId="77777777" w:rsidR="00673913" w:rsidRPr="005F438C" w:rsidRDefault="00673913" w:rsidP="00673913">
      <w:pPr>
        <w:pStyle w:val="107010"/>
      </w:pPr>
    </w:p>
    <w:p w14:paraId="261B0D68" w14:textId="77777777" w:rsidR="00673913" w:rsidRPr="005F438C" w:rsidRDefault="00673913" w:rsidP="00673913">
      <w:pPr>
        <w:pStyle w:val="a2"/>
      </w:pPr>
      <w:r w:rsidRPr="005F438C">
        <w:t>Зважений варіант</w:t>
      </w:r>
    </w:p>
    <w:p w14:paraId="76DE23D2" w14:textId="77777777" w:rsidR="004C7D57" w:rsidRPr="005F438C" w:rsidRDefault="004C7D57" w:rsidP="004A0832">
      <w:pPr>
        <w:pStyle w:val="Formula"/>
      </w:pPr>
      <w:r w:rsidRPr="005F438C">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WAv=</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Wb</m:t>
        </m:r>
      </m:oMath>
      <w:r w:rsidRPr="005F438C">
        <w:tab/>
        <w:t>(2.</w:t>
      </w:r>
      <w:fldSimple w:instr=" SEQ Formula \s 2 ">
        <w:r w:rsidR="00527E5B" w:rsidRPr="005F438C">
          <w:t>20</w:t>
        </w:r>
      </w:fldSimple>
      <w:r w:rsidRPr="005F438C">
        <w:t>)</w:t>
      </w:r>
    </w:p>
    <w:p w14:paraId="431135B6" w14:textId="77777777" w:rsidR="004C7D57" w:rsidRPr="005F438C" w:rsidRDefault="004C7D57" w:rsidP="004A0832">
      <w:pPr>
        <w:pStyle w:val="Formula"/>
      </w:pPr>
      <w:r w:rsidRPr="005F438C">
        <w:tab/>
      </w:r>
      <m:oMath>
        <m:r>
          <w:rPr>
            <w:rFonts w:ascii="Cambria Math" w:hAnsi="Cambria Math"/>
          </w:rPr>
          <m:t>v=</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m:t>
                </m:r>
              </m:e>
            </m:d>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Wb</m:t>
        </m:r>
      </m:oMath>
      <w:r w:rsidRPr="005F438C">
        <w:tab/>
        <w:t>(</w:t>
      </w:r>
      <w:r w:rsidR="00965FD5" w:rsidRPr="005F438C">
        <w:t>2.</w:t>
      </w:r>
      <w:fldSimple w:instr=" SEQ Formula \s 2 ">
        <w:r w:rsidR="00527E5B" w:rsidRPr="005F438C">
          <w:t>21</w:t>
        </w:r>
      </w:fldSimple>
      <w:r w:rsidRPr="005F438C">
        <w:t>)</w:t>
      </w:r>
    </w:p>
    <w:p w14:paraId="06465BDD" w14:textId="77777777" w:rsidR="007E38FD" w:rsidRPr="005F438C" w:rsidRDefault="007E38FD" w:rsidP="004A0832">
      <w:pPr>
        <w:pStyle w:val="Formula"/>
      </w:pPr>
      <w:r w:rsidRPr="005F438C">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e>
          <m:sup>
            <m:r>
              <w:rPr>
                <w:rFonts w:ascii="Cambria Math" w:hAnsi="Cambria Math"/>
              </w:rPr>
              <m:t>-1</m:t>
            </m:r>
          </m:sup>
        </m:sSup>
        <m:d>
          <m:dPr>
            <m:begChr m:val="["/>
            <m:endChr m:val="]"/>
            <m:ctrlPr>
              <w:rPr>
                <w:rFonts w:ascii="Cambria Math" w:hAnsi="Cambria Math"/>
              </w:rPr>
            </m:ctrlPr>
          </m:dPr>
          <m:e>
            <m:m>
              <m:mPr>
                <m:mcs>
                  <m:mc>
                    <m:mcPr>
                      <m:count m:val="1"/>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
          </m:e>
        </m:d>
      </m:oMath>
      <w:r w:rsidRPr="005F438C">
        <w:tab/>
        <w:t>(2.</w:t>
      </w:r>
      <w:fldSimple w:instr=" SEQ Formula \s 2 ">
        <w:r w:rsidR="00527E5B" w:rsidRPr="005F438C">
          <w:t>22</w:t>
        </w:r>
      </w:fldSimple>
      <w:r w:rsidRPr="005F438C">
        <w:t>)</w:t>
      </w:r>
    </w:p>
    <w:p w14:paraId="543EF178" w14:textId="77777777" w:rsidR="00914A57" w:rsidRPr="005F438C" w:rsidRDefault="00914A57" w:rsidP="00914A57">
      <w:pPr>
        <w:pStyle w:val="107010"/>
      </w:pPr>
    </w:p>
    <w:p w14:paraId="0DC26DAD" w14:textId="77777777" w:rsidR="00914A57" w:rsidRPr="005F438C" w:rsidRDefault="00914A57" w:rsidP="00914A57">
      <w:pPr>
        <w:pStyle w:val="a2"/>
      </w:pPr>
      <w:r w:rsidRPr="005F438C">
        <w:t>Умова розв</w:t>
      </w:r>
      <w:r w:rsidR="0089083A" w:rsidRPr="005F438C">
        <w:t>’</w:t>
      </w:r>
      <w:r w:rsidRPr="005F438C">
        <w:t>язності (власні значення)</w:t>
      </w:r>
    </w:p>
    <w:p w14:paraId="76F63A98" w14:textId="77777777" w:rsidR="00673913" w:rsidRPr="005F438C" w:rsidRDefault="00673913" w:rsidP="004A0832">
      <w:pPr>
        <w:pStyle w:val="Formula"/>
      </w:pPr>
      <w:r w:rsidRPr="005F438C">
        <w:tab/>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&gt;0</m:t>
        </m:r>
      </m:oMath>
      <w:r w:rsidRPr="005F438C">
        <w:tab/>
        <w:t>(2.</w:t>
      </w:r>
      <w:fldSimple w:instr=" SEQ Formula \s 2 ">
        <w:r w:rsidR="00527E5B" w:rsidRPr="005F438C">
          <w:t>23</w:t>
        </w:r>
      </w:fldSimple>
      <w:r w:rsidRPr="005F438C">
        <w:t>)</w:t>
      </w:r>
    </w:p>
    <w:p w14:paraId="5F32D4A0" w14:textId="77777777" w:rsidR="00914A57" w:rsidRPr="005F438C" w:rsidRDefault="00914A57" w:rsidP="00914A57">
      <w:pPr>
        <w:pStyle w:val="107010"/>
      </w:pPr>
    </w:p>
    <w:p w14:paraId="3C13DE42" w14:textId="77777777" w:rsidR="00914A57" w:rsidRPr="005F438C" w:rsidRDefault="00914A57" w:rsidP="00914A57">
      <w:pPr>
        <w:pStyle w:val="a2"/>
      </w:pPr>
      <w:r w:rsidRPr="005F438C">
        <w:t>та бажано</w:t>
      </w:r>
    </w:p>
    <w:p w14:paraId="6142658A" w14:textId="77777777" w:rsidR="00673913" w:rsidRPr="005F438C" w:rsidRDefault="00673913" w:rsidP="004A0832">
      <w:pPr>
        <w:pStyle w:val="Formula"/>
      </w:pPr>
      <w:r w:rsidRPr="005F438C">
        <w:tab/>
      </w:r>
      <m:oMath>
        <m:sSub>
          <m:sSubPr>
            <m:ctrlPr>
              <w:rPr>
                <w:rFonts w:ascii="Cambria Math" w:hAnsi="Cambria Math"/>
              </w:rPr>
            </m:ctrlPr>
          </m:sSubPr>
          <m:e>
            <m:r>
              <w:rPr>
                <w:rFonts w:ascii="Cambria Math" w:hAnsi="Cambria Math"/>
              </w:rPr>
              <m:t>λ</m:t>
            </m:r>
          </m:e>
          <m:sub>
            <m:r>
              <w:rPr>
                <w:rFonts w:ascii="Cambria Math" w:hAnsi="Cambria Math"/>
              </w:rPr>
              <m:t>1</m:t>
            </m:r>
          </m:sub>
        </m:sSub>
        <m:r>
          <m:rPr>
            <m:lit/>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≈1</m:t>
        </m:r>
      </m:oMath>
      <w:r w:rsidRPr="005F438C">
        <w:tab/>
        <w:t>(2.</w:t>
      </w:r>
      <w:fldSimple w:instr=" SEQ Formula \s 2 ">
        <w:r w:rsidR="00527E5B" w:rsidRPr="005F438C">
          <w:t>24</w:t>
        </w:r>
      </w:fldSimple>
      <w:r w:rsidRPr="005F438C">
        <w:t>)</w:t>
      </w:r>
    </w:p>
    <w:p w14:paraId="4B3E379F" w14:textId="77777777" w:rsidR="005D2DF2" w:rsidRPr="005F438C" w:rsidRDefault="005D2DF2" w:rsidP="005D2DF2">
      <w:pPr>
        <w:pStyle w:val="107010"/>
      </w:pPr>
    </w:p>
    <w:p w14:paraId="2CE8BC75" w14:textId="77777777" w:rsidR="00F446CD" w:rsidRPr="005F438C" w:rsidRDefault="00F446CD" w:rsidP="00F446CD">
      <w:pPr>
        <w:pStyle w:val="a2"/>
      </w:pPr>
    </w:p>
    <w:p w14:paraId="7792AB58" w14:textId="77777777" w:rsidR="00F446CD" w:rsidRPr="005F438C" w:rsidRDefault="00F446CD" w:rsidP="00F446CD">
      <w:pPr>
        <w:pStyle w:val="2"/>
      </w:pPr>
      <w:bookmarkStart w:id="17" w:name="_Toc4668811"/>
      <w:bookmarkStart w:id="18" w:name="_Toc4668854"/>
      <w:bookmarkStart w:id="19" w:name="_Toc5467828"/>
      <w:bookmarkStart w:id="20" w:name="_Toc227583624"/>
      <w:r w:rsidRPr="005F438C">
        <w:lastRenderedPageBreak/>
        <w:t>2.</w:t>
      </w:r>
      <w:fldSimple w:instr=" SEQ SubChapter ">
        <w:r w:rsidR="00527E5B" w:rsidRPr="005F438C">
          <w:t>2</w:t>
        </w:r>
      </w:fldSimple>
      <w:r w:rsidRPr="005F438C">
        <w:t xml:space="preserve"> </w:t>
      </w:r>
      <w:bookmarkEnd w:id="17"/>
      <w:bookmarkEnd w:id="18"/>
      <w:bookmarkEnd w:id="19"/>
      <w:proofErr w:type="spellStart"/>
      <w:r w:rsidR="003072DC" w:rsidRPr="005F438C">
        <w:t>Нейромережеві</w:t>
      </w:r>
      <w:proofErr w:type="spellEnd"/>
      <w:r w:rsidR="003072DC" w:rsidRPr="005F438C">
        <w:t xml:space="preserve"> моделі для аналізу руху</w:t>
      </w:r>
      <w:bookmarkEnd w:id="20"/>
    </w:p>
    <w:p w14:paraId="50C43CD0" w14:textId="77777777" w:rsidR="00D4769E" w:rsidRPr="005F438C" w:rsidRDefault="00000000">
      <w:pPr>
        <w:pStyle w:val="a2"/>
      </w:pPr>
      <w:r w:rsidRPr="005F438C">
        <w:t xml:space="preserve">У підрозділі «2.2 </w:t>
      </w:r>
      <w:proofErr w:type="spellStart"/>
      <w:r w:rsidRPr="005F438C">
        <w:t>Нейромережеві</w:t>
      </w:r>
      <w:proofErr w:type="spellEnd"/>
      <w:r w:rsidRPr="005F438C">
        <w:t xml:space="preserve"> моделі для аналізу руху» для подальшого викладу використано такі формульні залежності: (2.27).</w:t>
      </w:r>
    </w:p>
    <w:p w14:paraId="135DDC7E" w14:textId="77777777" w:rsidR="00D4769E" w:rsidRPr="005F438C" w:rsidRDefault="00000000">
      <w:pPr>
        <w:pStyle w:val="a2"/>
      </w:pPr>
      <w:r w:rsidRPr="005F438C">
        <w:t xml:space="preserve">У підрозділі «2.2 </w:t>
      </w:r>
      <w:proofErr w:type="spellStart"/>
      <w:r w:rsidRPr="005F438C">
        <w:t>Нейромережеві</w:t>
      </w:r>
      <w:proofErr w:type="spellEnd"/>
      <w:r w:rsidRPr="005F438C">
        <w:t xml:space="preserve"> моделі для аналізу руху» для подальшого викладу використано такі формульні залежності: (2.28).</w:t>
      </w:r>
    </w:p>
    <w:p w14:paraId="12E09AF4" w14:textId="77777777" w:rsidR="00D4769E" w:rsidRPr="005F438C" w:rsidRDefault="00000000">
      <w:pPr>
        <w:pStyle w:val="a2"/>
      </w:pPr>
      <w:r w:rsidRPr="005F438C">
        <w:t xml:space="preserve">У підрозділі «2.2 </w:t>
      </w:r>
      <w:proofErr w:type="spellStart"/>
      <w:r w:rsidRPr="005F438C">
        <w:t>Нейромережеві</w:t>
      </w:r>
      <w:proofErr w:type="spellEnd"/>
      <w:r w:rsidRPr="005F438C">
        <w:t xml:space="preserve"> моделі для аналізу руху» для подальшого викладу використано такі формульні залежності: (2.29).</w:t>
      </w:r>
    </w:p>
    <w:p w14:paraId="4DA53990" w14:textId="77777777" w:rsidR="00D4769E" w:rsidRPr="005F438C" w:rsidRDefault="00000000">
      <w:pPr>
        <w:pStyle w:val="a2"/>
      </w:pPr>
      <w:r w:rsidRPr="005F438C">
        <w:t xml:space="preserve">У підрозділі «2.2 </w:t>
      </w:r>
      <w:proofErr w:type="spellStart"/>
      <w:r w:rsidRPr="005F438C">
        <w:t>Нейромережеві</w:t>
      </w:r>
      <w:proofErr w:type="spellEnd"/>
      <w:r w:rsidRPr="005F438C">
        <w:t xml:space="preserve"> моделі для аналізу руху» для подальшого викладу використано такі формульні залежності: (2.30).</w:t>
      </w:r>
    </w:p>
    <w:p w14:paraId="569E289F" w14:textId="77777777" w:rsidR="00D4769E" w:rsidRPr="005F438C" w:rsidRDefault="00000000">
      <w:pPr>
        <w:pStyle w:val="a2"/>
      </w:pPr>
      <w:r w:rsidRPr="005F438C">
        <w:t xml:space="preserve">У підрозділі «2.2 </w:t>
      </w:r>
      <w:proofErr w:type="spellStart"/>
      <w:r w:rsidRPr="005F438C">
        <w:t>Нейромережеві</w:t>
      </w:r>
      <w:proofErr w:type="spellEnd"/>
      <w:r w:rsidRPr="005F438C">
        <w:t xml:space="preserve"> моделі для аналізу руху» для подальшого викладу використано такі формульні залежності: (2.31).</w:t>
      </w:r>
    </w:p>
    <w:p w14:paraId="0C893767" w14:textId="77777777" w:rsidR="00D4769E" w:rsidRPr="005F438C" w:rsidRDefault="00000000">
      <w:pPr>
        <w:pStyle w:val="a2"/>
      </w:pPr>
      <w:r w:rsidRPr="005F438C">
        <w:t xml:space="preserve">У підрозділі «2.2 </w:t>
      </w:r>
      <w:proofErr w:type="spellStart"/>
      <w:r w:rsidRPr="005F438C">
        <w:t>Нейромережеві</w:t>
      </w:r>
      <w:proofErr w:type="spellEnd"/>
      <w:r w:rsidRPr="005F438C">
        <w:t xml:space="preserve"> моделі для аналізу руху» для подальшого викладу використано такі формульні залежності: (2.32).</w:t>
      </w:r>
    </w:p>
    <w:p w14:paraId="071F2384" w14:textId="77777777" w:rsidR="00D4769E" w:rsidRPr="005F438C" w:rsidRDefault="00000000">
      <w:pPr>
        <w:pStyle w:val="a2"/>
      </w:pPr>
      <w:r w:rsidRPr="005F438C">
        <w:t xml:space="preserve">У підрозділі «2.2 </w:t>
      </w:r>
      <w:proofErr w:type="spellStart"/>
      <w:r w:rsidRPr="005F438C">
        <w:t>Нейромережеві</w:t>
      </w:r>
      <w:proofErr w:type="spellEnd"/>
      <w:r w:rsidRPr="005F438C">
        <w:t xml:space="preserve"> моделі для аналізу руху» для подальшого викладу використано такі формульні залежності: (2.33).</w:t>
      </w:r>
    </w:p>
    <w:p w14:paraId="50A2422A" w14:textId="77777777" w:rsidR="00D4769E" w:rsidRPr="005F438C" w:rsidRDefault="00000000">
      <w:pPr>
        <w:pStyle w:val="a2"/>
      </w:pPr>
      <w:proofErr w:type="spellStart"/>
      <w:r w:rsidRPr="005F438C">
        <w:t>Нейромережевий</w:t>
      </w:r>
      <w:proofErr w:type="spellEnd"/>
      <w:r w:rsidRPr="005F438C">
        <w:t xml:space="preserve"> аналіз руху у </w:t>
      </w:r>
      <w:proofErr w:type="spellStart"/>
      <w:r w:rsidRPr="005F438C">
        <w:t>відеопослідовності</w:t>
      </w:r>
      <w:proofErr w:type="spellEnd"/>
      <w:r w:rsidRPr="005F438C">
        <w:t xml:space="preserve"> формалізовано через послідовність операцій, поданих у формулах (2.26)–(2.34). Вони описують перехід від вхідних ознак кадру до просторово-часового представлення, оцінки руху та узагальненого </w:t>
      </w:r>
      <w:proofErr w:type="spellStart"/>
      <w:r w:rsidRPr="005F438C">
        <w:t>вектора</w:t>
      </w:r>
      <w:proofErr w:type="spellEnd"/>
      <w:r w:rsidRPr="005F438C">
        <w:t xml:space="preserve"> параметрів об’єкта.</w:t>
      </w:r>
    </w:p>
    <w:p w14:paraId="7BD11C79" w14:textId="77777777" w:rsidR="00F446CD" w:rsidRPr="005F438C" w:rsidRDefault="00F446CD" w:rsidP="00F446CD">
      <w:pPr>
        <w:pStyle w:val="a2"/>
      </w:pPr>
    </w:p>
    <w:p w14:paraId="203E3848" w14:textId="77777777" w:rsidR="001D0822" w:rsidRPr="005F438C" w:rsidRDefault="001D0822" w:rsidP="004A0832">
      <w:pPr>
        <w:pStyle w:val="Formula"/>
      </w:pPr>
      <w:r w:rsidRPr="005F438C">
        <w:tab/>
      </w:r>
      <m:oMath>
        <m:sSubSup>
          <m:sSubSupPr>
            <m:ctrlPr>
              <w:rPr>
                <w:rFonts w:ascii="Cambria Math" w:hAnsi="Cambria Math"/>
              </w:rPr>
            </m:ctrlPr>
          </m:sSubSupPr>
          <m:e>
            <m:r>
              <m:rPr>
                <m:sty m:val="p"/>
              </m:rPr>
              <w:rPr>
                <w:rFonts w:ascii="Cambria Math" w:hAnsi="Cambria Math"/>
              </w:rPr>
              <m:t>F</m:t>
            </m:r>
          </m:e>
          <m:sub>
            <m:r>
              <w:rPr>
                <w:rFonts w:ascii="Cambria Math" w:hAnsi="Cambria Math"/>
              </w:rPr>
              <m:t>t→s</m:t>
            </m:r>
          </m:sub>
          <m:sup>
            <m:r>
              <w:rPr>
                <w:rFonts w:ascii="Cambria Math" w:hAnsi="Cambria Math"/>
              </w:rPr>
              <m:t>rig</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ctrlPr>
              <w:rPr>
                <w:rFonts w:ascii="Cambria Math" w:hAnsi="Cambria Math"/>
                <w:i/>
              </w:rPr>
            </m:ctrlPr>
          </m:e>
        </m:d>
        <m:r>
          <m:rPr>
            <m:sty m:val="p"/>
          </m:rPr>
          <w:rPr>
            <w:rFonts w:ascii="Cambria Math" w:hAnsi="Cambria Math"/>
          </w:rPr>
          <m:t xml:space="preserve">= K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t → s</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e>
        </m:d>
        <m:sSup>
          <m:sSupPr>
            <m:ctrlPr>
              <w:rPr>
                <w:rFonts w:ascii="Cambria Math" w:hAnsi="Cambria Math"/>
              </w:rPr>
            </m:ctrlPr>
          </m:sSupPr>
          <m:e>
            <m:r>
              <m:rPr>
                <m:sty m:val="p"/>
              </m:rPr>
              <w:rPr>
                <w:rFonts w:ascii="Cambria Math" w:hAnsi="Cambria Math"/>
              </w:rPr>
              <m:t>K</m:t>
            </m:r>
          </m:e>
          <m:sup>
            <m:r>
              <w:rPr>
                <w:rFonts w:ascii="Cambria Math" w:hAnsi="Cambria Math"/>
              </w:rPr>
              <m:t>-1</m:t>
            </m:r>
          </m:sup>
        </m:sSup>
        <m:sSub>
          <m:sSubPr>
            <m:ctrlPr>
              <w:rPr>
                <w:rFonts w:ascii="Cambria Math" w:hAnsi="Cambria Math"/>
              </w:rPr>
            </m:ctrlPr>
          </m:sSubPr>
          <m:e>
            <m:r>
              <w:rPr>
                <w:rFonts w:ascii="Cambria Math" w:hAnsi="Cambria Math"/>
              </w:rPr>
              <m:t>p</m:t>
            </m:r>
          </m:e>
          <m:sub>
            <m:r>
              <m:rPr>
                <m:sty m:val="p"/>
              </m:rP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oMath>
      <w:r w:rsidRPr="005F438C">
        <w:tab/>
        <w:t>(2.26)</w:t>
      </w:r>
    </w:p>
    <w:p w14:paraId="0E01F268" w14:textId="044C5AA8" w:rsidR="001D0822" w:rsidRPr="005F438C" w:rsidRDefault="001D0822" w:rsidP="004A0832">
      <w:pPr>
        <w:pStyle w:val="Formula"/>
      </w:pPr>
      <w:r w:rsidRPr="005F438C">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rw</m:t>
            </m:r>
          </m:sub>
        </m:sSub>
        <m:r>
          <m:rPr>
            <m:sty m:val="p"/>
          </m:rPr>
          <w:rPr>
            <w:rFonts w:ascii="Cambria Math" w:hAnsi="Cambria Math"/>
          </w:rPr>
          <m:t>=α</m:t>
        </m:r>
        <m:f>
          <m:fPr>
            <m:ctrlPr>
              <w:rPr>
                <w:rFonts w:ascii="Cambria Math" w:hAnsi="Cambria Math"/>
              </w:rPr>
            </m:ctrlPr>
          </m:fPr>
          <m:num>
            <m:r>
              <m:rPr>
                <m:sty m:val="p"/>
              </m:rPr>
              <w:rPr>
                <w:rFonts w:ascii="Cambria Math" w:hAnsi="Cambria Math"/>
              </w:rPr>
              <m:t xml:space="preserve">1 </m:t>
            </m:r>
            <m:r>
              <m:rPr>
                <m:sty m:val="p"/>
              </m:rPr>
              <w:rPr>
                <w:rFonts w:ascii="Cambria Math" w:hAnsi="Cambria Math"/>
              </w:rPr>
              <m:t>–</m:t>
            </m:r>
            <m:r>
              <m:rPr>
                <m:sty m:val="p"/>
              </m:rPr>
              <w:rPr>
                <w:rFonts w:ascii="Cambria Math" w:hAnsi="Cambria Math"/>
              </w:rPr>
              <m:t xml:space="preserve"> SSIM</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S</m:t>
                    </m:r>
                  </m:sub>
                  <m:sup>
                    <m:r>
                      <w:rPr>
                        <w:rFonts w:ascii="Cambria Math" w:hAnsi="Cambria Math"/>
                      </w:rPr>
                      <m:t>rig</m:t>
                    </m:r>
                  </m:sup>
                </m:sSubSup>
                <m:r>
                  <m:rPr>
                    <m:sty m:val="p"/>
                  </m:rPr>
                  <w:rPr>
                    <w:rFonts w:ascii="Cambria Math" w:hAnsi="Cambria Math"/>
                  </w:rPr>
                  <m:t xml:space="preserve"> </m:t>
                </m:r>
              </m:e>
            </m:d>
          </m:num>
          <m:den>
            <m:r>
              <w:rPr>
                <w:rFonts w:ascii="Cambria Math" w:hAnsi="Cambria Math"/>
              </w:rPr>
              <m:t>2</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 xml:space="preserve">1 </m:t>
            </m:r>
            <m:r>
              <m:rPr>
                <m:sty m:val="p"/>
              </m:rPr>
              <w:rPr>
                <w:rFonts w:ascii="Cambria Math" w:hAnsi="Cambria Math"/>
              </w:rPr>
              <m:t>–</m:t>
            </m:r>
            <m:r>
              <m:rPr>
                <m:sty m:val="p"/>
              </m:rPr>
              <w:rPr>
                <w:rFonts w:ascii="Cambria Math" w:hAnsi="Cambria Math"/>
              </w:rPr>
              <m:t xml:space="preserve"> α</m:t>
            </m:r>
          </m:e>
        </m:d>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S</m:t>
                    </m:r>
                  </m:sub>
                  <m:sup>
                    <m:r>
                      <w:rPr>
                        <w:rFonts w:ascii="Cambria Math" w:hAnsi="Cambria Math"/>
                      </w:rPr>
                      <m:t>rig</m:t>
                    </m:r>
                  </m:sup>
                </m:sSubSup>
              </m:e>
            </m:d>
          </m:e>
          <m:sub>
            <m:r>
              <w:rPr>
                <w:rFonts w:ascii="Cambria Math" w:hAnsi="Cambria Math"/>
              </w:rPr>
              <m:t>1</m:t>
            </m:r>
          </m:sub>
        </m:sSub>
      </m:oMath>
      <w:r w:rsidRPr="005F438C">
        <w:tab/>
        <w:t>(2.27)</w:t>
      </w:r>
    </w:p>
    <w:p w14:paraId="7BBD47DC" w14:textId="77777777" w:rsidR="001D0822" w:rsidRPr="005F438C" w:rsidRDefault="001D0822" w:rsidP="004A0832">
      <w:pPr>
        <w:pStyle w:val="Formula"/>
      </w:pPr>
      <w:r w:rsidRPr="005F438C">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ds</m:t>
            </m:r>
          </m:sub>
        </m:sSub>
        <m:r>
          <m:rPr>
            <m:sty m:val="p"/>
          </m:rPr>
          <w:rPr>
            <w:rFonts w:ascii="Cambria Math" w:hAnsi="Cambria Math"/>
          </w:rPr>
          <m:t xml:space="preserve">= </m:t>
        </m:r>
        <m:sSup>
          <m:sSupPr>
            <m:ctrlPr>
              <w:rPr>
                <w:rFonts w:ascii="Cambria Math" w:hAnsi="Cambria Math"/>
              </w:rPr>
            </m:ctrlPr>
          </m:sSupPr>
          <m:e>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d>
                  <m:dPr>
                    <m:begChr m:val="|"/>
                    <m:endChr m:val="|"/>
                    <m:ctrlPr>
                      <w:rPr>
                        <w:rFonts w:ascii="Cambria Math" w:hAnsi="Cambria Math"/>
                      </w:rPr>
                    </m:ctrlPr>
                  </m:dPr>
                  <m:e>
                    <m:r>
                      <m:rPr>
                        <m:sty m:val="p"/>
                      </m:rP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d>
              </m:sup>
            </m:sSup>
            <m:r>
              <w:rPr>
                <w:rFonts w:ascii="Cambria Math" w:hAnsi="Cambria Math"/>
              </w:rPr>
              <m:t>)</m:t>
            </m:r>
          </m:e>
          <m:sup>
            <m:r>
              <w:rPr>
                <w:rFonts w:ascii="Cambria Math" w:hAnsi="Cambria Math"/>
              </w:rPr>
              <m:t>T</m:t>
            </m:r>
          </m:sup>
        </m:sSup>
      </m:oMath>
      <w:r w:rsidRPr="005F438C">
        <w:tab/>
        <w:t>(2.28)</w:t>
      </w:r>
    </w:p>
    <w:p w14:paraId="277AB916" w14:textId="77777777" w:rsidR="001D0822" w:rsidRPr="005F438C" w:rsidRDefault="001D0822" w:rsidP="004A0832">
      <w:pPr>
        <w:pStyle w:val="Formula"/>
      </w:pPr>
      <w:r w:rsidRPr="005F438C">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gc</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t</m:t>
                </m:r>
              </m:sub>
            </m:sSub>
          </m:sub>
          <m:sup/>
          <m:e>
            <m:d>
              <m:dPr>
                <m:begChr m:val="["/>
                <m:endChr m:val="]"/>
                <m:ctrlPr>
                  <w:rPr>
                    <w:rFonts w:ascii="Cambria Math" w:hAnsi="Cambria Math"/>
                  </w:rPr>
                </m:ctrlPr>
              </m:dPr>
              <m:e>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1</m:t>
                </m:r>
              </m:sub>
            </m:sSub>
          </m:e>
        </m:nary>
      </m:oMath>
      <w:r w:rsidRPr="005F438C">
        <w:tab/>
        <w:t>(2.29)</w:t>
      </w:r>
    </w:p>
    <w:p w14:paraId="2A1B45B4" w14:textId="77777777" w:rsidR="001D0822" w:rsidRPr="005F438C" w:rsidRDefault="001D0822" w:rsidP="004A0832">
      <w:pPr>
        <w:pStyle w:val="Formula"/>
      </w:pPr>
      <w:r w:rsidRPr="005F438C">
        <w:tab/>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2</m:t>
            </m:r>
          </m:sub>
        </m:sSub>
        <m:r>
          <m:rPr>
            <m:sty m:val="p"/>
          </m:rPr>
          <w:rPr>
            <w:rFonts w:ascii="Cambria Math" w:hAnsi="Cambria Math"/>
          </w:rPr>
          <m:t>&lt;</m:t>
        </m:r>
        <m:r>
          <w:rPr>
            <w:rFonts w:ascii="Cambria Math" w:hAnsi="Cambria Math"/>
          </w:rPr>
          <m:t>max</m:t>
        </m:r>
        <m:d>
          <m:dPr>
            <m:begChr m:val="{"/>
            <m:endChr m:val="}"/>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2</m:t>
                </m:r>
              </m:sub>
            </m:sSub>
          </m:e>
        </m:d>
      </m:oMath>
      <w:r w:rsidRPr="005F438C">
        <w:tab/>
        <w:t>(2.30)</w:t>
      </w:r>
    </w:p>
    <w:p w14:paraId="734DD385" w14:textId="77777777" w:rsidR="001D0822" w:rsidRPr="005F438C" w:rsidRDefault="001D0822" w:rsidP="004A0832">
      <w:pPr>
        <w:pStyle w:val="Formula"/>
      </w:pPr>
      <w:r w:rsidRPr="005F438C">
        <w:lastRenderedPageBreak/>
        <w:tab/>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l</m:t>
            </m:r>
          </m:sub>
          <m:sup/>
          <m:e>
            <m:nary>
              <m:naryPr>
                <m:chr m:val="∑"/>
                <m:limLoc m:val="undOvr"/>
                <m:supHide m:val="1"/>
                <m:ctrlPr>
                  <w:rPr>
                    <w:rFonts w:ascii="Cambria Math" w:hAnsi="Cambria Math"/>
                  </w:rPr>
                </m:ctrlPr>
              </m:naryPr>
              <m:sub>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sub>
              <m:sup/>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rw</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λ</m:t>
                            </m:r>
                          </m:e>
                          <m:sub>
                            <m:r>
                              <w:rPr>
                                <w:rFonts w:ascii="Cambria Math" w:hAnsi="Cambria Math"/>
                              </w:rPr>
                              <m:t>ds</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ds</m:t>
                            </m:r>
                          </m:sub>
                        </m:sSub>
                        <m:r>
                          <m:rPr>
                            <m:scr m:val="script"/>
                            <m:sty m:val="p"/>
                          </m:rPr>
                          <w:rPr>
                            <w:rFonts w:ascii="Cambria Math" w:hAnsi="Cambria Math"/>
                          </w:rPr>
                          <m:t>+L</m:t>
                        </m:r>
                      </m:e>
                      <m:sub>
                        <m:r>
                          <w:rPr>
                            <w:rFonts w:ascii="Cambria Math" w:hAnsi="Cambria Math"/>
                          </w:rPr>
                          <m:t>fw</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fs</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fs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gc</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gc</m:t>
                        </m:r>
                      </m:sub>
                    </m:sSub>
                  </m:e>
                </m:d>
              </m:e>
            </m:nary>
          </m:e>
        </m:nary>
      </m:oMath>
      <w:r w:rsidRPr="005F438C">
        <w:tab/>
        <w:t>(2.31)</w:t>
      </w:r>
    </w:p>
    <w:p w14:paraId="0BB879F3" w14:textId="77777777" w:rsidR="00FE0172" w:rsidRPr="005F438C" w:rsidRDefault="00FE0172" w:rsidP="00F446CD">
      <w:pPr>
        <w:pStyle w:val="a2"/>
      </w:pPr>
    </w:p>
    <w:p w14:paraId="3F2B10A8" w14:textId="77777777" w:rsidR="00EA17D3" w:rsidRPr="005F438C" w:rsidRDefault="00EA17D3" w:rsidP="00EA17D3">
      <w:pPr>
        <w:pStyle w:val="a2"/>
      </w:pPr>
      <w:r w:rsidRPr="005F438C">
        <w:t xml:space="preserve">Генеративні моделі, такі як </w:t>
      </w:r>
      <w:proofErr w:type="spellStart"/>
      <w:r w:rsidRPr="005F438C">
        <w:t>StableAnimator</w:t>
      </w:r>
      <w:proofErr w:type="spellEnd"/>
      <w:r w:rsidR="0045212F" w:rsidRPr="005F438C">
        <w:t xml:space="preserve"> </w:t>
      </w:r>
      <w:r w:rsidRPr="005F438C">
        <w:t>[</w:t>
      </w:r>
      <w:r w:rsidR="0045212F" w:rsidRPr="005F438C">
        <w:fldChar w:fldCharType="begin"/>
      </w:r>
      <w:r w:rsidR="0045212F" w:rsidRPr="005F438C">
        <w:instrText xml:space="preserve"> REF _Ref221609081 \r \h </w:instrText>
      </w:r>
      <w:r w:rsidR="0045212F" w:rsidRPr="005F438C">
        <w:fldChar w:fldCharType="separate"/>
      </w:r>
      <w:r w:rsidR="00527E5B" w:rsidRPr="005F438C">
        <w:t>30</w:t>
      </w:r>
      <w:r w:rsidR="0045212F" w:rsidRPr="005F438C">
        <w:fldChar w:fldCharType="end"/>
      </w:r>
      <w:r w:rsidRPr="005F438C">
        <w:t xml:space="preserve">] та </w:t>
      </w:r>
      <w:proofErr w:type="spellStart"/>
      <w:r w:rsidRPr="005F438C">
        <w:t>HunyuanVideo</w:t>
      </w:r>
      <w:proofErr w:type="spellEnd"/>
      <w:r w:rsidR="002B1B41" w:rsidRPr="005F438C">
        <w:t xml:space="preserve"> </w:t>
      </w:r>
      <w:r w:rsidRPr="005F438C">
        <w:t>[</w:t>
      </w:r>
      <w:r w:rsidR="0045212F" w:rsidRPr="005F438C">
        <w:fldChar w:fldCharType="begin"/>
      </w:r>
      <w:r w:rsidR="0045212F" w:rsidRPr="005F438C">
        <w:instrText xml:space="preserve"> REF _Ref221609062 \r \h </w:instrText>
      </w:r>
      <w:r w:rsidR="0045212F" w:rsidRPr="005F438C">
        <w:fldChar w:fldCharType="separate"/>
      </w:r>
      <w:r w:rsidR="00527E5B" w:rsidRPr="005F438C">
        <w:t>28</w:t>
      </w:r>
      <w:r w:rsidR="0045212F" w:rsidRPr="005F438C">
        <w:fldChar w:fldCharType="end"/>
      </w:r>
      <w:r w:rsidRPr="005F438C">
        <w:t xml:space="preserve">], вносять вагомий внесок у моделювання динамічних процесів. </w:t>
      </w:r>
      <w:proofErr w:type="spellStart"/>
      <w:r w:rsidRPr="005F438C">
        <w:t>StableAnimator</w:t>
      </w:r>
      <w:proofErr w:type="spellEnd"/>
      <w:r w:rsidRPr="005F438C">
        <w:t xml:space="preserve"> використовує дифузійні моделі та розв</w:t>
      </w:r>
      <w:r w:rsidR="0089083A" w:rsidRPr="005F438C">
        <w:t>’</w:t>
      </w:r>
      <w:r w:rsidRPr="005F438C">
        <w:t>язання рівняння Гамільтона-Якобі-</w:t>
      </w:r>
      <w:proofErr w:type="spellStart"/>
      <w:r w:rsidRPr="005F438C">
        <w:t>Беллмана</w:t>
      </w:r>
      <w:proofErr w:type="spellEnd"/>
      <w:r w:rsidRPr="005F438C">
        <w:t xml:space="preserve"> для створення високоточних анімацій із збереженням ідентичності. Метод </w:t>
      </w:r>
      <w:proofErr w:type="spellStart"/>
      <w:r w:rsidRPr="005F438C">
        <w:t>SynCamMaster</w:t>
      </w:r>
      <w:proofErr w:type="spellEnd"/>
      <w:r w:rsidRPr="005F438C">
        <w:t xml:space="preserve"> забезпечує синхронізовану генерацію відео з різних точок огляду, що є базою для створення «цифрових двійників» складних систем. Ці технології дозволяють генерувати великі обсяги синтетичних даних для навчання та тестування інтелектуальних детекторів у рідкісних сценаріях.</w:t>
      </w:r>
    </w:p>
    <w:p w14:paraId="722ACB67" w14:textId="77777777" w:rsidR="002864C4" w:rsidRPr="005F438C" w:rsidRDefault="002864C4" w:rsidP="00F446CD">
      <w:pPr>
        <w:pStyle w:val="a2"/>
      </w:pPr>
    </w:p>
    <w:p w14:paraId="6ECA2E78" w14:textId="77777777" w:rsidR="002864C4" w:rsidRPr="005F438C" w:rsidRDefault="002864C4" w:rsidP="00F446CD">
      <w:pPr>
        <w:pStyle w:val="a2"/>
      </w:pPr>
    </w:p>
    <w:p w14:paraId="5D659BC4" w14:textId="77777777" w:rsidR="00F446CD" w:rsidRPr="005F438C" w:rsidRDefault="00F446CD" w:rsidP="00F446CD">
      <w:pPr>
        <w:pStyle w:val="2"/>
      </w:pPr>
      <w:bookmarkStart w:id="21" w:name="_Toc227583625"/>
      <w:r w:rsidRPr="005F438C">
        <w:t>2.</w:t>
      </w:r>
      <w:fldSimple w:instr=" SEQ SubChapter ">
        <w:r w:rsidR="00527E5B" w:rsidRPr="005F438C">
          <w:t>3</w:t>
        </w:r>
      </w:fldSimple>
      <w:r w:rsidRPr="005F438C">
        <w:t xml:space="preserve"> </w:t>
      </w:r>
      <w:r w:rsidR="003072DC" w:rsidRPr="005F438C">
        <w:t>Ансамблеві методи</w:t>
      </w:r>
      <w:bookmarkEnd w:id="21"/>
    </w:p>
    <w:p w14:paraId="1E1596E1" w14:textId="77777777" w:rsidR="00D4769E" w:rsidRPr="005F438C" w:rsidRDefault="00000000">
      <w:pPr>
        <w:pStyle w:val="a2"/>
      </w:pPr>
      <w:r w:rsidRPr="005F438C">
        <w:t>Після підгонки мішка з попередньо визначеною моделлю машинного навчання, пристосованість мішка залежить від його розміру (φ) відповідно до формули (2.35) 63:</w:t>
      </w:r>
    </w:p>
    <w:p w14:paraId="3D4A0610"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fitness</m:t>
            </m:r>
            <m:d>
              <m:dPr>
                <m:ctrlPr>
                  <w:rPr>
                    <w:rFonts w:ascii="Cambria Math" w:hAnsi="Cambria Math"/>
                  </w:rPr>
                </m:ctrlPr>
              </m:dPr>
              <m:e>
                <m:r>
                  <w:rPr>
                    <w:rFonts w:ascii="Cambria Math" w:hAnsi="Cambria Math"/>
                  </w:rPr>
                  <m:t>bag</m:t>
                </m:r>
              </m:e>
            </m:d>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e>
                </m:box>
              </m:num>
              <m:den>
                <m:box>
                  <m:boxPr>
                    <m:ctrlPr>
                      <w:rPr>
                        <w:rFonts w:ascii="Cambria Math" w:hAnsi="Cambria Math"/>
                      </w:rPr>
                    </m:ctrlPr>
                  </m:boxPr>
                  <m:e>
                    <m:r>
                      <w:rPr>
                        <w:rFonts w:ascii="Cambria Math" w:hAnsi="Cambria Math"/>
                      </w:rPr>
                      <m:t>K</m:t>
                    </m:r>
                  </m:e>
                </m:box>
              </m:den>
            </m:f>
          </m:e>
        </m:box>
      </m:oMath>
      <w:r w:rsidRPr="005F438C">
        <w:tab/>
        <w:t>(2.35)</w:t>
      </w:r>
    </w:p>
    <w:p w14:paraId="5BD762DC" w14:textId="77777777" w:rsidR="00D4769E" w:rsidRPr="005F438C" w:rsidRDefault="00000000">
      <w:pPr>
        <w:pStyle w:val="a2"/>
      </w:pPr>
      <w:r w:rsidRPr="005F438C">
        <w:t xml:space="preserve">де </w:t>
      </w:r>
      <m:oMath>
        <m:r>
          <w:rPr>
            <w:rFonts w:ascii="Cambria Math" w:hAnsi="Cambria Math"/>
          </w:rPr>
          <m:t>α</m:t>
        </m:r>
      </m:oMath>
      <w:r w:rsidRPr="005F438C">
        <w:t xml:space="preserve"> — продуктивність класифікації моделі, пов’язаної з мішком (</w:t>
      </w:r>
      <m:oMath>
        <m:r>
          <w:rPr>
            <w:rFonts w:ascii="Cambria Math" w:hAnsi="Cambria Math"/>
          </w:rPr>
          <m:t>b</m:t>
        </m:r>
      </m:oMath>
      <w:r w:rsidRPr="005F438C">
        <w:t xml:space="preserve">) в ансамблі, а </w:t>
      </w:r>
      <m:oMath>
        <m:r>
          <w:rPr>
            <w:rFonts w:ascii="Cambria Math" w:hAnsi="Cambria Math"/>
          </w:rPr>
          <m:t>K</m:t>
        </m:r>
      </m:oMath>
      <w:r w:rsidRPr="005F438C">
        <w:t xml:space="preserve"> — визначений користувачем гіперпараметр для заохочення більших мішків.</w:t>
      </w:r>
    </w:p>
    <w:p w14:paraId="70F883F6" w14:textId="77777777" w:rsidR="00D4769E" w:rsidRPr="005F438C" w:rsidRDefault="00000000">
      <w:pPr>
        <w:pStyle w:val="a2"/>
      </w:pPr>
      <w:r w:rsidRPr="005F438C">
        <w:br/>
        <w:t xml:space="preserve">Мета оператора кросовера — «урізноманітнити» вміст мішка так, щоб модель, підігнана на його даних, мала кращу продуктивність. Ми спрощуємо крок вибору C батьків для кросовера, використовуючи схему рангової селекції, де нащадки з найвищою пристосованістю вибираються для кросовера. Щодо мутації, M мішків будуть вибрані випадковим чином із поточної популяції </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Pr="005F438C">
        <w:t xml:space="preserve">. Нехай </w:t>
      </w:r>
      <m:oMath>
        <m:r>
          <w:rPr>
            <w:rFonts w:ascii="Cambria Math" w:hAnsi="Cambria Math"/>
          </w:rPr>
          <m:t>B</m:t>
        </m:r>
      </m:oMath>
      <w:r w:rsidRPr="005F438C">
        <w:t xml:space="preserve"> — один із вибраних мішків, а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rsidRPr="005F438C">
        <w:t xml:space="preserve"> — множина всіх навчальних зразків, яких немає в B. Мішок B буде мутовано шляхом заміни вибраних випадкових зразків, заданих </w:t>
      </w:r>
      <w:r w:rsidRPr="005F438C">
        <w:lastRenderedPageBreak/>
        <w:t xml:space="preserve">розміром мутації (MS) з B, такою ж кількістю випадкових зразків з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rsidRPr="005F438C">
        <w:t>.</w:t>
      </w:r>
      <w:r w:rsidRPr="005F438C">
        <w:br/>
      </w:r>
      <w:r w:rsidRPr="005F438C">
        <w:br/>
      </w:r>
      <w:r w:rsidRPr="005F438C">
        <w:br/>
      </w:r>
    </w:p>
    <w:p w14:paraId="08EB5FBE" w14:textId="77777777" w:rsidR="00D4769E" w:rsidRPr="005F438C" w:rsidRDefault="00000000">
      <w:pPr>
        <w:pStyle w:val="a2"/>
      </w:pPr>
      <w:r w:rsidRPr="005F438C">
        <w:t>Правило голосування для агрегації передбачень окремих навчальних алгоритмів задається формулою (2.36):</w:t>
      </w:r>
    </w:p>
    <w:p w14:paraId="48C4BABD" w14:textId="77777777" w:rsidR="00D4769E" w:rsidRPr="005F438C" w:rsidRDefault="00000000">
      <w:pPr>
        <w:pStyle w:val="Formula"/>
      </w:pPr>
      <w:r w:rsidRPr="005F438C">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nor/>
                                    </m:rPr>
                                    <m:t>якщо </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L</m:t>
                                          </m:r>
                                        </m:e>
                                      </m:box>
                                    </m:sub>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neg</m:t>
                                              </m:r>
                                            </m:e>
                                          </m:box>
                                        </m:sub>
                                      </m:sSub>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&lt;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L</m:t>
                                              </m:r>
                                            </m:e>
                                          </m:box>
                                        </m:sub>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pos</m:t>
                                                  </m:r>
                                                </m:e>
                                              </m:box>
                                            </m:sub>
                                          </m:sSub>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l</m:t>
                                              </m:r>
                                            </m:sub>
                                          </m:sSub>
                                        </m:e>
                                      </m:nary>
                                    </m:e>
                                  </m:nary>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nor/>
                                    </m:rPr>
                                    <m:t>в іншому випадку</m:t>
                                  </m:r>
                                </m:e>
                              </m:box>
                            </m:e>
                          </m:mr>
                        </m:m>
                      </m:e>
                    </m:box>
                  </m:e>
                </m:d>
              </m:e>
            </m:box>
          </m:e>
        </m:box>
      </m:oMath>
      <w:r w:rsidRPr="005F438C">
        <w:tab/>
        <w:t>(2.36)</w:t>
      </w:r>
    </w:p>
    <w:p w14:paraId="3E3CBFC6" w14:textId="76A2CF88" w:rsidR="00D4769E" w:rsidRPr="005F438C" w:rsidRDefault="00000000">
      <w:pPr>
        <w:pStyle w:val="a2"/>
      </w:pPr>
      <w:r w:rsidRPr="005F438C">
        <w:t xml:space="preserve">де </w:t>
      </w:r>
      <m:oMath>
        <m:r>
          <w:rPr>
            <w:rFonts w:ascii="Cambria Math" w:hAnsi="Cambria Math"/>
          </w:rPr>
          <m:t>l</m:t>
        </m:r>
      </m:oMath>
      <w:r w:rsidRPr="005F438C">
        <w:t xml:space="preserve"> — окремий навчальний алгоритм у множині L, а </w:t>
      </w:r>
      <m:oMath>
        <m:r>
          <w:rPr>
            <w:rFonts w:ascii="Cambria Math" w:hAnsi="Cambria Math"/>
          </w:rPr>
          <m:t>ac</m:t>
        </m:r>
        <m:sSub>
          <m:sSubPr>
            <m:ctrlPr>
              <w:rPr>
                <w:rFonts w:ascii="Cambria Math" w:hAnsi="Cambria Math"/>
                <w:i/>
              </w:rPr>
            </m:ctrlPr>
          </m:sSubPr>
          <m:e>
            <m:r>
              <w:rPr>
                <w:rFonts w:ascii="Cambria Math" w:hAnsi="Cambria Math"/>
              </w:rPr>
              <m:t>c</m:t>
            </m:r>
          </m:e>
          <m:sub>
            <m:r>
              <w:rPr>
                <w:rFonts w:ascii="Cambria Math" w:hAnsi="Cambria Math"/>
              </w:rPr>
              <m:t>l</m:t>
            </m:r>
          </m:sub>
        </m:sSub>
      </m:oMath>
      <w:r w:rsidRPr="005F438C">
        <w:t xml:space="preserve"> — точність навчання l.</w:t>
      </w:r>
    </w:p>
    <w:p w14:paraId="3B95E3F9" w14:textId="77777777" w:rsidR="00B255E6" w:rsidRPr="005F438C" w:rsidRDefault="00B255E6" w:rsidP="00B255E6">
      <w:pPr>
        <w:pStyle w:val="a2"/>
      </w:pPr>
      <w:bookmarkStart w:id="22" w:name="_Hlk200046208"/>
      <w:r w:rsidRPr="005F438C">
        <w:t xml:space="preserve">Ансамблевий метод </w:t>
      </w:r>
      <w:proofErr w:type="spellStart"/>
      <w:r w:rsidRPr="005F438C">
        <w:t>бегінгу</w:t>
      </w:r>
      <w:proofErr w:type="spellEnd"/>
      <w:r w:rsidRPr="005F438C">
        <w:t xml:space="preserve"> (</w:t>
      </w:r>
      <w:proofErr w:type="spellStart"/>
      <w:r w:rsidRPr="005F438C">
        <w:t>bagging</w:t>
      </w:r>
      <w:proofErr w:type="spellEnd"/>
      <w:r w:rsidRPr="005F438C">
        <w:t xml:space="preserve">) передбачає створення кількох моделей на основі різних підвибірок вхідних даних, результати яких об’єднуються за допомогою середнього значення або голосування. Кожна модель навчається на випадковій підвибірці кадрів відео, що дає змогу зменшити дисперсію моделі та знизити ймовірність перенавчання. У системі, що розглядається, на етапі попередньої обробки застосовуються варіації кадрів, зокрема випадкова зміна яскравості, масштабування та обрізка. Далі на кожній модифікації кадру запускається </w:t>
      </w:r>
      <w:proofErr w:type="spellStart"/>
      <w:r w:rsidRPr="005F438C">
        <w:t>GeoNet</w:t>
      </w:r>
      <w:proofErr w:type="spellEnd"/>
      <w:r w:rsidRPr="005F438C">
        <w:t>, яка оцінює глибину та оптичний потік. Результати об’єднуються шляхом обчислення середнього значення карт глибини 57; 60; 64.</w:t>
      </w:r>
      <w:bookmarkEnd w:id="22"/>
    </w:p>
    <w:p w14:paraId="0057A785" w14:textId="58C8826A" w:rsidR="00B255E6" w:rsidRPr="005F438C" w:rsidRDefault="00B255E6" w:rsidP="00B255E6">
      <w:pPr>
        <w:pStyle w:val="a2"/>
      </w:pPr>
      <w:r w:rsidRPr="005F438C">
        <w:t xml:space="preserve">Ансамблевий метод </w:t>
      </w:r>
      <w:proofErr w:type="spellStart"/>
      <w:r w:rsidRPr="005F438C">
        <w:t>бустінгу</w:t>
      </w:r>
      <w:proofErr w:type="spellEnd"/>
      <w:r w:rsidRPr="005F438C">
        <w:t xml:space="preserve"> передбачає послідовне навчання моделей, де кожна наступна фокусується на помилках попередньої, що дозволяє зменшити зміщення. У запропонованій системі це реалізовано шляхом поетапної оцінки глибини: початкова модель формує базову карту, а друга модель уточнює її у тих регіонах, де було виявлено найбільшу похибку. Це дозволяє суттєво зменшити зміщення та підвищити точність прогнозування, особливо на межах об’єктів або в умовах слабкої освітленості. У якості коректора використовується додаткова </w:t>
      </w:r>
      <w:proofErr w:type="spellStart"/>
      <w:r w:rsidRPr="005F438C">
        <w:t>згорткова</w:t>
      </w:r>
      <w:proofErr w:type="spellEnd"/>
      <w:r w:rsidRPr="005F438C">
        <w:t xml:space="preserve"> нейронна мережа, яка аналізує локальні помилки та вносить точкові покращення 56; 60; 64.</w:t>
      </w:r>
    </w:p>
    <w:p w14:paraId="3DC2478C" w14:textId="77777777" w:rsidR="00887E7C" w:rsidRPr="005F438C" w:rsidRDefault="00887E7C" w:rsidP="00F446CD">
      <w:pPr>
        <w:pStyle w:val="a2"/>
      </w:pPr>
    </w:p>
    <w:p w14:paraId="613FA278" w14:textId="77777777" w:rsidR="00F446CD" w:rsidRPr="005F438C" w:rsidRDefault="00F446CD" w:rsidP="00F446CD">
      <w:pPr>
        <w:pStyle w:val="2"/>
      </w:pPr>
      <w:bookmarkStart w:id="23" w:name="_Toc227583626"/>
      <w:r w:rsidRPr="005F438C">
        <w:lastRenderedPageBreak/>
        <w:t>2.</w:t>
      </w:r>
      <w:fldSimple w:instr=" SEQ SubChapter ">
        <w:r w:rsidR="00527E5B" w:rsidRPr="005F438C">
          <w:t>4</w:t>
        </w:r>
      </w:fldSimple>
      <w:r w:rsidRPr="005F438C">
        <w:t xml:space="preserve"> </w:t>
      </w:r>
      <w:r w:rsidR="00FE0112" w:rsidRPr="005F438C">
        <w:t>Об</w:t>
      </w:r>
      <w:r w:rsidR="0089083A" w:rsidRPr="005F438C">
        <w:t>’</w:t>
      </w:r>
      <w:r w:rsidR="00FE0112" w:rsidRPr="005F438C">
        <w:t xml:space="preserve">єднання </w:t>
      </w:r>
      <w:r w:rsidR="003072DC" w:rsidRPr="005F438C">
        <w:t>методів</w:t>
      </w:r>
      <w:bookmarkEnd w:id="23"/>
    </w:p>
    <w:p w14:paraId="6148D14C" w14:textId="77777777" w:rsidR="00527E5B" w:rsidRPr="005F438C" w:rsidRDefault="00527E5B" w:rsidP="00F446CD">
      <w:pPr>
        <w:pStyle w:val="a2"/>
      </w:pPr>
    </w:p>
    <w:p w14:paraId="41924C8A" w14:textId="77777777" w:rsidR="00F446CD" w:rsidRPr="005F438C" w:rsidRDefault="00777EC7" w:rsidP="00F446CD">
      <w:pPr>
        <w:pStyle w:val="a2"/>
      </w:pPr>
      <w:r w:rsidRPr="005F438C">
        <w:t>Об’єднання методів дистанційної ідентифікації ґрунтується на спільному використанні просторових ознак, отриманих детектором об’єктів, часових характеристик, визначених за оптичним потоком, та оцінок глибини сцени. Такий підхід дозволяє перейти від окремого виявлення об’єкта в кадрі до повного опису його стану в просторі та часі. Узагальнена просторово-часова модель задається формулою (2.37):</w:t>
      </w:r>
    </w:p>
    <w:p w14:paraId="248F349C" w14:textId="77777777" w:rsidR="00837BD4" w:rsidRPr="005F438C" w:rsidRDefault="00837BD4" w:rsidP="004A0832">
      <w:pPr>
        <w:pStyle w:val="Formula"/>
      </w:pPr>
      <w:r w:rsidRPr="005F438C">
        <w:tab/>
      </w:r>
      <m:oMath>
        <m:r>
          <w:rPr>
            <w:rFonts w:ascii="Cambria Math" w:hAnsi="Cambria Math"/>
          </w:rPr>
          <m:t>I</m:t>
        </m:r>
        <m:d>
          <m:dPr>
            <m:ctrlPr>
              <w:rPr>
                <w:rFonts w:ascii="Cambria Math" w:hAnsi="Cambria Math"/>
              </w:rPr>
            </m:ctrlPr>
          </m:dPr>
          <m:e>
            <m:r>
              <w:rPr>
                <w:rFonts w:ascii="Cambria Math" w:hAnsi="Cambria Math"/>
              </w:rPr>
              <m:t>x,y,t</m:t>
            </m:r>
          </m:e>
        </m:d>
        <m:r>
          <w:rPr>
            <w:rFonts w:ascii="Cambria Math" w:hAnsi="Cambria Math"/>
          </w:rPr>
          <m:t xml:space="preserve">: Ω ⊂ </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r>
          <w:rPr>
            <w:rFonts w:ascii="Cambria Math" w:hAnsi="Cambria Math"/>
          </w:rPr>
          <m:t xml:space="preserve">× </m:t>
        </m:r>
        <m:d>
          <m:dPr>
            <m:begChr m:val="["/>
            <m:endChr m:val="]"/>
            <m:ctrlPr>
              <w:rPr>
                <w:rFonts w:ascii="Cambria Math" w:hAnsi="Cambria Math"/>
              </w:rPr>
            </m:ctrlPr>
          </m:dPr>
          <m:e>
            <m:r>
              <w:rPr>
                <w:rFonts w:ascii="Cambria Math" w:hAnsi="Cambria Math"/>
              </w:rPr>
              <m:t>0,T</m:t>
            </m:r>
          </m:e>
        </m:d>
        <m:r>
          <m:rPr>
            <m:scr m:val="double-struck"/>
          </m:rPr>
          <w:rPr>
            <w:rFonts w:ascii="Cambria Math" w:hAnsi="Cambria Math"/>
          </w:rPr>
          <m:t>→ R</m:t>
        </m:r>
      </m:oMath>
      <w:r w:rsidRPr="005F438C">
        <w:tab/>
        <w:t>(2.37)</w:t>
      </w:r>
    </w:p>
    <w:p w14:paraId="24E1FC6C" w14:textId="77777777" w:rsidR="00777EC7" w:rsidRPr="005F438C" w:rsidRDefault="00777EC7" w:rsidP="00777EC7">
      <w:pPr>
        <w:pStyle w:val="a2"/>
      </w:pPr>
      <w:r w:rsidRPr="005F438C">
        <w:t>Модель динамічного об’єкта формалізує перехід від виміряних ознак до оцінених параметрів об’єкта за формулою (2.38). Вона враховує положення об’єкта в кадрі, його межі, зміну координат між сусідніми кадрами та просторову віддаленість від камери.</w:t>
      </w:r>
    </w:p>
    <w:p w14:paraId="0C9D741C" w14:textId="77777777" w:rsidR="00777EC7" w:rsidRPr="005F438C" w:rsidRDefault="00777EC7" w:rsidP="004A0832">
      <w:pPr>
        <w:pStyle w:val="Formula"/>
      </w:pPr>
      <w:r w:rsidRPr="005F438C">
        <w:tab/>
      </w:r>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 xml:space="preserve">= </m:t>
        </m:r>
        <m:r>
          <m:rPr>
            <m:lit/>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d>
              <m:dPr>
                <m:ctrlPr>
                  <w:rPr>
                    <w:rFonts w:ascii="Cambria Math" w:hAnsi="Cambria Math"/>
                  </w:rPr>
                </m:ctrlPr>
              </m:dPr>
              <m:e>
                <m:r>
                  <w:rPr>
                    <w:rFonts w:ascii="Cambria Math" w:hAnsi="Cambria Math"/>
                  </w:rPr>
                  <m:t>t</m:t>
                </m:r>
              </m:e>
            </m:d>
          </m:sub>
        </m:sSub>
        <m:sSubSup>
          <m:sSubSupPr>
            <m:ctrlPr>
              <w:rPr>
                <w:rFonts w:ascii="Cambria Math" w:hAnsi="Cambria Math"/>
              </w:rPr>
            </m:ctrlPr>
          </m:sSubSupPr>
          <m:e>
            <m:r>
              <m:rPr>
                <m:lit/>
              </m:rPr>
              <w:rPr>
                <w:rFonts w:ascii="Cambria Math" w:hAnsi="Cambria Math"/>
              </w:rPr>
              <m:t>}</m:t>
            </m:r>
          </m:e>
          <m:sub>
            <m:d>
              <m:dPr>
                <m:begChr m:val="{"/>
                <m:endChr m:val="}"/>
                <m:ctrlPr>
                  <w:rPr>
                    <w:rFonts w:ascii="Cambria Math" w:hAnsi="Cambria Math"/>
                  </w:rPr>
                </m:ctrlPr>
              </m:dPr>
              <m:e>
                <m:r>
                  <w:rPr>
                    <w:rFonts w:ascii="Cambria Math" w:hAnsi="Cambria Math"/>
                  </w:rPr>
                  <m:t>i=1</m:t>
                </m:r>
              </m:e>
            </m:d>
          </m:sub>
          <m:sup>
            <m:d>
              <m:dPr>
                <m:begChr m:val="{"/>
                <m:endChr m:val="}"/>
                <m:ctrlPr>
                  <w:rPr>
                    <w:rFonts w:ascii="Cambria Math" w:hAnsi="Cambria Math"/>
                  </w:rPr>
                </m:ctrlPr>
              </m:dPr>
              <m:e>
                <m:r>
                  <w:rPr>
                    <w:rFonts w:ascii="Cambria Math" w:hAnsi="Cambria Math"/>
                  </w:rPr>
                  <m:t>N</m:t>
                </m:r>
              </m:e>
            </m:d>
          </m:sup>
        </m:sSubSup>
      </m:oMath>
      <w:r w:rsidRPr="005F438C">
        <w:tab/>
        <w:t>(2.38)</w:t>
      </w:r>
    </w:p>
    <w:p w14:paraId="0F7C047B" w14:textId="77777777" w:rsidR="004B5360" w:rsidRPr="005F438C" w:rsidRDefault="004B5360" w:rsidP="00777EC7">
      <w:pPr>
        <w:pStyle w:val="a2"/>
      </w:pPr>
      <w:r w:rsidRPr="005F438C">
        <w:t>Вектор стану об’єкта визначається формулою (2.39):</w:t>
      </w:r>
    </w:p>
    <w:p w14:paraId="23C49FE7" w14:textId="77777777" w:rsidR="00777EC7" w:rsidRPr="005F438C" w:rsidRDefault="00777EC7" w:rsidP="004A0832">
      <w:pPr>
        <w:pStyle w:val="Formula"/>
      </w:pPr>
      <w:r w:rsidRPr="005F438C">
        <w:tab/>
      </w: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d>
                    <m:dPr>
                      <m:ctrlPr>
                        <w:rPr>
                          <w:rFonts w:ascii="Cambria Math" w:hAnsi="Cambria Math"/>
                        </w:rPr>
                      </m:ctrlPr>
                    </m:dPr>
                    <m:e>
                      <m:r>
                        <w:rPr>
                          <w:rFonts w:ascii="Cambria Math" w:hAnsi="Cambria Math"/>
                        </w:rPr>
                        <m:t>t</m:t>
                      </m:r>
                    </m:e>
                  </m:d>
                </m:e>
              </m:mr>
              <m:mr>
                <m:e>
                  <m:r>
                    <w:rPr>
                      <w:rFonts w:ascii="Cambria Math" w:hAnsi="Cambria Math"/>
                    </w:rPr>
                    <m:t>y</m:t>
                  </m:r>
                  <m:d>
                    <m:dPr>
                      <m:ctrlPr>
                        <w:rPr>
                          <w:rFonts w:ascii="Cambria Math" w:hAnsi="Cambria Math"/>
                        </w:rPr>
                      </m:ctrlPr>
                    </m:dPr>
                    <m:e>
                      <m:r>
                        <w:rPr>
                          <w:rFonts w:ascii="Cambria Math" w:hAnsi="Cambria Math"/>
                        </w:rPr>
                        <m:t>t</m:t>
                      </m:r>
                    </m:e>
                  </m:d>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d>
                              <m:dPr>
                                <m:ctrlPr>
                                  <w:rPr>
                                    <w:rFonts w:ascii="Cambria Math" w:hAnsi="Cambria Math"/>
                                  </w:rPr>
                                </m:ctrlPr>
                              </m:dPr>
                              <m:e>
                                <m:r>
                                  <w:rPr>
                                    <w:rFonts w:ascii="Cambria Math" w:hAnsi="Cambria Math"/>
                                  </w:rPr>
                                  <m:t>t</m:t>
                                </m:r>
                              </m:e>
                            </m:d>
                          </m:sub>
                        </m:sSub>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y</m:t>
                                  </m:r>
                                  <m:d>
                                    <m:dPr>
                                      <m:ctrlPr>
                                        <w:rPr>
                                          <w:rFonts w:ascii="Cambria Math" w:hAnsi="Cambria Math"/>
                                        </w:rPr>
                                      </m:ctrlPr>
                                    </m:dPr>
                                    <m:e>
                                      <m:r>
                                        <w:rPr>
                                          <w:rFonts w:ascii="Cambria Math" w:hAnsi="Cambria Math"/>
                                        </w:rPr>
                                        <m:t>t</m:t>
                                      </m:r>
                                    </m:e>
                                  </m:d>
                                </m:sub>
                              </m:sSub>
                            </m:e>
                          </m:mr>
                          <m:mr>
                            <m:e>
                              <m:r>
                                <w:rPr>
                                  <w:rFonts w:ascii="Cambria Math" w:hAnsi="Cambria Math"/>
                                </w:rPr>
                                <m:t>θ</m:t>
                              </m:r>
                              <m:d>
                                <m:dPr>
                                  <m:ctrlPr>
                                    <w:rPr>
                                      <w:rFonts w:ascii="Cambria Math" w:hAnsi="Cambria Math"/>
                                    </w:rPr>
                                  </m:ctrlPr>
                                </m:dPr>
                                <m:e>
                                  <m:r>
                                    <w:rPr>
                                      <w:rFonts w:ascii="Cambria Math" w:hAnsi="Cambria Math"/>
                                    </w:rPr>
                                    <m:t>t</m:t>
                                  </m:r>
                                </m:e>
                              </m:d>
                            </m:e>
                          </m:mr>
                        </m:m>
                      </m:e>
                    </m:mr>
                  </m:m>
                </m:e>
              </m:mr>
            </m:m>
          </m:e>
        </m:d>
      </m:oMath>
      <w:r w:rsidRPr="005F438C">
        <w:tab/>
        <w:t>(2.39)</w:t>
      </w:r>
    </w:p>
    <w:p w14:paraId="493723C1" w14:textId="77777777" w:rsidR="004B5360" w:rsidRPr="005F438C" w:rsidRDefault="004B5360" w:rsidP="006565AF">
      <w:pPr>
        <w:pStyle w:val="a2"/>
      </w:pPr>
      <w:r w:rsidRPr="005F438C">
        <w:t>Динамічна модель руху описується формулою (2.40):</w:t>
      </w:r>
    </w:p>
    <w:p w14:paraId="63637DD9" w14:textId="77777777" w:rsidR="004B5360" w:rsidRPr="005F438C" w:rsidRDefault="004B5360" w:rsidP="004A0832">
      <w:pPr>
        <w:pStyle w:val="Formula"/>
      </w:pPr>
      <w:r w:rsidRPr="005F438C">
        <w:tab/>
      </w:r>
      <m:oMath>
        <m:acc>
          <m:accPr>
            <m:chr m:val="̇"/>
            <m:ctrlPr>
              <w:rPr>
                <w:rFonts w:ascii="Cambria Math" w:hAnsi="Cambria Math"/>
                <w:i/>
              </w:rPr>
            </m:ctrlPr>
          </m:accPr>
          <m:e>
            <m:r>
              <w:rPr>
                <w:rFonts w:ascii="Cambria Math" w:hAnsi="Cambria Math"/>
              </w:rPr>
              <m:t>s</m:t>
            </m:r>
          </m:e>
        </m:acc>
        <m:d>
          <m:dPr>
            <m:ctrlPr>
              <w:rPr>
                <w:rFonts w:ascii="Cambria Math" w:hAnsi="Cambria Math"/>
              </w:rPr>
            </m:ctrlPr>
          </m:dPr>
          <m:e>
            <m:r>
              <w:rPr>
                <w:rFonts w:ascii="Cambria Math" w:hAnsi="Cambria Math"/>
              </w:rPr>
              <m:t>t</m:t>
            </m:r>
          </m:e>
        </m:d>
        <m:r>
          <w:rPr>
            <w:rFonts w:ascii="Cambria Math" w:hAnsi="Cambria Math"/>
          </w:rPr>
          <m:t>= f</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w</m:t>
            </m:r>
            <m:d>
              <m:dPr>
                <m:ctrlPr>
                  <w:rPr>
                    <w:rFonts w:ascii="Cambria Math" w:hAnsi="Cambria Math"/>
                  </w:rPr>
                </m:ctrlPr>
              </m:dPr>
              <m:e>
                <m:r>
                  <w:rPr>
                    <w:rFonts w:ascii="Cambria Math" w:hAnsi="Cambria Math"/>
                  </w:rPr>
                  <m:t>t</m:t>
                </m:r>
              </m:e>
            </m:d>
          </m:e>
        </m:d>
      </m:oMath>
      <w:r w:rsidRPr="005F438C">
        <w:tab/>
        <w:t>(2.40)</w:t>
      </w:r>
    </w:p>
    <w:p w14:paraId="7ADFECC2" w14:textId="77777777" w:rsidR="004B5360" w:rsidRPr="005F438C" w:rsidRDefault="004B5360" w:rsidP="006565AF">
      <w:pPr>
        <w:pStyle w:val="a2"/>
      </w:pPr>
    </w:p>
    <w:p w14:paraId="7B8AC323" w14:textId="77777777" w:rsidR="002864C4" w:rsidRPr="005F438C" w:rsidRDefault="002864C4" w:rsidP="00F446CD">
      <w:pPr>
        <w:pStyle w:val="a2"/>
      </w:pPr>
    </w:p>
    <w:p w14:paraId="156D0EE0" w14:textId="77777777" w:rsidR="00F446CD" w:rsidRPr="005F438C" w:rsidRDefault="00F446CD" w:rsidP="00F446CD">
      <w:pPr>
        <w:pStyle w:val="2"/>
      </w:pPr>
      <w:bookmarkStart w:id="24" w:name="_Toc227583627"/>
      <w:r w:rsidRPr="005F438C">
        <w:t>2.</w:t>
      </w:r>
      <w:fldSimple w:instr=" SEQ SubChapter ">
        <w:r w:rsidR="00527E5B" w:rsidRPr="005F438C">
          <w:t>5</w:t>
        </w:r>
      </w:fldSimple>
      <w:r w:rsidRPr="005F438C">
        <w:t xml:space="preserve"> </w:t>
      </w:r>
      <w:r w:rsidR="003072DC" w:rsidRPr="005F438C">
        <w:t>Висновки до розділу</w:t>
      </w:r>
      <w:bookmarkEnd w:id="24"/>
    </w:p>
    <w:p w14:paraId="13E07647" w14:textId="77777777" w:rsidR="00527E5B" w:rsidRPr="005F438C" w:rsidRDefault="00527E5B">
      <w:pPr>
        <w:pStyle w:val="a2"/>
      </w:pPr>
    </w:p>
    <w:p w14:paraId="25263F89" w14:textId="77777777" w:rsidR="00D4769E" w:rsidRPr="005F438C" w:rsidRDefault="00000000">
      <w:pPr>
        <w:pStyle w:val="a2"/>
      </w:pPr>
      <w:r w:rsidRPr="005F438C">
        <w:t xml:space="preserve">У розділі 2 розглянуто методи комп’ютерного зору та глибинного </w:t>
      </w:r>
      <w:r w:rsidRPr="005F438C">
        <w:lastRenderedPageBreak/>
        <w:t xml:space="preserve">навчання, які використовуються для дистанційної ідентифікації параметрів динамічних об’єктів. Проаналізовано класичні методи оптичного потоку, </w:t>
      </w:r>
      <w:proofErr w:type="spellStart"/>
      <w:r w:rsidRPr="005F438C">
        <w:t>нейромережеві</w:t>
      </w:r>
      <w:proofErr w:type="spellEnd"/>
      <w:r w:rsidRPr="005F438C">
        <w:t xml:space="preserve"> підходи до аналізу руху, ансамблеві методи підвищення точності та способи їх об’єднання.</w:t>
      </w:r>
    </w:p>
    <w:p w14:paraId="47603805" w14:textId="77777777" w:rsidR="00D4769E" w:rsidRPr="005F438C" w:rsidRDefault="00000000">
      <w:pPr>
        <w:pStyle w:val="a2"/>
      </w:pPr>
      <w:r w:rsidRPr="005F438C">
        <w:t>Показано, що найбільш перспективним є комплексне використання детекторів, моделей оптичного потоку та методів оцінювання глибини, оскільки воно забезпечує одночасне врахування просторових і часових характеристик об’єктів. Формалізація базових моделей і метрик у формулах розділу створює основу для подальшої побудови інтегрованої інформаційної технології.</w:t>
      </w:r>
    </w:p>
    <w:p w14:paraId="5151FC12" w14:textId="77777777" w:rsidR="00D4769E" w:rsidRPr="005F438C" w:rsidRDefault="00000000">
      <w:pPr>
        <w:pStyle w:val="a2"/>
      </w:pPr>
      <w:r w:rsidRPr="005F438C">
        <w:t xml:space="preserve">Обґрунтовано доцільність застосування </w:t>
      </w:r>
      <w:proofErr w:type="spellStart"/>
      <w:r w:rsidRPr="005F438C">
        <w:t>бегінгу</w:t>
      </w:r>
      <w:proofErr w:type="spellEnd"/>
      <w:r w:rsidRPr="005F438C">
        <w:t xml:space="preserve"> та </w:t>
      </w:r>
      <w:proofErr w:type="spellStart"/>
      <w:r w:rsidRPr="005F438C">
        <w:t>бустінгу</w:t>
      </w:r>
      <w:proofErr w:type="spellEnd"/>
      <w:r w:rsidRPr="005F438C">
        <w:t xml:space="preserve"> для зменшення дисперсії оцінок, уточнення меж об’єктів і підвищення стійкості результатів у складних умовах спостереження. Отримані висновки використано в розділах 3 і 4 під час побудови моделей та експериментального порівняння комбінацій методів.</w:t>
      </w:r>
    </w:p>
    <w:p w14:paraId="514019BA" w14:textId="77777777" w:rsidR="00527E5B" w:rsidRPr="005F438C" w:rsidRDefault="00527E5B">
      <w:pPr>
        <w:pStyle w:val="a2"/>
      </w:pPr>
    </w:p>
    <w:p w14:paraId="2327D096" w14:textId="77777777" w:rsidR="00527E5B" w:rsidRPr="005F438C" w:rsidRDefault="0075405B" w:rsidP="00F75BF2">
      <w:pPr>
        <w:pStyle w:val="1"/>
      </w:pPr>
      <w:bookmarkStart w:id="25" w:name="_Toc227583628"/>
      <w:r w:rsidRPr="005F438C">
        <w:t>Розділ 3 МОДЕЛІ ДИСТАНЦІЙНОЇ ІДЕНТИФІКАЦІЇ ПАРАМЕТРІВ ДИНАМІЧНИХ ОБ’ЄКТІВ</w:t>
      </w:r>
      <w:bookmarkEnd w:id="25"/>
    </w:p>
    <w:p w14:paraId="4979C011" w14:textId="77777777" w:rsidR="0075405B" w:rsidRPr="005F438C" w:rsidRDefault="0075405B" w:rsidP="00527E5B">
      <w:pPr>
        <w:pStyle w:val="a2"/>
      </w:pPr>
    </w:p>
    <w:p w14:paraId="5ECA2125" w14:textId="77777777" w:rsidR="0075405B" w:rsidRPr="005F438C" w:rsidRDefault="0075405B" w:rsidP="0075405B">
      <w:pPr>
        <w:pStyle w:val="a2"/>
      </w:pPr>
      <w:r w:rsidRPr="005F438C">
        <w:t xml:space="preserve">У третьому розділі сформовано моделі дистанційної ідентифікації параметрів динамічних об’єктів за відеоданими. Розглянуто концепцію побудови моделей, визначення параметрів за допомогою </w:t>
      </w:r>
      <w:proofErr w:type="spellStart"/>
      <w:r w:rsidRPr="005F438C">
        <w:t>трансформерів</w:t>
      </w:r>
      <w:proofErr w:type="spellEnd"/>
      <w:r w:rsidRPr="005F438C">
        <w:t xml:space="preserve"> і оптичного потоку, а також об’єднання результатів різних методів для підвищення точності та стійкості оцінювання.</w:t>
      </w:r>
    </w:p>
    <w:p w14:paraId="0B666189" w14:textId="77777777" w:rsidR="0075405B" w:rsidRPr="005F438C" w:rsidRDefault="0075405B" w:rsidP="0075405B">
      <w:pPr>
        <w:pStyle w:val="2"/>
      </w:pPr>
      <w:bookmarkStart w:id="26" w:name="_Toc227583629"/>
      <w:r w:rsidRPr="005F438C">
        <w:t>3.</w:t>
      </w:r>
      <w:fldSimple w:instr=" SEQ SubChapter \r 1 ">
        <w:r w:rsidR="00527E5B" w:rsidRPr="005F438C">
          <w:t>1</w:t>
        </w:r>
      </w:fldSimple>
      <w:r w:rsidRPr="005F438C">
        <w:t xml:space="preserve"> </w:t>
      </w:r>
      <w:r w:rsidR="0092522E" w:rsidRPr="005F438C">
        <w:t xml:space="preserve">Концепція </w:t>
      </w:r>
      <w:r w:rsidR="00BB7678" w:rsidRPr="005F438C">
        <w:t xml:space="preserve">моделей </w:t>
      </w:r>
      <w:r w:rsidR="0092522E" w:rsidRPr="005F438C">
        <w:t>дистанційної ідентифікації</w:t>
      </w:r>
      <w:bookmarkEnd w:id="26"/>
    </w:p>
    <w:p w14:paraId="71B8771E" w14:textId="77777777" w:rsidR="0075405B" w:rsidRPr="005F438C" w:rsidRDefault="0075405B" w:rsidP="0075405B">
      <w:pPr>
        <w:pStyle w:val="a2"/>
      </w:pPr>
      <w:r w:rsidRPr="005F438C">
        <w:t xml:space="preserve">Концепція моделей дистанційної ідентифікації параметрів динамічних об’єктів ґрунтується на поєднанні трьох взаємопов’язаних рівнів: виявлення об’єктів у кадрі, оцінювання їхнього руху та визначення просторових характеристик сцени. На першому рівні використовуються детектори об’єктів, на другому – методи оптичного потоку, а на третьому – моделі оцінювання глибини. Інтеграція цих рівнів забезпечує отримання координат, швидкості, напряму руху та </w:t>
      </w:r>
      <w:r w:rsidRPr="005F438C">
        <w:lastRenderedPageBreak/>
        <w:t>траєкторії об’єкта в єдиному інформаційному просторі.</w:t>
      </w:r>
    </w:p>
    <w:p w14:paraId="4CBEBC7F" w14:textId="77777777" w:rsidR="0075405B" w:rsidRPr="005F438C" w:rsidRDefault="0075405B" w:rsidP="0075405B">
      <w:pPr>
        <w:pStyle w:val="a2"/>
      </w:pPr>
    </w:p>
    <w:p w14:paraId="4C52450E" w14:textId="77777777" w:rsidR="0075405B" w:rsidRPr="005F438C" w:rsidRDefault="0075405B" w:rsidP="0075405B">
      <w:pPr>
        <w:pStyle w:val="2"/>
      </w:pPr>
      <w:bookmarkStart w:id="27" w:name="_Toc227583630"/>
      <w:r w:rsidRPr="005F438C">
        <w:t>3.</w:t>
      </w:r>
      <w:fldSimple w:instr=" SEQ SubChapter ">
        <w:r w:rsidR="00527E5B" w:rsidRPr="005F438C">
          <w:t>2</w:t>
        </w:r>
      </w:fldSimple>
      <w:r w:rsidRPr="005F438C">
        <w:t xml:space="preserve"> </w:t>
      </w:r>
      <w:r w:rsidR="0092522E" w:rsidRPr="005F438C">
        <w:t>Моделі ідентифікації параметрів за відеоданими</w:t>
      </w:r>
      <w:bookmarkEnd w:id="27"/>
    </w:p>
    <w:p w14:paraId="0B2FF9AA" w14:textId="77777777" w:rsidR="00D4769E" w:rsidRPr="005F438C" w:rsidRDefault="00000000">
      <w:pPr>
        <w:pStyle w:val="a2"/>
      </w:pPr>
      <w:r w:rsidRPr="005F438C">
        <w:t>У підрозділі «3.2 Моделі ідентифікації параметрів за відеоданими» для подальшого викладу використано такі формульні залежності: (3.1), (3.2), (3.3), (3.4), (3.5), (3.6), (3.7), (3.8), (3.9), (3.10), (3.11), (3.12).</w:t>
      </w:r>
    </w:p>
    <w:p w14:paraId="4A899E7D" w14:textId="77777777" w:rsidR="00D4769E" w:rsidRPr="005F438C" w:rsidRDefault="00000000">
      <w:pPr>
        <w:pStyle w:val="a2"/>
      </w:pPr>
      <w:r w:rsidRPr="005F438C">
        <w:t>У підрозділі «3.2 Моделі ідентифікації параметрів за відеоданими» для подальшого викладу використано такі формульні залежності: (3.13), (3.14), (3.15), (3.16).</w:t>
      </w:r>
    </w:p>
    <w:p w14:paraId="1C91EFF0" w14:textId="77777777" w:rsidR="0075405B" w:rsidRPr="005F438C" w:rsidRDefault="0075405B" w:rsidP="0075405B">
      <w:pPr>
        <w:pStyle w:val="a2"/>
      </w:pPr>
    </w:p>
    <w:p w14:paraId="25AE8B74" w14:textId="77777777" w:rsidR="004327EE" w:rsidRPr="005F438C" w:rsidRDefault="004327EE" w:rsidP="004327EE">
      <w:pPr>
        <w:pStyle w:val="a2"/>
      </w:pPr>
      <w:r w:rsidRPr="005F438C">
        <w:t>Схема дистанційної ідентифікації параметрів динамічного об’єкта з використанням DETR та оптичного потоку показана на рис. 3.1 і включає такі елементи.</w:t>
      </w:r>
    </w:p>
    <w:p w14:paraId="34289CA2" w14:textId="77777777" w:rsidR="004327EE" w:rsidRPr="005F438C" w:rsidRDefault="004327EE" w:rsidP="004327EE">
      <w:pPr>
        <w:pStyle w:val="a2"/>
      </w:pPr>
      <w:r w:rsidRPr="005F438C">
        <w:t>1. Блок «Відео вхід». Кожен кадр відео даних (1 кадр, 2 кадр і т. п.) аналізується з використанням блоку «Відео вхід». Результати аналізу подаються на детектор виявлення.</w:t>
      </w:r>
    </w:p>
    <w:p w14:paraId="150DD53C" w14:textId="77777777" w:rsidR="004327EE" w:rsidRPr="005F438C" w:rsidRDefault="004327EE" w:rsidP="004327EE">
      <w:pPr>
        <w:pStyle w:val="a2"/>
      </w:pPr>
      <w:r w:rsidRPr="005F438C">
        <w:t xml:space="preserve">2. Детектор (DETR) у вигляді </w:t>
      </w:r>
      <w:proofErr w:type="spellStart"/>
      <w:r w:rsidRPr="005F438C">
        <w:t>трансформера</w:t>
      </w:r>
      <w:proofErr w:type="spellEnd"/>
      <w:r w:rsidRPr="005F438C">
        <w:t xml:space="preserve"> виявлення. Детектор дозволяє визначати положення та межі об</w:t>
      </w:r>
      <w:r w:rsidR="0089083A" w:rsidRPr="005F438C">
        <w:t>’</w:t>
      </w:r>
      <w:r w:rsidRPr="005F438C">
        <w:t xml:space="preserve">єктів у кадрі. </w:t>
      </w:r>
    </w:p>
    <w:p w14:paraId="4EBA253B" w14:textId="77777777" w:rsidR="004327EE" w:rsidRPr="005F438C" w:rsidRDefault="004327EE" w:rsidP="004327EE">
      <w:pPr>
        <w:pStyle w:val="a2"/>
      </w:pPr>
      <w:r w:rsidRPr="005F438C">
        <w:t>3. Локалізація об</w:t>
      </w:r>
      <w:r w:rsidR="0089083A" w:rsidRPr="005F438C">
        <w:t>’</w:t>
      </w:r>
      <w:r w:rsidRPr="005F438C">
        <w:t>єктів. Дані положення та меж об</w:t>
      </w:r>
      <w:r w:rsidR="0089083A" w:rsidRPr="005F438C">
        <w:t>’</w:t>
      </w:r>
      <w:r w:rsidRPr="005F438C">
        <w:t>єктів у кадрі, визначені детектором виявлення, використовуються для локалізації об</w:t>
      </w:r>
      <w:r w:rsidR="0089083A" w:rsidRPr="005F438C">
        <w:t>’</w:t>
      </w:r>
      <w:r w:rsidRPr="005F438C">
        <w:t>єктів.</w:t>
      </w:r>
    </w:p>
    <w:p w14:paraId="56331862" w14:textId="77777777" w:rsidR="004327EE" w:rsidRPr="005F438C" w:rsidRDefault="004327EE" w:rsidP="004327EE">
      <w:pPr>
        <w:pStyle w:val="a2"/>
      </w:pPr>
      <w:r w:rsidRPr="005F438C">
        <w:t>4. Оптичний потік (</w:t>
      </w:r>
      <w:proofErr w:type="spellStart"/>
      <w:r w:rsidRPr="005F438C">
        <w:t>Optical</w:t>
      </w:r>
      <w:proofErr w:type="spellEnd"/>
      <w:r w:rsidRPr="005F438C">
        <w:t xml:space="preserve"> </w:t>
      </w:r>
      <w:proofErr w:type="spellStart"/>
      <w:r w:rsidRPr="005F438C">
        <w:t>Flow</w:t>
      </w:r>
      <w:proofErr w:type="spellEnd"/>
      <w:r w:rsidRPr="005F438C">
        <w:t>). Застосування алгоритмів оптичного потоку для визначення векторів руху об</w:t>
      </w:r>
      <w:r w:rsidR="0089083A" w:rsidRPr="005F438C">
        <w:t>’</w:t>
      </w:r>
      <w:r w:rsidRPr="005F438C">
        <w:t>єктів між послідовними кадрами дає можливість оцінити швидкість та напрямок руху об</w:t>
      </w:r>
      <w:r w:rsidR="0089083A" w:rsidRPr="005F438C">
        <w:t>’</w:t>
      </w:r>
      <w:r w:rsidRPr="005F438C">
        <w:t xml:space="preserve">єктів. </w:t>
      </w:r>
    </w:p>
    <w:p w14:paraId="013B3A2D" w14:textId="77777777" w:rsidR="004327EE" w:rsidRPr="005F438C" w:rsidRDefault="004327EE" w:rsidP="004327EE">
      <w:pPr>
        <w:pStyle w:val="a2"/>
      </w:pPr>
      <w:r w:rsidRPr="005F438C">
        <w:t>5. Аналіз параметрів динамічних об</w:t>
      </w:r>
      <w:r w:rsidR="0089083A" w:rsidRPr="005F438C">
        <w:t>’</w:t>
      </w:r>
      <w:r w:rsidRPr="005F438C">
        <w:t>єктів. На основі отриманих векторів руху проводиться аналіз параметрів об</w:t>
      </w:r>
      <w:r w:rsidR="0089083A" w:rsidRPr="005F438C">
        <w:t>’</w:t>
      </w:r>
      <w:r w:rsidRPr="005F438C">
        <w:t>єктів, включаючи швидкість руху, напрямок руху, траєкторію та інші динамічні характеристики.</w:t>
      </w:r>
    </w:p>
    <w:p w14:paraId="58338A44" w14:textId="77777777" w:rsidR="009F00FF" w:rsidRPr="005F438C" w:rsidRDefault="009F00FF" w:rsidP="0075405B">
      <w:pPr>
        <w:pStyle w:val="a2"/>
        <w:rPr>
          <w:color w:val="000000"/>
        </w:rPr>
      </w:pPr>
      <w:r w:rsidRPr="005F438C">
        <w:rPr>
          <w:color w:val="000000"/>
        </w:rPr>
        <w:t xml:space="preserve">Узагальнена схема на рис. 3.1 демонструє послідовність обробки: надходження відеоданих, виявлення об’єктів </w:t>
      </w:r>
      <w:proofErr w:type="spellStart"/>
      <w:r w:rsidRPr="005F438C">
        <w:rPr>
          <w:color w:val="000000"/>
        </w:rPr>
        <w:t>трансформерною</w:t>
      </w:r>
      <w:proofErr w:type="spellEnd"/>
      <w:r w:rsidRPr="005F438C">
        <w:rPr>
          <w:color w:val="000000"/>
        </w:rPr>
        <w:t xml:space="preserve"> моделлю DETR, локалізацію об’єктів, обчислення оптичного потоку та подальше визначення кінематичних параметрів, зокрема швидкості, напряму руху і траєкторії 8; 46; 51; 52.</w:t>
      </w:r>
      <w:r w:rsidR="00AE6C18" w:rsidRPr="005F438C">
        <w:rPr>
          <w:color w:val="000000"/>
        </w:rPr>
        <w:fldChar w:fldCharType="begin"/>
      </w:r>
      <w:r w:rsidR="00AE6C18" w:rsidRPr="005F438C">
        <w:rPr>
          <w:color w:val="000000"/>
        </w:rPr>
        <w:instrText xml:space="preserve"> REF _Ref226445752 \h </w:instrText>
      </w:r>
      <w:r w:rsidR="00AE6C18" w:rsidRPr="005F438C">
        <w:rPr>
          <w:color w:val="000000"/>
        </w:rPr>
      </w:r>
      <w:r w:rsidR="00AE6C18" w:rsidRPr="005F438C">
        <w:rPr>
          <w:color w:val="000000"/>
        </w:rPr>
        <w:fldChar w:fldCharType="separate"/>
      </w:r>
      <w:r w:rsidR="00527E5B" w:rsidRPr="005F438C">
        <w:t>1</w:t>
      </w:r>
      <w:r w:rsidR="00AE6C18" w:rsidRPr="005F438C">
        <w:rPr>
          <w:color w:val="000000"/>
        </w:rPr>
        <w:fldChar w:fldCharType="end"/>
      </w:r>
    </w:p>
    <w:p w14:paraId="4C4C3C34" w14:textId="77777777" w:rsidR="00270603" w:rsidRPr="005F438C" w:rsidRDefault="00000000" w:rsidP="0051744D">
      <w:pPr>
        <w:pStyle w:val="a2"/>
      </w:pPr>
      <w:r w:rsidRPr="005F438C">
        <w:rPr>
          <w:noProof/>
        </w:rPr>
        <w:lastRenderedPageBreak/>
        <mc:AlternateContent>
          <mc:Choice Requires="wpc">
            <w:drawing>
              <wp:inline distT="0" distB="0" distL="0" distR="0" wp14:anchorId="1AE97CD4" wp14:editId="187B986A">
                <wp:extent cx="5940425" cy="6480175"/>
                <wp:effectExtent l="0" t="0" r="3175" b="0"/>
                <wp:docPr id="2048299637" name="Полотно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38" name="Прямокутник 41"/>
                        <wps:cNvSpPr/>
                        <wps:spPr>
                          <a:xfrm>
                            <a:off x="322152" y="254000"/>
                            <a:ext cx="5320217" cy="762000"/>
                          </a:xfrm>
                          <a:prstGeom prst="rect">
                            <a:avLst/>
                          </a:prstGeom>
                          <a:solidFill>
                            <a:srgbClr val="FFCCCC"/>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B24BF76" w14:textId="77777777" w:rsidR="00270603" w:rsidRPr="005F438C" w:rsidRDefault="00000000" w:rsidP="0051744D">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Input</w:t>
                              </w:r>
                              <w:proofErr w:type="spellEnd"/>
                            </w:p>
                            <w:p w14:paraId="2BD20AA7" w14:textId="77777777" w:rsidR="00270603" w:rsidRPr="005F438C" w:rsidRDefault="00000000" w:rsidP="0051744D">
                              <w:pPr>
                                <w:pStyle w:val="a2"/>
                                <w:jc w:val="center"/>
                                <w:rPr>
                                  <w:color w:val="000000"/>
                                </w:rPr>
                              </w:pPr>
                              <w:proofErr w:type="spellStart"/>
                              <w:r w:rsidRPr="005F438C">
                                <w:rPr>
                                  <w:color w:val="000000"/>
                                </w:rPr>
                                <w:t>Frame</w:t>
                              </w:r>
                              <w:proofErr w:type="spellEnd"/>
                              <w:r w:rsidRPr="005F438C">
                                <w:rPr>
                                  <w:color w:val="000000"/>
                                </w:rPr>
                                <w:t xml:space="preserve"> 1 </w:t>
                              </w:r>
                              <w:proofErr w:type="spellStart"/>
                              <w:r w:rsidRPr="005F438C">
                                <w:rPr>
                                  <w:color w:val="000000"/>
                                </w:rPr>
                                <w:t>Frame</w:t>
                              </w:r>
                              <w:proofErr w:type="spellEnd"/>
                              <w:r w:rsidRPr="005F438C">
                                <w:rPr>
                                  <w:color w:val="000000"/>
                                </w:rPr>
                                <w:t xml:space="preserve">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9" name="Прямокутник 42"/>
                        <wps:cNvSpPr/>
                        <wps:spPr>
                          <a:xfrm>
                            <a:off x="1386456" y="1270000"/>
                            <a:ext cx="3192130" cy="444500"/>
                          </a:xfrm>
                          <a:prstGeom prst="rect">
                            <a:avLst/>
                          </a:prstGeom>
                          <a:solidFill>
                            <a:srgbClr val="FFD796"/>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54F13D6" w14:textId="77777777" w:rsidR="00270603" w:rsidRPr="005F438C" w:rsidRDefault="00000000" w:rsidP="0051744D">
                              <w:pPr>
                                <w:pStyle w:val="a2"/>
                                <w:jc w:val="center"/>
                                <w:rPr>
                                  <w:color w:val="000000"/>
                                </w:rPr>
                              </w:pPr>
                              <w:proofErr w:type="spellStart"/>
                              <w:r w:rsidRPr="005F438C">
                                <w:rPr>
                                  <w:color w:val="000000"/>
                                </w:rPr>
                                <w:t>Detector</w:t>
                              </w:r>
                              <w:proofErr w:type="spellEnd"/>
                              <w:r w:rsidRPr="005F438C">
                                <w:rPr>
                                  <w:color w:val="000000"/>
                                </w:rPr>
                                <w:t xml:space="preserve"> (DETR)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0" name="Прямокутник 43"/>
                        <wps:cNvSpPr/>
                        <wps:spPr>
                          <a:xfrm>
                            <a:off x="322152" y="1968500"/>
                            <a:ext cx="5320217" cy="952500"/>
                          </a:xfrm>
                          <a:prstGeom prst="rect">
                            <a:avLst/>
                          </a:prstGeom>
                          <a:solidFill>
                            <a:srgbClr val="FFF0A5"/>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72703DD" w14:textId="77777777" w:rsidR="00270603" w:rsidRPr="005F438C" w:rsidRDefault="00000000" w:rsidP="0051744D">
                              <w:pPr>
                                <w:pStyle w:val="a2"/>
                                <w:jc w:val="center"/>
                                <w:rPr>
                                  <w:color w:val="000000"/>
                                </w:rPr>
                              </w:pPr>
                              <w:proofErr w:type="spellStart"/>
                              <w:r w:rsidRPr="005F438C">
                                <w:rPr>
                                  <w:color w:val="000000"/>
                                </w:rPr>
                                <w:t>Object</w:t>
                              </w:r>
                              <w:proofErr w:type="spellEnd"/>
                              <w:r w:rsidRPr="005F438C">
                                <w:rPr>
                                  <w:color w:val="000000"/>
                                </w:rPr>
                                <w:t xml:space="preserve"> </w:t>
                              </w:r>
                              <w:proofErr w:type="spellStart"/>
                              <w:r w:rsidRPr="005F438C">
                                <w:rPr>
                                  <w:color w:val="000000"/>
                                </w:rPr>
                                <w:t>Localization</w:t>
                              </w:r>
                              <w:proofErr w:type="spellEnd"/>
                            </w:p>
                            <w:p w14:paraId="0ECC07EF" w14:textId="77777777" w:rsidR="00270603" w:rsidRPr="005F438C" w:rsidRDefault="00000000" w:rsidP="0051744D">
                              <w:pPr>
                                <w:pStyle w:val="a2"/>
                                <w:jc w:val="center"/>
                                <w:rPr>
                                  <w:color w:val="000000"/>
                                </w:rPr>
                              </w:pPr>
                              <w:proofErr w:type="spellStart"/>
                              <w:r w:rsidRPr="005F438C">
                                <w:rPr>
                                  <w:color w:val="000000"/>
                                </w:rPr>
                                <w:t>Object</w:t>
                              </w:r>
                              <w:proofErr w:type="spellEnd"/>
                              <w:r w:rsidRPr="005F438C">
                                <w:rPr>
                                  <w:color w:val="000000"/>
                                </w:rPr>
                                <w:t xml:space="preserve"> 1 </w:t>
                              </w:r>
                              <w:proofErr w:type="spellStart"/>
                              <w:r w:rsidRPr="005F438C">
                                <w:rPr>
                                  <w:color w:val="000000"/>
                                </w:rPr>
                                <w:t>Object</w:t>
                              </w:r>
                              <w:proofErr w:type="spellEnd"/>
                              <w:r w:rsidRPr="005F438C">
                                <w:rPr>
                                  <w:color w:val="000000"/>
                                </w:rPr>
                                <w:t xml:space="preserve">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1" name="Прямокутник 44"/>
                        <wps:cNvSpPr/>
                        <wps:spPr>
                          <a:xfrm>
                            <a:off x="1386456" y="3175000"/>
                            <a:ext cx="3192130" cy="952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9AF577F" w14:textId="77777777" w:rsidR="00270603" w:rsidRPr="005F438C" w:rsidRDefault="00000000" w:rsidP="0051744D">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p>
                            <w:p w14:paraId="46BC73C2" w14:textId="77777777" w:rsidR="00270603" w:rsidRPr="005F438C" w:rsidRDefault="00000000" w:rsidP="0051744D">
                              <w:pPr>
                                <w:pStyle w:val="a2"/>
                                <w:jc w:val="center"/>
                                <w:rPr>
                                  <w:color w:val="000000"/>
                                </w:rPr>
                              </w:pPr>
                              <w:proofErr w:type="spellStart"/>
                              <w:r w:rsidRPr="005F438C">
                                <w:rPr>
                                  <w:color w:val="000000"/>
                                </w:rPr>
                                <w:t>Motion</w:t>
                              </w:r>
                              <w:proofErr w:type="spellEnd"/>
                              <w:r w:rsidRPr="005F438C">
                                <w:rPr>
                                  <w:color w:val="000000"/>
                                </w:rPr>
                                <w:t xml:space="preserve"> </w:t>
                              </w:r>
                              <w:proofErr w:type="spellStart"/>
                              <w:r w:rsidRPr="005F438C">
                                <w:rPr>
                                  <w:color w:val="000000"/>
                                </w:rPr>
                                <w:t>Vectors</w:t>
                              </w:r>
                              <w:proofErr w:type="spellEnd"/>
                              <w:r w:rsidRPr="005F438C">
                                <w:rPr>
                                  <w:color w:val="000000"/>
                                </w:rPr>
                                <w:t xml:space="preserve"> </w:t>
                              </w:r>
                              <w:proofErr w:type="spellStart"/>
                              <w:r w:rsidRPr="005F438C">
                                <w:rPr>
                                  <w:color w:val="000000"/>
                                </w:rPr>
                                <w:t>Motion</w:t>
                              </w:r>
                              <w:proofErr w:type="spellEnd"/>
                              <w:r w:rsidRPr="005F438C">
                                <w:rPr>
                                  <w:color w:val="000000"/>
                                </w:rPr>
                                <w:t xml:space="preserve"> </w:t>
                              </w:r>
                              <w:proofErr w:type="spellStart"/>
                              <w:r w:rsidRPr="005F438C">
                                <w:rPr>
                                  <w:color w:val="000000"/>
                                </w:rPr>
                                <w:t>Vectors</w:t>
                              </w:r>
                              <w:proofErr w:type="spellEnd"/>
                              <w:r w:rsidRPr="005F438C">
                                <w:rPr>
                                  <w:color w:val="00000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2" name="Прямокутник 45"/>
                        <wps:cNvSpPr/>
                        <wps:spPr>
                          <a:xfrm>
                            <a:off x="381668" y="4445000"/>
                            <a:ext cx="5201990" cy="1524000"/>
                          </a:xfrm>
                          <a:prstGeom prst="rect">
                            <a:avLst/>
                          </a:prstGeom>
                          <a:solidFill>
                            <a:srgbClr val="BEF5BE"/>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CC85E9D" w14:textId="77777777" w:rsidR="00270603" w:rsidRPr="005F438C" w:rsidRDefault="00000000" w:rsidP="0051744D">
                              <w:pPr>
                                <w:pStyle w:val="a2"/>
                                <w:jc w:val="center"/>
                                <w:rPr>
                                  <w:color w:val="000000"/>
                                </w:rPr>
                              </w:pPr>
                              <w:proofErr w:type="spellStart"/>
                              <w:r w:rsidRPr="005F438C">
                                <w:rPr>
                                  <w:color w:val="000000"/>
                                </w:rPr>
                                <w:t>Dynamic</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Parameter</w:t>
                              </w:r>
                              <w:proofErr w:type="spellEnd"/>
                              <w:r w:rsidRPr="005F438C">
                                <w:rPr>
                                  <w:color w:val="000000"/>
                                </w:rPr>
                                <w:t xml:space="preserve"> </w:t>
                              </w:r>
                              <w:proofErr w:type="spellStart"/>
                              <w:r w:rsidRPr="005F438C">
                                <w:rPr>
                                  <w:color w:val="000000"/>
                                </w:rPr>
                                <w:t>Analysis</w:t>
                              </w:r>
                              <w:proofErr w:type="spellEnd"/>
                              <w:r w:rsidRPr="005F438C">
                                <w:rPr>
                                  <w:color w:val="000000"/>
                                </w:rPr>
                                <w:t>...</w:t>
                              </w:r>
                            </w:p>
                            <w:p w14:paraId="1DE2738C" w14:textId="77777777" w:rsidR="00270603" w:rsidRPr="005F438C" w:rsidRDefault="00000000" w:rsidP="0051744D">
                              <w:pPr>
                                <w:pStyle w:val="a2"/>
                                <w:jc w:val="center"/>
                                <w:rPr>
                                  <w:color w:val="000000"/>
                                </w:rPr>
                              </w:pPr>
                              <w:proofErr w:type="spellStart"/>
                              <w:r w:rsidRPr="005F438C">
                                <w:rPr>
                                  <w:color w:val="000000"/>
                                </w:rPr>
                                <w:t>Object</w:t>
                              </w:r>
                              <w:proofErr w:type="spellEnd"/>
                              <w:r w:rsidRPr="005F438C">
                                <w:rPr>
                                  <w:color w:val="000000"/>
                                </w:rPr>
                                <w:t xml:space="preserve"> 1 </w:t>
                              </w:r>
                              <w:proofErr w:type="spellStart"/>
                              <w:r w:rsidRPr="005F438C">
                                <w:rPr>
                                  <w:color w:val="000000"/>
                                </w:rPr>
                                <w:t>Params</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2 </w:t>
                              </w:r>
                              <w:proofErr w:type="spellStart"/>
                              <w:r w:rsidRPr="005F438C">
                                <w:rPr>
                                  <w:color w:val="000000"/>
                                </w:rPr>
                                <w:t>Params</w:t>
                              </w:r>
                              <w:proofErr w:type="spellEnd"/>
                            </w:p>
                            <w:p w14:paraId="1377726A" w14:textId="77777777" w:rsidR="00270603" w:rsidRPr="005F438C" w:rsidRDefault="00000000" w:rsidP="0051744D">
                              <w:pPr>
                                <w:pStyle w:val="a2"/>
                                <w:jc w:val="center"/>
                                <w:rPr>
                                  <w:color w:val="000000"/>
                                </w:rPr>
                              </w:pPr>
                              <w:r w:rsidRPr="005F438C">
                                <w:rPr>
                                  <w:color w:val="000000"/>
                                </w:rPr>
                                <w:t>(</w:t>
                              </w:r>
                              <w:proofErr w:type="spellStart"/>
                              <w:r w:rsidRPr="005F438C">
                                <w:rPr>
                                  <w:color w:val="000000"/>
                                </w:rPr>
                                <w:t>speed</w:t>
                              </w:r>
                              <w:proofErr w:type="spellEnd"/>
                              <w:r w:rsidRPr="005F438C">
                                <w:rPr>
                                  <w:color w:val="000000"/>
                                </w:rPr>
                                <w:t xml:space="preserve">, </w:t>
                              </w:r>
                              <w:proofErr w:type="spellStart"/>
                              <w:r w:rsidRPr="005F438C">
                                <w:rPr>
                                  <w:color w:val="000000"/>
                                </w:rPr>
                                <w:t>direction</w:t>
                              </w:r>
                              <w:proofErr w:type="spellEnd"/>
                              <w:r w:rsidRPr="005F438C">
                                <w:rPr>
                                  <w:color w:val="000000"/>
                                </w:rPr>
                                <w:t>)  (</w:t>
                              </w:r>
                              <w:proofErr w:type="spellStart"/>
                              <w:r w:rsidRPr="005F438C">
                                <w:rPr>
                                  <w:color w:val="000000"/>
                                </w:rPr>
                                <w:t>speed</w:t>
                              </w:r>
                              <w:proofErr w:type="spellEnd"/>
                              <w:r w:rsidRPr="005F438C">
                                <w:rPr>
                                  <w:color w:val="000000"/>
                                </w:rPr>
                                <w:t xml:space="preserve">, </w:t>
                              </w:r>
                              <w:proofErr w:type="spellStart"/>
                              <w:r w:rsidRPr="005F438C">
                                <w:rPr>
                                  <w:color w:val="000000"/>
                                </w:rPr>
                                <w:t>direction</w:t>
                              </w:r>
                              <w:proofErr w:type="spellEnd"/>
                              <w:r w:rsidRPr="005F438C">
                                <w:rPr>
                                  <w:color w:val="000000"/>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3" name="Пряма сполучна лінія 46"/>
                        <wps:cNvCnPr/>
                        <wps:spPr>
                          <a:xfrm>
                            <a:off x="2982261" y="1016000"/>
                            <a:ext cx="260" cy="2540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4" name="Пряма сполучна лінія 47"/>
                        <wps:cNvCnPr/>
                        <wps:spPr>
                          <a:xfrm flipH="1">
                            <a:off x="2982261" y="1714500"/>
                            <a:ext cx="260" cy="2540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5" name="Пряма сполучна лінія 48"/>
                        <wps:cNvCnPr/>
                        <wps:spPr>
                          <a:xfrm>
                            <a:off x="2982261" y="2955851"/>
                            <a:ext cx="260" cy="219149"/>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6" name="Пряма сполучна лінія 49"/>
                        <wps:cNvCnPr/>
                        <wps:spPr>
                          <a:xfrm>
                            <a:off x="2982521" y="4127500"/>
                            <a:ext cx="142" cy="3175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AE97CD4" id="Полотно 40" o:spid="_x0000_s1079" editas="canvas" style="width:467.75pt;height:510.25pt;mso-position-horizontal-relative:char;mso-position-vertical-relative:line" coordsize="59404,64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">
                <v:shape id="_x0000_s1080" type="#_x0000_t75" style="position:absolute;width:59404;height:64801;visibility:visible;mso-wrap-style:square" filled="t">
                  <v:fill o:detectmouseclick="t"/>
                  <v:path o:connecttype="none"/>
                </v:shape>
                <v:rect id="Прямокутник 41" o:spid="_x0000_s1081" style="position:absolute;left:3221;top:2540;width:53202;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" fillcolor="#fcc" stroked="f" strokecolor="#0a2f40 [1604]" strokeweight="1pt">
                  <v:textbox>
                    <w:txbxContent>
                      <w:p w14:paraId="5B24BF76" w14:textId="77777777" w:rsidR="00270603" w:rsidRPr="005F438C" w:rsidRDefault="00000000" w:rsidP="0051744D">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Input</w:t>
                        </w:r>
                        <w:proofErr w:type="spellEnd"/>
                      </w:p>
                      <w:p w14:paraId="2BD20AA7" w14:textId="77777777" w:rsidR="00270603" w:rsidRPr="005F438C" w:rsidRDefault="00000000" w:rsidP="0051744D">
                        <w:pPr>
                          <w:pStyle w:val="a2"/>
                          <w:jc w:val="center"/>
                          <w:rPr>
                            <w:color w:val="000000"/>
                          </w:rPr>
                        </w:pPr>
                        <w:proofErr w:type="spellStart"/>
                        <w:r w:rsidRPr="005F438C">
                          <w:rPr>
                            <w:color w:val="000000"/>
                          </w:rPr>
                          <w:t>Frame</w:t>
                        </w:r>
                        <w:proofErr w:type="spellEnd"/>
                        <w:r w:rsidRPr="005F438C">
                          <w:rPr>
                            <w:color w:val="000000"/>
                          </w:rPr>
                          <w:t xml:space="preserve"> 1 </w:t>
                        </w:r>
                        <w:proofErr w:type="spellStart"/>
                        <w:r w:rsidRPr="005F438C">
                          <w:rPr>
                            <w:color w:val="000000"/>
                          </w:rPr>
                          <w:t>Frame</w:t>
                        </w:r>
                        <w:proofErr w:type="spellEnd"/>
                        <w:r w:rsidRPr="005F438C">
                          <w:rPr>
                            <w:color w:val="000000"/>
                          </w:rPr>
                          <w:t xml:space="preserve"> 2 ...</w:t>
                        </w:r>
                      </w:p>
                    </w:txbxContent>
                  </v:textbox>
                </v:rect>
                <v:rect id="Прямокутник 42" o:spid="_x0000_s1082" style="position:absolute;left:13864;top:12700;width:31921;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" fillcolor="#ffd796" stroked="f" strokecolor="#0a2f40 [1604]" strokeweight="1pt">
                  <v:textbox>
                    <w:txbxContent>
                      <w:p w14:paraId="054F13D6" w14:textId="77777777" w:rsidR="00270603" w:rsidRPr="005F438C" w:rsidRDefault="00000000" w:rsidP="0051744D">
                        <w:pPr>
                          <w:pStyle w:val="a2"/>
                          <w:jc w:val="center"/>
                          <w:rPr>
                            <w:color w:val="000000"/>
                          </w:rPr>
                        </w:pPr>
                        <w:proofErr w:type="spellStart"/>
                        <w:r w:rsidRPr="005F438C">
                          <w:rPr>
                            <w:color w:val="000000"/>
                          </w:rPr>
                          <w:t>Detector</w:t>
                        </w:r>
                        <w:proofErr w:type="spellEnd"/>
                        <w:r w:rsidRPr="005F438C">
                          <w:rPr>
                            <w:color w:val="000000"/>
                          </w:rPr>
                          <w:t xml:space="preserve"> (DETR)</w:t>
                        </w:r>
                      </w:p>
                    </w:txbxContent>
                  </v:textbox>
                </v:rect>
                <v:rect id="Прямокутник 43" o:spid="_x0000_s1083" style="position:absolute;left:3221;top:19685;width:53202;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" fillcolor="#fff0a5" stroked="f" strokecolor="#0a2f40 [1604]" strokeweight="1pt">
                  <v:textbox>
                    <w:txbxContent>
                      <w:p w14:paraId="572703DD" w14:textId="77777777" w:rsidR="00270603" w:rsidRPr="005F438C" w:rsidRDefault="00000000" w:rsidP="0051744D">
                        <w:pPr>
                          <w:pStyle w:val="a2"/>
                          <w:jc w:val="center"/>
                          <w:rPr>
                            <w:color w:val="000000"/>
                          </w:rPr>
                        </w:pPr>
                        <w:proofErr w:type="spellStart"/>
                        <w:r w:rsidRPr="005F438C">
                          <w:rPr>
                            <w:color w:val="000000"/>
                          </w:rPr>
                          <w:t>Object</w:t>
                        </w:r>
                        <w:proofErr w:type="spellEnd"/>
                        <w:r w:rsidRPr="005F438C">
                          <w:rPr>
                            <w:color w:val="000000"/>
                          </w:rPr>
                          <w:t xml:space="preserve"> </w:t>
                        </w:r>
                        <w:proofErr w:type="spellStart"/>
                        <w:r w:rsidRPr="005F438C">
                          <w:rPr>
                            <w:color w:val="000000"/>
                          </w:rPr>
                          <w:t>Localization</w:t>
                        </w:r>
                        <w:proofErr w:type="spellEnd"/>
                      </w:p>
                      <w:p w14:paraId="0ECC07EF" w14:textId="77777777" w:rsidR="00270603" w:rsidRPr="005F438C" w:rsidRDefault="00000000" w:rsidP="0051744D">
                        <w:pPr>
                          <w:pStyle w:val="a2"/>
                          <w:jc w:val="center"/>
                          <w:rPr>
                            <w:color w:val="000000"/>
                          </w:rPr>
                        </w:pPr>
                        <w:proofErr w:type="spellStart"/>
                        <w:r w:rsidRPr="005F438C">
                          <w:rPr>
                            <w:color w:val="000000"/>
                          </w:rPr>
                          <w:t>Object</w:t>
                        </w:r>
                        <w:proofErr w:type="spellEnd"/>
                        <w:r w:rsidRPr="005F438C">
                          <w:rPr>
                            <w:color w:val="000000"/>
                          </w:rPr>
                          <w:t xml:space="preserve"> 1 </w:t>
                        </w:r>
                        <w:proofErr w:type="spellStart"/>
                        <w:r w:rsidRPr="005F438C">
                          <w:rPr>
                            <w:color w:val="000000"/>
                          </w:rPr>
                          <w:t>Object</w:t>
                        </w:r>
                        <w:proofErr w:type="spellEnd"/>
                        <w:r w:rsidRPr="005F438C">
                          <w:rPr>
                            <w:color w:val="000000"/>
                          </w:rPr>
                          <w:t xml:space="preserve"> 2 ...</w:t>
                        </w:r>
                      </w:p>
                    </w:txbxContent>
                  </v:textbox>
                </v:rect>
                <v:rect id="Прямокутник 44" o:spid="_x0000_s1084" style="position:absolute;left:13864;top:31750;width:31921;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" fillcolor="#c9e9ff" stroked="f" strokecolor="#0a2f40 [1604]" strokeweight="1pt">
                  <v:textbox>
                    <w:txbxContent>
                      <w:p w14:paraId="29AF577F" w14:textId="77777777" w:rsidR="00270603" w:rsidRPr="005F438C" w:rsidRDefault="00000000" w:rsidP="0051744D">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p>
                      <w:p w14:paraId="46BC73C2" w14:textId="77777777" w:rsidR="00270603" w:rsidRPr="005F438C" w:rsidRDefault="00000000" w:rsidP="0051744D">
                        <w:pPr>
                          <w:pStyle w:val="a2"/>
                          <w:jc w:val="center"/>
                          <w:rPr>
                            <w:color w:val="000000"/>
                          </w:rPr>
                        </w:pPr>
                        <w:proofErr w:type="spellStart"/>
                        <w:r w:rsidRPr="005F438C">
                          <w:rPr>
                            <w:color w:val="000000"/>
                          </w:rPr>
                          <w:t>Motion</w:t>
                        </w:r>
                        <w:proofErr w:type="spellEnd"/>
                        <w:r w:rsidRPr="005F438C">
                          <w:rPr>
                            <w:color w:val="000000"/>
                          </w:rPr>
                          <w:t xml:space="preserve"> </w:t>
                        </w:r>
                        <w:proofErr w:type="spellStart"/>
                        <w:r w:rsidRPr="005F438C">
                          <w:rPr>
                            <w:color w:val="000000"/>
                          </w:rPr>
                          <w:t>Vectors</w:t>
                        </w:r>
                        <w:proofErr w:type="spellEnd"/>
                        <w:r w:rsidRPr="005F438C">
                          <w:rPr>
                            <w:color w:val="000000"/>
                          </w:rPr>
                          <w:t xml:space="preserve"> </w:t>
                        </w:r>
                        <w:proofErr w:type="spellStart"/>
                        <w:r w:rsidRPr="005F438C">
                          <w:rPr>
                            <w:color w:val="000000"/>
                          </w:rPr>
                          <w:t>Motion</w:t>
                        </w:r>
                        <w:proofErr w:type="spellEnd"/>
                        <w:r w:rsidRPr="005F438C">
                          <w:rPr>
                            <w:color w:val="000000"/>
                          </w:rPr>
                          <w:t xml:space="preserve"> </w:t>
                        </w:r>
                        <w:proofErr w:type="spellStart"/>
                        <w:r w:rsidRPr="005F438C">
                          <w:rPr>
                            <w:color w:val="000000"/>
                          </w:rPr>
                          <w:t>Vectors</w:t>
                        </w:r>
                        <w:proofErr w:type="spellEnd"/>
                        <w:r w:rsidRPr="005F438C">
                          <w:rPr>
                            <w:color w:val="000000"/>
                          </w:rPr>
                          <w:t xml:space="preserve"> ...</w:t>
                        </w:r>
                      </w:p>
                    </w:txbxContent>
                  </v:textbox>
                </v:rect>
                <v:rect id="Прямокутник 45" o:spid="_x0000_s1085" style="position:absolute;left:3816;top:44450;width:52020;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" fillcolor="#bef5be" stroked="f" strokecolor="#0a2f40 [1604]" strokeweight="1pt">
                  <v:textbox>
                    <w:txbxContent>
                      <w:p w14:paraId="2CC85E9D" w14:textId="77777777" w:rsidR="00270603" w:rsidRPr="005F438C" w:rsidRDefault="00000000" w:rsidP="0051744D">
                        <w:pPr>
                          <w:pStyle w:val="a2"/>
                          <w:jc w:val="center"/>
                          <w:rPr>
                            <w:color w:val="000000"/>
                          </w:rPr>
                        </w:pPr>
                        <w:proofErr w:type="spellStart"/>
                        <w:r w:rsidRPr="005F438C">
                          <w:rPr>
                            <w:color w:val="000000"/>
                          </w:rPr>
                          <w:t>Dynamic</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Parameter</w:t>
                        </w:r>
                        <w:proofErr w:type="spellEnd"/>
                        <w:r w:rsidRPr="005F438C">
                          <w:rPr>
                            <w:color w:val="000000"/>
                          </w:rPr>
                          <w:t xml:space="preserve"> </w:t>
                        </w:r>
                        <w:proofErr w:type="spellStart"/>
                        <w:r w:rsidRPr="005F438C">
                          <w:rPr>
                            <w:color w:val="000000"/>
                          </w:rPr>
                          <w:t>Analysis</w:t>
                        </w:r>
                        <w:proofErr w:type="spellEnd"/>
                        <w:r w:rsidRPr="005F438C">
                          <w:rPr>
                            <w:color w:val="000000"/>
                          </w:rPr>
                          <w:t>...</w:t>
                        </w:r>
                      </w:p>
                      <w:p w14:paraId="1DE2738C" w14:textId="77777777" w:rsidR="00270603" w:rsidRPr="005F438C" w:rsidRDefault="00000000" w:rsidP="0051744D">
                        <w:pPr>
                          <w:pStyle w:val="a2"/>
                          <w:jc w:val="center"/>
                          <w:rPr>
                            <w:color w:val="000000"/>
                          </w:rPr>
                        </w:pPr>
                        <w:proofErr w:type="spellStart"/>
                        <w:r w:rsidRPr="005F438C">
                          <w:rPr>
                            <w:color w:val="000000"/>
                          </w:rPr>
                          <w:t>Object</w:t>
                        </w:r>
                        <w:proofErr w:type="spellEnd"/>
                        <w:r w:rsidRPr="005F438C">
                          <w:rPr>
                            <w:color w:val="000000"/>
                          </w:rPr>
                          <w:t xml:space="preserve"> 1 </w:t>
                        </w:r>
                        <w:proofErr w:type="spellStart"/>
                        <w:r w:rsidRPr="005F438C">
                          <w:rPr>
                            <w:color w:val="000000"/>
                          </w:rPr>
                          <w:t>Params</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2 </w:t>
                        </w:r>
                        <w:proofErr w:type="spellStart"/>
                        <w:r w:rsidRPr="005F438C">
                          <w:rPr>
                            <w:color w:val="000000"/>
                          </w:rPr>
                          <w:t>Params</w:t>
                        </w:r>
                        <w:proofErr w:type="spellEnd"/>
                      </w:p>
                      <w:p w14:paraId="1377726A" w14:textId="77777777" w:rsidR="00270603" w:rsidRPr="005F438C" w:rsidRDefault="00000000" w:rsidP="0051744D">
                        <w:pPr>
                          <w:pStyle w:val="a2"/>
                          <w:jc w:val="center"/>
                          <w:rPr>
                            <w:color w:val="000000"/>
                          </w:rPr>
                        </w:pPr>
                        <w:r w:rsidRPr="005F438C">
                          <w:rPr>
                            <w:color w:val="000000"/>
                          </w:rPr>
                          <w:t>(</w:t>
                        </w:r>
                        <w:proofErr w:type="spellStart"/>
                        <w:r w:rsidRPr="005F438C">
                          <w:rPr>
                            <w:color w:val="000000"/>
                          </w:rPr>
                          <w:t>speed</w:t>
                        </w:r>
                        <w:proofErr w:type="spellEnd"/>
                        <w:r w:rsidRPr="005F438C">
                          <w:rPr>
                            <w:color w:val="000000"/>
                          </w:rPr>
                          <w:t xml:space="preserve">, </w:t>
                        </w:r>
                        <w:proofErr w:type="spellStart"/>
                        <w:r w:rsidRPr="005F438C">
                          <w:rPr>
                            <w:color w:val="000000"/>
                          </w:rPr>
                          <w:t>direction</w:t>
                        </w:r>
                        <w:proofErr w:type="spellEnd"/>
                        <w:r w:rsidRPr="005F438C">
                          <w:rPr>
                            <w:color w:val="000000"/>
                          </w:rPr>
                          <w:t>)  (</w:t>
                        </w:r>
                        <w:proofErr w:type="spellStart"/>
                        <w:r w:rsidRPr="005F438C">
                          <w:rPr>
                            <w:color w:val="000000"/>
                          </w:rPr>
                          <w:t>speed</w:t>
                        </w:r>
                        <w:proofErr w:type="spellEnd"/>
                        <w:r w:rsidRPr="005F438C">
                          <w:rPr>
                            <w:color w:val="000000"/>
                          </w:rPr>
                          <w:t xml:space="preserve">, </w:t>
                        </w:r>
                        <w:proofErr w:type="spellStart"/>
                        <w:r w:rsidRPr="005F438C">
                          <w:rPr>
                            <w:color w:val="000000"/>
                          </w:rPr>
                          <w:t>direction</w:t>
                        </w:r>
                        <w:proofErr w:type="spellEnd"/>
                        <w:r w:rsidRPr="005F438C">
                          <w:rPr>
                            <w:color w:val="000000"/>
                          </w:rPr>
                          <w:t>) ...</w:t>
                        </w:r>
                      </w:p>
                    </w:txbxContent>
                  </v:textbox>
                </v:rect>
                <v:line id="Пряма сполучна лінія 46" o:spid="_x0000_s1086" style="position:absolute;visibility:visible;mso-wrap-style:square" from="29822,10160" to="29825,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" strokecolor="#969696" strokeweight="1.25pt">
                  <v:stroke endarrow="block" joinstyle="miter"/>
                </v:line>
                <v:line id="Пряма сполучна лінія 47" o:spid="_x0000_s1087" style="position:absolute;flip:x;visibility:visible;mso-wrap-style:square" from="29822,17145" to="29825,19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" strokecolor="#969696" strokeweight="1.25pt">
                  <v:stroke endarrow="block" joinstyle="miter"/>
                </v:line>
                <v:line id="Пряма сполучна лінія 48" o:spid="_x0000_s1088" style="position:absolute;visibility:visible;mso-wrap-style:square" from="29822,29558" to="29825,31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" strokecolor="#969696" strokeweight="1.25pt">
                  <v:stroke endarrow="block" joinstyle="miter"/>
                </v:line>
                <v:line id="Пряма сполучна лінія 49" o:spid="_x0000_s1089" style="position:absolute;visibility:visible;mso-wrap-style:square" from="29825,41275" to="29826,44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" strokecolor="#969696" strokeweight="1.25pt">
                  <v:stroke endarrow="block" joinstyle="miter"/>
                </v:line>
                <w10:anchorlock/>
              </v:group>
            </w:pict>
          </mc:Fallback>
        </mc:AlternateContent>
      </w:r>
    </w:p>
    <w:p w14:paraId="23AE729B" w14:textId="77777777" w:rsidR="001A474E" w:rsidRPr="005F438C" w:rsidRDefault="00AE6C18" w:rsidP="00A279B0">
      <w:pPr>
        <w:pStyle w:val="aff2"/>
      </w:pPr>
      <w:r>
        <w:t>Рис. 3.1 – Аналітична модель</w:t>
      </w:r>
    </w:p>
    <w:p w14:paraId="766F645F" w14:textId="77777777" w:rsidR="004327EE" w:rsidRPr="005F438C" w:rsidRDefault="004327EE" w:rsidP="004327EE">
      <w:pPr>
        <w:pStyle w:val="a2"/>
        <w:rPr>
          <w:color w:val="000000"/>
          <w:lang w:eastAsia="ja-JP"/>
        </w:rPr>
      </w:pPr>
      <w:r>
        <w:t xml:space="preserve">На рис. 3.2 показана схема технології </w:t>
      </w:r>
      <w:proofErr w:type="spellStart"/>
      <w:r>
        <w:t>трансформерів</w:t>
      </w:r>
      <w:proofErr w:type="spellEnd"/>
      <w:r>
        <w:t xml:space="preserve"> виявлення, що включає ЗНМ (а), </w:t>
      </w:r>
      <w:proofErr w:type="spellStart"/>
      <w:r>
        <w:t>кодер</w:t>
      </w:r>
      <w:proofErr w:type="spellEnd"/>
      <w:r>
        <w:t xml:space="preserve"> (б), декодер (в), НМПП (г).</w:t>
      </w:r>
    </w:p>
    <w:p w14:paraId="2A6A75F7" w14:textId="77777777" w:rsidR="00270603" w:rsidRPr="005F438C" w:rsidRDefault="00000000" w:rsidP="00730F18">
      <w:pPr>
        <w:pStyle w:val="a2"/>
      </w:pPr>
      <w:r w:rsidRPr="005F438C">
        <w:rPr>
          <w:noProof/>
        </w:rPr>
        <w:lastRenderedPageBreak/>
        <mc:AlternateContent>
          <mc:Choice Requires="wpc">
            <w:drawing>
              <wp:inline distT="0" distB="0" distL="0" distR="0" wp14:anchorId="08283D8B" wp14:editId="3CEE6A5D">
                <wp:extent cx="5940425" cy="9473608"/>
                <wp:effectExtent l="0" t="0" r="41275" b="0"/>
                <wp:docPr id="2048299647" name="Полотно 1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48" name="Прямокутник 115"/>
                        <wps:cNvSpPr/>
                        <wps:spPr>
                          <a:xfrm>
                            <a:off x="148265" y="153566"/>
                            <a:ext cx="1270000" cy="2286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CB009A9" w14:textId="77777777" w:rsidR="00270603" w:rsidRPr="005F438C" w:rsidRDefault="00000000" w:rsidP="00BF3045">
                              <w:pPr>
                                <w:pStyle w:val="a2"/>
                                <w:jc w:val="center"/>
                                <w:rPr>
                                  <w:color w:val="000000"/>
                                </w:rPr>
                              </w:pPr>
                              <w:proofErr w:type="spellStart"/>
                              <w:r w:rsidRPr="005F438C">
                                <w:rPr>
                                  <w:color w:val="000000"/>
                                </w:rPr>
                                <w:t>Backbone</w:t>
                              </w:r>
                              <w:proofErr w:type="spellEnd"/>
                            </w:p>
                            <w:p w14:paraId="486F7E5F" w14:textId="77777777" w:rsidR="00270603" w:rsidRPr="005F438C" w:rsidRDefault="00000000" w:rsidP="00BF3045">
                              <w:pPr>
                                <w:pStyle w:val="a2"/>
                                <w:jc w:val="center"/>
                                <w:rPr>
                                  <w:color w:val="000000"/>
                                </w:rPr>
                              </w:pPr>
                              <w:r w:rsidRPr="005F438C">
                                <w:rPr>
                                  <w:color w:val="000000"/>
                                </w:rPr>
                                <w:t>(CNN)</w:t>
                              </w:r>
                            </w:p>
                            <w:p w14:paraId="784FE484" w14:textId="77777777" w:rsidR="00270603" w:rsidRPr="005F438C" w:rsidRDefault="00000000" w:rsidP="00BF3045">
                              <w:pPr>
                                <w:pStyle w:val="a2"/>
                                <w:jc w:val="center"/>
                                <w:rPr>
                                  <w:color w:val="000000"/>
                                </w:rPr>
                              </w:pPr>
                              <w:r w:rsidRPr="005F438C">
                                <w:rPr>
                                  <w:color w:val="000000"/>
                                </w:rPr>
                                <w:t>(а)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9" name="Прямокутник 116"/>
                        <wps:cNvSpPr/>
                        <wps:spPr>
                          <a:xfrm>
                            <a:off x="2845982" y="536339"/>
                            <a:ext cx="2286000" cy="2286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F5817B2" w14:textId="77777777" w:rsidR="00270603" w:rsidRPr="005F438C" w:rsidRDefault="00000000" w:rsidP="00BF3045">
                              <w:pPr>
                                <w:pStyle w:val="a2"/>
                                <w:jc w:val="center"/>
                                <w:rPr>
                                  <w:color w:val="000000"/>
                                </w:rPr>
                              </w:pPr>
                              <w:proofErr w:type="spellStart"/>
                              <w:r w:rsidRPr="005F438C">
                                <w:rPr>
                                  <w:color w:val="000000"/>
                                </w:rPr>
                                <w:t>Transformer</w:t>
                              </w:r>
                              <w:proofErr w:type="spellEnd"/>
                            </w:p>
                            <w:p w14:paraId="5191DF54" w14:textId="77777777" w:rsidR="00270603" w:rsidRPr="005F438C" w:rsidRDefault="00000000" w:rsidP="00BF3045">
                              <w:pPr>
                                <w:pStyle w:val="a2"/>
                                <w:jc w:val="center"/>
                                <w:rPr>
                                  <w:color w:val="000000"/>
                                </w:rPr>
                              </w:pPr>
                              <w:proofErr w:type="spellStart"/>
                              <w:r w:rsidRPr="005F438C">
                                <w:rPr>
                                  <w:color w:val="000000"/>
                                </w:rPr>
                                <w:t>Encoder</w:t>
                              </w:r>
                              <w:proofErr w:type="spellEnd"/>
                            </w:p>
                            <w:p w14:paraId="64318749" w14:textId="77777777" w:rsidR="00270603" w:rsidRPr="005F438C" w:rsidRDefault="00000000" w:rsidP="00BF3045">
                              <w:pPr>
                                <w:pStyle w:val="a2"/>
                                <w:jc w:val="center"/>
                                <w:rPr>
                                  <w:color w:val="000000"/>
                                </w:rPr>
                              </w:pPr>
                              <w:r w:rsidRPr="005F438C">
                                <w:rPr>
                                  <w:color w:val="000000"/>
                                </w:rPr>
                                <w:t>(б)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0" name="Прямокутник 117"/>
                        <wps:cNvSpPr/>
                        <wps:spPr>
                          <a:xfrm>
                            <a:off x="124416" y="3502823"/>
                            <a:ext cx="2286000" cy="2286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FE1553D" w14:textId="77777777" w:rsidR="00270603" w:rsidRPr="005F438C" w:rsidRDefault="00000000" w:rsidP="00BF3045">
                              <w:pPr>
                                <w:pStyle w:val="a2"/>
                                <w:jc w:val="center"/>
                                <w:rPr>
                                  <w:color w:val="000000"/>
                                </w:rPr>
                              </w:pPr>
                              <w:proofErr w:type="spellStart"/>
                              <w:r w:rsidRPr="005F438C">
                                <w:rPr>
                                  <w:color w:val="000000"/>
                                </w:rPr>
                                <w:t>Transformer</w:t>
                              </w:r>
                              <w:proofErr w:type="spellEnd"/>
                            </w:p>
                            <w:p w14:paraId="328FEA51" w14:textId="77777777" w:rsidR="00270603" w:rsidRPr="005F438C" w:rsidRDefault="00000000" w:rsidP="00BF3045">
                              <w:pPr>
                                <w:pStyle w:val="a2"/>
                                <w:jc w:val="center"/>
                                <w:rPr>
                                  <w:color w:val="000000"/>
                                </w:rPr>
                              </w:pPr>
                              <w:proofErr w:type="spellStart"/>
                              <w:r w:rsidRPr="005F438C">
                                <w:rPr>
                                  <w:color w:val="000000"/>
                                </w:rPr>
                                <w:t>Decoder</w:t>
                              </w:r>
                              <w:proofErr w:type="spellEnd"/>
                            </w:p>
                            <w:p w14:paraId="561CE14B" w14:textId="77777777" w:rsidR="00270603" w:rsidRPr="005F438C" w:rsidRDefault="00000000" w:rsidP="00BF3045">
                              <w:pPr>
                                <w:pStyle w:val="a2"/>
                                <w:jc w:val="center"/>
                                <w:rPr>
                                  <w:color w:val="000000"/>
                                </w:rPr>
                              </w:pPr>
                              <w:r w:rsidRPr="005F438C">
                                <w:rPr>
                                  <w:color w:val="000000"/>
                                </w:rPr>
                                <w:t>(в)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1" name="Прямокутник 118"/>
                        <wps:cNvSpPr/>
                        <wps:spPr>
                          <a:xfrm>
                            <a:off x="2711302" y="4961863"/>
                            <a:ext cx="762000" cy="508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4C4B900" w14:textId="77777777" w:rsidR="00270603" w:rsidRPr="005F438C" w:rsidRDefault="00000000" w:rsidP="00BF3045">
                              <w:pPr>
                                <w:pStyle w:val="a2"/>
                                <w:jc w:val="center"/>
                                <w:rPr>
                                  <w:color w:val="000000"/>
                                </w:rPr>
                              </w:pPr>
                              <w:r w:rsidRPr="005F438C">
                                <w:rPr>
                                  <w:color w:val="000000"/>
                                </w:rPr>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2" name="Прямокутник 119"/>
                        <wps:cNvSpPr/>
                        <wps:spPr>
                          <a:xfrm>
                            <a:off x="2711302" y="4323898"/>
                            <a:ext cx="762000" cy="508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E48D9E" w14:textId="77777777" w:rsidR="00270603" w:rsidRPr="005F438C" w:rsidRDefault="00000000" w:rsidP="00BF3045">
                              <w:pPr>
                                <w:pStyle w:val="a2"/>
                                <w:jc w:val="center"/>
                                <w:rPr>
                                  <w:color w:val="000000"/>
                                </w:rPr>
                              </w:pPr>
                              <w:r w:rsidRPr="005F438C">
                                <w:rPr>
                                  <w:color w:val="000000"/>
                                </w:rPr>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3" name="Прямокутник 120"/>
                        <wps:cNvSpPr/>
                        <wps:spPr>
                          <a:xfrm>
                            <a:off x="2721935" y="3643426"/>
                            <a:ext cx="762000" cy="508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1F6F81B" w14:textId="77777777" w:rsidR="00270603" w:rsidRPr="005F438C" w:rsidRDefault="00000000" w:rsidP="00BF3045">
                              <w:pPr>
                                <w:pStyle w:val="a2"/>
                                <w:jc w:val="center"/>
                                <w:rPr>
                                  <w:color w:val="000000"/>
                                </w:rPr>
                              </w:pPr>
                              <w:r w:rsidRPr="005F438C">
                                <w:rPr>
                                  <w:color w:val="000000"/>
                                </w:rPr>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4" name="Прямокутник 121"/>
                        <wps:cNvSpPr/>
                        <wps:spPr>
                          <a:xfrm>
                            <a:off x="3690680" y="3643409"/>
                            <a:ext cx="838790" cy="508000"/>
                          </a:xfrm>
                          <a:prstGeom prst="rect">
                            <a:avLst/>
                          </a:prstGeom>
                          <a:solidFill>
                            <a:srgbClr val="FF5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7259F0E" w14:textId="77777777" w:rsidR="00270603" w:rsidRPr="005F438C" w:rsidRDefault="00000000" w:rsidP="00BF3045">
                              <w:pPr>
                                <w:pStyle w:val="a2"/>
                                <w:jc w:val="center"/>
                                <w:rPr>
                                  <w:color w:val="000000"/>
                                </w:rPr>
                              </w:pPr>
                              <w:proofErr w:type="spellStart"/>
                              <w:r w:rsidRPr="005F438C">
                                <w:rPr>
                                  <w:color w:val="000000"/>
                                </w:rPr>
                                <w:t>Class</w:t>
                              </w:r>
                              <w:proofErr w:type="spellEnd"/>
                              <w:r w:rsidRPr="005F438C">
                                <w:rPr>
                                  <w:color w:val="000000"/>
                                </w:rPr>
                                <w:t xml:space="preserve">, </w:t>
                              </w:r>
                              <w:proofErr w:type="spellStart"/>
                              <w:r w:rsidRPr="005F438C">
                                <w:rPr>
                                  <w:color w:val="000000"/>
                                </w:rPr>
                                <w:t>Box</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5" name="Прямокутник 122"/>
                        <wps:cNvSpPr/>
                        <wps:spPr>
                          <a:xfrm>
                            <a:off x="3690680" y="4961851"/>
                            <a:ext cx="838790" cy="50800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0FA776C" w14:textId="77777777" w:rsidR="00270603" w:rsidRPr="005F438C" w:rsidRDefault="00000000" w:rsidP="00BF3045">
                              <w:pPr>
                                <w:pStyle w:val="a2"/>
                                <w:jc w:val="center"/>
                                <w:rPr>
                                  <w:color w:val="000000"/>
                                </w:rPr>
                              </w:pPr>
                              <w:proofErr w:type="spellStart"/>
                              <w:r w:rsidRPr="005F438C">
                                <w:rPr>
                                  <w:color w:val="000000"/>
                                </w:rPr>
                                <w:t>No</w:t>
                              </w:r>
                              <w:proofErr w:type="spellEnd"/>
                              <w:r w:rsidRPr="005F438C">
                                <w:rPr>
                                  <w:color w:val="000000"/>
                                </w:rPr>
                                <w:t xml:space="preserve"> </w:t>
                              </w:r>
                              <w:proofErr w:type="spellStart"/>
                              <w:r w:rsidRPr="005F438C">
                                <w:rPr>
                                  <w:color w:val="000000"/>
                                </w:rPr>
                                <w:t>Object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6" name="Прямокутник 123"/>
                        <wps:cNvSpPr/>
                        <wps:spPr>
                          <a:xfrm>
                            <a:off x="3690680" y="4330937"/>
                            <a:ext cx="828157" cy="508000"/>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357870" w14:textId="77777777" w:rsidR="00270603" w:rsidRPr="005F438C" w:rsidRDefault="00000000" w:rsidP="00BF3045">
                              <w:pPr>
                                <w:pStyle w:val="a2"/>
                                <w:jc w:val="center"/>
                                <w:rPr>
                                  <w:color w:val="000000"/>
                                </w:rPr>
                              </w:pPr>
                              <w:proofErr w:type="spellStart"/>
                              <w:r w:rsidRPr="005F438C">
                                <w:rPr>
                                  <w:color w:val="000000"/>
                                </w:rPr>
                                <w:t>Class</w:t>
                              </w:r>
                              <w:proofErr w:type="spellEnd"/>
                              <w:r w:rsidRPr="005F438C">
                                <w:rPr>
                                  <w:color w:val="000000"/>
                                </w:rPr>
                                <w:t xml:space="preserve">, </w:t>
                              </w:r>
                              <w:proofErr w:type="spellStart"/>
                              <w:r w:rsidRPr="005F438C">
                                <w:rPr>
                                  <w:color w:val="000000"/>
                                </w:rPr>
                                <w:t>Box</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7" name="Пряма сполучна лінія 124"/>
                        <wps:cNvCnPr/>
                        <wps:spPr>
                          <a:xfrm>
                            <a:off x="1418265" y="1296566"/>
                            <a:ext cx="1427717" cy="382773"/>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58" name="Пряма сполучна лінія 125"/>
                        <wps:cNvCnPr/>
                        <wps:spPr>
                          <a:xfrm flipH="1">
                            <a:off x="1267416" y="2822339"/>
                            <a:ext cx="2721566" cy="680484"/>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59" name="Пряма сполучна лінія 126"/>
                        <wps:cNvCnPr/>
                        <wps:spPr>
                          <a:xfrm flipV="1">
                            <a:off x="3483935" y="3897408"/>
                            <a:ext cx="206745" cy="18"/>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0" name="Пряма сполучна лінія 127"/>
                        <wps:cNvCnPr/>
                        <wps:spPr>
                          <a:xfrm>
                            <a:off x="5559425" y="1651000"/>
                            <a:ext cx="381000" cy="0"/>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1" name="Пряма сполучна лінія 128"/>
                        <wps:cNvCnPr/>
                        <wps:spPr>
                          <a:xfrm>
                            <a:off x="3473302" y="4577898"/>
                            <a:ext cx="217378" cy="7038"/>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2" name="Пряма сполучна лінія 129"/>
                        <wps:cNvCnPr/>
                        <wps:spPr>
                          <a:xfrm flipV="1">
                            <a:off x="2410416" y="4577877"/>
                            <a:ext cx="300886" cy="67925"/>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3" name="Пряма сполучна лінія 130"/>
                        <wps:cNvCnPr/>
                        <wps:spPr>
                          <a:xfrm flipV="1">
                            <a:off x="3473302" y="5215850"/>
                            <a:ext cx="217378" cy="13"/>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4" name="Пряма сполучна лінія 131"/>
                        <wps:cNvCnPr/>
                        <wps:spPr>
                          <a:xfrm>
                            <a:off x="2410416" y="4645802"/>
                            <a:ext cx="300886" cy="570037"/>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5" name="Прямокутник 132"/>
                        <wps:cNvSpPr/>
                        <wps:spPr>
                          <a:xfrm>
                            <a:off x="161261" y="2739050"/>
                            <a:ext cx="2286000" cy="381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A3BBF6A" w14:textId="77777777" w:rsidR="00270603" w:rsidRPr="005F438C" w:rsidRDefault="00000000" w:rsidP="00BF3045">
                              <w:pPr>
                                <w:pStyle w:val="a2"/>
                                <w:jc w:val="center"/>
                              </w:pPr>
                              <w:proofErr w:type="spellStart"/>
                              <w:r w:rsidRPr="005F438C">
                                <w:t>Positional</w:t>
                              </w:r>
                              <w:proofErr w:type="spellEnd"/>
                              <w:r w:rsidRPr="005F438C">
                                <w:t xml:space="preserve"> </w:t>
                              </w:r>
                              <w:proofErr w:type="spellStart"/>
                              <w:r w:rsidRPr="005F438C">
                                <w:t>Encoding</w:t>
                              </w:r>
                              <w:proofErr w:type="spellEnd"/>
                              <w:r w:rsidRPr="005F438C">
                                <w:t xml:space="preserve"> (б)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66" name="Пряма сполучна лінія 133"/>
                        <wps:cNvCnPr/>
                        <wps:spPr>
                          <a:xfrm flipV="1">
                            <a:off x="2447261" y="1679339"/>
                            <a:ext cx="398721" cy="1250211"/>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7" name="Пряма сполучна лінія 134"/>
                        <wps:cNvCnPr/>
                        <wps:spPr>
                          <a:xfrm flipV="1">
                            <a:off x="2410416" y="3897408"/>
                            <a:ext cx="311519" cy="748394"/>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048299668" name="Рисунок 135"/>
                          <pic:cNvPicPr>
                            <a:picLocks noChangeAspect="1"/>
                          </pic:cNvPicPr>
                        </pic:nvPicPr>
                        <pic:blipFill>
                          <a:blip r:embed="rId11"/>
                          <a:stretch>
                            <a:fillRect/>
                          </a:stretch>
                        </pic:blipFill>
                        <pic:spPr>
                          <a:xfrm>
                            <a:off x="3381154" y="6144838"/>
                            <a:ext cx="1787022" cy="2065343"/>
                          </a:xfrm>
                          <a:prstGeom prst="rect">
                            <a:avLst/>
                          </a:prstGeom>
                        </pic:spPr>
                      </pic:pic>
                      <wps:wsp>
                        <wps:cNvPr id="2048299669" name="Прямокутник 136"/>
                        <wps:cNvSpPr/>
                        <wps:spPr>
                          <a:xfrm>
                            <a:off x="3189768" y="5635256"/>
                            <a:ext cx="765544" cy="3296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12A94E" w14:textId="77777777" w:rsidR="00270603" w:rsidRPr="005F438C" w:rsidRDefault="00000000" w:rsidP="00114E15">
                              <w:pPr>
                                <w:pStyle w:val="a2"/>
                                <w:jc w:val="center"/>
                              </w:pPr>
                              <w:r w:rsidRPr="005F438C">
                                <w:t>(г)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8283D8B" id="Полотно 114" o:spid="_x0000_s1090" editas="canvas" style="width:467.75pt;height:745.95pt;mso-position-horizontal-relative:char;mso-position-vertical-relative:line" coordsize="59404,94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">
                <v:shape id="_x0000_s1091" type="#_x0000_t75" style="position:absolute;width:59404;height:94735;visibility:visible;mso-wrap-style:square" filled="t">
                  <v:fill o:detectmouseclick="t"/>
                  <v:path o:connecttype="none"/>
                </v:shape>
                <v:rect id="Прямокутник 115" o:spid="_x0000_s1092" style="position:absolute;left:1482;top:1535;width:12700;height:22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" fillcolor="#f0f0f0" stroked="f" strokecolor="#0a2f40 [1604]" strokeweight="1pt">
                  <v:textbox>
                    <w:txbxContent>
                      <w:p w14:paraId="3CB009A9" w14:textId="77777777" w:rsidR="00270603" w:rsidRPr="005F438C" w:rsidRDefault="00000000" w:rsidP="00BF3045">
                        <w:pPr>
                          <w:pStyle w:val="a2"/>
                          <w:jc w:val="center"/>
                          <w:rPr>
                            <w:color w:val="000000"/>
                          </w:rPr>
                        </w:pPr>
                        <w:proofErr w:type="spellStart"/>
                        <w:r w:rsidRPr="005F438C">
                          <w:rPr>
                            <w:color w:val="000000"/>
                          </w:rPr>
                          <w:t>Backbone</w:t>
                        </w:r>
                        <w:proofErr w:type="spellEnd"/>
                      </w:p>
                      <w:p w14:paraId="486F7E5F" w14:textId="77777777" w:rsidR="00270603" w:rsidRPr="005F438C" w:rsidRDefault="00000000" w:rsidP="00BF3045">
                        <w:pPr>
                          <w:pStyle w:val="a2"/>
                          <w:jc w:val="center"/>
                          <w:rPr>
                            <w:color w:val="000000"/>
                          </w:rPr>
                        </w:pPr>
                        <w:r w:rsidRPr="005F438C">
                          <w:rPr>
                            <w:color w:val="000000"/>
                          </w:rPr>
                          <w:t>(CNN)</w:t>
                        </w:r>
                      </w:p>
                      <w:p w14:paraId="784FE484" w14:textId="77777777" w:rsidR="00270603" w:rsidRPr="005F438C" w:rsidRDefault="00000000" w:rsidP="00BF3045">
                        <w:pPr>
                          <w:pStyle w:val="a2"/>
                          <w:jc w:val="center"/>
                          <w:rPr>
                            <w:color w:val="000000"/>
                          </w:rPr>
                        </w:pPr>
                        <w:r w:rsidRPr="005F438C">
                          <w:rPr>
                            <w:color w:val="000000"/>
                          </w:rPr>
                          <w:t>(а)</w:t>
                        </w:r>
                      </w:p>
                    </w:txbxContent>
                  </v:textbox>
                </v:rect>
                <v:rect id="Прямокутник 116" o:spid="_x0000_s1093" style="position:absolute;left:28459;top:5363;width:22860;height:22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" fillcolor="#f0f0f0" stroked="f" strokecolor="#0a2f40 [1604]" strokeweight="1pt">
                  <v:textbox>
                    <w:txbxContent>
                      <w:p w14:paraId="5F5817B2" w14:textId="77777777" w:rsidR="00270603" w:rsidRPr="005F438C" w:rsidRDefault="00000000" w:rsidP="00BF3045">
                        <w:pPr>
                          <w:pStyle w:val="a2"/>
                          <w:jc w:val="center"/>
                          <w:rPr>
                            <w:color w:val="000000"/>
                          </w:rPr>
                        </w:pPr>
                        <w:proofErr w:type="spellStart"/>
                        <w:r w:rsidRPr="005F438C">
                          <w:rPr>
                            <w:color w:val="000000"/>
                          </w:rPr>
                          <w:t>Transformer</w:t>
                        </w:r>
                        <w:proofErr w:type="spellEnd"/>
                      </w:p>
                      <w:p w14:paraId="5191DF54" w14:textId="77777777" w:rsidR="00270603" w:rsidRPr="005F438C" w:rsidRDefault="00000000" w:rsidP="00BF3045">
                        <w:pPr>
                          <w:pStyle w:val="a2"/>
                          <w:jc w:val="center"/>
                          <w:rPr>
                            <w:color w:val="000000"/>
                          </w:rPr>
                        </w:pPr>
                        <w:proofErr w:type="spellStart"/>
                        <w:r w:rsidRPr="005F438C">
                          <w:rPr>
                            <w:color w:val="000000"/>
                          </w:rPr>
                          <w:t>Encoder</w:t>
                        </w:r>
                        <w:proofErr w:type="spellEnd"/>
                      </w:p>
                      <w:p w14:paraId="64318749" w14:textId="77777777" w:rsidR="00270603" w:rsidRPr="005F438C" w:rsidRDefault="00000000" w:rsidP="00BF3045">
                        <w:pPr>
                          <w:pStyle w:val="a2"/>
                          <w:jc w:val="center"/>
                          <w:rPr>
                            <w:color w:val="000000"/>
                          </w:rPr>
                        </w:pPr>
                        <w:r w:rsidRPr="005F438C">
                          <w:rPr>
                            <w:color w:val="000000"/>
                          </w:rPr>
                          <w:t>(б)</w:t>
                        </w:r>
                      </w:p>
                    </w:txbxContent>
                  </v:textbox>
                </v:rect>
                <v:rect id="Прямокутник 117" o:spid="_x0000_s1094" style="position:absolute;left:1244;top:35028;width:22860;height:22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" fillcolor="#f0f0f0" stroked="f" strokecolor="#0a2f40 [1604]" strokeweight="1pt">
                  <v:textbox>
                    <w:txbxContent>
                      <w:p w14:paraId="6FE1553D" w14:textId="77777777" w:rsidR="00270603" w:rsidRPr="005F438C" w:rsidRDefault="00000000" w:rsidP="00BF3045">
                        <w:pPr>
                          <w:pStyle w:val="a2"/>
                          <w:jc w:val="center"/>
                          <w:rPr>
                            <w:color w:val="000000"/>
                          </w:rPr>
                        </w:pPr>
                        <w:proofErr w:type="spellStart"/>
                        <w:r w:rsidRPr="005F438C">
                          <w:rPr>
                            <w:color w:val="000000"/>
                          </w:rPr>
                          <w:t>Transformer</w:t>
                        </w:r>
                        <w:proofErr w:type="spellEnd"/>
                      </w:p>
                      <w:p w14:paraId="328FEA51" w14:textId="77777777" w:rsidR="00270603" w:rsidRPr="005F438C" w:rsidRDefault="00000000" w:rsidP="00BF3045">
                        <w:pPr>
                          <w:pStyle w:val="a2"/>
                          <w:jc w:val="center"/>
                          <w:rPr>
                            <w:color w:val="000000"/>
                          </w:rPr>
                        </w:pPr>
                        <w:proofErr w:type="spellStart"/>
                        <w:r w:rsidRPr="005F438C">
                          <w:rPr>
                            <w:color w:val="000000"/>
                          </w:rPr>
                          <w:t>Decoder</w:t>
                        </w:r>
                        <w:proofErr w:type="spellEnd"/>
                      </w:p>
                      <w:p w14:paraId="561CE14B" w14:textId="77777777" w:rsidR="00270603" w:rsidRPr="005F438C" w:rsidRDefault="00000000" w:rsidP="00BF3045">
                        <w:pPr>
                          <w:pStyle w:val="a2"/>
                          <w:jc w:val="center"/>
                          <w:rPr>
                            <w:color w:val="000000"/>
                          </w:rPr>
                        </w:pPr>
                        <w:r w:rsidRPr="005F438C">
                          <w:rPr>
                            <w:color w:val="000000"/>
                          </w:rPr>
                          <w:t>(в)</w:t>
                        </w:r>
                      </w:p>
                    </w:txbxContent>
                  </v:textbox>
                </v:rect>
                <v:rect id="Прямокутник 118" o:spid="_x0000_s1095" style="position:absolute;left:27113;top:49618;width:762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" fillcolor="#f0f0f0" stroked="f" strokecolor="#0a2f40 [1604]" strokeweight="1pt">
                  <v:textbox>
                    <w:txbxContent>
                      <w:p w14:paraId="54C4B900" w14:textId="77777777" w:rsidR="00270603" w:rsidRPr="005F438C" w:rsidRDefault="00000000" w:rsidP="00BF3045">
                        <w:pPr>
                          <w:pStyle w:val="a2"/>
                          <w:jc w:val="center"/>
                          <w:rPr>
                            <w:color w:val="000000"/>
                          </w:rPr>
                        </w:pPr>
                        <w:r w:rsidRPr="005F438C">
                          <w:rPr>
                            <w:color w:val="000000"/>
                          </w:rPr>
                          <w:t>FFN</w:t>
                        </w:r>
                      </w:p>
                    </w:txbxContent>
                  </v:textbox>
                </v:rect>
                <v:rect id="Прямокутник 119" o:spid="_x0000_s1096" style="position:absolute;left:27113;top:43238;width:762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" fillcolor="#f0f0f0" stroked="f" strokecolor="#0a2f40 [1604]" strokeweight="1pt">
                  <v:textbox>
                    <w:txbxContent>
                      <w:p w14:paraId="27E48D9E" w14:textId="77777777" w:rsidR="00270603" w:rsidRPr="005F438C" w:rsidRDefault="00000000" w:rsidP="00BF3045">
                        <w:pPr>
                          <w:pStyle w:val="a2"/>
                          <w:jc w:val="center"/>
                          <w:rPr>
                            <w:color w:val="000000"/>
                          </w:rPr>
                        </w:pPr>
                        <w:r w:rsidRPr="005F438C">
                          <w:rPr>
                            <w:color w:val="000000"/>
                          </w:rPr>
                          <w:t>FFN</w:t>
                        </w:r>
                      </w:p>
                    </w:txbxContent>
                  </v:textbox>
                </v:rect>
                <v:rect id="Прямокутник 120" o:spid="_x0000_s1097" style="position:absolute;left:27219;top:36434;width:762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" fillcolor="#f0f0f0" stroked="f" strokecolor="#0a2f40 [1604]" strokeweight="1pt">
                  <v:textbox>
                    <w:txbxContent>
                      <w:p w14:paraId="21F6F81B" w14:textId="77777777" w:rsidR="00270603" w:rsidRPr="005F438C" w:rsidRDefault="00000000" w:rsidP="00BF3045">
                        <w:pPr>
                          <w:pStyle w:val="a2"/>
                          <w:jc w:val="center"/>
                          <w:rPr>
                            <w:color w:val="000000"/>
                          </w:rPr>
                        </w:pPr>
                        <w:r w:rsidRPr="005F438C">
                          <w:rPr>
                            <w:color w:val="000000"/>
                          </w:rPr>
                          <w:t>FFN</w:t>
                        </w:r>
                      </w:p>
                    </w:txbxContent>
                  </v:textbox>
                </v:rect>
                <v:rect id="Прямокутник 121" o:spid="_x0000_s1098" style="position:absolute;left:36906;top:36434;width:8388;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" fillcolor="#ff5050" strokecolor="#0a2f40 [1604]" strokeweight="1.5pt">
                  <v:textbox>
                    <w:txbxContent>
                      <w:p w14:paraId="77259F0E" w14:textId="77777777" w:rsidR="00270603" w:rsidRPr="005F438C" w:rsidRDefault="00000000" w:rsidP="00BF3045">
                        <w:pPr>
                          <w:pStyle w:val="a2"/>
                          <w:jc w:val="center"/>
                          <w:rPr>
                            <w:color w:val="000000"/>
                          </w:rPr>
                        </w:pPr>
                        <w:proofErr w:type="spellStart"/>
                        <w:r w:rsidRPr="005F438C">
                          <w:rPr>
                            <w:color w:val="000000"/>
                          </w:rPr>
                          <w:t>Class</w:t>
                        </w:r>
                        <w:proofErr w:type="spellEnd"/>
                        <w:r w:rsidRPr="005F438C">
                          <w:rPr>
                            <w:color w:val="000000"/>
                          </w:rPr>
                          <w:t xml:space="preserve">, </w:t>
                        </w:r>
                        <w:proofErr w:type="spellStart"/>
                        <w:r w:rsidRPr="005F438C">
                          <w:rPr>
                            <w:color w:val="000000"/>
                          </w:rPr>
                          <w:t>Box</w:t>
                        </w:r>
                        <w:proofErr w:type="spellEnd"/>
                      </w:p>
                    </w:txbxContent>
                  </v:textbox>
                </v:rect>
                <v:rect id="Прямокутник 122" o:spid="_x0000_s1099" style="position:absolute;left:36906;top:49618;width:8388;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" fillcolor="#00b0f0" strokecolor="#0a2f40 [1604]" strokeweight="1.5pt">
                  <v:textbox>
                    <w:txbxContent>
                      <w:p w14:paraId="20FA776C" w14:textId="77777777" w:rsidR="00270603" w:rsidRPr="005F438C" w:rsidRDefault="00000000" w:rsidP="00BF3045">
                        <w:pPr>
                          <w:pStyle w:val="a2"/>
                          <w:jc w:val="center"/>
                          <w:rPr>
                            <w:color w:val="000000"/>
                          </w:rPr>
                        </w:pPr>
                        <w:proofErr w:type="spellStart"/>
                        <w:r w:rsidRPr="005F438C">
                          <w:rPr>
                            <w:color w:val="000000"/>
                          </w:rPr>
                          <w:t>No</w:t>
                        </w:r>
                        <w:proofErr w:type="spellEnd"/>
                        <w:r w:rsidRPr="005F438C">
                          <w:rPr>
                            <w:color w:val="000000"/>
                          </w:rPr>
                          <w:t xml:space="preserve"> </w:t>
                        </w:r>
                        <w:proofErr w:type="spellStart"/>
                        <w:r w:rsidRPr="005F438C">
                          <w:rPr>
                            <w:color w:val="000000"/>
                          </w:rPr>
                          <w:t>Object</w:t>
                        </w:r>
                        <w:proofErr w:type="spellEnd"/>
                      </w:p>
                    </w:txbxContent>
                  </v:textbox>
                </v:rect>
                <v:rect id="Прямокутник 123" o:spid="_x0000_s1100" style="position:absolute;left:36906;top:43309;width:8282;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" fillcolor="#ffc000" strokecolor="#0a2f40 [1604]" strokeweight="1.5pt">
                  <v:textbox>
                    <w:txbxContent>
                      <w:p w14:paraId="59357870" w14:textId="77777777" w:rsidR="00270603" w:rsidRPr="005F438C" w:rsidRDefault="00000000" w:rsidP="00BF3045">
                        <w:pPr>
                          <w:pStyle w:val="a2"/>
                          <w:jc w:val="center"/>
                          <w:rPr>
                            <w:color w:val="000000"/>
                          </w:rPr>
                        </w:pPr>
                        <w:proofErr w:type="spellStart"/>
                        <w:r w:rsidRPr="005F438C">
                          <w:rPr>
                            <w:color w:val="000000"/>
                          </w:rPr>
                          <w:t>Class</w:t>
                        </w:r>
                        <w:proofErr w:type="spellEnd"/>
                        <w:r w:rsidRPr="005F438C">
                          <w:rPr>
                            <w:color w:val="000000"/>
                          </w:rPr>
                          <w:t xml:space="preserve">, </w:t>
                        </w:r>
                        <w:proofErr w:type="spellStart"/>
                        <w:r w:rsidRPr="005F438C">
                          <w:rPr>
                            <w:color w:val="000000"/>
                          </w:rPr>
                          <w:t>Box</w:t>
                        </w:r>
                        <w:proofErr w:type="spellEnd"/>
                      </w:p>
                    </w:txbxContent>
                  </v:textbox>
                </v:rect>
                <v:line id="Пряма сполучна лінія 124" o:spid="_x0000_s1101" style="position:absolute;visibility:visible;mso-wrap-style:square" from="14182,12965" to="28459,16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" strokecolor="#969696" strokeweight="1pt">
                  <v:stroke endarrow="block" joinstyle="miter"/>
                </v:line>
                <v:line id="Пряма сполучна лінія 125" o:spid="_x0000_s1102" style="position:absolute;flip:x;visibility:visible;mso-wrap-style:square" from="12674,28223" to="39889,35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" strokecolor="#969696" strokeweight="1pt">
                  <v:stroke endarrow="block" joinstyle="miter"/>
                </v:line>
                <v:line id="Пряма сполучна лінія 126" o:spid="_x0000_s1103" style="position:absolute;flip:y;visibility:visible;mso-wrap-style:square" from="34839,38974" to="36906,38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" strokecolor="#969696" strokeweight="1pt">
                  <v:stroke endarrow="block" joinstyle="miter"/>
                </v:line>
                <v:line id="Пряма сполучна лінія 127" o:spid="_x0000_s1104" style="position:absolute;visibility:visible;mso-wrap-style:square" from="55594,16510" to="59404,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" strokecolor="#969696" strokeweight="1pt">
                  <v:stroke endarrow="block" joinstyle="miter"/>
                </v:line>
                <v:line id="Пряма сполучна лінія 128" o:spid="_x0000_s1105" style="position:absolute;visibility:visible;mso-wrap-style:square" from="34733,45778" to="36906,45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" strokecolor="#969696" strokeweight="1pt">
                  <v:stroke endarrow="block" joinstyle="miter"/>
                </v:line>
                <v:line id="Пряма сполучна лінія 129" o:spid="_x0000_s1106" style="position:absolute;flip:y;visibility:visible;mso-wrap-style:square" from="24104,45778" to="27113,4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" strokecolor="#969696" strokeweight="1pt">
                  <v:stroke endarrow="block" joinstyle="miter"/>
                </v:line>
                <v:line id="Пряма сполучна лінія 130" o:spid="_x0000_s1107" style="position:absolute;flip:y;visibility:visible;mso-wrap-style:square" from="34733,52158" to="36906,52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" strokecolor="#969696" strokeweight="1pt">
                  <v:stroke endarrow="block" joinstyle="miter"/>
                </v:line>
                <v:line id="Пряма сполучна лінія 131" o:spid="_x0000_s1108" style="position:absolute;visibility:visible;mso-wrap-style:square" from="24104,46458" to="27113,52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" strokecolor="#969696" strokeweight="1pt">
                  <v:stroke endarrow="block" joinstyle="miter"/>
                </v:line>
                <v:rect id="Прямокутник 132" o:spid="_x0000_s1109" style="position:absolute;left:1612;top:27390;width:2286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" fillcolor="#f0f0f0" stroked="f" strokecolor="#0a2f40 [1604]" strokeweight="1pt">
                  <v:textbox>
                    <w:txbxContent>
                      <w:p w14:paraId="6A3BBF6A" w14:textId="77777777" w:rsidR="00270603" w:rsidRPr="005F438C" w:rsidRDefault="00000000" w:rsidP="00BF3045">
                        <w:pPr>
                          <w:pStyle w:val="a2"/>
                          <w:jc w:val="center"/>
                        </w:pPr>
                        <w:proofErr w:type="spellStart"/>
                        <w:r w:rsidRPr="005F438C">
                          <w:t>Positional</w:t>
                        </w:r>
                        <w:proofErr w:type="spellEnd"/>
                        <w:r w:rsidRPr="005F438C">
                          <w:t xml:space="preserve"> </w:t>
                        </w:r>
                        <w:proofErr w:type="spellStart"/>
                        <w:r w:rsidRPr="005F438C">
                          <w:t>Encoding</w:t>
                        </w:r>
                        <w:proofErr w:type="spellEnd"/>
                        <w:r w:rsidRPr="005F438C">
                          <w:t xml:space="preserve"> (б)</w:t>
                        </w:r>
                      </w:p>
                    </w:txbxContent>
                  </v:textbox>
                </v:rect>
                <v:line id="Пряма сполучна лінія 133" o:spid="_x0000_s1110" style="position:absolute;flip:y;visibility:visible;mso-wrap-style:square" from="24472,16793" to="28459,2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" strokecolor="#969696" strokeweight="1pt">
                  <v:stroke endarrow="block" joinstyle="miter"/>
                </v:line>
                <v:line id="Пряма сполучна лінія 134" o:spid="_x0000_s1111" style="position:absolute;flip:y;visibility:visible;mso-wrap-style:square" from="24104,38974" to="27219,4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" strokecolor="#969696" strokeweight="1pt">
                  <v:stroke endarrow="block" joinstyle="miter"/>
                </v:line>
                <v:shape id="Рисунок 135" o:spid="_x0000_s1112" type="#_x0000_t75" style="position:absolute;left:33811;top:61448;width:17870;height:20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">
                  <v:imagedata r:id="rId12" o:title=""/>
                </v:shape>
                <v:rect id="Прямокутник 136" o:spid="_x0000_s1113" style="position:absolute;left:31897;top:56352;width:7656;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" filled="f" stroked="f">
                  <v:textbox>
                    <w:txbxContent>
                      <w:p w14:paraId="4412A94E" w14:textId="77777777" w:rsidR="00270603" w:rsidRPr="005F438C" w:rsidRDefault="00000000" w:rsidP="00114E15">
                        <w:pPr>
                          <w:pStyle w:val="a2"/>
                          <w:jc w:val="center"/>
                        </w:pPr>
                        <w:r w:rsidRPr="005F438C">
                          <w:t>(г)</w:t>
                        </w:r>
                      </w:p>
                    </w:txbxContent>
                  </v:textbox>
                </v:rect>
                <w10:anchorlock/>
              </v:group>
            </w:pict>
          </mc:Fallback>
        </mc:AlternateContent>
      </w:r>
    </w:p>
    <w:p w14:paraId="513C5C79" w14:textId="77777777" w:rsidR="00903B80" w:rsidRPr="005F438C" w:rsidRDefault="00A279B0" w:rsidP="00AE6C18">
      <w:pPr>
        <w:pStyle w:val="aff2"/>
      </w:pPr>
      <w:r w:rsidRPr="005F438C">
        <w:rPr>
          <w:color w:val="000000"/>
          <w:szCs w:val="28"/>
        </w:rPr>
        <w:lastRenderedPageBreak/>
        <w:t xml:space="preserve">Рис. 3.2 – Схема технології </w:t>
      </w:r>
      <w:proofErr w:type="spellStart"/>
      <w:r w:rsidRPr="005F438C">
        <w:rPr>
          <w:color w:val="000000"/>
          <w:szCs w:val="28"/>
        </w:rPr>
        <w:t>трансформерів</w:t>
      </w:r>
      <w:proofErr w:type="spellEnd"/>
      <w:r w:rsidRPr="005F438C">
        <w:rPr>
          <w:color w:val="000000"/>
          <w:szCs w:val="28"/>
        </w:rPr>
        <w:t xml:space="preserve"> виявлення: а – ЗНМ; б – </w:t>
      </w:r>
      <w:proofErr w:type="spellStart"/>
      <w:r w:rsidRPr="005F438C">
        <w:rPr>
          <w:color w:val="000000"/>
          <w:szCs w:val="28"/>
        </w:rPr>
        <w:t>кодер</w:t>
      </w:r>
      <w:proofErr w:type="spellEnd"/>
      <w:r w:rsidRPr="005F438C">
        <w:rPr>
          <w:color w:val="000000"/>
          <w:szCs w:val="28"/>
        </w:rPr>
        <w:t>; в – декодер; г – НМПП</w:t>
      </w:r>
    </w:p>
    <w:p w14:paraId="13B45C56" w14:textId="77777777" w:rsidR="00903B80" w:rsidRPr="005F438C" w:rsidRDefault="00903B80" w:rsidP="004327EE">
      <w:pPr>
        <w:pStyle w:val="a2"/>
        <w:rPr>
          <w:color w:val="000000"/>
          <w:lang w:eastAsia="ja-JP"/>
        </w:rPr>
      </w:pPr>
    </w:p>
    <w:p w14:paraId="09470292" w14:textId="77777777" w:rsidR="004327EE" w:rsidRPr="005F438C" w:rsidRDefault="004327EE" w:rsidP="004327EE">
      <w:pPr>
        <w:pStyle w:val="a2"/>
        <w:rPr>
          <w:color w:val="000000"/>
          <w:lang w:eastAsia="ja-JP"/>
        </w:rPr>
      </w:pPr>
      <w:r w:rsidRPr="005F438C">
        <w:rPr>
          <w:color w:val="000000"/>
          <w:lang w:eastAsia="ja-JP"/>
        </w:rPr>
        <w:t xml:space="preserve">Для виявлення просторових ознак у ЗНМ застосовується вхідний шар для зображень. У </w:t>
      </w:r>
      <w:proofErr w:type="spellStart"/>
      <w:r w:rsidRPr="005F438C">
        <w:rPr>
          <w:color w:val="000000"/>
          <w:lang w:eastAsia="ja-JP"/>
        </w:rPr>
        <w:t>кодері</w:t>
      </w:r>
      <w:proofErr w:type="spellEnd"/>
      <w:r w:rsidRPr="005F438C">
        <w:rPr>
          <w:color w:val="000000"/>
          <w:lang w:eastAsia="ja-JP"/>
        </w:rPr>
        <w:t xml:space="preserve"> який складається з декількох шарів, вхідні ознаки перетворюються у </w:t>
      </w:r>
      <w:proofErr w:type="spellStart"/>
      <w:r w:rsidRPr="005F438C">
        <w:rPr>
          <w:color w:val="000000"/>
          <w:lang w:eastAsia="ja-JP"/>
        </w:rPr>
        <w:t>високорівневі</w:t>
      </w:r>
      <w:proofErr w:type="spellEnd"/>
      <w:r w:rsidRPr="005F438C">
        <w:rPr>
          <w:color w:val="000000"/>
          <w:lang w:eastAsia="ja-JP"/>
        </w:rPr>
        <w:t xml:space="preserve"> представлення. Декодер формує набір обмежуючих рамок для передбачення виходів на основі представлень, отриманих від </w:t>
      </w:r>
      <w:proofErr w:type="spellStart"/>
      <w:r w:rsidRPr="005F438C">
        <w:rPr>
          <w:color w:val="000000"/>
          <w:lang w:eastAsia="ja-JP"/>
        </w:rPr>
        <w:t>кодера</w:t>
      </w:r>
      <w:proofErr w:type="spellEnd"/>
      <w:r w:rsidRPr="005F438C">
        <w:rPr>
          <w:color w:val="000000"/>
          <w:lang w:eastAsia="ja-JP"/>
        </w:rPr>
        <w:t>.</w:t>
      </w:r>
    </w:p>
    <w:p w14:paraId="043A5EC7" w14:textId="77777777" w:rsidR="004327EE" w:rsidRPr="005F438C" w:rsidRDefault="004327EE" w:rsidP="004327EE">
      <w:pPr>
        <w:pStyle w:val="a2"/>
        <w:rPr>
          <w:color w:val="000000"/>
          <w:lang w:eastAsia="ja-JP"/>
        </w:rPr>
      </w:pPr>
      <w:r w:rsidRPr="005F438C">
        <w:rPr>
          <w:color w:val="000000"/>
          <w:lang w:eastAsia="ja-JP"/>
        </w:rPr>
        <w:t>Розроблена модель декодера має вигляд</w:t>
      </w:r>
      <w:r w:rsidRPr="005F438C">
        <w:t>[</w:t>
      </w:r>
      <w:r w:rsidRPr="005F438C">
        <w:rPr>
          <w:color w:val="000000"/>
          <w:lang w:eastAsia="ja-JP"/>
        </w:rPr>
        <w:fldChar w:fldCharType="begin"/>
      </w:r>
      <w:r w:rsidRPr="005F438C">
        <w:rPr>
          <w:color w:val="000000"/>
          <w:lang w:eastAsia="ja-JP"/>
        </w:rPr>
        <w:instrText xml:space="preserve"> REF _Ref221290074 \r \h </w:instrText>
      </w:r>
      <w:r w:rsidRPr="005F438C">
        <w:rPr>
          <w:color w:val="000000"/>
          <w:lang w:eastAsia="ja-JP"/>
        </w:rPr>
      </w:r>
      <w:r w:rsidRPr="005F438C">
        <w:rPr>
          <w:color w:val="000000"/>
          <w:lang w:eastAsia="ja-JP"/>
        </w:rPr>
        <w:fldChar w:fldCharType="separate"/>
      </w:r>
      <w:r w:rsidR="00527E5B" w:rsidRPr="005F438C">
        <w:rPr>
          <w:color w:val="000000"/>
          <w:lang w:eastAsia="ja-JP"/>
        </w:rPr>
        <w:t>57</w:t>
      </w:r>
      <w:r w:rsidRPr="005F438C">
        <w:rPr>
          <w:color w:val="000000"/>
          <w:lang w:eastAsia="ja-JP"/>
        </w:rPr>
        <w:fldChar w:fldCharType="end"/>
      </w:r>
      <w:r w:rsidRPr="005F438C">
        <w:t>]</w:t>
      </w:r>
    </w:p>
    <w:p w14:paraId="4E52B390" w14:textId="77777777" w:rsidR="00590BC9" w:rsidRPr="005F438C" w:rsidRDefault="00590BC9" w:rsidP="004A0832">
      <w:pPr>
        <w:pStyle w:val="Formula"/>
      </w:pPr>
      <w:r w:rsidRPr="005F438C">
        <w:tab/>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m:t>DETR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e>
        </m:d>
      </m:oMath>
      <w:r w:rsidRPr="005F438C">
        <w:tab/>
        <w:t>(</w:t>
      </w:r>
      <w:r w:rsidR="00794F36" w:rsidRPr="005F438C">
        <w:t>3.</w:t>
      </w:r>
      <w:fldSimple w:instr=" SEQ Formula \s 3 ">
        <w:r w:rsidR="00527E5B" w:rsidRPr="005F438C">
          <w:t>1</w:t>
        </w:r>
      </w:fldSimple>
      <w:r w:rsidRPr="005F438C">
        <w:t>)</w:t>
      </w:r>
    </w:p>
    <w:p w14:paraId="55BF68CA" w14:textId="77777777" w:rsidR="00B24C5C" w:rsidRPr="005F438C" w:rsidRDefault="00B24C5C" w:rsidP="00BD6DC5">
      <w:pPr>
        <w:pStyle w:val="10701014"/>
      </w:pPr>
      <w:r w:rsidRPr="005F438C">
        <w:t xml:space="preserve">де </w:t>
      </w:r>
      <w:proofErr w:type="spellStart"/>
      <w:r w:rsidRPr="005F438C">
        <w:t>F_t</w:t>
      </w:r>
      <w:proofErr w:type="spellEnd"/>
      <w:r w:rsidRPr="005F438C">
        <w:t xml:space="preserve"> – кадр </w:t>
      </w:r>
      <w:proofErr w:type="spellStart"/>
      <w:r w:rsidRPr="005F438C">
        <w:t>відеопослідовності</w:t>
      </w:r>
      <w:proofErr w:type="spellEnd"/>
      <w:r w:rsidRPr="005F438C">
        <w:t>;</w:t>
      </w:r>
      <w:r w:rsidRPr="005F438C">
        <w:tab/>
      </w:r>
      <m:oMath>
        <m:sSub>
          <m:sSubPr>
            <m:ctrlPr>
              <w:rPr>
                <w:rFonts w:ascii="Cambria Math" w:hAnsi="Cambria Math"/>
                <w:i/>
              </w:rPr>
            </m:ctrlPr>
          </m:sSubPr>
          <m:e>
            <m:r>
              <w:rPr>
                <w:rFonts w:ascii="Cambria Math"/>
              </w:rPr>
              <m:t>I</m:t>
            </m:r>
          </m:e>
          <m:sub>
            <m:r>
              <w:rPr>
                <w:rFonts w:ascii="Cambria Math"/>
              </w:rPr>
              <m:t>t</m:t>
            </m:r>
          </m:sub>
        </m:sSub>
      </m:oMath>
    </w:p>
    <w:p w14:paraId="2B23E02E" w14:textId="77777777" w:rsidR="00B24C5C" w:rsidRPr="005F438C" w:rsidRDefault="00B24C5C" w:rsidP="00D96657">
      <w:pPr>
        <w:pStyle w:val="10714"/>
      </w:pPr>
      <m:oMath>
        <m:r>
          <w:rPr>
            <w:rFonts w:ascii="Cambria Math"/>
          </w:rPr>
          <m:t>t</m:t>
        </m:r>
      </m:oMath>
      <w:r w:rsidRPr="005F438C">
        <w:t>t – індекс кадру;</w:t>
      </w:r>
    </w:p>
    <w:p w14:paraId="1A5C138A" w14:textId="77777777" w:rsidR="00B24C5C" w:rsidRPr="005F438C" w:rsidRDefault="00000000" w:rsidP="00D96657">
      <w:pPr>
        <w:pStyle w:val="10714"/>
      </w:pPr>
      <m:oMath>
        <m:sSub>
          <m:sSubPr>
            <m:ctrlPr>
              <w:rPr>
                <w:rFonts w:ascii="Cambria Math" w:hAnsi="Cambria Math"/>
                <w:i/>
              </w:rPr>
            </m:ctrlPr>
          </m:sSubPr>
          <m:e>
            <m:r>
              <w:rPr>
                <w:rFonts w:ascii="Cambria Math"/>
              </w:rPr>
              <m:t>B</m:t>
            </m:r>
          </m:e>
          <m:sub>
            <m:r>
              <w:rPr>
                <w:rFonts w:ascii="Cambria Math"/>
              </w:rPr>
              <m:t>t</m:t>
            </m:r>
          </m:sub>
        </m:sSub>
        <m:r>
          <w:rPr>
            <w:rFonts w:ascii="Cambria Math"/>
          </w:rPr>
          <m:t>​</m:t>
        </m:r>
      </m:oMath>
      <w:r w:rsidR="00B24C5C" w:rsidRPr="005F438C">
        <w:t>B_t – набір обмежувальних рамок для кожного кадру.</w:t>
      </w:r>
    </w:p>
    <w:p w14:paraId="59664BE7" w14:textId="77777777" w:rsidR="00B24C5C" w:rsidRPr="005F438C" w:rsidRDefault="00B24C5C" w:rsidP="004C5FE4">
      <w:pPr>
        <w:pStyle w:val="a2"/>
      </w:pPr>
      <w:r w:rsidRPr="005F438C">
        <w:t>Кожний кадр аналізується з використанням відео входу та детектора ТРВИ, що дозволяє точно визначати положення та межі об</w:t>
      </w:r>
      <w:r w:rsidR="0089083A" w:rsidRPr="005F438C">
        <w:t>’</w:t>
      </w:r>
      <w:r w:rsidRPr="005F438C">
        <w:t>єктів у кадрі. Блок оптичного потоку приймає вхідне зображення і генерує набір обмежуючих рамок для кожного кадру</w:t>
      </w:r>
    </w:p>
    <w:p w14:paraId="447AD4A7" w14:textId="77777777" w:rsidR="00B24C5C" w:rsidRPr="005F438C" w:rsidRDefault="00B24C5C" w:rsidP="004A0832">
      <w:pPr>
        <w:pStyle w:val="Formula"/>
      </w:pPr>
      <w:r w:rsidRPr="005F438C">
        <w:tab/>
      </w:r>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t</m:t>
                </m:r>
              </m:sub>
            </m:sSub>
          </m:e>
          <m:sub>
            <m:r>
              <w:rPr>
                <w:rFonts w:ascii="Cambria Math" w:hAnsi="Cambria Math"/>
              </w:rPr>
              <m:t>→t+1</m:t>
            </m:r>
          </m:sub>
        </m:sSub>
        <m:r>
          <w:rPr>
            <w:rFonts w:ascii="Cambria Math" w:hAnsi="Cambria Math"/>
          </w:rPr>
          <m:t>​=</m:t>
        </m:r>
        <m:r>
          <m:rPr>
            <m:nor/>
          </m:rPr>
          <m:t>OpticalFlow</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t+1</m:t>
                </m:r>
              </m:sub>
            </m:sSub>
            <m:r>
              <w:rPr>
                <w:rFonts w:ascii="Cambria Math" w:hAnsi="Cambria Math"/>
              </w:rPr>
              <m:t>​</m:t>
            </m:r>
          </m:e>
        </m:d>
      </m:oMath>
      <w:r w:rsidRPr="005F438C">
        <w:t>(3.2)</w:t>
      </w:r>
    </w:p>
    <w:p w14:paraId="373CEE8C" w14:textId="77777777" w:rsidR="00B24C5C" w:rsidRPr="005F438C" w:rsidRDefault="00B24C5C" w:rsidP="00BD6DC5">
      <w:pPr>
        <w:pStyle w:val="10701014"/>
      </w:pPr>
      <w:r w:rsidRPr="005F438C">
        <w:t>де I(t) та I(t+1) – послідовні кадри;</w:t>
      </w:r>
      <w:r w:rsidRPr="005F438C">
        <w:tab/>
      </w:r>
      <m:oMath>
        <m:sSub>
          <m:sSubPr>
            <m:ctrlPr>
              <w:rPr>
                <w:rFonts w:ascii="Cambria Math" w:hAnsi="Cambria Math"/>
                <w:i/>
              </w:rPr>
            </m:ctrlPr>
          </m:sSubPr>
          <m:e>
            <m:r>
              <w:rPr>
                <w:rFonts w:ascii="Cambria Math"/>
              </w:rPr>
              <m:t>I</m:t>
            </m:r>
          </m:e>
          <m:sub>
            <m:r>
              <w:rPr>
                <w:rFonts w:ascii="Cambria Math"/>
              </w:rPr>
              <m:t>t</m:t>
            </m:r>
          </m:sub>
        </m:sSub>
        <m:sSub>
          <m:sSubPr>
            <m:ctrlPr>
              <w:rPr>
                <w:rFonts w:ascii="Cambria Math" w:hAnsi="Cambria Math"/>
                <w:i/>
              </w:rPr>
            </m:ctrlPr>
          </m:sSubPr>
          <m:e>
            <m:r>
              <w:rPr>
                <w:rFonts w:ascii="Cambria Math"/>
              </w:rPr>
              <m:t>I</m:t>
            </m:r>
          </m:e>
          <m:sub>
            <m:r>
              <w:rPr>
                <w:rFonts w:ascii="Cambria Math"/>
              </w:rPr>
              <m:t>t+1</m:t>
            </m:r>
          </m:sub>
        </m:sSub>
      </m:oMath>
    </w:p>
    <w:p w14:paraId="37984F92" w14:textId="77777777" w:rsidR="00B24C5C" w:rsidRPr="005F438C" w:rsidRDefault="00000000" w:rsidP="00D96657">
      <w:pPr>
        <w:pStyle w:val="10714"/>
      </w:pPr>
      <m:oMath>
        <m:sSub>
          <m:sSubPr>
            <m:ctrlPr>
              <w:rPr>
                <w:rFonts w:ascii="Cambria Math" w:hAnsi="Cambria Math"/>
                <w:i/>
              </w:rPr>
            </m:ctrlPr>
          </m:sSubPr>
          <m:e>
            <m:r>
              <w:rPr>
                <w:rFonts w:ascii="Cambria Math"/>
              </w:rPr>
              <m:t>F</m:t>
            </m:r>
          </m:e>
          <m:sub>
            <m:r>
              <w:rPr>
                <w:rFonts w:ascii="Cambria Math"/>
              </w:rPr>
              <m:t>t</m:t>
            </m:r>
            <m:r>
              <w:rPr>
                <w:rFonts w:ascii="Cambria Math"/>
              </w:rPr>
              <m:t>→</m:t>
            </m:r>
            <m:r>
              <w:rPr>
                <w:rFonts w:ascii="Cambria Math"/>
              </w:rPr>
              <m:t>t+1</m:t>
            </m:r>
          </m:sub>
        </m:sSub>
      </m:oMath>
      <w:r w:rsidR="00B24C5C" w:rsidRPr="005F438C">
        <w:t>F_t – поле оптичного потоку між цими кадрами.</w:t>
      </w:r>
    </w:p>
    <w:p w14:paraId="69315E4A" w14:textId="77777777" w:rsidR="00590BC9" w:rsidRPr="005F438C" w:rsidRDefault="00590BC9" w:rsidP="004C5FE4">
      <w:pPr>
        <w:pStyle w:val="a2"/>
      </w:pPr>
      <w:r w:rsidRPr="005F438C">
        <w:t>Алгоритми оптичного потоку застосовуються для визначення векторів руху об</w:t>
      </w:r>
      <w:r w:rsidR="0089083A" w:rsidRPr="005F438C">
        <w:t>’</w:t>
      </w:r>
      <w:r w:rsidRPr="005F438C">
        <w:t>єктів між послідовними кадрами. Оптичний потік визначається як поле векторів, що описує рух кожної точки кадру.</w:t>
      </w:r>
    </w:p>
    <w:p w14:paraId="25FB3D50" w14:textId="77777777" w:rsidR="00590BC9" w:rsidRPr="005F438C" w:rsidRDefault="00590BC9" w:rsidP="004A0832">
      <w:pPr>
        <w:pStyle w:val="Formula"/>
      </w:pPr>
      <w:r w:rsidRPr="005F438C">
        <w:tab/>
      </w:r>
      <m:oMath>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cs="Cambria Math"/>
              </w:rPr>
              <m:t>∥</m:t>
            </m:r>
            <m:sSub>
              <m:sSubPr>
                <m:ctrlPr>
                  <w:rPr>
                    <w:rFonts w:ascii="Cambria Math" w:hAnsi="Cambria Math"/>
                  </w:rPr>
                </m:ctrlPr>
              </m:sSubPr>
              <m:e>
                <m:r>
                  <w:rPr>
                    <w:rFonts w:ascii="Cambria Math" w:hAnsi="Cambria Math"/>
                  </w:rPr>
                  <m:t>F</m:t>
                </m:r>
              </m:e>
              <m:sub>
                <m:r>
                  <w:rPr>
                    <w:rFonts w:ascii="Cambria Math" w:hAnsi="Cambria Math"/>
                  </w:rPr>
                  <m:t>t→t+1</m:t>
                </m:r>
              </m:sub>
            </m:sSub>
            <m:r>
              <w:rPr>
                <w:rFonts w:ascii="Cambria Math" w:hAnsi="Cambria Math"/>
              </w:rPr>
              <m:t>​</m:t>
            </m:r>
            <m:d>
              <m:dPr>
                <m:ctrlPr>
                  <w:rPr>
                    <w:rFonts w:ascii="Cambria Math" w:hAnsi="Cambria Math"/>
                  </w:rPr>
                </m:ctrlPr>
              </m:dPr>
              <m:e>
                <m:r>
                  <w:rPr>
                    <w:rFonts w:ascii="Cambria Math" w:hAnsi="Cambria Math"/>
                  </w:rPr>
                  <m:t>i</m:t>
                </m:r>
              </m:e>
            </m:d>
            <m:r>
              <w:rPr>
                <w:rFonts w:ascii="Cambria Math" w:hAnsi="Cambria Math" w:cs="Cambria Math"/>
              </w:rPr>
              <m:t>∥</m:t>
            </m:r>
          </m:e>
        </m:nary>
        <m:r>
          <w:rPr>
            <w:rFonts w:ascii="Cambria Math" w:hAnsi="Cambria Math"/>
          </w:rPr>
          <m:t>​</m:t>
        </m:r>
      </m:oMath>
      <w:r w:rsidRPr="005F438C">
        <w:t>(3.3)</w:t>
      </w:r>
    </w:p>
    <w:p w14:paraId="326BE647" w14:textId="77777777" w:rsidR="00590BC9" w:rsidRPr="005F438C" w:rsidRDefault="00590BC9" w:rsidP="00BD6DC5">
      <w:pPr>
        <w:pStyle w:val="10701014"/>
      </w:pPr>
      <w:r w:rsidRPr="005F438C">
        <w:t>де N – кількість точок, що належать об’єкту;</w:t>
      </w:r>
      <w:r w:rsidRPr="005F438C">
        <w:tab/>
      </w:r>
      <m:oMath>
        <m:r>
          <w:rPr>
            <w:rFonts w:ascii="Cambria Math"/>
          </w:rPr>
          <m:t>N</m:t>
        </m:r>
      </m:oMath>
    </w:p>
    <w:p w14:paraId="706DFED1" w14:textId="77777777" w:rsidR="00590BC9" w:rsidRPr="005F438C" w:rsidRDefault="00000000" w:rsidP="00D96657">
      <w:pPr>
        <w:pStyle w:val="10714"/>
      </w:pPr>
      <m:oMath>
        <m:sSub>
          <m:sSubPr>
            <m:ctrlPr>
              <w:rPr>
                <w:rFonts w:ascii="Cambria Math" w:hAnsi="Cambria Math"/>
                <w:i/>
              </w:rPr>
            </m:ctrlPr>
          </m:sSubPr>
          <m:e>
            <m:r>
              <w:rPr>
                <w:rFonts w:ascii="Cambria Math"/>
              </w:rPr>
              <m:t>F</m:t>
            </m:r>
          </m:e>
          <m:sub>
            <m:r>
              <w:rPr>
                <w:rFonts w:ascii="Cambria Math"/>
              </w:rPr>
              <m:t>t</m:t>
            </m:r>
            <m:r>
              <w:rPr>
                <w:rFonts w:ascii="Cambria Math"/>
              </w:rPr>
              <m:t>→</m:t>
            </m:r>
            <m:r>
              <w:rPr>
                <w:rFonts w:ascii="Cambria Math"/>
              </w:rPr>
              <m:t>t+1</m:t>
            </m:r>
          </m:sub>
        </m:sSub>
      </m:oMath>
      <w:r w:rsidR="00590BC9" w:rsidRPr="005F438C">
        <w:t>v_i – вектор руху i-ї точки;</w:t>
      </w:r>
    </w:p>
    <w:p w14:paraId="46D58DA3" w14:textId="77777777" w:rsidR="00590BC9" w:rsidRPr="005F438C" w:rsidRDefault="00590BC9" w:rsidP="00D96657">
      <w:pPr>
        <w:pStyle w:val="10714"/>
      </w:pPr>
      <m:oMath>
        <m:r>
          <w:rPr>
            <w:rFonts w:ascii="Cambria Math" w:hAnsi="Cambria Math" w:cs="Cambria Math"/>
          </w:rPr>
          <m:t>v</m:t>
        </m:r>
      </m:oMath>
      <w:r w:rsidRPr="005F438C">
        <w:t>v – швидкість об’єкта;</w:t>
      </w:r>
    </w:p>
    <w:p w14:paraId="09A78DD8" w14:textId="77777777" w:rsidR="00590BC9" w:rsidRPr="005F438C" w:rsidRDefault="00590BC9" w:rsidP="00D96657">
      <w:pPr>
        <w:pStyle w:val="10714"/>
      </w:pPr>
      <m:oMath>
        <m:r>
          <w:rPr>
            <w:rFonts w:ascii="Cambria Math" w:hAnsi="Cambria Math" w:cs="Cambria Math"/>
          </w:rPr>
          <m:t>θ</m:t>
        </m:r>
      </m:oMath>
      <w:r w:rsidRPr="005F438C">
        <w:t>φ – кут напрямку руху.</w:t>
      </w:r>
    </w:p>
    <w:p w14:paraId="7BF952F5" w14:textId="77777777" w:rsidR="00590BC9" w:rsidRPr="005F438C" w:rsidRDefault="00590BC9" w:rsidP="004C5FE4">
      <w:pPr>
        <w:pStyle w:val="a2"/>
      </w:pPr>
      <w:r w:rsidRPr="005F438C">
        <w:t>На основі отриманих векторів руху проводиться аналіз параметрів об</w:t>
      </w:r>
      <w:r w:rsidR="0089083A" w:rsidRPr="005F438C">
        <w:t>’</w:t>
      </w:r>
      <w:r w:rsidRPr="005F438C">
        <w:t>єктів, включаючи швидкість та напрямок руху. Напрямок руху об</w:t>
      </w:r>
      <w:r w:rsidR="0089083A" w:rsidRPr="005F438C">
        <w:t>’</w:t>
      </w:r>
      <w:r w:rsidRPr="005F438C">
        <w:t>єкта визначається, як середнє значення напрямків векторів руху. Швидкість об</w:t>
      </w:r>
      <w:r w:rsidR="0089083A" w:rsidRPr="005F438C">
        <w:t>’</w:t>
      </w:r>
      <w:r w:rsidRPr="005F438C">
        <w:t>єкта розраховується як величина середнього вектору руху. Кут напрямку руху об</w:t>
      </w:r>
      <w:r w:rsidR="0089083A" w:rsidRPr="005F438C">
        <w:t>’</w:t>
      </w:r>
      <w:r w:rsidRPr="005F438C">
        <w:t>єкта обчислюється за формулою</w:t>
      </w:r>
    </w:p>
    <w:p w14:paraId="26F089C0" w14:textId="1FA69719" w:rsidR="00590BC9" w:rsidRPr="005F438C" w:rsidRDefault="00590BC9" w:rsidP="004A0832">
      <w:pPr>
        <w:pStyle w:val="Formula"/>
      </w:pPr>
      <w:r w:rsidRPr="005F438C">
        <w:tab/>
      </w:r>
      <m:oMath>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r>
              <m:rPr>
                <m:nor/>
              </m:rPr>
              <m:t>atan2</m:t>
            </m:r>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t→t+1</m:t>
                    </m:r>
                  </m:sub>
                  <m:sup>
                    <m:r>
                      <w:rPr>
                        <w:rFonts w:ascii="Cambria Math" w:hAnsi="Cambria Math"/>
                      </w:rPr>
                      <m:t>y</m:t>
                    </m:r>
                  </m:sup>
                </m:sSubSup>
                <m:r>
                  <w:rPr>
                    <w:rFonts w:ascii="Cambria Math" w:hAnsi="Cambria Math"/>
                  </w:rPr>
                  <m:t>​</m:t>
                </m:r>
                <m:d>
                  <m:dPr>
                    <m:ctrlPr>
                      <w:rPr>
                        <w:rFonts w:ascii="Cambria Math" w:hAnsi="Cambria Math"/>
                      </w:rPr>
                    </m:ctrlPr>
                  </m:dPr>
                  <m:e>
                    <m:r>
                      <w:rPr>
                        <w:rFonts w:ascii="Cambria Math" w:hAnsi="Cambria Math"/>
                      </w:rPr>
                      <m:t>i</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t→t+1</m:t>
                    </m:r>
                  </m:sub>
                  <m:sup>
                    <m:r>
                      <w:rPr>
                        <w:rFonts w:ascii="Cambria Math" w:hAnsi="Cambria Math"/>
                      </w:rPr>
                      <m:t>x</m:t>
                    </m:r>
                  </m:sup>
                </m:sSubSup>
                <m:r>
                  <w:rPr>
                    <w:rFonts w:ascii="Cambria Math" w:hAnsi="Cambria Math"/>
                  </w:rPr>
                  <m:t>​</m:t>
                </m:r>
                <m:d>
                  <m:dPr>
                    <m:ctrlPr>
                      <w:rPr>
                        <w:rFonts w:ascii="Cambria Math" w:hAnsi="Cambria Math"/>
                      </w:rPr>
                    </m:ctrlPr>
                  </m:dPr>
                  <m:e>
                    <m:r>
                      <w:rPr>
                        <w:rFonts w:ascii="Cambria Math" w:hAnsi="Cambria Math"/>
                      </w:rPr>
                      <m:t>i</m:t>
                    </m:r>
                  </m:e>
                </m:d>
              </m:e>
            </m:d>
          </m:e>
        </m:nary>
        <m:r>
          <w:rPr>
            <w:rFonts w:ascii="Cambria Math" w:hAnsi="Cambria Math"/>
          </w:rPr>
          <m:t>​</m:t>
        </m:r>
      </m:oMath>
      <w:r w:rsidR="00E011F2">
        <w:tab/>
      </w:r>
      <w:r w:rsidRPr="005F438C">
        <w:t>(3.4)</w:t>
      </w:r>
    </w:p>
    <w:p w14:paraId="74E15141" w14:textId="77777777" w:rsidR="00590BC9" w:rsidRPr="005F438C" w:rsidRDefault="00590BC9" w:rsidP="004C5FE4">
      <w:pPr>
        <w:pStyle w:val="a2"/>
      </w:pPr>
      <w:r w:rsidRPr="005F438C">
        <w:t>Класична нейронна мережа з прямим поширенням обробляє вихід декодера для отримання кінцевих результатів.</w:t>
      </w:r>
    </w:p>
    <w:p w14:paraId="02F727E6" w14:textId="77777777" w:rsidR="00590BC9" w:rsidRPr="005F438C" w:rsidRDefault="00590BC9" w:rsidP="004C5FE4">
      <w:pPr>
        <w:pStyle w:val="a2"/>
      </w:pPr>
      <w:r w:rsidRPr="005F438C">
        <w:t xml:space="preserve">Завдяки застосуванню технології ТРВИ вдалося значно підвищити точність виявлення об’єктів у </w:t>
      </w:r>
      <w:proofErr w:type="spellStart"/>
      <w:r w:rsidRPr="005F438C">
        <w:t>відеопотоці</w:t>
      </w:r>
      <w:proofErr w:type="spellEnd"/>
      <w:r w:rsidRPr="005F438C">
        <w:t>, особливо в умовах складного фону та динамічного середовища. Використання оптичного потоку дозволило точно визначати параметри руху об’єктів, що є критично важливим для задач реального часу, таких як системи безпеки, автономні транспортні засоби та відеоспостереження 14; 45; 52.</w:t>
      </w:r>
    </w:p>
    <w:p w14:paraId="5EC24AA4" w14:textId="3DC309AC" w:rsidR="00D96657" w:rsidRPr="005F438C" w:rsidRDefault="00D96657" w:rsidP="00D96657">
      <w:pPr>
        <w:pStyle w:val="10714"/>
        <w:rPr>
          <w:rFonts w:hint="eastAsia"/>
          <w:lang w:eastAsia="ja-JP"/>
        </w:rPr>
      </w:pPr>
      <w:bookmarkStart w:id="28" w:name="_Hlk169532046"/>
      <w:r w:rsidRPr="00E011F2">
        <w:rPr>
          <w:rStyle w:val="Boldukr"/>
          <w:b w:val="0"/>
          <w:bCs/>
        </w:rPr>
        <w:t xml:space="preserve">Модель </w:t>
      </w:r>
      <w:proofErr w:type="spellStart"/>
      <w:r w:rsidRPr="00E011F2">
        <w:rPr>
          <w:rStyle w:val="Boldukr"/>
          <w:b w:val="0"/>
          <w:bCs/>
        </w:rPr>
        <w:t>кодер</w:t>
      </w:r>
      <w:proofErr w:type="spellEnd"/>
      <w:r w:rsidRPr="00E011F2">
        <w:rPr>
          <w:rStyle w:val="Boldukr"/>
          <w:b w:val="0"/>
          <w:bCs/>
        </w:rPr>
        <w:t xml:space="preserve"> – декодер. Схема моделі з’єднання елементів </w:t>
      </w:r>
      <w:proofErr w:type="spellStart"/>
      <w:r w:rsidRPr="00E011F2">
        <w:rPr>
          <w:rStyle w:val="Boldukr"/>
          <w:b w:val="0"/>
          <w:bCs/>
        </w:rPr>
        <w:t>кодер</w:t>
      </w:r>
      <w:proofErr w:type="spellEnd"/>
      <w:r w:rsidRPr="00E011F2">
        <w:rPr>
          <w:rStyle w:val="Boldukr"/>
          <w:b w:val="0"/>
          <w:bCs/>
        </w:rPr>
        <w:t xml:space="preserve"> – декодер показана на рис. 3.3. На рис. 3.3а наведено схему </w:t>
      </w:r>
      <w:proofErr w:type="spellStart"/>
      <w:r w:rsidRPr="00E011F2">
        <w:rPr>
          <w:rStyle w:val="Boldukr"/>
          <w:b w:val="0"/>
          <w:bCs/>
        </w:rPr>
        <w:t>кодера</w:t>
      </w:r>
      <w:proofErr w:type="spellEnd"/>
      <w:r w:rsidRPr="00E011F2">
        <w:rPr>
          <w:rStyle w:val="Boldukr"/>
          <w:b w:val="0"/>
          <w:bCs/>
        </w:rPr>
        <w:t xml:space="preserve">, який складається з шарів багатоголової </w:t>
      </w:r>
      <w:proofErr w:type="spellStart"/>
      <w:r w:rsidRPr="00E011F2">
        <w:rPr>
          <w:rStyle w:val="Boldukr"/>
          <w:b w:val="0"/>
          <w:bCs/>
        </w:rPr>
        <w:t>самоуваги</w:t>
      </w:r>
      <w:proofErr w:type="spellEnd"/>
      <w:r w:rsidRPr="00E011F2">
        <w:rPr>
          <w:rStyle w:val="Boldukr"/>
          <w:b w:val="0"/>
          <w:bCs/>
        </w:rPr>
        <w:t xml:space="preserve"> та НМПП</w:t>
      </w:r>
      <w:r w:rsidRPr="005F438C">
        <w:rPr>
          <w:rStyle w:val="Boldukr"/>
        </w:rPr>
        <w:t>.</w:t>
      </w:r>
      <w:bookmarkEnd w:id="28"/>
    </w:p>
    <w:p w14:paraId="5EB6563D" w14:textId="77777777" w:rsidR="00D96657" w:rsidRPr="005F438C" w:rsidRDefault="00D96657" w:rsidP="00D96657">
      <w:pPr>
        <w:pStyle w:val="10714"/>
      </w:pPr>
      <w:r w:rsidRPr="005F438C">
        <w:t xml:space="preserve">На рис. 3.3б показано схему декодера, який має схожу структуру до </w:t>
      </w:r>
      <w:proofErr w:type="spellStart"/>
      <w:r w:rsidRPr="005F438C">
        <w:t>кодера</w:t>
      </w:r>
      <w:proofErr w:type="spellEnd"/>
      <w:r w:rsidRPr="005F438C">
        <w:t xml:space="preserve"> з додатковими компонентами. Список шарів включає багатоголову </w:t>
      </w:r>
      <w:proofErr w:type="spellStart"/>
      <w:r w:rsidRPr="005F438C">
        <w:t>самоувагу</w:t>
      </w:r>
      <w:proofErr w:type="spellEnd"/>
      <w:r w:rsidRPr="005F438C">
        <w:t>, суму та нормування, багатоголову увагу (</w:t>
      </w:r>
      <w:proofErr w:type="spellStart"/>
      <w:r w:rsidRPr="005F438C">
        <w:t>Multi-Head</w:t>
      </w:r>
      <w:proofErr w:type="spellEnd"/>
      <w:r w:rsidRPr="005F438C">
        <w:t xml:space="preserve"> </w:t>
      </w:r>
      <w:proofErr w:type="spellStart"/>
      <w:r w:rsidRPr="005F438C">
        <w:t>Attention</w:t>
      </w:r>
      <w:proofErr w:type="spellEnd"/>
      <w:r w:rsidRPr="005F438C">
        <w:t xml:space="preserve">), суму та нормування, НМПП, де, як і в </w:t>
      </w:r>
      <w:proofErr w:type="spellStart"/>
      <w:r w:rsidRPr="005F438C">
        <w:t>кодері</w:t>
      </w:r>
      <w:proofErr w:type="spellEnd"/>
      <w:r w:rsidRPr="005F438C">
        <w:t xml:space="preserve">, використовується багатошаровий </w:t>
      </w:r>
      <w:proofErr w:type="spellStart"/>
      <w:r w:rsidRPr="005F438C">
        <w:t>перцептрон</w:t>
      </w:r>
      <w:proofErr w:type="spellEnd"/>
      <w:r w:rsidRPr="005F438C">
        <w:t xml:space="preserve"> </w:t>
      </w:r>
      <w:r w:rsidR="00527E5B" w:rsidRPr="005F438C">
        <w:rPr>
          <w:rFonts w:hint="eastAsia"/>
        </w:rPr>
        <w:t>[</w:t>
      </w:r>
      <w:r w:rsidRPr="005F438C">
        <w:t>46; 53</w:t>
      </w:r>
      <w:r w:rsidR="00527E5B" w:rsidRPr="005F438C">
        <w:rPr>
          <w:rFonts w:hint="eastAsia"/>
        </w:rPr>
        <w:t>]</w:t>
      </w:r>
      <w:r w:rsidRPr="005F438C">
        <w:t>.</w:t>
      </w:r>
      <w:r w:rsidR="00BE35C6" w:rsidRPr="005F438C">
        <w:rPr>
          <w:color w:val="EE0000"/>
        </w:rPr>
        <w:fldChar w:fldCharType="begin"/>
      </w:r>
      <w:r w:rsidR="00BE35C6" w:rsidRPr="005F438C">
        <w:rPr>
          <w:color w:val="EE0000"/>
        </w:rPr>
        <w:instrText xml:space="preserve"> REF _Ref221572655 \h </w:instrText>
      </w:r>
      <w:r w:rsidR="00BE35C6" w:rsidRPr="005F438C">
        <w:rPr>
          <w:color w:val="EE0000"/>
        </w:rPr>
      </w:r>
      <w:r w:rsidR="00BE35C6" w:rsidRPr="005F438C">
        <w:rPr>
          <w:color w:val="EE0000"/>
        </w:rPr>
        <w:fldChar w:fldCharType="separate"/>
      </w:r>
      <w:r w:rsidR="00BE35C6" w:rsidRPr="005F438C">
        <w:rPr>
          <w:color w:val="EE0000"/>
        </w:rPr>
        <w:fldChar w:fldCharType="end"/>
      </w:r>
    </w:p>
    <w:p w14:paraId="141738C8" w14:textId="77777777" w:rsidR="00D96657" w:rsidRPr="005F438C" w:rsidRDefault="00D96657" w:rsidP="00D96657">
      <w:pPr>
        <w:pStyle w:val="10714"/>
      </w:pPr>
      <w:proofErr w:type="spellStart"/>
      <w:r w:rsidRPr="005F438C">
        <w:lastRenderedPageBreak/>
        <w:t>Кодер</w:t>
      </w:r>
      <w:proofErr w:type="spellEnd"/>
      <w:r w:rsidRPr="005F438C">
        <w:t xml:space="preserve"> – це частина </w:t>
      </w:r>
      <w:proofErr w:type="spellStart"/>
      <w:r w:rsidRPr="005F438C">
        <w:t>трансформера</w:t>
      </w:r>
      <w:proofErr w:type="spellEnd"/>
      <w:r w:rsidRPr="005F438C">
        <w:t xml:space="preserve">, яка приймає на вхід ознаки, що отримані ЗНМ, та обробляє їх за допомогою механізмів багатоголової </w:t>
      </w:r>
      <w:proofErr w:type="spellStart"/>
      <w:r w:rsidRPr="005F438C">
        <w:t>самоуваги</w:t>
      </w:r>
      <w:proofErr w:type="spellEnd"/>
      <w:r w:rsidRPr="005F438C">
        <w:t xml:space="preserve">. Завдання </w:t>
      </w:r>
      <w:proofErr w:type="spellStart"/>
      <w:r w:rsidRPr="005F438C">
        <w:t>кодера</w:t>
      </w:r>
      <w:proofErr w:type="spellEnd"/>
      <w:r w:rsidRPr="005F438C">
        <w:t xml:space="preserve"> полягає в кодуванні вхідних ознак у контекстні представлення, які зберігають інформацію про всі об</w:t>
      </w:r>
      <w:r w:rsidR="0089083A" w:rsidRPr="005F438C">
        <w:t>’</w:t>
      </w:r>
      <w:r w:rsidRPr="005F438C">
        <w:t xml:space="preserve">єкти в сцені. Декодер приймає на вхід закодовані ознаки з </w:t>
      </w:r>
      <w:proofErr w:type="spellStart"/>
      <w:r w:rsidRPr="005F438C">
        <w:t>кодера</w:t>
      </w:r>
      <w:proofErr w:type="spellEnd"/>
      <w:r w:rsidRPr="005F438C">
        <w:t xml:space="preserve"> та використовує механізми багатоголової уваги для визначення набору фіксованих об</w:t>
      </w:r>
      <w:r w:rsidR="0089083A" w:rsidRPr="005F438C">
        <w:t>’</w:t>
      </w:r>
      <w:r w:rsidRPr="005F438C">
        <w:t>єктів. Виходом декодера є кінцеві координати та категорії виявлених об</w:t>
      </w:r>
      <w:r w:rsidR="0089083A" w:rsidRPr="005F438C">
        <w:t>’</w:t>
      </w:r>
      <w:r w:rsidRPr="005F438C">
        <w:t>єктів.</w:t>
      </w:r>
    </w:p>
    <w:p w14:paraId="59EA033B" w14:textId="77777777" w:rsidR="00D96657" w:rsidRPr="005F438C" w:rsidRDefault="00D96657" w:rsidP="00D96657">
      <w:pPr>
        <w:pStyle w:val="10714"/>
      </w:pPr>
      <w:r w:rsidRPr="005F438C">
        <w:t xml:space="preserve">На етапі попередньої обробки зображення ЗНМ витягує відповідні просторові ознаки </w:t>
      </w:r>
      <w:r w:rsidR="00527E5B" w:rsidRPr="005F438C">
        <w:rPr>
          <w:rFonts w:hint="eastAsia"/>
        </w:rPr>
        <w:t>[</w:t>
      </w:r>
      <w:r w:rsidRPr="005F438C">
        <w:t>44; 48</w:t>
      </w:r>
      <w:r w:rsidR="00527E5B" w:rsidRPr="005F438C">
        <w:rPr>
          <w:rFonts w:hint="eastAsia"/>
        </w:rPr>
        <w:t>]</w:t>
      </w:r>
      <w:r w:rsidRPr="005F438C">
        <w:t>.</w:t>
      </w:r>
    </w:p>
    <w:p w14:paraId="018ADF94" w14:textId="77777777" w:rsidR="00D96657" w:rsidRPr="005F438C" w:rsidRDefault="00D96657" w:rsidP="00D96657">
      <w:pPr>
        <w:pStyle w:val="10714"/>
      </w:pPr>
      <w:r w:rsidRPr="005F438C">
        <w:t xml:space="preserve">Трансформери мають мережеву архітектуру, що базується на механізмах уваги для машинного перекладу. Маючи елемент запиту і набір ключових елементів, багатоголовий модуль уваги </w:t>
      </w:r>
      <w:proofErr w:type="spellStart"/>
      <w:r w:rsidRPr="005F438C">
        <w:t>адаптивно</w:t>
      </w:r>
      <w:proofErr w:type="spellEnd"/>
      <w:r w:rsidRPr="005F438C">
        <w:t xml:space="preserve"> </w:t>
      </w:r>
      <w:proofErr w:type="spellStart"/>
      <w:r w:rsidRPr="005F438C">
        <w:t>агрегує</w:t>
      </w:r>
      <w:proofErr w:type="spellEnd"/>
      <w:r w:rsidRPr="005F438C">
        <w:t xml:space="preserve"> ключовий вміст з відповідними вагами уваги, які вимірюють сумісність пар запит-ключ. Елементом запиту може бути цільове слово у вихідному реченні, а набір ключових елементів можуть складати вихідні слова у вхідному реченні.</w:t>
      </w:r>
    </w:p>
    <w:p w14:paraId="47AFEEE2" w14:textId="77777777" w:rsidR="00527E5B" w:rsidRPr="005F438C" w:rsidRDefault="00D96657" w:rsidP="00527E5B">
      <w:pPr>
        <w:pStyle w:val="10705"/>
      </w:pPr>
      <w:r w:rsidRPr="005F438C">
        <w:rPr>
          <w:noProof/>
          <w:lang w:eastAsia="en-US"/>
        </w:rPr>
        <w:lastRenderedPageBreak/>
        <w:drawing>
          <wp:inline distT="0" distB="0" distL="0" distR="0" wp14:anchorId="3598CB8C" wp14:editId="2C405F93">
            <wp:extent cx="5584764" cy="82200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2332" cy="8231214"/>
                    </a:xfrm>
                    <a:prstGeom prst="rect">
                      <a:avLst/>
                    </a:prstGeom>
                    <a:noFill/>
                    <a:ln>
                      <a:noFill/>
                    </a:ln>
                  </pic:spPr>
                </pic:pic>
              </a:graphicData>
            </a:graphic>
          </wp:inline>
        </w:drawing>
      </w:r>
    </w:p>
    <w:p w14:paraId="436C1DD5" w14:textId="77777777" w:rsidR="00A279B0" w:rsidRPr="005F438C" w:rsidRDefault="00527E5B" w:rsidP="00527E5B">
      <w:pPr>
        <w:pStyle w:val="aff2"/>
      </w:pPr>
      <w:r>
        <w:t xml:space="preserve">Рис. 3.3а – Схема </w:t>
      </w:r>
      <w:proofErr w:type="spellStart"/>
      <w:r>
        <w:t>кодера</w:t>
      </w:r>
      <w:proofErr w:type="spellEnd"/>
      <w:r>
        <w:t xml:space="preserve"> </w:t>
      </w:r>
      <w:proofErr w:type="spellStart"/>
      <w:r>
        <w:t>трансформерної</w:t>
      </w:r>
      <w:proofErr w:type="spellEnd"/>
      <w:r>
        <w:t xml:space="preserve"> моделі DETR</w:t>
      </w:r>
    </w:p>
    <w:p w14:paraId="25C14F7E" w14:textId="77777777" w:rsidR="00527E5B" w:rsidRPr="005F438C" w:rsidRDefault="00000000" w:rsidP="00527E5B">
      <w:pPr>
        <w:pStyle w:val="a2"/>
        <w:keepNext/>
      </w:pPr>
      <w:r w:rsidRPr="005F438C">
        <w:rPr>
          <w:noProof/>
        </w:rPr>
        <w:lastRenderedPageBreak/>
        <mc:AlternateContent>
          <mc:Choice Requires="wpc">
            <w:drawing>
              <wp:inline distT="0" distB="0" distL="0" distR="0" wp14:anchorId="411ABF26" wp14:editId="0EF3B93F">
                <wp:extent cx="5940425" cy="7920355"/>
                <wp:effectExtent l="0" t="0" r="22225" b="23495"/>
                <wp:docPr id="2048299670" name="Полотно 13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71" name="Прямокутник 139"/>
                        <wps:cNvSpPr/>
                        <wps:spPr>
                          <a:xfrm>
                            <a:off x="127000" y="2205355"/>
                            <a:ext cx="3556000" cy="5715000"/>
                          </a:xfrm>
                          <a:prstGeom prst="rect">
                            <a:avLst/>
                          </a:prstGeom>
                          <a:solidFill>
                            <a:schemeClr val="accent1">
                              <a:alpha val="0"/>
                            </a:schemeClr>
                          </a:solidFill>
                          <a:ln>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72" name="Прямокутник 140"/>
                        <wps:cNvSpPr/>
                        <wps:spPr>
                          <a:xfrm>
                            <a:off x="635000" y="7366000"/>
                            <a:ext cx="2540000" cy="508000"/>
                          </a:xfrm>
                          <a:prstGeom prst="rect">
                            <a:avLst/>
                          </a:prstGeom>
                          <a:solidFill>
                            <a:srgbClr val="FF505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A4C8757" w14:textId="77777777" w:rsidR="00270603" w:rsidRPr="005F438C" w:rsidRDefault="00000000" w:rsidP="00133A25">
                              <w:pPr>
                                <w:pStyle w:val="a2"/>
                                <w:jc w:val="center"/>
                                <w:rPr>
                                  <w:color w:val="000000"/>
                                  <w:sz w:val="16"/>
                                </w:rPr>
                              </w:pPr>
                              <w:proofErr w:type="spellStart"/>
                              <w:r w:rsidRPr="005F438C">
                                <w:rPr>
                                  <w:color w:val="000000"/>
                                  <w:sz w:val="16"/>
                                </w:rPr>
                                <w:t>Multi-Head</w:t>
                              </w:r>
                              <w:proofErr w:type="spellEnd"/>
                              <w:r w:rsidRPr="005F438C">
                                <w:rPr>
                                  <w:color w:val="000000"/>
                                  <w:sz w:val="16"/>
                                </w:rPr>
                                <w:t xml:space="preserve"> </w:t>
                              </w:r>
                              <w:proofErr w:type="spellStart"/>
                              <w:r w:rsidRPr="005F438C">
                                <w:rPr>
                                  <w:color w:val="000000"/>
                                  <w:sz w:val="16"/>
                                </w:rPr>
                                <w:t>Attention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73" name="Прямокутник 141"/>
                        <wps:cNvSpPr/>
                        <wps:spPr>
                          <a:xfrm>
                            <a:off x="635000" y="6604000"/>
                            <a:ext cx="2540000" cy="381000"/>
                          </a:xfrm>
                          <a:prstGeom prst="rect">
                            <a:avLst/>
                          </a:prstGeom>
                          <a:solidFill>
                            <a:srgbClr val="C6EFCE"/>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FB81ADE" w14:textId="77777777" w:rsidR="00270603" w:rsidRPr="005F438C" w:rsidRDefault="00000000" w:rsidP="00133A25">
                              <w:pPr>
                                <w:pStyle w:val="a2"/>
                                <w:jc w:val="center"/>
                                <w:rPr>
                                  <w:color w:val="000000"/>
                                  <w:sz w:val="16"/>
                                </w:rPr>
                              </w:pPr>
                              <w:proofErr w:type="spellStart"/>
                              <w:r w:rsidRPr="005F438C">
                                <w:rPr>
                                  <w:color w:val="000000"/>
                                  <w:sz w:val="16"/>
                                </w:rPr>
                                <w:t>Add</w:t>
                              </w:r>
                              <w:proofErr w:type="spellEnd"/>
                              <w:r w:rsidRPr="005F438C">
                                <w:rPr>
                                  <w:color w:val="000000"/>
                                  <w:sz w:val="16"/>
                                </w:rPr>
                                <w:t xml:space="preserve"> &amp; </w:t>
                              </w:r>
                              <w:proofErr w:type="spellStart"/>
                              <w:r w:rsidRPr="005F438C">
                                <w:rPr>
                                  <w:color w:val="000000"/>
                                  <w:sz w:val="16"/>
                                </w:rPr>
                                <w:t>Norm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74" name="Прямокутник 142"/>
                        <wps:cNvSpPr/>
                        <wps:spPr>
                          <a:xfrm>
                            <a:off x="635000" y="5715000"/>
                            <a:ext cx="2540000" cy="508000"/>
                          </a:xfrm>
                          <a:prstGeom prst="rect">
                            <a:avLst/>
                          </a:prstGeom>
                          <a:solidFill>
                            <a:srgbClr val="00B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1C15BB7" w14:textId="77777777" w:rsidR="00270603" w:rsidRPr="005F438C" w:rsidRDefault="00000000" w:rsidP="00133A25">
                              <w:pPr>
                                <w:pStyle w:val="a2"/>
                                <w:jc w:val="center"/>
                                <w:rPr>
                                  <w:color w:val="000000"/>
                                  <w:sz w:val="16"/>
                                </w:rPr>
                              </w:pPr>
                              <w:proofErr w:type="spellStart"/>
                              <w:r w:rsidRPr="005F438C">
                                <w:rPr>
                                  <w:color w:val="000000"/>
                                  <w:sz w:val="16"/>
                                </w:rPr>
                                <w:t>Feed</w:t>
                              </w:r>
                              <w:proofErr w:type="spellEnd"/>
                              <w:r w:rsidRPr="005F438C">
                                <w:rPr>
                                  <w:color w:val="000000"/>
                                  <w:sz w:val="16"/>
                                </w:rPr>
                                <w:t xml:space="preserve"> </w:t>
                              </w:r>
                              <w:proofErr w:type="spellStart"/>
                              <w:r w:rsidRPr="005F438C">
                                <w:rPr>
                                  <w:color w:val="000000"/>
                                  <w:sz w:val="16"/>
                                </w:rPr>
                                <w:t>Forward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75" name="Прямокутник 143"/>
                        <wps:cNvSpPr/>
                        <wps:spPr>
                          <a:xfrm>
                            <a:off x="635000" y="4953000"/>
                            <a:ext cx="2540000" cy="381000"/>
                          </a:xfrm>
                          <a:prstGeom prst="rect">
                            <a:avLst/>
                          </a:prstGeom>
                          <a:solidFill>
                            <a:srgbClr val="C6EFCE"/>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DCCA688" w14:textId="77777777" w:rsidR="00270603" w:rsidRPr="005F438C" w:rsidRDefault="00000000" w:rsidP="00133A25">
                              <w:pPr>
                                <w:pStyle w:val="a2"/>
                                <w:jc w:val="center"/>
                                <w:rPr>
                                  <w:color w:val="000000"/>
                                  <w:sz w:val="16"/>
                                </w:rPr>
                              </w:pPr>
                              <w:proofErr w:type="spellStart"/>
                              <w:r w:rsidRPr="005F438C">
                                <w:rPr>
                                  <w:color w:val="000000"/>
                                  <w:sz w:val="16"/>
                                </w:rPr>
                                <w:t>Add</w:t>
                              </w:r>
                              <w:proofErr w:type="spellEnd"/>
                              <w:r w:rsidRPr="005F438C">
                                <w:rPr>
                                  <w:color w:val="000000"/>
                                  <w:sz w:val="16"/>
                                </w:rPr>
                                <w:t xml:space="preserve"> &amp; </w:t>
                              </w:r>
                              <w:proofErr w:type="spellStart"/>
                              <w:r w:rsidRPr="005F438C">
                                <w:rPr>
                                  <w:color w:val="000000"/>
                                  <w:sz w:val="16"/>
                                </w:rPr>
                                <w:t>Norm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76" name="Прямокутник 144"/>
                        <wps:cNvSpPr/>
                        <wps:spPr>
                          <a:xfrm>
                            <a:off x="2384425" y="0"/>
                            <a:ext cx="3556000" cy="7920355"/>
                          </a:xfrm>
                          <a:prstGeom prst="rect">
                            <a:avLst/>
                          </a:prstGeom>
                          <a:solidFill>
                            <a:schemeClr val="accent1">
                              <a:alpha val="0"/>
                            </a:schemeClr>
                          </a:solidFill>
                          <a:ln>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77" name="Прямокутник 145"/>
                        <wps:cNvSpPr/>
                        <wps:spPr>
                          <a:xfrm>
                            <a:off x="3400425" y="7366000"/>
                            <a:ext cx="2540000" cy="508000"/>
                          </a:xfrm>
                          <a:prstGeom prst="rect">
                            <a:avLst/>
                          </a:prstGeom>
                          <a:solidFill>
                            <a:srgbClr val="FF505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C439AE9" w14:textId="77777777" w:rsidR="00270603" w:rsidRPr="005F438C" w:rsidRDefault="00000000" w:rsidP="00133A25">
                              <w:pPr>
                                <w:pStyle w:val="a2"/>
                                <w:jc w:val="center"/>
                                <w:rPr>
                                  <w:color w:val="000000"/>
                                  <w:sz w:val="16"/>
                                </w:rPr>
                              </w:pPr>
                              <w:proofErr w:type="spellStart"/>
                              <w:r w:rsidRPr="005F438C">
                                <w:rPr>
                                  <w:color w:val="000000"/>
                                  <w:sz w:val="16"/>
                                </w:rPr>
                                <w:t>Multi-Head</w:t>
                              </w:r>
                              <w:proofErr w:type="spellEnd"/>
                              <w:r w:rsidRPr="005F438C">
                                <w:rPr>
                                  <w:color w:val="000000"/>
                                  <w:sz w:val="16"/>
                                </w:rPr>
                                <w:t xml:space="preserve"> </w:t>
                              </w:r>
                              <w:proofErr w:type="spellStart"/>
                              <w:r w:rsidRPr="005F438C">
                                <w:rPr>
                                  <w:color w:val="000000"/>
                                  <w:sz w:val="16"/>
                                </w:rPr>
                                <w:t>Self-Attention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78" name="Прямокутник 146"/>
                        <wps:cNvSpPr/>
                        <wps:spPr>
                          <a:xfrm>
                            <a:off x="3400425" y="6604000"/>
                            <a:ext cx="2540000" cy="381000"/>
                          </a:xfrm>
                          <a:prstGeom prst="rect">
                            <a:avLst/>
                          </a:prstGeom>
                          <a:solidFill>
                            <a:srgbClr val="C6EFCE"/>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AF6F9AF" w14:textId="77777777" w:rsidR="00270603" w:rsidRPr="005F438C" w:rsidRDefault="00000000" w:rsidP="00133A25">
                              <w:pPr>
                                <w:pStyle w:val="a2"/>
                                <w:jc w:val="center"/>
                                <w:rPr>
                                  <w:color w:val="000000"/>
                                  <w:sz w:val="16"/>
                                </w:rPr>
                              </w:pPr>
                              <w:proofErr w:type="spellStart"/>
                              <w:r w:rsidRPr="005F438C">
                                <w:rPr>
                                  <w:color w:val="000000"/>
                                  <w:sz w:val="16"/>
                                </w:rPr>
                                <w:t>Add</w:t>
                              </w:r>
                              <w:proofErr w:type="spellEnd"/>
                              <w:r w:rsidRPr="005F438C">
                                <w:rPr>
                                  <w:color w:val="000000"/>
                                  <w:sz w:val="16"/>
                                </w:rPr>
                                <w:t xml:space="preserve"> &amp; </w:t>
                              </w:r>
                              <w:proofErr w:type="spellStart"/>
                              <w:r w:rsidRPr="005F438C">
                                <w:rPr>
                                  <w:color w:val="000000"/>
                                  <w:sz w:val="16"/>
                                </w:rPr>
                                <w:t>Norm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79" name="Прямокутник 147"/>
                        <wps:cNvSpPr/>
                        <wps:spPr>
                          <a:xfrm>
                            <a:off x="3400425" y="4064000"/>
                            <a:ext cx="2540000" cy="508000"/>
                          </a:xfrm>
                          <a:prstGeom prst="rect">
                            <a:avLst/>
                          </a:prstGeom>
                          <a:solidFill>
                            <a:srgbClr val="FF505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11DD6CD" w14:textId="77777777" w:rsidR="00270603" w:rsidRPr="005F438C" w:rsidRDefault="00000000" w:rsidP="00133A25">
                              <w:pPr>
                                <w:pStyle w:val="a2"/>
                                <w:jc w:val="center"/>
                                <w:rPr>
                                  <w:color w:val="000000"/>
                                  <w:sz w:val="16"/>
                                </w:rPr>
                              </w:pPr>
                              <w:proofErr w:type="spellStart"/>
                              <w:r w:rsidRPr="005F438C">
                                <w:rPr>
                                  <w:color w:val="000000"/>
                                  <w:sz w:val="16"/>
                                </w:rPr>
                                <w:t>Multi-Head</w:t>
                              </w:r>
                              <w:proofErr w:type="spellEnd"/>
                              <w:r w:rsidRPr="005F438C">
                                <w:rPr>
                                  <w:color w:val="000000"/>
                                  <w:sz w:val="16"/>
                                </w:rPr>
                                <w:t xml:space="preserve"> </w:t>
                              </w:r>
                              <w:proofErr w:type="spellStart"/>
                              <w:r w:rsidRPr="005F438C">
                                <w:rPr>
                                  <w:color w:val="000000"/>
                                  <w:sz w:val="16"/>
                                </w:rPr>
                                <w:t>Attention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80" name="Прямокутник 148"/>
                        <wps:cNvSpPr/>
                        <wps:spPr>
                          <a:xfrm>
                            <a:off x="3400425" y="3302000"/>
                            <a:ext cx="2540000" cy="381000"/>
                          </a:xfrm>
                          <a:prstGeom prst="rect">
                            <a:avLst/>
                          </a:prstGeom>
                          <a:solidFill>
                            <a:srgbClr val="C6EFCE"/>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8732036" w14:textId="77777777" w:rsidR="00270603" w:rsidRPr="005F438C" w:rsidRDefault="00000000" w:rsidP="00133A25">
                              <w:pPr>
                                <w:pStyle w:val="a2"/>
                                <w:jc w:val="center"/>
                                <w:rPr>
                                  <w:color w:val="000000"/>
                                  <w:sz w:val="16"/>
                                </w:rPr>
                              </w:pPr>
                              <w:proofErr w:type="spellStart"/>
                              <w:r w:rsidRPr="005F438C">
                                <w:rPr>
                                  <w:color w:val="000000"/>
                                  <w:sz w:val="16"/>
                                </w:rPr>
                                <w:t>Add</w:t>
                              </w:r>
                              <w:proofErr w:type="spellEnd"/>
                              <w:r w:rsidRPr="005F438C">
                                <w:rPr>
                                  <w:color w:val="000000"/>
                                  <w:sz w:val="16"/>
                                </w:rPr>
                                <w:t xml:space="preserve"> &amp; </w:t>
                              </w:r>
                              <w:proofErr w:type="spellStart"/>
                              <w:r w:rsidRPr="005F438C">
                                <w:rPr>
                                  <w:color w:val="000000"/>
                                  <w:sz w:val="16"/>
                                </w:rPr>
                                <w:t>Norm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81" name="Прямокутник 149"/>
                        <wps:cNvSpPr/>
                        <wps:spPr>
                          <a:xfrm>
                            <a:off x="3400425" y="2413000"/>
                            <a:ext cx="2540000" cy="508000"/>
                          </a:xfrm>
                          <a:prstGeom prst="rect">
                            <a:avLst/>
                          </a:prstGeom>
                          <a:solidFill>
                            <a:srgbClr val="00B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5495959" w14:textId="77777777" w:rsidR="00270603" w:rsidRPr="005F438C" w:rsidRDefault="00000000" w:rsidP="00133A25">
                              <w:pPr>
                                <w:pStyle w:val="a2"/>
                                <w:jc w:val="center"/>
                                <w:rPr>
                                  <w:color w:val="000000"/>
                                  <w:sz w:val="16"/>
                                </w:rPr>
                              </w:pPr>
                              <w:proofErr w:type="spellStart"/>
                              <w:r w:rsidRPr="005F438C">
                                <w:rPr>
                                  <w:color w:val="000000"/>
                                  <w:sz w:val="16"/>
                                </w:rPr>
                                <w:t>Feed</w:t>
                              </w:r>
                              <w:proofErr w:type="spellEnd"/>
                              <w:r w:rsidRPr="005F438C">
                                <w:rPr>
                                  <w:color w:val="000000"/>
                                  <w:sz w:val="16"/>
                                </w:rPr>
                                <w:t xml:space="preserve"> </w:t>
                              </w:r>
                              <w:proofErr w:type="spellStart"/>
                              <w:r w:rsidRPr="005F438C">
                                <w:rPr>
                                  <w:color w:val="000000"/>
                                  <w:sz w:val="16"/>
                                </w:rPr>
                                <w:t>Forward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82" name="Прямокутник 150"/>
                        <wps:cNvSpPr/>
                        <wps:spPr>
                          <a:xfrm>
                            <a:off x="3400425" y="1651000"/>
                            <a:ext cx="2540000" cy="381000"/>
                          </a:xfrm>
                          <a:prstGeom prst="rect">
                            <a:avLst/>
                          </a:prstGeom>
                          <a:solidFill>
                            <a:srgbClr val="C6EFCE"/>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2D618CF" w14:textId="77777777" w:rsidR="00270603" w:rsidRPr="005F438C" w:rsidRDefault="00000000" w:rsidP="00133A25">
                              <w:pPr>
                                <w:pStyle w:val="a2"/>
                                <w:jc w:val="center"/>
                                <w:rPr>
                                  <w:color w:val="000000"/>
                                  <w:sz w:val="16"/>
                                </w:rPr>
                              </w:pPr>
                              <w:proofErr w:type="spellStart"/>
                              <w:r w:rsidRPr="005F438C">
                                <w:rPr>
                                  <w:color w:val="000000"/>
                                  <w:sz w:val="16"/>
                                </w:rPr>
                                <w:t>Add</w:t>
                              </w:r>
                              <w:proofErr w:type="spellEnd"/>
                              <w:r w:rsidRPr="005F438C">
                                <w:rPr>
                                  <w:color w:val="000000"/>
                                  <w:sz w:val="16"/>
                                </w:rPr>
                                <w:t xml:space="preserve"> &amp; </w:t>
                              </w:r>
                              <w:proofErr w:type="spellStart"/>
                              <w:r w:rsidRPr="005F438C">
                                <w:rPr>
                                  <w:color w:val="000000"/>
                                  <w:sz w:val="16"/>
                                </w:rPr>
                                <w:t>Norm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83" name="Пряма сполучна лінія 151"/>
                        <wps:cNvCnPr/>
                        <wps:spPr>
                          <a:xfrm flipV="1">
                            <a:off x="1905000" y="6985000"/>
                            <a:ext cx="0" cy="381000"/>
                          </a:xfrm>
                          <a:prstGeom prst="line">
                            <a:avLst/>
                          </a:prstGeom>
                          <a:ln w="1270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84" name="Пряма сполучна лінія 152"/>
                        <wps:cNvCnPr/>
                        <wps:spPr>
                          <a:xfrm flipV="1">
                            <a:off x="1905000" y="6223000"/>
                            <a:ext cx="0" cy="381000"/>
                          </a:xfrm>
                          <a:prstGeom prst="line">
                            <a:avLst/>
                          </a:prstGeom>
                          <a:ln w="1270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85" name="Пряма сполучна лінія 153"/>
                        <wps:cNvCnPr/>
                        <wps:spPr>
                          <a:xfrm flipV="1">
                            <a:off x="1905000" y="5334000"/>
                            <a:ext cx="0" cy="381000"/>
                          </a:xfrm>
                          <a:prstGeom prst="line">
                            <a:avLst/>
                          </a:prstGeom>
                          <a:ln w="1270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86" name="Пряма сполучна лінія 154"/>
                        <wps:cNvCnPr/>
                        <wps:spPr>
                          <a:xfrm flipV="1">
                            <a:off x="3175000" y="4318000"/>
                            <a:ext cx="1270000" cy="635000"/>
                          </a:xfrm>
                          <a:prstGeom prst="line">
                            <a:avLst/>
                          </a:prstGeom>
                          <a:ln w="1270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87" name="Пряма сполучна лінія 155"/>
                        <wps:cNvCnPr/>
                        <wps:spPr>
                          <a:xfrm flipV="1">
                            <a:off x="5715000" y="6985000"/>
                            <a:ext cx="0" cy="381000"/>
                          </a:xfrm>
                          <a:prstGeom prst="line">
                            <a:avLst/>
                          </a:prstGeom>
                          <a:ln w="1270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88" name="Пряма сполучна лінія 156"/>
                        <wps:cNvCnPr/>
                        <wps:spPr>
                          <a:xfrm flipV="1">
                            <a:off x="5715000" y="3683000"/>
                            <a:ext cx="0" cy="381000"/>
                          </a:xfrm>
                          <a:prstGeom prst="line">
                            <a:avLst/>
                          </a:prstGeom>
                          <a:ln w="1270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89" name="Пряма сполучна лінія 157"/>
                        <wps:cNvCnPr/>
                        <wps:spPr>
                          <a:xfrm flipV="1">
                            <a:off x="5715000" y="2032000"/>
                            <a:ext cx="0" cy="381000"/>
                          </a:xfrm>
                          <a:prstGeom prst="line">
                            <a:avLst/>
                          </a:prstGeom>
                          <a:ln w="1270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11ABF26" id="Полотно 138" o:spid="_x0000_s1114" editas="canvas" style="width:467.75pt;height:623.65pt;mso-position-horizontal-relative:char;mso-position-vertical-relative:line" coordsize="59404,7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">
                <v:shape id="_x0000_s1115" type="#_x0000_t75" style="position:absolute;width:59404;height:79203;visibility:visible;mso-wrap-style:square" filled="t">
                  <v:fill o:detectmouseclick="t"/>
                  <v:path o:connecttype="none"/>
                </v:shape>
                <v:rect id="Прямокутник 139" o:spid="_x0000_s1116" style="position:absolute;left:1270;top:22053;width:35560;height:57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" fillcolor="#156082 [3204]" strokecolor="#0a2f40 [1604]" strokeweight="1.5pt">
                  <v:fill opacity="0"/>
                  <v:stroke dashstyle="dash"/>
                </v:rect>
                <v:rect id="Прямокутник 140" o:spid="_x0000_s1117" style="position:absolute;left:6350;top:73660;width:2540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" fillcolor="#ff5050" stroked="f" strokecolor="#0a2f40 [1604]" strokeweight="1pt">
                  <v:textbox>
                    <w:txbxContent>
                      <w:p w14:paraId="6A4C8757" w14:textId="77777777" w:rsidR="00270603" w:rsidRPr="005F438C" w:rsidRDefault="00000000" w:rsidP="00133A25">
                        <w:pPr>
                          <w:pStyle w:val="a2"/>
                          <w:jc w:val="center"/>
                          <w:rPr>
                            <w:color w:val="000000"/>
                            <w:sz w:val="16"/>
                          </w:rPr>
                        </w:pPr>
                        <w:proofErr w:type="spellStart"/>
                        <w:r w:rsidRPr="005F438C">
                          <w:rPr>
                            <w:color w:val="000000"/>
                            <w:sz w:val="16"/>
                          </w:rPr>
                          <w:t>Multi-Head</w:t>
                        </w:r>
                        <w:proofErr w:type="spellEnd"/>
                        <w:r w:rsidRPr="005F438C">
                          <w:rPr>
                            <w:color w:val="000000"/>
                            <w:sz w:val="16"/>
                          </w:rPr>
                          <w:t xml:space="preserve"> </w:t>
                        </w:r>
                        <w:proofErr w:type="spellStart"/>
                        <w:r w:rsidRPr="005F438C">
                          <w:rPr>
                            <w:color w:val="000000"/>
                            <w:sz w:val="16"/>
                          </w:rPr>
                          <w:t>Attention</w:t>
                        </w:r>
                        <w:proofErr w:type="spellEnd"/>
                      </w:p>
                    </w:txbxContent>
                  </v:textbox>
                </v:rect>
                <v:rect id="Прямокутник 141" o:spid="_x0000_s1118" style="position:absolute;left:6350;top:66040;width:254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" fillcolor="#c6efce" stroked="f" strokecolor="#0a2f40 [1604]" strokeweight="1pt">
                  <v:textbox>
                    <w:txbxContent>
                      <w:p w14:paraId="7FB81ADE" w14:textId="77777777" w:rsidR="00270603" w:rsidRPr="005F438C" w:rsidRDefault="00000000" w:rsidP="00133A25">
                        <w:pPr>
                          <w:pStyle w:val="a2"/>
                          <w:jc w:val="center"/>
                          <w:rPr>
                            <w:color w:val="000000"/>
                            <w:sz w:val="16"/>
                          </w:rPr>
                        </w:pPr>
                        <w:proofErr w:type="spellStart"/>
                        <w:r w:rsidRPr="005F438C">
                          <w:rPr>
                            <w:color w:val="000000"/>
                            <w:sz w:val="16"/>
                          </w:rPr>
                          <w:t>Add</w:t>
                        </w:r>
                        <w:proofErr w:type="spellEnd"/>
                        <w:r w:rsidRPr="005F438C">
                          <w:rPr>
                            <w:color w:val="000000"/>
                            <w:sz w:val="16"/>
                          </w:rPr>
                          <w:t xml:space="preserve"> &amp; </w:t>
                        </w:r>
                        <w:proofErr w:type="spellStart"/>
                        <w:r w:rsidRPr="005F438C">
                          <w:rPr>
                            <w:color w:val="000000"/>
                            <w:sz w:val="16"/>
                          </w:rPr>
                          <w:t>Norm</w:t>
                        </w:r>
                        <w:proofErr w:type="spellEnd"/>
                      </w:p>
                    </w:txbxContent>
                  </v:textbox>
                </v:rect>
                <v:rect id="Прямокутник 142" o:spid="_x0000_s1119" style="position:absolute;left:6350;top:57150;width:2540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" fillcolor="#00b0f0" stroked="f" strokecolor="#0a2f40 [1604]" strokeweight="1pt">
                  <v:textbox>
                    <w:txbxContent>
                      <w:p w14:paraId="71C15BB7" w14:textId="77777777" w:rsidR="00270603" w:rsidRPr="005F438C" w:rsidRDefault="00000000" w:rsidP="00133A25">
                        <w:pPr>
                          <w:pStyle w:val="a2"/>
                          <w:jc w:val="center"/>
                          <w:rPr>
                            <w:color w:val="000000"/>
                            <w:sz w:val="16"/>
                          </w:rPr>
                        </w:pPr>
                        <w:proofErr w:type="spellStart"/>
                        <w:r w:rsidRPr="005F438C">
                          <w:rPr>
                            <w:color w:val="000000"/>
                            <w:sz w:val="16"/>
                          </w:rPr>
                          <w:t>Feed</w:t>
                        </w:r>
                        <w:proofErr w:type="spellEnd"/>
                        <w:r w:rsidRPr="005F438C">
                          <w:rPr>
                            <w:color w:val="000000"/>
                            <w:sz w:val="16"/>
                          </w:rPr>
                          <w:t xml:space="preserve"> </w:t>
                        </w:r>
                        <w:proofErr w:type="spellStart"/>
                        <w:r w:rsidRPr="005F438C">
                          <w:rPr>
                            <w:color w:val="000000"/>
                            <w:sz w:val="16"/>
                          </w:rPr>
                          <w:t>Forward</w:t>
                        </w:r>
                        <w:proofErr w:type="spellEnd"/>
                      </w:p>
                    </w:txbxContent>
                  </v:textbox>
                </v:rect>
                <v:rect id="Прямокутник 143" o:spid="_x0000_s1120" style="position:absolute;left:6350;top:49530;width:254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" fillcolor="#c6efce" stroked="f" strokecolor="#0a2f40 [1604]" strokeweight="1pt">
                  <v:textbox>
                    <w:txbxContent>
                      <w:p w14:paraId="6DCCA688" w14:textId="77777777" w:rsidR="00270603" w:rsidRPr="005F438C" w:rsidRDefault="00000000" w:rsidP="00133A25">
                        <w:pPr>
                          <w:pStyle w:val="a2"/>
                          <w:jc w:val="center"/>
                          <w:rPr>
                            <w:color w:val="000000"/>
                            <w:sz w:val="16"/>
                          </w:rPr>
                        </w:pPr>
                        <w:proofErr w:type="spellStart"/>
                        <w:r w:rsidRPr="005F438C">
                          <w:rPr>
                            <w:color w:val="000000"/>
                            <w:sz w:val="16"/>
                          </w:rPr>
                          <w:t>Add</w:t>
                        </w:r>
                        <w:proofErr w:type="spellEnd"/>
                        <w:r w:rsidRPr="005F438C">
                          <w:rPr>
                            <w:color w:val="000000"/>
                            <w:sz w:val="16"/>
                          </w:rPr>
                          <w:t xml:space="preserve"> &amp; </w:t>
                        </w:r>
                        <w:proofErr w:type="spellStart"/>
                        <w:r w:rsidRPr="005F438C">
                          <w:rPr>
                            <w:color w:val="000000"/>
                            <w:sz w:val="16"/>
                          </w:rPr>
                          <w:t>Norm</w:t>
                        </w:r>
                        <w:proofErr w:type="spellEnd"/>
                      </w:p>
                    </w:txbxContent>
                  </v:textbox>
                </v:rect>
                <v:rect id="Прямокутник 144" o:spid="_x0000_s1121" style="position:absolute;left:23844;width:35560;height:79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" fillcolor="#156082 [3204]" strokecolor="#0a2f40 [1604]" strokeweight="1.5pt">
                  <v:fill opacity="0"/>
                  <v:stroke dashstyle="dash"/>
                </v:rect>
                <v:rect id="Прямокутник 145" o:spid="_x0000_s1122" style="position:absolute;left:34004;top:73660;width:2540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" fillcolor="#ff5050" stroked="f" strokecolor="#0a2f40 [1604]" strokeweight="1pt">
                  <v:textbox>
                    <w:txbxContent>
                      <w:p w14:paraId="0C439AE9" w14:textId="77777777" w:rsidR="00270603" w:rsidRPr="005F438C" w:rsidRDefault="00000000" w:rsidP="00133A25">
                        <w:pPr>
                          <w:pStyle w:val="a2"/>
                          <w:jc w:val="center"/>
                          <w:rPr>
                            <w:color w:val="000000"/>
                            <w:sz w:val="16"/>
                          </w:rPr>
                        </w:pPr>
                        <w:proofErr w:type="spellStart"/>
                        <w:r w:rsidRPr="005F438C">
                          <w:rPr>
                            <w:color w:val="000000"/>
                            <w:sz w:val="16"/>
                          </w:rPr>
                          <w:t>Multi-Head</w:t>
                        </w:r>
                        <w:proofErr w:type="spellEnd"/>
                        <w:r w:rsidRPr="005F438C">
                          <w:rPr>
                            <w:color w:val="000000"/>
                            <w:sz w:val="16"/>
                          </w:rPr>
                          <w:t xml:space="preserve"> </w:t>
                        </w:r>
                        <w:proofErr w:type="spellStart"/>
                        <w:r w:rsidRPr="005F438C">
                          <w:rPr>
                            <w:color w:val="000000"/>
                            <w:sz w:val="16"/>
                          </w:rPr>
                          <w:t>Self-Attention</w:t>
                        </w:r>
                        <w:proofErr w:type="spellEnd"/>
                      </w:p>
                    </w:txbxContent>
                  </v:textbox>
                </v:rect>
                <v:rect id="Прямокутник 146" o:spid="_x0000_s1123" style="position:absolute;left:34004;top:66040;width:254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" fillcolor="#c6efce" stroked="f" strokecolor="#0a2f40 [1604]" strokeweight="1pt">
                  <v:textbox>
                    <w:txbxContent>
                      <w:p w14:paraId="7AF6F9AF" w14:textId="77777777" w:rsidR="00270603" w:rsidRPr="005F438C" w:rsidRDefault="00000000" w:rsidP="00133A25">
                        <w:pPr>
                          <w:pStyle w:val="a2"/>
                          <w:jc w:val="center"/>
                          <w:rPr>
                            <w:color w:val="000000"/>
                            <w:sz w:val="16"/>
                          </w:rPr>
                        </w:pPr>
                        <w:proofErr w:type="spellStart"/>
                        <w:r w:rsidRPr="005F438C">
                          <w:rPr>
                            <w:color w:val="000000"/>
                            <w:sz w:val="16"/>
                          </w:rPr>
                          <w:t>Add</w:t>
                        </w:r>
                        <w:proofErr w:type="spellEnd"/>
                        <w:r w:rsidRPr="005F438C">
                          <w:rPr>
                            <w:color w:val="000000"/>
                            <w:sz w:val="16"/>
                          </w:rPr>
                          <w:t xml:space="preserve"> &amp; </w:t>
                        </w:r>
                        <w:proofErr w:type="spellStart"/>
                        <w:r w:rsidRPr="005F438C">
                          <w:rPr>
                            <w:color w:val="000000"/>
                            <w:sz w:val="16"/>
                          </w:rPr>
                          <w:t>Norm</w:t>
                        </w:r>
                        <w:proofErr w:type="spellEnd"/>
                      </w:p>
                    </w:txbxContent>
                  </v:textbox>
                </v:rect>
                <v:rect id="Прямокутник 147" o:spid="_x0000_s1124" style="position:absolute;left:34004;top:40640;width:2540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" fillcolor="#ff5050" stroked="f" strokecolor="#0a2f40 [1604]" strokeweight="1pt">
                  <v:textbox>
                    <w:txbxContent>
                      <w:p w14:paraId="711DD6CD" w14:textId="77777777" w:rsidR="00270603" w:rsidRPr="005F438C" w:rsidRDefault="00000000" w:rsidP="00133A25">
                        <w:pPr>
                          <w:pStyle w:val="a2"/>
                          <w:jc w:val="center"/>
                          <w:rPr>
                            <w:color w:val="000000"/>
                            <w:sz w:val="16"/>
                          </w:rPr>
                        </w:pPr>
                        <w:proofErr w:type="spellStart"/>
                        <w:r w:rsidRPr="005F438C">
                          <w:rPr>
                            <w:color w:val="000000"/>
                            <w:sz w:val="16"/>
                          </w:rPr>
                          <w:t>Multi-Head</w:t>
                        </w:r>
                        <w:proofErr w:type="spellEnd"/>
                        <w:r w:rsidRPr="005F438C">
                          <w:rPr>
                            <w:color w:val="000000"/>
                            <w:sz w:val="16"/>
                          </w:rPr>
                          <w:t xml:space="preserve"> </w:t>
                        </w:r>
                        <w:proofErr w:type="spellStart"/>
                        <w:r w:rsidRPr="005F438C">
                          <w:rPr>
                            <w:color w:val="000000"/>
                            <w:sz w:val="16"/>
                          </w:rPr>
                          <w:t>Attention</w:t>
                        </w:r>
                        <w:proofErr w:type="spellEnd"/>
                      </w:p>
                    </w:txbxContent>
                  </v:textbox>
                </v:rect>
                <v:rect id="Прямокутник 148" o:spid="_x0000_s1125" style="position:absolute;left:34004;top:33020;width:254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" fillcolor="#c6efce" stroked="f" strokecolor="#0a2f40 [1604]" strokeweight="1pt">
                  <v:textbox>
                    <w:txbxContent>
                      <w:p w14:paraId="78732036" w14:textId="77777777" w:rsidR="00270603" w:rsidRPr="005F438C" w:rsidRDefault="00000000" w:rsidP="00133A25">
                        <w:pPr>
                          <w:pStyle w:val="a2"/>
                          <w:jc w:val="center"/>
                          <w:rPr>
                            <w:color w:val="000000"/>
                            <w:sz w:val="16"/>
                          </w:rPr>
                        </w:pPr>
                        <w:proofErr w:type="spellStart"/>
                        <w:r w:rsidRPr="005F438C">
                          <w:rPr>
                            <w:color w:val="000000"/>
                            <w:sz w:val="16"/>
                          </w:rPr>
                          <w:t>Add</w:t>
                        </w:r>
                        <w:proofErr w:type="spellEnd"/>
                        <w:r w:rsidRPr="005F438C">
                          <w:rPr>
                            <w:color w:val="000000"/>
                            <w:sz w:val="16"/>
                          </w:rPr>
                          <w:t xml:space="preserve"> &amp; </w:t>
                        </w:r>
                        <w:proofErr w:type="spellStart"/>
                        <w:r w:rsidRPr="005F438C">
                          <w:rPr>
                            <w:color w:val="000000"/>
                            <w:sz w:val="16"/>
                          </w:rPr>
                          <w:t>Norm</w:t>
                        </w:r>
                        <w:proofErr w:type="spellEnd"/>
                      </w:p>
                    </w:txbxContent>
                  </v:textbox>
                </v:rect>
                <v:rect id="Прямокутник 149" o:spid="_x0000_s1126" style="position:absolute;left:34004;top:24130;width:2540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" fillcolor="#00b0f0" stroked="f" strokecolor="#0a2f40 [1604]" strokeweight="1pt">
                  <v:textbox>
                    <w:txbxContent>
                      <w:p w14:paraId="05495959" w14:textId="77777777" w:rsidR="00270603" w:rsidRPr="005F438C" w:rsidRDefault="00000000" w:rsidP="00133A25">
                        <w:pPr>
                          <w:pStyle w:val="a2"/>
                          <w:jc w:val="center"/>
                          <w:rPr>
                            <w:color w:val="000000"/>
                            <w:sz w:val="16"/>
                          </w:rPr>
                        </w:pPr>
                        <w:proofErr w:type="spellStart"/>
                        <w:r w:rsidRPr="005F438C">
                          <w:rPr>
                            <w:color w:val="000000"/>
                            <w:sz w:val="16"/>
                          </w:rPr>
                          <w:t>Feed</w:t>
                        </w:r>
                        <w:proofErr w:type="spellEnd"/>
                        <w:r w:rsidRPr="005F438C">
                          <w:rPr>
                            <w:color w:val="000000"/>
                            <w:sz w:val="16"/>
                          </w:rPr>
                          <w:t xml:space="preserve"> </w:t>
                        </w:r>
                        <w:proofErr w:type="spellStart"/>
                        <w:r w:rsidRPr="005F438C">
                          <w:rPr>
                            <w:color w:val="000000"/>
                            <w:sz w:val="16"/>
                          </w:rPr>
                          <w:t>Forward</w:t>
                        </w:r>
                        <w:proofErr w:type="spellEnd"/>
                      </w:p>
                    </w:txbxContent>
                  </v:textbox>
                </v:rect>
                <v:rect id="Прямокутник 150" o:spid="_x0000_s1127" style="position:absolute;left:34004;top:16510;width:254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" fillcolor="#c6efce" stroked="f" strokecolor="#0a2f40 [1604]" strokeweight="1pt">
                  <v:textbox>
                    <w:txbxContent>
                      <w:p w14:paraId="02D618CF" w14:textId="77777777" w:rsidR="00270603" w:rsidRPr="005F438C" w:rsidRDefault="00000000" w:rsidP="00133A25">
                        <w:pPr>
                          <w:pStyle w:val="a2"/>
                          <w:jc w:val="center"/>
                          <w:rPr>
                            <w:color w:val="000000"/>
                            <w:sz w:val="16"/>
                          </w:rPr>
                        </w:pPr>
                        <w:proofErr w:type="spellStart"/>
                        <w:r w:rsidRPr="005F438C">
                          <w:rPr>
                            <w:color w:val="000000"/>
                            <w:sz w:val="16"/>
                          </w:rPr>
                          <w:t>Add</w:t>
                        </w:r>
                        <w:proofErr w:type="spellEnd"/>
                        <w:r w:rsidRPr="005F438C">
                          <w:rPr>
                            <w:color w:val="000000"/>
                            <w:sz w:val="16"/>
                          </w:rPr>
                          <w:t xml:space="preserve"> &amp; </w:t>
                        </w:r>
                        <w:proofErr w:type="spellStart"/>
                        <w:r w:rsidRPr="005F438C">
                          <w:rPr>
                            <w:color w:val="000000"/>
                            <w:sz w:val="16"/>
                          </w:rPr>
                          <w:t>Norm</w:t>
                        </w:r>
                        <w:proofErr w:type="spellEnd"/>
                      </w:p>
                    </w:txbxContent>
                  </v:textbox>
                </v:rect>
                <v:line id="Пряма сполучна лінія 151" o:spid="_x0000_s1128" style="position:absolute;flip:y;visibility:visible;mso-wrap-style:square" from="19050,69850" to="19050,73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" strokecolor="#646464" strokeweight="1pt">
                  <v:stroke endarrow="block" joinstyle="miter"/>
                </v:line>
                <v:line id="Пряма сполучна лінія 152" o:spid="_x0000_s1129" style="position:absolute;flip:y;visibility:visible;mso-wrap-style:square" from="19050,62230" to="19050,66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" strokecolor="#646464" strokeweight="1pt">
                  <v:stroke endarrow="block" joinstyle="miter"/>
                </v:line>
                <v:line id="Пряма сполучна лінія 153" o:spid="_x0000_s1130" style="position:absolute;flip:y;visibility:visible;mso-wrap-style:square" from="19050,53340" to="19050,5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" strokecolor="#646464" strokeweight="1pt">
                  <v:stroke endarrow="block" joinstyle="miter"/>
                </v:line>
                <v:line id="Пряма сполучна лінія 154" o:spid="_x0000_s1131" style="position:absolute;flip:y;visibility:visible;mso-wrap-style:square" from="31750,43180" to="44450,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" strokecolor="#646464" strokeweight="1pt">
                  <v:stroke endarrow="block" joinstyle="miter"/>
                </v:line>
                <v:line id="Пряма сполучна лінія 155" o:spid="_x0000_s1132" style="position:absolute;flip:y;visibility:visible;mso-wrap-style:square" from="57150,69850" to="57150,73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" strokecolor="#646464" strokeweight="1pt">
                  <v:stroke endarrow="block" joinstyle="miter"/>
                </v:line>
                <v:line id="Пряма сполучна лінія 156" o:spid="_x0000_s1133" style="position:absolute;flip:y;visibility:visible;mso-wrap-style:square" from="57150,36830" to="57150,40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" strokecolor="#646464" strokeweight="1pt">
                  <v:stroke endarrow="block" joinstyle="miter"/>
                </v:line>
                <v:line id="Пряма сполучна лінія 157" o:spid="_x0000_s1134" style="position:absolute;flip:y;visibility:visible;mso-wrap-style:square" from="57150,20320" to="57150,24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" strokecolor="#646464" strokeweight="1pt">
                  <v:stroke endarrow="block" joinstyle="miter"/>
                </v:line>
                <w10:anchorlock/>
              </v:group>
            </w:pict>
          </mc:Fallback>
        </mc:AlternateContent>
      </w:r>
    </w:p>
    <w:p w14:paraId="041369D2" w14:textId="77777777" w:rsidR="00270603" w:rsidRPr="005F438C" w:rsidRDefault="00527E5B" w:rsidP="00527E5B">
      <w:pPr>
        <w:pStyle w:val="aff2"/>
      </w:pPr>
      <w:r>
        <w:t xml:space="preserve">Рис. 3.3б – Схема декодера </w:t>
      </w:r>
      <w:proofErr w:type="spellStart"/>
      <w:r>
        <w:t>трансформерної</w:t>
      </w:r>
      <w:proofErr w:type="spellEnd"/>
      <w:r>
        <w:t xml:space="preserve"> моделі DETR</w:t>
      </w:r>
    </w:p>
    <w:p w14:paraId="77CF56FB" w14:textId="77777777" w:rsidR="00D96657" w:rsidRPr="005F438C" w:rsidRDefault="00D96657" w:rsidP="00D96657">
      <w:pPr>
        <w:pStyle w:val="10714"/>
      </w:pPr>
      <w:r w:rsidRPr="005F438C">
        <w:t xml:space="preserve">Щоб дозволити моделі фокусуватися на вмісті з різних підпросторів представлення і з різних позицій, виходи різних голів уваги лінійно </w:t>
      </w:r>
      <w:proofErr w:type="spellStart"/>
      <w:r w:rsidRPr="005F438C">
        <w:t>агрегуються</w:t>
      </w:r>
      <w:proofErr w:type="spellEnd"/>
      <w:r w:rsidRPr="005F438C">
        <w:t xml:space="preserve"> з </w:t>
      </w:r>
      <w:proofErr w:type="spellStart"/>
      <w:r w:rsidRPr="005F438C">
        <w:lastRenderedPageBreak/>
        <w:t>перенавчальними</w:t>
      </w:r>
      <w:proofErr w:type="spellEnd"/>
      <w:r w:rsidRPr="005F438C">
        <w:t xml:space="preserve"> важелями. Цей механізм забезпечує </w:t>
      </w:r>
      <w:proofErr w:type="spellStart"/>
      <w:r w:rsidRPr="005F438C">
        <w:t>трансформерам</w:t>
      </w:r>
      <w:proofErr w:type="spellEnd"/>
      <w:r w:rsidRPr="005F438C">
        <w:t xml:space="preserve"> здатність визначати складні залежності між елементами вхідних даних, що робить їх ефективними для широкого спектру задач обробки природної мови та інших областей.</w:t>
      </w:r>
    </w:p>
    <w:p w14:paraId="6848D624" w14:textId="77777777" w:rsidR="00D96657" w:rsidRPr="005F438C" w:rsidRDefault="00D96657" w:rsidP="00D96657">
      <w:pPr>
        <w:pStyle w:val="10714"/>
      </w:pPr>
      <w:r w:rsidRPr="005F438C">
        <w:t>Функція багатоголової уваги обчислюється за формулою[</w:t>
      </w:r>
      <w:r w:rsidR="00807042" w:rsidRPr="005F438C">
        <w:fldChar w:fldCharType="begin"/>
      </w:r>
      <w:r w:rsidR="00807042" w:rsidRPr="005F438C">
        <w:instrText xml:space="preserve"> REF _Ref221573302 \r \h </w:instrText>
      </w:r>
      <w:r w:rsidR="00807042" w:rsidRPr="005F438C">
        <w:fldChar w:fldCharType="separate"/>
      </w:r>
      <w:r w:rsidR="00527E5B" w:rsidRPr="005F438C">
        <w:t>49</w:t>
      </w:r>
      <w:r w:rsidR="00807042" w:rsidRPr="005F438C">
        <w:fldChar w:fldCharType="end"/>
      </w:r>
      <w:r w:rsidRPr="005F438C">
        <w:t>]</w:t>
      </w:r>
    </w:p>
    <w:p w14:paraId="4D4BFFC4" w14:textId="77777777" w:rsidR="00D96657" w:rsidRPr="005F438C" w:rsidRDefault="00D96657" w:rsidP="004A0832">
      <w:pPr>
        <w:pStyle w:val="Formula"/>
      </w:pPr>
      <w:bookmarkStart w:id="29" w:name="_Hlk169475994"/>
      <w:r w:rsidRPr="005F438C">
        <w:tab/>
      </w:r>
      <w:proofErr w:type="spellStart"/>
      <m:oMath>
        <m:r>
          <m:rPr>
            <m:nor/>
          </m:rPr>
          <m:t>MultiHeadAttn</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d>
              <m:dPr>
                <m:begChr m:val="["/>
                <m:endChr m:val="]"/>
                <m:ctrlPr>
                  <w:rPr>
                    <w:rFonts w:ascii="Cambria Math" w:hAnsi="Cambria Math"/>
                  </w:rPr>
                </m:ctrlPr>
              </m:dPr>
              <m:e>
                <m:nary>
                  <m:naryPr>
                    <m:chr m:val="∑"/>
                    <m:supHide m:val="1"/>
                    <m:ctrlPr>
                      <w:rPr>
                        <w:rFonts w:ascii="Cambria Math" w:hAnsi="Cambria Math"/>
                      </w:rPr>
                    </m:ctrlPr>
                  </m:naryPr>
                  <m:sub>
                    <m:r>
                      <w:rPr>
                        <w:rFonts w:ascii="Cambria Math" w:hAnsi="Cambria Math"/>
                      </w:rPr>
                      <m:t>k</m:t>
                    </m:r>
                    <m:r>
                      <w:rPr>
                        <w:rFonts w:ascii="Cambria Math" w:hAnsi="Cambria Math" w:cs="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ub>
                  <m:sup/>
                  <m:e>
                    <m:sSub>
                      <m:sSubPr>
                        <m:ctrlPr>
                          <w:rPr>
                            <w:rFonts w:ascii="Cambria Math" w:hAnsi="Cambria Math"/>
                          </w:rPr>
                        </m:ctrlPr>
                      </m:sSubPr>
                      <m:e>
                        <m:r>
                          <w:rPr>
                            <w:rFonts w:ascii="Cambria Math" w:hAnsi="Cambria Math"/>
                          </w:rPr>
                          <m:t>A</m:t>
                        </m:r>
                      </m:e>
                      <m:sub>
                        <m:r>
                          <w:rPr>
                            <w:rFonts w:ascii="Cambria Math" w:hAnsi="Cambria Math"/>
                          </w:rPr>
                          <m:t>mqk</m:t>
                        </m:r>
                      </m:sub>
                    </m:sSub>
                  </m:e>
                </m:nary>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m</m:t>
                    </m:r>
                  </m:sub>
                  <m:sup>
                    <m: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k</m:t>
                    </m:r>
                  </m:sub>
                </m:sSub>
              </m:e>
            </m:d>
          </m:e>
        </m:nary>
        <m:r>
          <w:rPr>
            <w:rFonts w:ascii="Cambria Math" w:hAnsi="Cambria Math"/>
          </w:rPr>
          <m:t>,</m:t>
        </m:r>
      </m:oMath>
      <w:r w:rsidRPr="005F438C">
        <w:tab/>
        <w:t>(3.5)</w:t>
      </w:r>
    </w:p>
    <w:bookmarkEnd w:id="29"/>
    <w:p w14:paraId="779FD020" w14:textId="77777777" w:rsidR="00D96657" w:rsidRPr="005F438C" w:rsidRDefault="00D96657" w:rsidP="00BD6DC5">
      <w:pPr>
        <w:pStyle w:val="10701014"/>
      </w:pPr>
      <w:r w:rsidRPr="005F438C">
        <w:t xml:space="preserve">де </w:t>
      </w:r>
      <w:proofErr w:type="spellStart"/>
      <w:r w:rsidRPr="005F438C">
        <w:t>q_i</w:t>
      </w:r>
      <w:proofErr w:type="spellEnd"/>
      <w:r w:rsidRPr="005F438C">
        <w:t xml:space="preserve"> – індекс елемента запиту;</w:t>
      </w:r>
      <w:r w:rsidRPr="005F438C">
        <w:tab/>
      </w:r>
      <m:oMath>
        <m:r>
          <w:rPr>
            <w:rFonts w:ascii="Cambria Math"/>
          </w:rPr>
          <m:t>q</m:t>
        </m:r>
        <m:r>
          <w:rPr>
            <w:rFonts w:ascii="Cambria Math" w:hAnsi="Cambria Math" w:cs="Cambria Math"/>
          </w:rPr>
          <m:t>∈</m:t>
        </m:r>
        <m:r>
          <w:rPr>
            <w:rFonts w:ascii="Cambria Math" w:hAnsi="Cambria Math"/>
          </w:rPr>
          <m:t>Ω</m:t>
        </m:r>
        <m:r>
          <w:rPr>
            <w:rFonts w:ascii="Cambria Math"/>
          </w:rPr>
          <m:t>q</m:t>
        </m:r>
      </m:oMath>
    </w:p>
    <w:p w14:paraId="4900583B" w14:textId="77777777" w:rsidR="00D96657" w:rsidRPr="005F438C" w:rsidRDefault="00000000" w:rsidP="00D96657">
      <w:pPr>
        <w:pStyle w:val="10714"/>
      </w:pPr>
      <m:oMath>
        <m:sSub>
          <m:sSubPr>
            <m:ctrlPr>
              <w:rPr>
                <w:rFonts w:ascii="Cambria Math" w:hAnsi="Cambria Math"/>
                <w:i/>
              </w:rPr>
            </m:ctrlPr>
          </m:sSubPr>
          <m:e>
            <m:r>
              <w:rPr>
                <w:rFonts w:ascii="Cambria Math"/>
              </w:rPr>
              <m:t>z</m:t>
            </m:r>
          </m:e>
          <m:sub>
            <m:r>
              <w:rPr>
                <w:rFonts w:ascii="Cambria Math"/>
              </w:rPr>
              <m:t>q</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sup>
        </m:sSup>
      </m:oMath>
      <w:r w:rsidR="00D96657" w:rsidRPr="005F438C">
        <w:t>x_i^q – ознака представлення запиту;</w:t>
      </w:r>
    </w:p>
    <w:p w14:paraId="2D45ABF9" w14:textId="77777777" w:rsidR="00D96657" w:rsidRPr="005F438C" w:rsidRDefault="00D96657" w:rsidP="00D96657">
      <w:pPr>
        <w:pStyle w:val="10714"/>
      </w:pPr>
      <m:oMath>
        <m:r>
          <w:rPr>
            <w:rFonts w:ascii="Cambria Math"/>
          </w:rPr>
          <m:t>m</m:t>
        </m:r>
      </m:oMath>
      <w:r w:rsidRPr="005F438C">
        <w:t>h – індекс голови уваги;</w:t>
      </w:r>
    </w:p>
    <w:p w14:paraId="64E32F72" w14:textId="77777777" w:rsidR="00D96657" w:rsidRPr="005F438C" w:rsidRDefault="00D96657" w:rsidP="00D96657">
      <w:pPr>
        <w:pStyle w:val="10714"/>
      </w:pPr>
      <m:oMath>
        <m:r>
          <w:rPr>
            <w:rFonts w:ascii="Cambria Math"/>
          </w:rPr>
          <m:t>M</m:t>
        </m:r>
      </m:oMath>
      <w:r w:rsidRPr="005F438C">
        <w:t>H – кількість голів уваги;</w:t>
      </w:r>
    </w:p>
    <w:p w14:paraId="7AA006E5" w14:textId="77777777" w:rsidR="00D96657" w:rsidRPr="005F438C" w:rsidRDefault="00000000" w:rsidP="00D96657">
      <w:pPr>
        <w:pStyle w:val="10714"/>
      </w:pPr>
      <m:oMath>
        <m:sSub>
          <m:sSubPr>
            <m:ctrlPr>
              <w:rPr>
                <w:rFonts w:ascii="Cambria Math" w:hAnsi="Cambria Math"/>
                <w:i/>
              </w:rPr>
            </m:ctrlPr>
          </m:sSubPr>
          <m:e>
            <m:r>
              <w:rPr>
                <w:rFonts w:ascii="Cambria Math"/>
              </w:rPr>
              <m:t>W</m:t>
            </m:r>
          </m:e>
          <m:sub>
            <m:r>
              <w:rPr>
                <w:rFonts w:ascii="Cambria Math"/>
              </w:rPr>
              <m:t>m</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r>
              <w:rPr>
                <w:rFonts w:ascii="Cambria Math"/>
              </w:rPr>
              <m:t>×</m:t>
            </m:r>
            <m:sSub>
              <m:sSubPr>
                <m:ctrlPr>
                  <w:rPr>
                    <w:rFonts w:ascii="Cambria Math" w:hAnsi="Cambria Math"/>
                    <w:i/>
                  </w:rPr>
                </m:ctrlPr>
              </m:sSubPr>
              <m:e>
                <m:r>
                  <w:rPr>
                    <w:rFonts w:ascii="Cambria Math"/>
                  </w:rPr>
                  <m:t>C</m:t>
                </m:r>
              </m:e>
              <m:sub>
                <m:r>
                  <w:rPr>
                    <w:rFonts w:ascii="Cambria Math"/>
                  </w:rPr>
                  <m:t>v</m:t>
                </m:r>
              </m:sub>
            </m:sSub>
          </m:sup>
        </m:sSup>
      </m:oMath>
      <w:r w:rsidR="00D96657" w:rsidRPr="005F438C">
        <w:t>W^O – вихідна проєкційна матриця.</w:t>
      </w:r>
    </w:p>
    <w:p w14:paraId="68358144" w14:textId="77777777" w:rsidR="00D96657" w:rsidRPr="005F438C" w:rsidRDefault="00D96657" w:rsidP="00D96657">
      <w:pPr>
        <w:pStyle w:val="10714"/>
      </w:pPr>
      <m:oMath>
        <m:r>
          <w:rPr>
            <w:rFonts w:ascii="Cambria Math"/>
          </w:rPr>
          <m:t>k</m:t>
        </m:r>
        <m:r>
          <w:rPr>
            <w:rFonts w:ascii="Cambria Math" w:hAnsi="Cambria Math" w:cs="Cambria Math"/>
          </w:rPr>
          <m:t>∈</m:t>
        </m:r>
        <m:r>
          <w:rPr>
            <w:rFonts w:ascii="Cambria Math" w:hAnsi="Cambria Math"/>
          </w:rPr>
          <m:t>Ω</m:t>
        </m:r>
        <m:r>
          <w:rPr>
            <w:rFonts w:ascii="Cambria Math"/>
          </w:rPr>
          <m:t>k</m:t>
        </m:r>
      </m:oMath>
      <w:r w:rsidRPr="005F438C">
        <w:t>k_j – індекс елемента ключа;</w:t>
      </w:r>
    </w:p>
    <w:p w14:paraId="67ACF421" w14:textId="77777777" w:rsidR="00D96657" w:rsidRPr="005F438C" w:rsidRDefault="00000000" w:rsidP="00D96657">
      <w:pPr>
        <w:pStyle w:val="10714"/>
      </w:pPr>
      <m:oMath>
        <m:sSub>
          <m:sSubPr>
            <m:ctrlPr>
              <w:rPr>
                <w:rFonts w:ascii="Cambria Math" w:hAnsi="Cambria Math"/>
                <w:i/>
              </w:rPr>
            </m:ctrlPr>
          </m:sSubPr>
          <m:e>
            <m:r>
              <w:rPr>
                <w:rFonts w:ascii="Cambria Math"/>
              </w:rPr>
              <m:t>A</m:t>
            </m:r>
          </m:e>
          <m:sub>
            <m:r>
              <w:rPr>
                <w:rFonts w:ascii="Cambria Math"/>
              </w:rPr>
              <m:t>mqk</m:t>
            </m:r>
          </m:sub>
        </m:sSub>
      </m:oMath>
      <w:r w:rsidR="00D96657" w:rsidRPr="005F438C">
        <w:t>a_ij^h – ваги уваги;</w:t>
      </w:r>
    </w:p>
    <w:p w14:paraId="711E7B70" w14:textId="77777777" w:rsidR="00D96657" w:rsidRPr="005F438C" w:rsidRDefault="00000000" w:rsidP="00D96657">
      <w:pPr>
        <w:pStyle w:val="10714"/>
      </w:pPr>
      <m:oMath>
        <m:sSubSup>
          <m:sSubSupPr>
            <m:ctrlPr>
              <w:rPr>
                <w:rFonts w:ascii="Cambria Math" w:hAnsi="Cambria Math"/>
                <w:i/>
              </w:rPr>
            </m:ctrlPr>
          </m:sSubSupPr>
          <m:e>
            <m:r>
              <w:rPr>
                <w:rFonts w:ascii="Cambria Math"/>
              </w:rPr>
              <m:t>W</m:t>
            </m:r>
          </m:e>
          <m:sub>
            <m:r>
              <w:rPr>
                <w:rFonts w:ascii="Cambria Math"/>
              </w:rPr>
              <m:t>m</m:t>
            </m:r>
          </m:sub>
          <m:sup>
            <m:r>
              <w:rPr>
                <w:rFonts w:ascii="Cambria Math"/>
              </w:rPr>
              <m:t>’</m:t>
            </m:r>
          </m:sup>
        </m:sSubSup>
        <m:r>
          <w:rPr>
            <w:rFonts w:ascii="Cambria Math" w:hAnsi="Cambria Math" w:cs="Cambria Math"/>
          </w:rPr>
          <m:t>∈</m:t>
        </m:r>
        <m:sSup>
          <m:sSupPr>
            <m:ctrlPr>
              <w:rPr>
                <w:rFonts w:ascii="Cambria Math" w:hAnsi="Cambria Math"/>
                <w:i/>
              </w:rPr>
            </m:ctrlPr>
          </m:sSupPr>
          <m:e>
            <m:r>
              <m:rPr>
                <m:scr m:val="double-struck"/>
              </m:rPr>
              <w:rPr>
                <w:rFonts w:ascii="Cambria Math"/>
              </w:rPr>
              <m:t>R</m:t>
            </m:r>
          </m:e>
          <m:sup>
            <m:sSub>
              <m:sSubPr>
                <m:ctrlPr>
                  <w:rPr>
                    <w:rFonts w:ascii="Cambria Math" w:hAnsi="Cambria Math"/>
                    <w:i/>
                  </w:rPr>
                </m:ctrlPr>
              </m:sSubPr>
              <m:e>
                <m:r>
                  <w:rPr>
                    <w:rFonts w:ascii="Cambria Math"/>
                  </w:rPr>
                  <m:t>C</m:t>
                </m:r>
              </m:e>
              <m:sub>
                <m:r>
                  <w:rPr>
                    <w:rFonts w:ascii="Cambria Math"/>
                  </w:rPr>
                  <m:t>v</m:t>
                </m:r>
              </m:sub>
            </m:sSub>
            <m:r>
              <w:rPr>
                <w:rFonts w:ascii="Cambria Math"/>
              </w:rPr>
              <m:t>×</m:t>
            </m:r>
            <m:r>
              <w:rPr>
                <w:rFonts w:ascii="Cambria Math"/>
              </w:rPr>
              <m:t>C</m:t>
            </m:r>
          </m:sup>
        </m:sSup>
      </m:oMath>
      <w:r w:rsidR="00D96657" w:rsidRPr="005F438C">
        <w:t>W_h – вхідна проєкційна матриця для h-ї голови;</w:t>
      </w:r>
    </w:p>
    <w:p w14:paraId="397275A5" w14:textId="77777777" w:rsidR="00D96657" w:rsidRPr="005F438C" w:rsidRDefault="00000000" w:rsidP="00D96657">
      <w:pPr>
        <w:pStyle w:val="10714"/>
      </w:pPr>
      <m:oMath>
        <m:sSub>
          <m:sSubPr>
            <m:ctrlPr>
              <w:rPr>
                <w:rFonts w:ascii="Cambria Math" w:hAnsi="Cambria Math"/>
                <w:i/>
              </w:rPr>
            </m:ctrlPr>
          </m:sSubPr>
          <m:e>
            <m:r>
              <w:rPr>
                <w:rFonts w:ascii="Cambria Math"/>
              </w:rPr>
              <m:t>x</m:t>
            </m:r>
          </m:e>
          <m:sub>
            <m:r>
              <w:rPr>
                <w:rFonts w:ascii="Cambria Math"/>
              </w:rPr>
              <m:t>k</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sup>
        </m:sSup>
      </m:oMath>
      <w:r w:rsidR="00D96657" w:rsidRPr="005F438C">
        <w:t>x_j^k – ознака представлення ключа;</w:t>
      </w:r>
    </w:p>
    <w:p w14:paraId="7717FB74" w14:textId="77777777" w:rsidR="00D96657" w:rsidRPr="005F438C" w:rsidRDefault="00D96657" w:rsidP="00D96657">
      <w:pPr>
        <w:pStyle w:val="10714"/>
      </w:pPr>
      <m:oMath>
        <m:r>
          <w:rPr>
            <w:rFonts w:ascii="Cambria Math"/>
          </w:rPr>
          <m:t>Ωq</m:t>
        </m:r>
      </m:oMath>
      <w:r w:rsidRPr="005F438C">
        <w:t>Q та K – множини елементів запиту та ключа відповідно.</w:t>
      </w:r>
      <m:oMath>
        <m:r>
          <w:rPr>
            <w:rFonts w:ascii="Cambria Math"/>
          </w:rPr>
          <m:t>Ωk</m:t>
        </m:r>
      </m:oMath>
    </w:p>
    <w:p w14:paraId="6E167A0A" w14:textId="77777777" w:rsidR="00D96657" w:rsidRPr="005F438C" w:rsidRDefault="00D96657" w:rsidP="00D96657">
      <w:pPr>
        <w:pStyle w:val="10714"/>
      </w:pPr>
      <w:r w:rsidRPr="005F438C">
        <w:t xml:space="preserve">Вхідна та вихідна </w:t>
      </w:r>
      <w:proofErr w:type="spellStart"/>
      <w:r w:rsidRPr="005F438C">
        <w:t>проєкції</w:t>
      </w:r>
      <w:proofErr w:type="spellEnd"/>
      <w:r w:rsidRPr="005F438C">
        <w:t xml:space="preserve"> матриці мають </w:t>
      </w:r>
      <w:proofErr w:type="spellStart"/>
      <w:r w:rsidRPr="005F438C">
        <w:t>перенавчальні</w:t>
      </w:r>
      <w:proofErr w:type="spellEnd"/>
      <w:r w:rsidRPr="005F438C">
        <w:t xml:space="preserve"> важелі, що визначаються розмірністю уваги для кожної голови уваги</w:t>
      </w:r>
    </w:p>
    <w:p w14:paraId="6F54B6DC" w14:textId="77777777" w:rsidR="00D96657" w:rsidRPr="005F438C" w:rsidRDefault="00D96657" w:rsidP="004A0832">
      <w:pPr>
        <w:pStyle w:val="Formula"/>
      </w:pPr>
      <w:r w:rsidRPr="005F438C">
        <w:tab/>
      </w: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 xml:space="preserve"> = C</m:t>
        </m:r>
        <m:r>
          <m:rPr>
            <m:lit/>
          </m:rPr>
          <w:rPr>
            <w:rFonts w:ascii="Cambria Math" w:hAnsi="Cambria Math"/>
          </w:rPr>
          <m:t>/</m:t>
        </m:r>
        <m:r>
          <w:rPr>
            <w:rFonts w:ascii="Cambria Math" w:hAnsi="Cambria Math"/>
          </w:rPr>
          <m:t>M</m:t>
        </m:r>
      </m:oMath>
      <w:r w:rsidRPr="005F438C">
        <w:t>(3.6)</w:t>
      </w:r>
    </w:p>
    <w:p w14:paraId="1FF7FF0C" w14:textId="77777777" w:rsidR="00D96657" w:rsidRPr="005F438C" w:rsidRDefault="00D96657" w:rsidP="00BD6DC5">
      <w:pPr>
        <w:pStyle w:val="10701014"/>
      </w:pPr>
      <w:r w:rsidRPr="005F438C">
        <w:t xml:space="preserve">де </w:t>
      </w:r>
      <w:proofErr w:type="spellStart"/>
      <w:r w:rsidRPr="005F438C">
        <w:t>d_k</w:t>
      </w:r>
      <w:proofErr w:type="spellEnd"/>
      <w:r w:rsidRPr="005F438C">
        <w:t xml:space="preserve"> – розмірність ознаки ключа.</w:t>
      </w:r>
      <m:oMath>
        <m:r>
          <w:rPr>
            <w:rFonts w:ascii="Cambria Math"/>
          </w:rPr>
          <m:t>C</m:t>
        </m:r>
      </m:oMath>
    </w:p>
    <w:p w14:paraId="08004335" w14:textId="77777777" w:rsidR="00D96657" w:rsidRPr="005F438C" w:rsidRDefault="00D96657" w:rsidP="00D96657">
      <w:pPr>
        <w:pStyle w:val="10714"/>
      </w:pPr>
      <w:r w:rsidRPr="005F438C">
        <w:t>Важелі уваги обчислюються за формулою</w:t>
      </w:r>
    </w:p>
    <w:p w14:paraId="0D1F058C" w14:textId="77777777" w:rsidR="00D96657" w:rsidRPr="005F438C" w:rsidRDefault="00D96657" w:rsidP="004A0832">
      <w:pPr>
        <w:pStyle w:val="Formula"/>
      </w:pPr>
      <w:r w:rsidRPr="005F438C">
        <w:lastRenderedPageBreak/>
        <w:tab/>
      </w:r>
      <m:oMath>
        <m:sSub>
          <m:sSubPr>
            <m:ctrlPr>
              <w:rPr>
                <w:rFonts w:ascii="Cambria Math" w:hAnsi="Cambria Math"/>
              </w:rPr>
            </m:ctrlPr>
          </m:sSubPr>
          <m:e>
            <m:r>
              <w:rPr>
                <w:rFonts w:ascii="Cambria Math" w:hAnsi="Cambria Math"/>
              </w:rPr>
              <m:t>A</m:t>
            </m:r>
          </m:e>
          <m:sub>
            <m:r>
              <w:rPr>
                <w:rFonts w:ascii="Cambria Math" w:hAnsi="Cambria Math"/>
              </w:rPr>
              <m:t>mqk</m:t>
            </m:r>
          </m:sub>
        </m:sSub>
        <m:r>
          <w:rPr>
            <w:rFonts w:ascii="Cambria Math" w:hAnsi="Cambria Math" w:cs="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T</m:t>
                    </m:r>
                  </m:sup>
                </m:sSubSup>
                <m: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m</m:t>
                    </m:r>
                  </m:sub>
                  <m:sup>
                    <m:r>
                      <w:rPr>
                        <w:rFonts w:ascii="Cambria Math" w:hAnsi="Cambria Math"/>
                      </w:rPr>
                      <m:t>T</m:t>
                    </m:r>
                  </m:sup>
                </m:sSubSup>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m</m:t>
                    </m:r>
                  </m:sub>
                </m:sSub>
                <m:sSub>
                  <m:sSubPr>
                    <m:ctrlPr>
                      <w:rPr>
                        <w:rFonts w:ascii="Cambria Math" w:hAnsi="Cambria Math"/>
                      </w:rPr>
                    </m:ctrlPr>
                  </m:sSubPr>
                  <m:e>
                    <m:r>
                      <w:rPr>
                        <w:rFonts w:ascii="Cambria Math" w:hAnsi="Cambria Math"/>
                      </w:rPr>
                      <m:t>x</m:t>
                    </m:r>
                  </m:e>
                  <m:sub>
                    <m:r>
                      <w:rPr>
                        <w:rFonts w:ascii="Cambria Math" w:hAnsi="Cambria Math"/>
                      </w:rPr>
                      <m:t>k</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v</m:t>
                        </m:r>
                      </m:sub>
                    </m:sSub>
                  </m:e>
                </m:rad>
              </m:den>
            </m:f>
          </m:sup>
        </m:sSup>
      </m:oMath>
      <w:r w:rsidRPr="005F438C">
        <w:t>(3.7)</w:t>
      </w:r>
    </w:p>
    <w:p w14:paraId="7A2495A9" w14:textId="77777777" w:rsidR="00D96657" w:rsidRPr="005F438C" w:rsidRDefault="00D96657" w:rsidP="00BD6DC5">
      <w:pPr>
        <w:pStyle w:val="10701014"/>
      </w:pPr>
      <w:r w:rsidRPr="005F438C">
        <w:t xml:space="preserve">де </w:t>
      </w:r>
      <w:proofErr w:type="spellStart"/>
      <w:r w:rsidRPr="005F438C">
        <w:t>W_h^Q</w:t>
      </w:r>
      <w:proofErr w:type="spellEnd"/>
      <w:r w:rsidRPr="005F438C">
        <w:t xml:space="preserve"> та </w:t>
      </w:r>
      <w:proofErr w:type="spellStart"/>
      <w:r w:rsidRPr="005F438C">
        <w:t>W_h^K</w:t>
      </w:r>
      <w:proofErr w:type="spellEnd"/>
      <w:r w:rsidRPr="005F438C">
        <w:t xml:space="preserve"> – навчальні ваги вхідних запитів і ключів для </w:t>
      </w:r>
      <w:proofErr w:type="spellStart"/>
      <w:r w:rsidRPr="005F438C">
        <w:t>проєкції</w:t>
      </w:r>
      <w:proofErr w:type="spellEnd"/>
      <w:r w:rsidRPr="005F438C">
        <w:t xml:space="preserve"> матриці на h-ту голову;</w:t>
      </w:r>
      <m:oMath>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×C</m:t>
            </m:r>
          </m:sup>
        </m:sSup>
        <m:r>
          <w:rPr>
            <w:rFonts w:ascii="Cambria Math"/>
          </w:rPr>
          <m:t>m</m:t>
        </m:r>
      </m:oMath>
      <w:r w:rsidRPr="005F438C">
        <w:noBreakHyphen/>
      </w:r>
    </w:p>
    <w:p w14:paraId="688E715F" w14:textId="77777777" w:rsidR="00D96657" w:rsidRPr="005F438C" w:rsidRDefault="00D96657" w:rsidP="00D96657">
      <w:pPr>
        <w:pStyle w:val="10714"/>
      </w:pPr>
      <m:oMath>
        <m:r>
          <w:rPr>
            <w:rFonts w:ascii="Cambria Math"/>
          </w:rPr>
          <m:t>m</m:t>
        </m:r>
      </m:oMath>
      <w:r w:rsidRPr="005F438C">
        <w:t>h, i та j – індекси голови, запиту та ключа відповідно.</w:t>
      </w:r>
      <m:oMath>
        <m:r>
          <w:rPr>
            <w:rFonts w:ascii="Cambria Math"/>
          </w:rPr>
          <m:t>qk</m:t>
        </m:r>
      </m:oMath>
    </w:p>
    <w:p w14:paraId="3BA048D1" w14:textId="77777777" w:rsidR="00D96657" w:rsidRPr="005F438C" w:rsidRDefault="00D96657" w:rsidP="00D96657">
      <w:pPr>
        <w:pStyle w:val="10714"/>
      </w:pPr>
      <w:r w:rsidRPr="005F438C">
        <w:t>Важелі уваги нормалізуються за формулою</w:t>
      </w:r>
    </w:p>
    <w:p w14:paraId="0F1644B5" w14:textId="77777777" w:rsidR="00D96657" w:rsidRPr="005F438C" w:rsidRDefault="00D96657" w:rsidP="004A0832">
      <w:pPr>
        <w:pStyle w:val="Formula"/>
      </w:pPr>
      <w:r w:rsidRPr="005F438C">
        <w:tab/>
      </w:r>
      <m:oMath>
        <m:nary>
          <m:naryPr>
            <m:chr m:val="∑"/>
            <m:supHide m:val="1"/>
            <m:ctrlPr>
              <w:rPr>
                <w:rFonts w:ascii="Cambria Math" w:hAnsi="Cambria Math"/>
              </w:rPr>
            </m:ctrlPr>
          </m:naryPr>
          <m:sub>
            <m:r>
              <w:rPr>
                <w:rFonts w:ascii="Cambria Math" w:hAnsi="Cambria Math"/>
              </w:rPr>
              <m:t>k</m:t>
            </m:r>
            <m:r>
              <w:rPr>
                <w:rFonts w:ascii="Cambria Math" w:hAnsi="Cambria Math" w:cs="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ub>
          <m:sup/>
          <m:e>
            <m:sSub>
              <m:sSubPr>
                <m:ctrlPr>
                  <w:rPr>
                    <w:rFonts w:ascii="Cambria Math" w:hAnsi="Cambria Math"/>
                  </w:rPr>
                </m:ctrlPr>
              </m:sSubPr>
              <m:e>
                <m:r>
                  <w:rPr>
                    <w:rFonts w:ascii="Cambria Math" w:hAnsi="Cambria Math"/>
                  </w:rPr>
                  <m:t>A</m:t>
                </m:r>
              </m:e>
              <m:sub>
                <m:r>
                  <w:rPr>
                    <w:rFonts w:ascii="Cambria Math" w:hAnsi="Cambria Math"/>
                  </w:rPr>
                  <m:t>mqk</m:t>
                </m:r>
              </m:sub>
            </m:sSub>
          </m:e>
        </m:nary>
        <m:r>
          <w:rPr>
            <w:rFonts w:ascii="Cambria Math" w:hAnsi="Cambria Math"/>
          </w:rPr>
          <m:t>=1</m:t>
        </m:r>
      </m:oMath>
      <w:r w:rsidRPr="005F438C">
        <w:t>(3.8)</w:t>
      </w:r>
    </w:p>
    <w:p w14:paraId="645691DE" w14:textId="77777777" w:rsidR="00D96657" w:rsidRPr="005F438C" w:rsidRDefault="00D96657" w:rsidP="00D96657">
      <w:pPr>
        <w:pStyle w:val="10714"/>
      </w:pPr>
      <w:r w:rsidRPr="005F438C">
        <w:t xml:space="preserve">Ознаки представлення </w:t>
      </w:r>
      <w:proofErr w:type="spellStart"/>
      <w:r w:rsidRPr="005F438C">
        <w:t>x_i^q</w:t>
      </w:r>
      <w:proofErr w:type="spellEnd"/>
      <w:r w:rsidRPr="005F438C">
        <w:t xml:space="preserve"> та </w:t>
      </w:r>
      <w:proofErr w:type="spellStart"/>
      <w:r w:rsidRPr="005F438C">
        <w:t>x_j^k</w:t>
      </w:r>
      <w:proofErr w:type="spellEnd"/>
      <w:r w:rsidRPr="005F438C">
        <w:t xml:space="preserve"> зазвичай є конкатенацією або сумою вмісту елементів та позиційних вкладок для розрізнення різних просторових позицій.</w:t>
      </w:r>
      <m:oMath>
        <m:sSub>
          <m:sSubPr>
            <m:ctrlPr>
              <w:rPr>
                <w:rFonts w:ascii="Cambria Math" w:hAnsi="Cambria Math"/>
                <w:i/>
              </w:rPr>
            </m:ctrlPr>
          </m:sSubPr>
          <m:e>
            <m:r>
              <w:rPr>
                <w:rFonts w:ascii="Cambria Math"/>
              </w:rPr>
              <m:t>z</m:t>
            </m:r>
          </m:e>
          <m:sub>
            <m:r>
              <w:rPr>
                <w:rFonts w:ascii="Cambria Math"/>
              </w:rPr>
              <m:t>q</m:t>
            </m:r>
          </m:sub>
        </m:sSub>
        <m:sSub>
          <m:sSubPr>
            <m:ctrlPr>
              <w:rPr>
                <w:rFonts w:ascii="Cambria Math" w:hAnsi="Cambria Math"/>
                <w:i/>
              </w:rPr>
            </m:ctrlPr>
          </m:sSubPr>
          <m:e>
            <m:r>
              <w:rPr>
                <w:rFonts w:ascii="Cambria Math"/>
              </w:rPr>
              <m:t>x</m:t>
            </m:r>
          </m:e>
          <m:sub>
            <m:r>
              <w:rPr>
                <w:rFonts w:ascii="Cambria Math"/>
              </w:rPr>
              <m:t>k</m:t>
            </m:r>
          </m:sub>
        </m:sSub>
      </m:oMath>
      <w:r w:rsidRPr="005F438C">
        <w:softHyphen/>
      </w:r>
    </w:p>
    <w:p w14:paraId="6826E1BD" w14:textId="77777777" w:rsidR="00D96657" w:rsidRPr="005F438C" w:rsidRDefault="00D96657" w:rsidP="00D96657">
      <w:pPr>
        <w:pStyle w:val="10714"/>
      </w:pPr>
      <w:bookmarkStart w:id="30" w:name="TEMPGOTO"/>
      <w:r w:rsidRPr="005F438C">
        <w:t>Вектори запитів, ключів і значень обчислюються за формулами:</w:t>
      </w:r>
    </w:p>
    <w:p w14:paraId="36AF05AC" w14:textId="77777777" w:rsidR="00D96657" w:rsidRPr="005F438C" w:rsidRDefault="00D96657" w:rsidP="004A0832">
      <w:pPr>
        <w:pStyle w:val="Formula"/>
      </w:pPr>
      <w:r w:rsidRPr="005F438C">
        <w:tab/>
      </w:r>
      <w:bookmarkEnd w:id="30"/>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V</m:t>
            </m:r>
          </m:sup>
        </m:sSup>
      </m:oMath>
      <w:r w:rsidRPr="005F438C">
        <w:t>(3.9)</w:t>
      </w:r>
    </w:p>
    <w:p w14:paraId="7379748B" w14:textId="77777777" w:rsidR="00D96657" w:rsidRPr="005F438C" w:rsidRDefault="00D96657" w:rsidP="00BD6DC5">
      <w:pPr>
        <w:pStyle w:val="10701014"/>
      </w:pPr>
      <w:r w:rsidRPr="005F438C">
        <w:t>де X – вхідний вектор або матриця вхідних векторів;</w:t>
      </w:r>
      <m:oMath>
        <m:sSub>
          <m:sSubPr>
            <m:ctrlPr>
              <w:rPr>
                <w:rFonts w:ascii="Cambria Math" w:hAnsi="Cambria Math"/>
                <w:i/>
              </w:rPr>
            </m:ctrlPr>
          </m:sSubPr>
          <m:e>
            <m:r>
              <w:rPr>
                <w:rFonts w:ascii="Cambria Math"/>
              </w:rPr>
              <m:t>X</m:t>
            </m:r>
          </m:e>
          <m:sub>
            <m:r>
              <w:rPr>
                <w:rFonts w:ascii="Cambria Math"/>
              </w:rPr>
              <m:t>i</m:t>
            </m:r>
          </m:sub>
        </m:sSub>
      </m:oMath>
    </w:p>
    <w:p w14:paraId="1578E944" w14:textId="77777777" w:rsidR="00D96657" w:rsidRPr="005F438C" w:rsidRDefault="00000000" w:rsidP="00D96657">
      <w:pPr>
        <w:pStyle w:val="10714"/>
      </w:pPr>
      <m:oMath>
        <m:sSup>
          <m:sSupPr>
            <m:ctrlPr>
              <w:rPr>
                <w:rFonts w:ascii="Cambria Math" w:hAnsi="Cambria Math"/>
                <w:i/>
              </w:rPr>
            </m:ctrlPr>
          </m:sSupPr>
          <m:e>
            <m:r>
              <w:rPr>
                <w:rFonts w:ascii="Cambria Math"/>
              </w:rPr>
              <m:t>W</m:t>
            </m:r>
          </m:e>
          <m:sup>
            <m:r>
              <w:rPr>
                <w:rFonts w:ascii="Cambria Math"/>
              </w:rPr>
              <m:t>Q</m:t>
            </m:r>
          </m:sup>
        </m:sSup>
      </m:oMath>
      <w:r w:rsidR="00D96657" w:rsidRPr="005F438C">
        <w:t>W^Q – матриця ваг для перетворення в запити;</w:t>
      </w:r>
    </w:p>
    <w:p w14:paraId="5A99976A" w14:textId="77777777" w:rsidR="00D96657" w:rsidRPr="005F438C" w:rsidRDefault="00000000" w:rsidP="00D96657">
      <w:pPr>
        <w:pStyle w:val="10714"/>
      </w:pPr>
      <m:oMath>
        <m:sSup>
          <m:sSupPr>
            <m:ctrlPr>
              <w:rPr>
                <w:rFonts w:ascii="Cambria Math" w:hAnsi="Cambria Math"/>
                <w:i/>
              </w:rPr>
            </m:ctrlPr>
          </m:sSupPr>
          <m:e>
            <m:r>
              <w:rPr>
                <w:rFonts w:ascii="Cambria Math"/>
              </w:rPr>
              <m:t>W</m:t>
            </m:r>
          </m:e>
          <m:sup>
            <m:r>
              <w:rPr>
                <w:rFonts w:ascii="Cambria Math"/>
              </w:rPr>
              <m:t>K</m:t>
            </m:r>
          </m:sup>
        </m:sSup>
      </m:oMath>
      <w:r w:rsidR="00D96657" w:rsidRPr="005F438C">
        <w:t>W^K – матриця ваг для перетворення в ключі;</w:t>
      </w:r>
    </w:p>
    <w:p w14:paraId="5152A2CF" w14:textId="77777777" w:rsidR="00D96657" w:rsidRPr="005F438C" w:rsidRDefault="00000000" w:rsidP="00D96657">
      <w:pPr>
        <w:pStyle w:val="10714"/>
      </w:pPr>
      <m:oMath>
        <m:sSup>
          <m:sSupPr>
            <m:ctrlPr>
              <w:rPr>
                <w:rFonts w:ascii="Cambria Math" w:hAnsi="Cambria Math"/>
                <w:i/>
              </w:rPr>
            </m:ctrlPr>
          </m:sSupPr>
          <m:e>
            <m:r>
              <w:rPr>
                <w:rFonts w:ascii="Cambria Math"/>
              </w:rPr>
              <m:t>W</m:t>
            </m:r>
          </m:e>
          <m:sup>
            <m:r>
              <w:rPr>
                <w:rFonts w:ascii="Cambria Math"/>
              </w:rPr>
              <m:t>V</m:t>
            </m:r>
          </m:sup>
        </m:sSup>
      </m:oMath>
      <w:r w:rsidR="00D96657" w:rsidRPr="005F438C">
        <w:t>W^V – матриця ваг для перетворення в значення;</w:t>
      </w:r>
    </w:p>
    <w:p w14:paraId="6A3CCF37" w14:textId="77777777" w:rsidR="00D96657" w:rsidRPr="005F438C" w:rsidRDefault="00000000" w:rsidP="00D96657">
      <w:pPr>
        <w:pStyle w:val="10714"/>
      </w:pPr>
      <m:oMath>
        <m:sSub>
          <m:sSubPr>
            <m:ctrlPr>
              <w:rPr>
                <w:rFonts w:ascii="Cambria Math" w:hAnsi="Cambria Math"/>
                <w:i/>
              </w:rPr>
            </m:ctrlPr>
          </m:sSubPr>
          <m:e>
            <m:r>
              <w:rPr>
                <w:rFonts w:ascii="Cambria Math"/>
              </w:rPr>
              <m:t>q</m:t>
            </m:r>
          </m:e>
          <m:sub>
            <m:r>
              <w:rPr>
                <w:rFonts w:ascii="Cambria Math"/>
              </w:rPr>
              <m:t>i</m:t>
            </m:r>
          </m:sub>
        </m:sSub>
      </m:oMath>
      <w:r w:rsidR="00D96657" w:rsidRPr="005F438C">
        <w:t>Q – вектор або матриця запитів, отримана з вхідних ознак;</w:t>
      </w:r>
    </w:p>
    <w:p w14:paraId="39E66006" w14:textId="77777777" w:rsidR="00D96657" w:rsidRPr="005F438C" w:rsidRDefault="00000000" w:rsidP="00D96657">
      <w:pPr>
        <w:pStyle w:val="10714"/>
      </w:pPr>
      <m:oMath>
        <m:sSub>
          <m:sSubPr>
            <m:ctrlPr>
              <w:rPr>
                <w:rFonts w:ascii="Cambria Math" w:hAnsi="Cambria Math"/>
                <w:i/>
              </w:rPr>
            </m:ctrlPr>
          </m:sSubPr>
          <m:e>
            <m:r>
              <w:rPr>
                <w:rFonts w:ascii="Cambria Math"/>
              </w:rPr>
              <m:t>k</m:t>
            </m:r>
          </m:e>
          <m:sub>
            <m:r>
              <w:rPr>
                <w:rFonts w:ascii="Cambria Math"/>
              </w:rPr>
              <m:t>i</m:t>
            </m:r>
          </m:sub>
        </m:sSub>
      </m:oMath>
      <w:r w:rsidR="00D96657" w:rsidRPr="005F438C">
        <w:t>K – вектор або матриця ключів, отримана з вхідних ознак;</w:t>
      </w:r>
    </w:p>
    <w:p w14:paraId="55FEA75C" w14:textId="77777777" w:rsidR="00D96657" w:rsidRPr="005F438C" w:rsidRDefault="00000000" w:rsidP="00D96657">
      <w:pPr>
        <w:pStyle w:val="10714"/>
      </w:pPr>
      <m:oMath>
        <m:sSub>
          <m:sSubPr>
            <m:ctrlPr>
              <w:rPr>
                <w:rFonts w:ascii="Cambria Math" w:hAnsi="Cambria Math"/>
                <w:i/>
              </w:rPr>
            </m:ctrlPr>
          </m:sSubPr>
          <m:e>
            <m:r>
              <w:rPr>
                <w:rFonts w:ascii="Cambria Math"/>
              </w:rPr>
              <m:t>v</m:t>
            </m:r>
          </m:e>
          <m:sub>
            <m:r>
              <w:rPr>
                <w:rFonts w:ascii="Cambria Math"/>
              </w:rPr>
              <m:t>i</m:t>
            </m:r>
          </m:sub>
        </m:sSub>
      </m:oMath>
      <w:r w:rsidR="00D96657" w:rsidRPr="005F438C">
        <w:t>V – вектор або матриця значень, отримана з вхідних ознак.</w:t>
      </w:r>
    </w:p>
    <w:p w14:paraId="256764D1" w14:textId="77777777" w:rsidR="00D96657" w:rsidRPr="005F438C" w:rsidRDefault="00D96657" w:rsidP="00D96657">
      <w:pPr>
        <w:pStyle w:val="10714"/>
      </w:pPr>
      <w:r w:rsidRPr="005F438C">
        <w:t>Щоб обчислити ваги уваги і зважити відповідні значення створені вектори запитів, ключів і значень використовуються в механізмі уваги з функцією</w:t>
      </w:r>
    </w:p>
    <w:p w14:paraId="0A936B17" w14:textId="77777777" w:rsidR="00D96657" w:rsidRPr="005F438C" w:rsidRDefault="00D96657" w:rsidP="004A0832">
      <w:pPr>
        <w:pStyle w:val="Formula"/>
      </w:pPr>
      <w:r w:rsidRPr="005F438C">
        <w:lastRenderedPageBreak/>
        <w:tab/>
      </w:r>
      <w:proofErr w:type="spellStart"/>
      <m:oMath>
        <m:r>
          <m:rPr>
            <m:nor/>
          </m:rPr>
          <m:t>Attention</m:t>
        </m:r>
        <w:proofErr w:type="spellEnd"/>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r>
          <m:rPr>
            <m:nor/>
          </m:rPr>
          <m:t xml:space="preserve"> = </m:t>
        </m:r>
        <m:nary>
          <m:naryPr>
            <m:chr m:val="∑"/>
            <m:ctrlPr>
              <w:rPr>
                <w:rFonts w:ascii="Cambria Math" w:hAnsi="Cambria Math"/>
              </w:rPr>
            </m:ctrlPr>
          </m:naryPr>
          <m:sub>
            <m:r>
              <w:rPr>
                <w:rFonts w:ascii="Cambria Math" w:hAnsi="Cambria Math"/>
              </w:rPr>
              <m:t>j=1</m:t>
            </m:r>
          </m:sub>
          <m:sup>
            <m:r>
              <w:rPr>
                <w:rFonts w:ascii="Cambria Math" w:hAnsi="Cambria Math"/>
              </w:rPr>
              <m:t>n</m:t>
            </m:r>
          </m:sup>
          <m:e>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cs="Cambria Math"/>
                      </w:rPr>
                      <m:t>⋅</m:t>
                    </m:r>
                    <m:sSub>
                      <m:sSubPr>
                        <m:ctrlPr>
                          <w:rPr>
                            <w:rFonts w:ascii="Cambria Math" w:hAnsi="Cambria Math"/>
                          </w:rPr>
                        </m:ctrlPr>
                      </m:sSubPr>
                      <m:e>
                        <m:r>
                          <w:rPr>
                            <w:rFonts w:ascii="Cambria Math" w:hAnsi="Cambria Math"/>
                          </w:rPr>
                          <m:t>k</m:t>
                        </m:r>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w:rPr>
                    <w:rFonts w:ascii="Cambria Math" w:hAnsi="Cambria Math"/>
                  </w:rPr>
                  <m:t>v</m:t>
                </m:r>
              </m:e>
              <m:sub>
                <m:r>
                  <w:rPr>
                    <w:rFonts w:ascii="Cambria Math" w:hAnsi="Cambria Math"/>
                  </w:rPr>
                  <m:t>j</m:t>
                </m:r>
              </m:sub>
            </m:sSub>
          </m:e>
        </m:nary>
      </m:oMath>
      <w:r w:rsidRPr="005F438C">
        <w:t>(3.10)</w:t>
      </w:r>
    </w:p>
    <w:p w14:paraId="547FF791" w14:textId="77777777" w:rsidR="00D96657" w:rsidRPr="005F438C" w:rsidRDefault="00D96657" w:rsidP="00BD6DC5">
      <w:pPr>
        <w:pStyle w:val="10701014"/>
      </w:pPr>
      <w:r w:rsidRPr="005F438C">
        <w:t xml:space="preserve">де </w:t>
      </w:r>
      <w:proofErr w:type="spellStart"/>
      <w:r w:rsidRPr="005F438C">
        <w:t>d_k</w:t>
      </w:r>
      <w:proofErr w:type="spellEnd"/>
      <w:r w:rsidRPr="005F438C">
        <w:t xml:space="preserve"> – розмірність векторів ключів;</w:t>
      </w:r>
      <w:r w:rsidRPr="005F438C">
        <w:tab/>
      </w:r>
      <m:oMath>
        <m:sSub>
          <m:sSubPr>
            <m:ctrlPr>
              <w:rPr>
                <w:rFonts w:ascii="Cambria Math" w:hAnsi="Cambria Math"/>
                <w:i/>
              </w:rPr>
            </m:ctrlPr>
          </m:sSubPr>
          <m:e>
            <m:r>
              <w:rPr>
                <w:rFonts w:ascii="Cambria Math"/>
              </w:rPr>
              <m:t>d</m:t>
            </m:r>
          </m:e>
          <m:sub>
            <m:r>
              <w:rPr>
                <w:rFonts w:ascii="Cambria Math"/>
              </w:rPr>
              <m:t>k</m:t>
            </m:r>
          </m:sub>
        </m:sSub>
      </m:oMath>
    </w:p>
    <w:p w14:paraId="4C4967F1" w14:textId="77777777" w:rsidR="00D96657" w:rsidRPr="005F438C" w:rsidRDefault="00D96657" w:rsidP="00D96657">
      <w:pPr>
        <w:pStyle w:val="10714"/>
      </w:pPr>
      <m:oMath>
        <m:r>
          <w:rPr>
            <w:rFonts w:ascii="Cambria Math"/>
          </w:rPr>
          <m:t>K</m:t>
        </m:r>
      </m:oMath>
      <w:r w:rsidRPr="005F438C">
        <w:t>K – матриця ключів;</w:t>
      </w:r>
    </w:p>
    <w:p w14:paraId="37256277" w14:textId="77777777" w:rsidR="00D96657" w:rsidRPr="005F438C" w:rsidRDefault="00000000" w:rsidP="00D96657">
      <w:pPr>
        <w:pStyle w:val="10714"/>
      </w:pPr>
      <m:oMath>
        <m:sSub>
          <m:sSubPr>
            <m:ctrlPr>
              <w:rPr>
                <w:rFonts w:ascii="Cambria Math" w:hAnsi="Cambria Math"/>
                <w:i/>
              </w:rPr>
            </m:ctrlPr>
          </m:sSubPr>
          <m:e>
            <m:r>
              <w:rPr>
                <w:rFonts w:ascii="Cambria Math"/>
              </w:rPr>
              <m:t>k</m:t>
            </m:r>
          </m:e>
          <m:sub>
            <m:r>
              <w:rPr>
                <w:rFonts w:ascii="Cambria Math"/>
              </w:rPr>
              <m:t>j</m:t>
            </m:r>
          </m:sub>
        </m:sSub>
      </m:oMath>
      <w:r w:rsidR="00D96657" w:rsidRPr="005F438C">
        <w:t>k_j – вектор-стовпець матриці ключів;</w:t>
      </w:r>
    </w:p>
    <w:p w14:paraId="303F47DF" w14:textId="77777777" w:rsidR="00D96657" w:rsidRPr="005F438C" w:rsidRDefault="00D96657" w:rsidP="00D96657">
      <w:pPr>
        <w:pStyle w:val="10714"/>
      </w:pPr>
      <m:oMath>
        <m:r>
          <w:rPr>
            <w:rFonts w:ascii="Cambria Math"/>
          </w:rPr>
          <m:t>V</m:t>
        </m:r>
      </m:oMath>
      <w:r w:rsidRPr="005F438C">
        <w:t>V – матриця значень;</w:t>
      </w:r>
    </w:p>
    <w:p w14:paraId="06B50B49" w14:textId="77777777" w:rsidR="00D96657" w:rsidRPr="005F438C" w:rsidRDefault="00000000" w:rsidP="00D96657">
      <w:pPr>
        <w:pStyle w:val="10714"/>
      </w:pPr>
      <m:oMath>
        <m:sSub>
          <m:sSubPr>
            <m:ctrlPr>
              <w:rPr>
                <w:rFonts w:ascii="Cambria Math" w:hAnsi="Cambria Math"/>
                <w:i/>
              </w:rPr>
            </m:ctrlPr>
          </m:sSubPr>
          <m:e>
            <m:r>
              <w:rPr>
                <w:rFonts w:ascii="Cambria Math"/>
              </w:rPr>
              <m:t>v</m:t>
            </m:r>
          </m:e>
          <m:sub>
            <m:r>
              <w:rPr>
                <w:rFonts w:ascii="Cambria Math"/>
              </w:rPr>
              <m:t>j</m:t>
            </m:r>
          </m:sub>
        </m:sSub>
      </m:oMath>
      <w:r w:rsidR="00D96657" w:rsidRPr="005F438C">
        <w:t>v_j – вектор-стовпець матриці значень.</w:t>
      </w:r>
    </w:p>
    <w:p w14:paraId="6A7E97C1" w14:textId="77777777" w:rsidR="00D96657" w:rsidRPr="005F438C" w:rsidRDefault="00D96657" w:rsidP="00D96657">
      <w:pPr>
        <w:pStyle w:val="a2"/>
      </w:pPr>
      <w:r w:rsidRPr="005F438C">
        <w:t xml:space="preserve">Механізм уваги призначає ваги ключам на основі їх схожості з запитом. Ці ваги використовуються для агрегування векторів значень у зважену суму, яка потім використовується в моделі </w:t>
      </w:r>
      <w:proofErr w:type="spellStart"/>
      <w:r w:rsidRPr="005F438C">
        <w:t>трансформера</w:t>
      </w:r>
      <w:proofErr w:type="spellEnd"/>
      <w:r w:rsidRPr="005F438C">
        <w:t>. Оцінки уваги дозволяють моделі фокусуватися на різних частинах вхідної послідовності для кожної вихідної позиції, що дозволяє захоплювати залежності незалежно від їхньої відстані у послідовності. Увага цього типу застосовується для взаємодії між різними части</w:t>
      </w:r>
      <w:r w:rsidRPr="005F438C">
        <w:softHyphen/>
        <w:t xml:space="preserve">нами послідовностей в </w:t>
      </w:r>
      <w:proofErr w:type="spellStart"/>
      <w:r w:rsidRPr="005F438C">
        <w:t>трансформерних</w:t>
      </w:r>
      <w:proofErr w:type="spellEnd"/>
      <w:r w:rsidRPr="005F438C">
        <w:t xml:space="preserve"> моделях. Вона розбиває вхідні дані на кілька голів, кожна з яких використовується для відповідних обчислень. Кожна голова вивчає взаємозв</w:t>
      </w:r>
      <w:r w:rsidR="0089083A" w:rsidRPr="005F438C">
        <w:t>’</w:t>
      </w:r>
      <w:r w:rsidRPr="005F438C">
        <w:t>язки між словами у різних контекстах та відповідності між різними частинами послідовності.</w:t>
      </w:r>
    </w:p>
    <w:p w14:paraId="1590B5B6" w14:textId="77777777" w:rsidR="00D96657" w:rsidRPr="005F438C" w:rsidRDefault="00D96657" w:rsidP="00D96657">
      <w:pPr>
        <w:pStyle w:val="a2"/>
      </w:pPr>
      <w:r w:rsidRPr="005F438C">
        <w:t xml:space="preserve">Результати обчислень кожної голови </w:t>
      </w:r>
      <w:proofErr w:type="spellStart"/>
      <w:r w:rsidRPr="005F438C">
        <w:t>конкатенуються</w:t>
      </w:r>
      <w:proofErr w:type="spellEnd"/>
      <w:r w:rsidRPr="005F438C">
        <w:t xml:space="preserve"> та проходять через додатковий проєктний шар перед об</w:t>
      </w:r>
      <w:r w:rsidR="0089083A" w:rsidRPr="005F438C">
        <w:t>’</w:t>
      </w:r>
      <w:r w:rsidRPr="005F438C">
        <w:t>єднанням для подальшої обробки.</w:t>
      </w:r>
    </w:p>
    <w:p w14:paraId="6B97BE7D" w14:textId="77777777" w:rsidR="00D96657" w:rsidRPr="005F438C" w:rsidRDefault="00D96657" w:rsidP="00D96657">
      <w:pPr>
        <w:pStyle w:val="a2"/>
      </w:pPr>
      <w:r w:rsidRPr="005F438C">
        <w:t xml:space="preserve">Багатоголова </w:t>
      </w:r>
      <w:proofErr w:type="spellStart"/>
      <w:r w:rsidRPr="005F438C">
        <w:t>самоувага</w:t>
      </w:r>
      <w:proofErr w:type="spellEnd"/>
      <w:r w:rsidRPr="005F438C">
        <w:t xml:space="preserve"> у </w:t>
      </w:r>
      <w:proofErr w:type="spellStart"/>
      <w:r w:rsidRPr="005F438C">
        <w:t>трансформерів</w:t>
      </w:r>
      <w:proofErr w:type="spellEnd"/>
      <w:r w:rsidRPr="005F438C">
        <w:t xml:space="preserve"> – це спеціалізований тип багатоголової уваги, де вхідні дані подаються одночасно на всі голови для обробки.</w:t>
      </w:r>
    </w:p>
    <w:p w14:paraId="3773A42B" w14:textId="77777777" w:rsidR="00D96657" w:rsidRPr="005F438C" w:rsidRDefault="00D96657" w:rsidP="00D96657">
      <w:pPr>
        <w:pStyle w:val="a2"/>
      </w:pPr>
      <w:r w:rsidRPr="005F438C">
        <w:t xml:space="preserve">Кожна голова вивчає відносини між різними словами в межах цієї послідовності за принципом </w:t>
      </w:r>
      <w:proofErr w:type="spellStart"/>
      <w:r w:rsidRPr="005F438C">
        <w:t>самоподібності</w:t>
      </w:r>
      <w:proofErr w:type="spellEnd"/>
      <w:r w:rsidRPr="005F438C">
        <w:t>.</w:t>
      </w:r>
    </w:p>
    <w:p w14:paraId="6A6DC8AE" w14:textId="77777777" w:rsidR="00D96657" w:rsidRPr="005F438C" w:rsidRDefault="00D96657" w:rsidP="00D96657">
      <w:pPr>
        <w:pStyle w:val="a2"/>
      </w:pPr>
      <w:r w:rsidRPr="005F438C">
        <w:t xml:space="preserve">Цей підхід дозволяє моделі вивчати взаємозв’язки між різними частинами послідовності без потреби у внутрішніх чи зовнішніх взаємодіях </w:t>
      </w:r>
      <w:r w:rsidR="00527E5B" w:rsidRPr="005F438C">
        <w:rPr>
          <w:rFonts w:hint="eastAsia"/>
          <w:lang w:eastAsia="ja-JP"/>
        </w:rPr>
        <w:t>[</w:t>
      </w:r>
      <w:r w:rsidRPr="005F438C">
        <w:t>4; 49</w:t>
      </w:r>
      <w:r w:rsidR="00527E5B" w:rsidRPr="005F438C">
        <w:rPr>
          <w:rFonts w:hint="eastAsia"/>
          <w:lang w:eastAsia="ja-JP"/>
        </w:rPr>
        <w:t>]</w:t>
      </w:r>
      <w:r w:rsidRPr="005F438C">
        <w:t>.</w:t>
      </w:r>
    </w:p>
    <w:p w14:paraId="177F5FC3" w14:textId="77777777" w:rsidR="00E85AB4" w:rsidRPr="005F438C" w:rsidRDefault="00E85AB4" w:rsidP="00E85AB4">
      <w:pPr>
        <w:pStyle w:val="a2"/>
      </w:pPr>
      <w:proofErr w:type="spellStart"/>
      <w:r w:rsidRPr="003723FB">
        <w:rPr>
          <w:bCs/>
        </w:rPr>
        <w:t>GeoNet</w:t>
      </w:r>
      <w:proofErr w:type="spellEnd"/>
      <w:r w:rsidRPr="003723FB">
        <w:rPr>
          <w:bCs/>
        </w:rPr>
        <w:t>.</w:t>
      </w:r>
      <w:r w:rsidRPr="005F438C">
        <w:t xml:space="preserve"> Глибока нейронна архітектура, яка поєднує задачу оцінки глибини з задачею оцінки оптичного потоку , тобто векторного поля переміщення пікселів між двома послідовними зображеннями. Її основна мета інтегрувати </w:t>
      </w:r>
      <w:r w:rsidRPr="005F438C">
        <w:lastRenderedPageBreak/>
        <w:t>просторову та часову інформацію в єдину структуру для більш точної реконструкції сцени та відстеження об</w:t>
      </w:r>
      <w:r w:rsidR="0089083A" w:rsidRPr="005F438C">
        <w:t>’</w:t>
      </w:r>
      <w:r w:rsidRPr="005F438C">
        <w:t>єктів. У контексті задачі ідентифікації параметрів динамічних об</w:t>
      </w:r>
      <w:r w:rsidR="0089083A" w:rsidRPr="005F438C">
        <w:t>’</w:t>
      </w:r>
      <w:r w:rsidRPr="005F438C">
        <w:t xml:space="preserve">єктів, </w:t>
      </w:r>
      <w:proofErr w:type="spellStart"/>
      <w:r w:rsidRPr="005F438C">
        <w:t>GeoNet</w:t>
      </w:r>
      <w:proofErr w:type="spellEnd"/>
      <w:r w:rsidRPr="005F438C">
        <w:t xml:space="preserve"> виступає як фундаментальний інструмент для попереднього збору кінематичних характеристик об</w:t>
      </w:r>
      <w:r w:rsidR="0089083A" w:rsidRPr="005F438C">
        <w:t>’</w:t>
      </w:r>
      <w:r w:rsidRPr="005F438C">
        <w:t xml:space="preserve">єктів у </w:t>
      </w:r>
      <w:proofErr w:type="spellStart"/>
      <w:r w:rsidRPr="005F438C">
        <w:t>відеопотоці</w:t>
      </w:r>
      <w:proofErr w:type="spellEnd"/>
      <w:r w:rsidRPr="005F438C">
        <w:t xml:space="preserve">. </w:t>
      </w:r>
      <w:r w:rsidR="007902D6" w:rsidRPr="005F438C">
        <w:t>показано</w:t>
      </w:r>
      <w:r w:rsidRPr="005F438C">
        <w:t xml:space="preserve"> загальну структуру </w:t>
      </w:r>
      <w:proofErr w:type="spellStart"/>
      <w:r w:rsidRPr="005F438C">
        <w:t>GeoNet</w:t>
      </w:r>
      <w:proofErr w:type="spellEnd"/>
      <w:r w:rsidRPr="005F438C">
        <w:t>, де пара вхідних зображень послідовних кадрів обробляється мережею для одночасного визначення карти глибини та оптичного потоку. Такий підхід дозволяє об</w:t>
      </w:r>
      <w:r w:rsidR="0089083A" w:rsidRPr="005F438C">
        <w:t>’</w:t>
      </w:r>
      <w:r w:rsidRPr="005F438C">
        <w:t xml:space="preserve">єднати </w:t>
      </w:r>
      <w:proofErr w:type="spellStart"/>
      <w:r w:rsidRPr="005F438C">
        <w:t>стереозору</w:t>
      </w:r>
      <w:proofErr w:type="spellEnd"/>
      <w:r w:rsidRPr="005F438C">
        <w:t xml:space="preserve"> та часову динаміку, що критично важливо для ідентифікації просторового положення та напрямку руху об</w:t>
      </w:r>
      <w:r w:rsidR="0089083A" w:rsidRPr="005F438C">
        <w:t>’</w:t>
      </w:r>
      <w:r w:rsidRPr="005F438C">
        <w:t xml:space="preserve">єктів у сцені. </w:t>
      </w:r>
      <w:r w:rsidR="007D04EF" w:rsidRPr="005F438C">
        <w:t>В</w:t>
      </w:r>
      <w:r w:rsidRPr="005F438C">
        <w:t xml:space="preserve">икористання </w:t>
      </w:r>
      <w:proofErr w:type="spellStart"/>
      <w:r w:rsidRPr="005F438C">
        <w:t>GeoNet</w:t>
      </w:r>
      <w:proofErr w:type="spellEnd"/>
      <w:r w:rsidRPr="005F438C">
        <w:t xml:space="preserve"> у поєднанні з </w:t>
      </w:r>
      <w:proofErr w:type="spellStart"/>
      <w:r w:rsidRPr="005F438C">
        <w:t>трансформерною</w:t>
      </w:r>
      <w:proofErr w:type="spellEnd"/>
      <w:r w:rsidRPr="005F438C">
        <w:t xml:space="preserve"> архітектурою дозволяє значно підвищити точність визначення параметрів руху завдяки можливості обробки глобального контексту у сцені</w:t>
      </w:r>
      <w:r w:rsidR="007D04EF" w:rsidRPr="005F438C">
        <w:t xml:space="preserve"> </w:t>
      </w:r>
      <w:r w:rsidRPr="005F438C">
        <w:t>[</w:t>
      </w:r>
      <w:r w:rsidR="007D04EF" w:rsidRPr="005F438C">
        <w:fldChar w:fldCharType="begin"/>
      </w:r>
      <w:r w:rsidR="007D04EF" w:rsidRPr="005F438C">
        <w:instrText xml:space="preserve"> REF _Ref221389746 \r \h </w:instrText>
      </w:r>
      <w:r w:rsidR="007D04EF" w:rsidRPr="005F438C">
        <w:fldChar w:fldCharType="separate"/>
      </w:r>
      <w:r w:rsidR="00527E5B" w:rsidRPr="005F438C">
        <w:t>64</w:t>
      </w:r>
      <w:r w:rsidR="007D04EF" w:rsidRPr="005F438C">
        <w:fldChar w:fldCharType="end"/>
      </w:r>
      <w:r w:rsidRPr="005F438C">
        <w:t xml:space="preserve">]. Трансформер аналізує отримані карти глибини та оптичного потоку, забезпечуючи </w:t>
      </w:r>
      <w:proofErr w:type="spellStart"/>
      <w:r w:rsidRPr="005F438C">
        <w:t>високорівневе</w:t>
      </w:r>
      <w:proofErr w:type="spellEnd"/>
      <w:r w:rsidRPr="005F438C">
        <w:t xml:space="preserve"> представлення руху, яке важливе для класифікації, прогнозування траєкторії та подальшої аналітики об</w:t>
      </w:r>
      <w:r w:rsidR="0089083A" w:rsidRPr="005F438C">
        <w:t>’</w:t>
      </w:r>
      <w:r w:rsidRPr="005F438C">
        <w:t>єктів.</w:t>
      </w:r>
    </w:p>
    <w:p w14:paraId="0C898B44" w14:textId="77777777" w:rsidR="00E85AB4" w:rsidRPr="005F438C" w:rsidRDefault="00E85AB4" w:rsidP="00E85AB4">
      <w:pPr>
        <w:pStyle w:val="a2"/>
      </w:pPr>
      <w:proofErr w:type="spellStart"/>
      <w:r w:rsidRPr="005F438C">
        <w:t>GeoNet</w:t>
      </w:r>
      <w:proofErr w:type="spellEnd"/>
      <w:r w:rsidRPr="005F438C">
        <w:t xml:space="preserve"> може інтегруватись з ансамблевими методами машинного навчання, зокрема в цій статті </w:t>
      </w:r>
      <w:proofErr w:type="spellStart"/>
      <w:r w:rsidRPr="005F438C">
        <w:t>бегінгом</w:t>
      </w:r>
      <w:proofErr w:type="spellEnd"/>
      <w:r w:rsidRPr="005F438C">
        <w:t xml:space="preserve"> та </w:t>
      </w:r>
      <w:proofErr w:type="spellStart"/>
      <w:r w:rsidRPr="005F438C">
        <w:t>бустінгом</w:t>
      </w:r>
      <w:proofErr w:type="spellEnd"/>
      <w:r w:rsidRPr="005F438C">
        <w:t xml:space="preserve">, для підвищення стійкості до шумів, зміни освітлення та часткової втрати даних. У випадку </w:t>
      </w:r>
      <w:proofErr w:type="spellStart"/>
      <w:r w:rsidRPr="005F438C">
        <w:t>бегінгу</w:t>
      </w:r>
      <w:proofErr w:type="spellEnd"/>
      <w:r w:rsidRPr="005F438C">
        <w:t xml:space="preserve">, </w:t>
      </w:r>
      <w:proofErr w:type="spellStart"/>
      <w:r w:rsidRPr="005F438C">
        <w:t>GeoNet</w:t>
      </w:r>
      <w:proofErr w:type="spellEnd"/>
      <w:r w:rsidRPr="005F438C">
        <w:t xml:space="preserve"> запропоновано виконувати на різних модифікованих підвибірках відеокадрів, що дозволить отримати усереднені оцінки параметрів руху. У </w:t>
      </w:r>
      <w:proofErr w:type="spellStart"/>
      <w:r w:rsidRPr="005F438C">
        <w:t>бустінгу</w:t>
      </w:r>
      <w:proofErr w:type="spellEnd"/>
      <w:r w:rsidRPr="005F438C">
        <w:t xml:space="preserve"> результати першої моделі аналізуються, і друга модель фокусується на зонах з найбільшою похибкою, що забезпечує локальну точність.</w:t>
      </w:r>
    </w:p>
    <w:p w14:paraId="13B077DD" w14:textId="77777777" w:rsidR="00E85AB4" w:rsidRPr="005F438C" w:rsidRDefault="00E85AB4" w:rsidP="00E85AB4">
      <w:pPr>
        <w:pStyle w:val="a2"/>
      </w:pPr>
      <w:r w:rsidRPr="005F438C">
        <w:t xml:space="preserve">Таким чином, використання </w:t>
      </w:r>
      <w:proofErr w:type="spellStart"/>
      <w:r w:rsidRPr="005F438C">
        <w:t>GeoNet</w:t>
      </w:r>
      <w:proofErr w:type="spellEnd"/>
      <w:r w:rsidRPr="005F438C">
        <w:t xml:space="preserve"> у зв</w:t>
      </w:r>
      <w:r w:rsidR="0089083A" w:rsidRPr="005F438C">
        <w:t>’</w:t>
      </w:r>
      <w:r w:rsidRPr="005F438C">
        <w:t xml:space="preserve">язці з </w:t>
      </w:r>
      <w:proofErr w:type="spellStart"/>
      <w:r w:rsidRPr="005F438C">
        <w:t>трансформерами</w:t>
      </w:r>
      <w:proofErr w:type="spellEnd"/>
      <w:r w:rsidRPr="005F438C">
        <w:t xml:space="preserve"> та ансамблевими підходами створює ефективну систему для високоточного аналізу динаміки візуальних сцен та ідентифікації параметрів руху об</w:t>
      </w:r>
      <w:r w:rsidR="0089083A" w:rsidRPr="005F438C">
        <w:t>’</w:t>
      </w:r>
      <w:r w:rsidRPr="005F438C">
        <w:t>єктів. Це особливо актуально в задачах дистанційного моніторингу, автономного транспорту та систем відеоспостереження, де важлива не лише фіксація наявності об</w:t>
      </w:r>
      <w:r w:rsidR="0089083A" w:rsidRPr="005F438C">
        <w:t>’</w:t>
      </w:r>
      <w:r w:rsidRPr="005F438C">
        <w:t>єкта, а й повноцінне розуміння його поведінки в просторі.</w:t>
      </w:r>
    </w:p>
    <w:p w14:paraId="73F309B0" w14:textId="77777777" w:rsidR="00D4769E" w:rsidRPr="005F438C" w:rsidRDefault="00000000">
      <w:pPr>
        <w:pStyle w:val="a2"/>
      </w:pPr>
      <w:r w:rsidRPr="005F438C">
        <w:t xml:space="preserve">Відео або зображення є </w:t>
      </w:r>
      <w:proofErr w:type="spellStart"/>
      <w:r w:rsidRPr="005F438C">
        <w:t>проєкцією</w:t>
      </w:r>
      <w:proofErr w:type="spellEnd"/>
      <w:r w:rsidRPr="005F438C">
        <w:t xml:space="preserve"> 3D-простору. 3D-сцена природно складається зі статичного фону та об’єктів, що рухаються. Рух статичних частин у відео викликаний виключно рухом камери та структурою глибини. Тоді як рух </w:t>
      </w:r>
      <w:r w:rsidRPr="005F438C">
        <w:lastRenderedPageBreak/>
        <w:t>динамічних об’єктів є більш складним, обумовленим як однорідним рухом камери, так і специфічним рухом об’єкта.</w:t>
      </w:r>
    </w:p>
    <w:p w14:paraId="4DC78BD0" w14:textId="77777777" w:rsidR="00D4769E" w:rsidRPr="005F438C" w:rsidRDefault="00000000">
      <w:pPr>
        <w:pStyle w:val="Formula"/>
      </w:pPr>
      <w:r w:rsidRPr="005F438C">
        <w:tab/>
      </w:r>
      <m:oMath>
        <m:box>
          <m:boxPr>
            <m:ctrlPr>
              <w:rPr>
                <w:rFonts w:ascii="Cambria Math" w:hAnsi="Cambria Math"/>
              </w:rPr>
            </m:ctrlPr>
          </m:boxPr>
          <m:e>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rig</m:t>
                    </m:r>
                  </m:e>
                </m:box>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Sub>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sSup>
              <m:sSupPr>
                <m:ctrlPr>
                  <w:rPr>
                    <w:rFonts w:ascii="Cambria Math" w:hAnsi="Cambria Math"/>
                  </w:rPr>
                </m:ctrlPr>
              </m:sSupPr>
              <m:e>
                <m:r>
                  <w:rPr>
                    <w:rFonts w:ascii="Cambria Math" w:hAnsi="Cambria Math"/>
                  </w:rPr>
                  <m:t>K</m:t>
                </m:r>
              </m:e>
              <m:sup>
                <m:box>
                  <m:boxPr>
                    <m:ctrlPr>
                      <w:rPr>
                        <w:rFonts w:ascii="Cambria Math" w:hAnsi="Cambria Math"/>
                      </w:rPr>
                    </m:ctrlPr>
                  </m:boxPr>
                  <m:e>
                    <m:r>
                      <m:rPr>
                        <m:sty m:val="p"/>
                      </m:rPr>
                      <w:rPr>
                        <w:rFonts w:ascii="Cambria Math" w:hAnsi="Cambria Math"/>
                      </w:rPr>
                      <m:t>-1</m:t>
                    </m:r>
                  </m:e>
                </m:box>
              </m:sup>
            </m:sSup>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box>
      </m:oMath>
      <w:r w:rsidRPr="005F438C">
        <w:tab/>
        <w:t>(3.11)</w:t>
      </w:r>
    </w:p>
    <w:p w14:paraId="7B4B9389" w14:textId="77777777" w:rsidR="00D4769E" w:rsidRPr="005F438C" w:rsidRDefault="00000000">
      <w:pPr>
        <w:pStyle w:val="a2"/>
      </w:pPr>
      <w:r w:rsidRPr="005F438C">
        <w:t xml:space="preserve">де K — внутрішні параметри камери, </w:t>
      </w:r>
      <w:proofErr w:type="spellStart"/>
      <w:r w:rsidRPr="005F438C">
        <w:t>p_t</w:t>
      </w:r>
      <w:proofErr w:type="spellEnd"/>
      <w:r w:rsidRPr="005F438C">
        <w:t xml:space="preserve"> — однорідні координати пікселів у кадрі I(t), </w:t>
      </w:r>
      <w:proofErr w:type="spellStart"/>
      <w:r w:rsidRPr="005F438C">
        <w:t>T_t→s</w:t>
      </w:r>
      <w:proofErr w:type="spellEnd"/>
      <w:r w:rsidRPr="005F438C">
        <w:t xml:space="preserve"> — відносний рух камери, </w:t>
      </w:r>
      <w:proofErr w:type="spellStart"/>
      <w:r w:rsidRPr="005F438C">
        <w:t>D_t</w:t>
      </w:r>
      <w:proofErr w:type="spellEnd"/>
      <w:r w:rsidRPr="005F438C">
        <w:t xml:space="preserve"> — карта глибини.</w:t>
      </w:r>
    </w:p>
    <w:p w14:paraId="1D67DAF8"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rw</m:t>
                    </m:r>
                  </m:e>
                </m:box>
              </m:sub>
            </m:sSub>
            <m:r>
              <m:rPr>
                <m:sty m:val="p"/>
              </m:rPr>
              <w:rPr>
                <w:rFonts w:ascii="Cambria Math" w:hAnsi="Cambria Math"/>
              </w:rPr>
              <m:t>=</m:t>
            </m:r>
            <m:r>
              <w:rPr>
                <w:rFonts w:ascii="Cambria Math" w:hAnsi="Cambria Math"/>
              </w:rPr>
              <m:t>α</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r>
                      <w:rPr>
                        <w:rFonts w:ascii="Cambria Math" w:hAnsi="Cambria Math"/>
                      </w:rPr>
                      <m:t>SSIM</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w:rPr>
                                        <w:rFonts w:ascii="Cambria Math" w:hAnsi="Cambria Math"/>
                                      </w:rPr>
                                      <m:t>I</m:t>
                                    </m:r>
                                  </m:e>
                                </m:box>
                              </m:e>
                            </m:acc>
                          </m:e>
                          <m:sub>
                            <m:r>
                              <w:rPr>
                                <w:rFonts w:ascii="Cambria Math" w:hAnsi="Cambria Math"/>
                              </w:rPr>
                              <m:t>s</m:t>
                            </m:r>
                          </m:sub>
                          <m:sup>
                            <m:box>
                              <m:boxPr>
                                <m:ctrlPr>
                                  <w:rPr>
                                    <w:rFonts w:ascii="Cambria Math" w:hAnsi="Cambria Math"/>
                                  </w:rPr>
                                </m:ctrlPr>
                              </m:boxPr>
                              <m:e>
                                <m:r>
                                  <w:rPr>
                                    <w:rFonts w:ascii="Cambria Math" w:hAnsi="Cambria Math"/>
                                  </w:rPr>
                                  <m:t>rig</m:t>
                                </m:r>
                              </m:e>
                            </m:box>
                          </m:sup>
                        </m:sSubSup>
                      </m:e>
                    </m:d>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w:rPr>
                            <w:rFonts w:ascii="Cambria Math" w:hAnsi="Cambria Math"/>
                          </w:rPr>
                          <m:t>I</m:t>
                        </m:r>
                      </m:e>
                    </m:box>
                  </m:e>
                </m:acc>
              </m:e>
              <m:sub>
                <m:r>
                  <w:rPr>
                    <w:rFonts w:ascii="Cambria Math" w:hAnsi="Cambria Math"/>
                  </w:rPr>
                  <m:t>s</m:t>
                </m:r>
              </m:sub>
              <m:sup>
                <m:box>
                  <m:boxPr>
                    <m:ctrlPr>
                      <w:rPr>
                        <w:rFonts w:ascii="Cambria Math" w:hAnsi="Cambria Math"/>
                      </w:rPr>
                    </m:ctrlPr>
                  </m:boxPr>
                  <m:e>
                    <m:r>
                      <w:rPr>
                        <w:rFonts w:ascii="Cambria Math" w:hAnsi="Cambria Math"/>
                      </w:rPr>
                      <m:t>rig</m:t>
                    </m:r>
                  </m:e>
                </m:box>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rsidRPr="005F438C">
        <w:tab/>
        <w:t>(3.12)</w:t>
      </w:r>
    </w:p>
    <w:p w14:paraId="34481AA9"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ds</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sub>
              <m:sup/>
              <m:e>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box>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e>
            </m:nary>
          </m:e>
        </m:box>
      </m:oMath>
      <w:r w:rsidRPr="005F438C">
        <w:tab/>
        <w:t>(3.13)</w:t>
      </w:r>
    </w:p>
    <w:p w14:paraId="4D339292" w14:textId="77777777" w:rsidR="00D4769E" w:rsidRPr="005F438C" w:rsidRDefault="00000000">
      <w:pPr>
        <w:pStyle w:val="a2"/>
      </w:pPr>
      <w:r w:rsidRPr="005F438C">
        <w:t xml:space="preserve">Перший етап забезпечує стереоскопічне сприйняття жорсткої структури сцени, але ігнорує динамічні об’єкти. Тому ми пропонуємо другий компонент — </w:t>
      </w:r>
      <w:proofErr w:type="spellStart"/>
      <w:r w:rsidRPr="005F438C">
        <w:t>ResFlowNet</w:t>
      </w:r>
      <w:proofErr w:type="spellEnd"/>
      <w:r w:rsidRPr="005F438C">
        <w:t xml:space="preserve"> для локалізації нежорсткого руху.</w:t>
      </w:r>
    </w:p>
    <w:p w14:paraId="4E8AC853"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ge</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sub>
              <m:sup/>
              <m:e>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nary>
          </m:e>
        </m:box>
      </m:oMath>
      <w:r w:rsidRPr="005F438C">
        <w:tab/>
        <w:t>(3.14)</w:t>
      </w:r>
    </w:p>
    <w:p w14:paraId="3D33F776" w14:textId="77777777" w:rsidR="00D4769E" w:rsidRPr="005F438C" w:rsidRDefault="00000000">
      <w:pPr>
        <w:pStyle w:val="Formula"/>
      </w:pPr>
      <w:r w:rsidRPr="005F438C">
        <w:tab/>
      </w:r>
      <m:oMath>
        <m:box>
          <m:boxPr>
            <m:ctrlPr>
              <w:rPr>
                <w:rFonts w:ascii="Cambria Math" w:hAnsi="Cambria Math"/>
              </w:rPr>
            </m:ctrlPr>
          </m:boxPr>
          <m:e>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&lt;max⁡{</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e>
        </m:box>
      </m:oMath>
      <w:r w:rsidRPr="005F438C">
        <w:tab/>
        <w:t>(3.15)</w:t>
      </w:r>
    </w:p>
    <w:p w14:paraId="0DA94582" w14:textId="77777777" w:rsidR="00D4769E" w:rsidRPr="005F438C" w:rsidRDefault="00000000">
      <w:pPr>
        <w:pStyle w:val="Formula"/>
      </w:pPr>
      <w:r w:rsidRPr="005F438C">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sub>
              <m:sup/>
              <m:e>
                <m:nary>
                  <m:naryPr>
                    <m:chr m:val="∑"/>
                    <m:limLoc m:val="undOvr"/>
                    <m:ctrlPr>
                      <w:rPr>
                        <w:rFonts w:ascii="Cambria Math" w:hAnsi="Cambria Math"/>
                      </w:rPr>
                    </m:ctrlPr>
                  </m:naryPr>
                  <m:sub>
                    <m:box>
                      <m:boxPr>
                        <m:ctrlPr>
                          <w:rPr>
                            <w:rFonts w:ascii="Cambria Math" w:hAnsi="Cambria Math"/>
                          </w:rPr>
                        </m:ctrlPr>
                      </m:boxPr>
                      <m:e>
                        <m:d>
                          <m:dPr>
                            <m:begChr m:val="⟨"/>
                            <m:endChr m:val="⟩"/>
                            <m:ctrlPr>
                              <w:rPr>
                                <w:rFonts w:ascii="Cambria Math" w:hAnsi="Cambria Math"/>
                                <w:i/>
                              </w:rPr>
                            </m:ctrlPr>
                          </m:dPr>
                          <m:e>
                            <m:r>
                              <w:rPr>
                                <w:rFonts w:ascii="Cambria Math" w:hAnsi="Cambria Math"/>
                              </w:rPr>
                              <m:t>t</m:t>
                            </m:r>
                            <m:r>
                              <m:rPr>
                                <m:sty m:val="p"/>
                              </m:rPr>
                              <w:rPr>
                                <w:rFonts w:ascii="Cambria Math" w:hAnsi="Cambria Math"/>
                              </w:rPr>
                              <m:t>,</m:t>
                            </m:r>
                            <m:r>
                              <w:rPr>
                                <w:rFonts w:ascii="Cambria Math" w:hAnsi="Cambria Math"/>
                              </w:rPr>
                              <m:t>s</m:t>
                            </m:r>
                          </m:e>
                        </m:d>
                      </m:e>
                    </m:box>
                  </m:sub>
                  <m:sup/>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rw</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ds</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ds</m:t>
                                </m:r>
                              </m:e>
                            </m:box>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fw</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fs</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fs</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ge</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ge</m:t>
                                </m:r>
                              </m:e>
                            </m:box>
                          </m:sub>
                        </m:sSub>
                      </m:e>
                    </m:d>
                  </m:e>
                </m:nary>
              </m:e>
            </m:nary>
          </m:e>
        </m:box>
      </m:oMath>
      <w:r w:rsidRPr="005F438C">
        <w:tab/>
        <w:t>(3.16)</w:t>
      </w:r>
    </w:p>
    <w:p w14:paraId="31DC4553" w14:textId="77777777" w:rsidR="00D55324" w:rsidRPr="005F438C" w:rsidRDefault="00D55324" w:rsidP="0075405B">
      <w:pPr>
        <w:pStyle w:val="a2"/>
      </w:pPr>
    </w:p>
    <w:p w14:paraId="6A5C445C" w14:textId="77777777" w:rsidR="0075405B" w:rsidRPr="005F438C" w:rsidRDefault="0075405B" w:rsidP="0075405B">
      <w:pPr>
        <w:pStyle w:val="2"/>
      </w:pPr>
      <w:bookmarkStart w:id="31" w:name="_Toc227583631"/>
      <w:r w:rsidRPr="005F438C">
        <w:t>3.</w:t>
      </w:r>
      <w:fldSimple w:instr=" SEQ SubChapter ">
        <w:r w:rsidR="00527E5B" w:rsidRPr="005F438C">
          <w:t>3</w:t>
        </w:r>
      </w:fldSimple>
      <w:r w:rsidRPr="005F438C">
        <w:t xml:space="preserve"> </w:t>
      </w:r>
      <w:r w:rsidR="0074085E" w:rsidRPr="005F438C">
        <w:t>Визначення</w:t>
      </w:r>
      <w:r w:rsidR="0092522E" w:rsidRPr="005F438C">
        <w:t xml:space="preserve"> параметрів методами оптичного потоку</w:t>
      </w:r>
      <w:bookmarkEnd w:id="31"/>
    </w:p>
    <w:p w14:paraId="70B77B00" w14:textId="77777777" w:rsidR="00D4769E" w:rsidRPr="005F438C" w:rsidRDefault="00000000">
      <w:pPr>
        <w:pStyle w:val="a2"/>
      </w:pPr>
      <w:r w:rsidRPr="005F438C">
        <w:t>У підрозділі «3.3 Визначення параметрів методами оптичного потоку» для подальшого викладу використано такі формульні залежності: (3.17), (3.18), (3.19), (3.20), (3.21), (3.22), (3.23), (3.24), (3.25), (3.26), (3.27), (3.28).</w:t>
      </w:r>
    </w:p>
    <w:p w14:paraId="49F69953" w14:textId="77777777" w:rsidR="00D4769E" w:rsidRPr="005F438C" w:rsidRDefault="00000000">
      <w:pPr>
        <w:pStyle w:val="a2"/>
      </w:pPr>
      <w:r w:rsidRPr="005F438C">
        <w:t>У підрозділі «3.3 Визначення параметрів методами оптичного потоку» для подальшого викладу використано такі формульні залежності: (3.29), (3.30), (3.31), (3.32), (3.33), (3.34), (3.35), (3.36), (3.37), (3.38), (3.39), (3.40).</w:t>
      </w:r>
    </w:p>
    <w:p w14:paraId="1464D567" w14:textId="77777777" w:rsidR="00D4769E" w:rsidRPr="005F438C" w:rsidRDefault="00000000">
      <w:pPr>
        <w:pStyle w:val="a2"/>
      </w:pPr>
      <w:r w:rsidRPr="005F438C">
        <w:t xml:space="preserve">У підрозділі «3.3 Визначення параметрів методами оптичного потоку» для подальшого викладу використано такі формульні залежності: (3.41), (3.42), </w:t>
      </w:r>
      <w:r w:rsidRPr="005F438C">
        <w:lastRenderedPageBreak/>
        <w:t>(3.43).</w:t>
      </w:r>
    </w:p>
    <w:p w14:paraId="7B5B987F" w14:textId="77777777" w:rsidR="006B6099" w:rsidRPr="005F438C" w:rsidRDefault="006B6099" w:rsidP="0075405B">
      <w:pPr>
        <w:pStyle w:val="a2"/>
      </w:pPr>
      <w:r w:rsidRPr="005F438C">
        <w:t xml:space="preserve">Опис використання оптичного потоку. Оптичний потік обчислюється між двома зображеннями, </w:t>
      </w:r>
      <w:proofErr w:type="spellStart"/>
      <w:r w:rsidRPr="005F438C">
        <w:t>prev_frame_gray</w:t>
      </w:r>
      <w:proofErr w:type="spellEnd"/>
      <w:r w:rsidRPr="005F438C">
        <w:t xml:space="preserve"> та </w:t>
      </w:r>
      <w:proofErr w:type="spellStart"/>
      <w:r w:rsidRPr="005F438C">
        <w:t>next_frame_gray</w:t>
      </w:r>
      <w:proofErr w:type="spellEnd"/>
      <w:r w:rsidRPr="005F438C">
        <w:t xml:space="preserve">, за допомогою методу </w:t>
      </w:r>
      <w:proofErr w:type="spellStart"/>
      <w:r w:rsidRPr="005F438C">
        <w:t>Farneback</w:t>
      </w:r>
      <w:proofErr w:type="spellEnd"/>
      <w:r w:rsidRPr="005F438C">
        <w:t xml:space="preserve">, який використовує параметри для покращення точності виявлення руху. Параметри включають використання пірамідного масштабу (0.5), трьох рівнів піраміди, вікно 15x15 пікселів для розрахунку потоку, три ітерації уточнення, поліноміальне розширення з розміром сусідства 5 пікселів, а також </w:t>
      </w:r>
      <w:proofErr w:type="spellStart"/>
      <w:r w:rsidRPr="005F438C">
        <w:t>Гауссовий</w:t>
      </w:r>
      <w:proofErr w:type="spellEnd"/>
      <w:r w:rsidRPr="005F438C">
        <w:t xml:space="preserve"> фільтр з відхиленням 1.2. Ці налаштування дозволяють отримати більш точні результати для аналізу руху об</w:t>
      </w:r>
      <w:r w:rsidR="0089083A" w:rsidRPr="005F438C">
        <w:t>’</w:t>
      </w:r>
      <w:r w:rsidRPr="005F438C">
        <w:t>єктів у відео, що важливо для відстеження динамічних об</w:t>
      </w:r>
      <w:r w:rsidR="0089083A" w:rsidRPr="005F438C">
        <w:t>’</w:t>
      </w:r>
      <w:r w:rsidRPr="005F438C">
        <w:t>єктів.</w:t>
      </w:r>
    </w:p>
    <w:p w14:paraId="03F6364D" w14:textId="77777777" w:rsidR="006B6099" w:rsidRPr="005F438C" w:rsidRDefault="006B6099" w:rsidP="006B6099">
      <w:pPr>
        <w:pStyle w:val="a2"/>
      </w:pPr>
      <w:r>
        <w:t>На рис. 3.4 показано результат використання оптичного потоку для візуалізації напрямку та інтенсивності руху в кадрі .</w:t>
      </w:r>
    </w:p>
    <w:p w14:paraId="178DECAF" w14:textId="77777777" w:rsidR="003E6A06" w:rsidRPr="005F438C" w:rsidRDefault="006B6099" w:rsidP="003E6A06">
      <w:pPr>
        <w:pStyle w:val="a2"/>
        <w:keepNext/>
        <w:jc w:val="center"/>
      </w:pPr>
      <w:r w:rsidRPr="005F438C">
        <w:rPr>
          <w:noProof/>
        </w:rPr>
        <w:drawing>
          <wp:inline distT="0" distB="0" distL="0" distR="0" wp14:anchorId="37EDF60D" wp14:editId="2607326D">
            <wp:extent cx="5618480" cy="4581525"/>
            <wp:effectExtent l="0" t="0" r="1270" b="9525"/>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634238" cy="4594375"/>
                    </a:xfrm>
                    <a:prstGeom prst="rect">
                      <a:avLst/>
                    </a:prstGeom>
                    <a:ln/>
                  </pic:spPr>
                </pic:pic>
              </a:graphicData>
            </a:graphic>
          </wp:inline>
        </w:drawing>
      </w:r>
    </w:p>
    <w:p w14:paraId="3ABDBEB4" w14:textId="77777777" w:rsidR="00A279B0" w:rsidRPr="005F438C" w:rsidRDefault="003E6A06" w:rsidP="003E6A06">
      <w:pPr>
        <w:pStyle w:val="aff2"/>
      </w:pPr>
      <w:r>
        <w:t>Рис. 3.4 – Результат використання оптичного потоку для візуалізації напрямку та інтенсивності руху</w:t>
      </w:r>
    </w:p>
    <w:p w14:paraId="1C49E406" w14:textId="77777777" w:rsidR="006B6099" w:rsidRPr="005F438C" w:rsidRDefault="006B6099" w:rsidP="0075405B">
      <w:pPr>
        <w:pStyle w:val="a2"/>
      </w:pPr>
      <w:bookmarkStart w:id="32" w:name="_2et92p0" w:colFirst="0" w:colLast="0"/>
      <w:bookmarkEnd w:id="32"/>
    </w:p>
    <w:p w14:paraId="59BD6B7B" w14:textId="77777777" w:rsidR="009337CB" w:rsidRPr="005F438C" w:rsidRDefault="009337CB" w:rsidP="009337CB">
      <w:pPr>
        <w:pStyle w:val="a2"/>
      </w:pPr>
      <w:r>
        <w:t>Оптичний потік, показаний на рис. 3.5 визначає напрям і швидкість переміщення пікселів між послідовними кадрами. Його застосування дозволяє отримати траєкторію руху об’єкта та визначити його кінематичні параметри. Оптичний потік є векторним полем, яке відображає переміщення пікселів між двома послідовними кадрами відео. Цей метод дозволяє визначити напрямок і швидкість руху об’єктів у сцені. Завдяки цьому можна побудувати траєкторію об’єкта, визначити його миттєву швидкість і прискорення. У запропонованій системі оптичний потік виступає важливим джерелом інформації про кінематичні параметри динамічних об’єктів, особливо в ситуаціях, коли об’єкти частково або повністю перекриваються (оклюзія) [54; 57].</w:t>
      </w:r>
    </w:p>
    <w:p w14:paraId="52D13B74" w14:textId="77777777" w:rsidR="003E6A06" w:rsidRPr="005F438C" w:rsidRDefault="006D117D" w:rsidP="003E6A06">
      <w:pPr>
        <w:pStyle w:val="10705"/>
      </w:pPr>
      <w:r w:rsidRPr="005F438C">
        <w:rPr>
          <w:noProof/>
        </w:rPr>
        <w:lastRenderedPageBreak/>
        <w:drawing>
          <wp:inline distT="0" distB="0" distL="0" distR="0" wp14:anchorId="2387A39B" wp14:editId="5C498724">
            <wp:extent cx="5010150" cy="867053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2021" cy="8708380"/>
                    </a:xfrm>
                    <a:prstGeom prst="rect">
                      <a:avLst/>
                    </a:prstGeom>
                    <a:noFill/>
                    <a:ln>
                      <a:noFill/>
                    </a:ln>
                  </pic:spPr>
                </pic:pic>
              </a:graphicData>
            </a:graphic>
          </wp:inline>
        </w:drawing>
      </w:r>
    </w:p>
    <w:p w14:paraId="3FE2AEF4" w14:textId="77777777" w:rsidR="006D117D" w:rsidRPr="005F438C" w:rsidRDefault="0083562C" w:rsidP="0083562C">
      <w:pPr>
        <w:pStyle w:val="aff2"/>
        <w:rPr>
          <w:szCs w:val="28"/>
        </w:rPr>
      </w:pPr>
      <w:bookmarkStart w:id="33" w:name="_Ref221392837"/>
      <w:r w:rsidRPr="005F438C">
        <w:rPr>
          <w:szCs w:val="28"/>
        </w:rPr>
        <w:t>Рис. 3.5 – Візуалізація оптичного потоку в обраній моделі</w:t>
      </w:r>
      <w:bookmarkEnd w:id="33"/>
    </w:p>
    <w:p w14:paraId="765E8A00" w14:textId="77777777" w:rsidR="0020114A" w:rsidRPr="005F438C" w:rsidRDefault="0020114A" w:rsidP="0020114A">
      <w:pPr>
        <w:pStyle w:val="a2"/>
      </w:pPr>
      <w:r w:rsidRPr="005F438C">
        <w:lastRenderedPageBreak/>
        <w:t>Метод оптичного потоку (</w:t>
      </w:r>
      <w:proofErr w:type="spellStart"/>
      <w:r w:rsidRPr="005F438C">
        <w:t>Optical</w:t>
      </w:r>
      <w:proofErr w:type="spellEnd"/>
      <w:r w:rsidRPr="005F438C">
        <w:t xml:space="preserve"> </w:t>
      </w:r>
      <w:proofErr w:type="spellStart"/>
      <w:r w:rsidRPr="005F438C">
        <w:t>Flow</w:t>
      </w:r>
      <w:proofErr w:type="spellEnd"/>
      <w:r w:rsidRPr="005F438C">
        <w:t>) є фундаментальним інструментом у галузі комп</w:t>
      </w:r>
      <w:r w:rsidR="0089083A" w:rsidRPr="005F438C">
        <w:t>’</w:t>
      </w:r>
      <w:r w:rsidRPr="005F438C">
        <w:t xml:space="preserve">ютерного зору, який забезпечує кількісне оцінювання руху пікселів між послідовними кадрами </w:t>
      </w:r>
      <w:proofErr w:type="spellStart"/>
      <w:r w:rsidRPr="005F438C">
        <w:t>відеопотоку</w:t>
      </w:r>
      <w:proofErr w:type="spellEnd"/>
      <w:r w:rsidRPr="005F438C">
        <w:t>. У межах розроблюваної інформаційної технології дистанційної ідентифікації цей метод дозволяє отримати детальну інформацію про динаміку сцени, що є критично важливим для точного відстеження та розрахунку параметрів рухомих об</w:t>
      </w:r>
      <w:r w:rsidR="0089083A" w:rsidRPr="005F438C">
        <w:t>’</w:t>
      </w:r>
      <w:r w:rsidRPr="005F438C">
        <w:t>єктів у реальному часі. Оптичний потік визначається як векторне поле, де кожен вектор описує видиме переміщення точок зображення, що дає змогу ідентифікувати швидкість, напрямок та траєкторію руху цілей без безпосереднього фізичного контакту.</w:t>
      </w:r>
    </w:p>
    <w:p w14:paraId="23E10728" w14:textId="77777777" w:rsidR="0020114A" w:rsidRPr="005F438C" w:rsidRDefault="0020114A" w:rsidP="0020114A">
      <w:pPr>
        <w:pStyle w:val="a2"/>
      </w:pPr>
      <w:r w:rsidRPr="005F438C">
        <w:t>Традиційний аналіз руху базується на класичних диференціальних алгоритмах, серед яких ключове місце посідають методи Лукаса–</w:t>
      </w:r>
      <w:proofErr w:type="spellStart"/>
      <w:r w:rsidRPr="005F438C">
        <w:t>Канаде</w:t>
      </w:r>
      <w:proofErr w:type="spellEnd"/>
      <w:r w:rsidRPr="005F438C">
        <w:t xml:space="preserve"> та </w:t>
      </w:r>
      <w:proofErr w:type="spellStart"/>
      <w:r w:rsidRPr="005F438C">
        <w:t>Хорна</w:t>
      </w:r>
      <w:proofErr w:type="spellEnd"/>
      <w:r w:rsidRPr="005F438C">
        <w:t>–</w:t>
      </w:r>
      <w:proofErr w:type="spellStart"/>
      <w:r w:rsidRPr="005F438C">
        <w:t>Шунка</w:t>
      </w:r>
      <w:proofErr w:type="spellEnd"/>
      <w:r w:rsidRPr="005F438C">
        <w:t xml:space="preserve"> 61; 62. Метод Лукаса–</w:t>
      </w:r>
      <w:proofErr w:type="spellStart"/>
      <w:r w:rsidRPr="005F438C">
        <w:t>Канаде</w:t>
      </w:r>
      <w:proofErr w:type="spellEnd"/>
      <w:r w:rsidRPr="005F438C">
        <w:t xml:space="preserve"> використовує локальне рівняння різниці інтенсивності пікселів та метод найменших квадратів, забезпечуючи високу швидкість обчислень при локальній сталості руху. На противагу йому, метод </w:t>
      </w:r>
      <w:proofErr w:type="spellStart"/>
      <w:r w:rsidRPr="005F438C">
        <w:t>Хорна</w:t>
      </w:r>
      <w:proofErr w:type="spellEnd"/>
      <w:r w:rsidRPr="005F438C">
        <w:t>–</w:t>
      </w:r>
      <w:proofErr w:type="spellStart"/>
      <w:r w:rsidRPr="005F438C">
        <w:t>Шунка</w:t>
      </w:r>
      <w:proofErr w:type="spellEnd"/>
      <w:r w:rsidRPr="005F438C">
        <w:t xml:space="preserve"> формулює задачу як мінімізацію функціоналу енергії з умовою глобальної гладкості, що дозволяє будувати густі карти руху, проте потребує значних ітераційних ресурсів та є чутливим до шумів зображення.</w:t>
      </w:r>
    </w:p>
    <w:p w14:paraId="0ADC4567" w14:textId="77777777" w:rsidR="003E6A06" w:rsidRPr="005F438C" w:rsidRDefault="00000000" w:rsidP="003E6A06">
      <w:pPr>
        <w:pStyle w:val="a2"/>
      </w:pPr>
      <w:r w:rsidRPr="005F438C">
        <w:t>Метод Горна–</w:t>
      </w:r>
      <w:proofErr w:type="spellStart"/>
      <w:r w:rsidRPr="005F438C">
        <w:t>Шунка</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є глобальним методом обчислення оптичного потоку, представленим у 1981 році. Він базується на двох основних припущеннях: сталість яскравості означає, що колір або яскравість точки об’єкта не змінюється між кадрами; плавність потоку означає, що оптичний потік змінюється поступово від пікселя до пікселя. На відміну від локального методу Лукаса–</w:t>
      </w:r>
      <w:proofErr w:type="spellStart"/>
      <w:r w:rsidRPr="005F438C">
        <w:t>Канаде</w:t>
      </w:r>
      <w:proofErr w:type="spellEnd"/>
      <w:r w:rsidRPr="005F438C">
        <w:t>, який передбачає сталість потоку в локальному вікні, метод Горна–</w:t>
      </w:r>
      <w:proofErr w:type="spellStart"/>
      <w:r w:rsidRPr="005F438C">
        <w:t>Шунка</w:t>
      </w:r>
      <w:proofErr w:type="spellEnd"/>
      <w:r w:rsidRPr="005F438C">
        <w:t xml:space="preserve"> є глобальним і дає щільне поле оптичного потоку.</w:t>
      </w:r>
    </w:p>
    <w:p w14:paraId="3F5F38EA" w14:textId="6AC88CAB" w:rsidR="00D4769E" w:rsidRPr="005F438C" w:rsidRDefault="00000000">
      <w:pPr>
        <w:pStyle w:val="a2"/>
      </w:pPr>
      <w:r w:rsidRPr="005F438C">
        <w:t xml:space="preserve">Основні припущення методу: сталість яскравості дозволяє порівнювати пікселі між кадрами за рівнянням </w:t>
      </w:r>
      <m:oMath>
        <m:r>
          <w:rPr>
            <w:rFonts w:ascii="Cambria Math" w:hAnsi="Cambria Math"/>
          </w:rPr>
          <m:t>I</m:t>
        </m:r>
        <m:d>
          <m:dPr>
            <m:ctrlPr>
              <w:rPr>
                <w:rFonts w:ascii="Cambria Math" w:hAnsi="Cambria Math"/>
                <w:i/>
              </w:rPr>
            </m:ctrlPr>
          </m:dPr>
          <m:e>
            <m:r>
              <w:rPr>
                <w:rFonts w:ascii="Cambria Math" w:hAnsi="Cambria Math"/>
              </w:rPr>
              <m:t>x, y, t</m:t>
            </m:r>
          </m:e>
        </m:d>
        <m:r>
          <w:rPr>
            <w:rFonts w:ascii="Cambria Math" w:hAnsi="Cambria Math"/>
          </w:rPr>
          <m:t>= I</m:t>
        </m:r>
        <m:d>
          <m:dPr>
            <m:ctrlPr>
              <w:rPr>
                <w:rFonts w:ascii="Cambria Math" w:hAnsi="Cambria Math"/>
                <w:i/>
              </w:rPr>
            </m:ctrlPr>
          </m:dPr>
          <m:e>
            <m:r>
              <w:rPr>
                <w:rFonts w:ascii="Cambria Math" w:hAnsi="Cambria Math"/>
              </w:rPr>
              <m:t>x + uδt, y + vδt, t + δt</m:t>
            </m:r>
          </m:e>
        </m:d>
      </m:oMath>
      <w:r w:rsidRPr="005F438C">
        <w:t>; малий рух означає, що пікселі переміщуються лише на невелику відстань між кадрами, що дозволяє лінеаризувати обмеження сталості яскравості.</w:t>
      </w:r>
    </w:p>
    <w:p w14:paraId="43174133"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uδt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vδt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δt</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Pr="005F438C">
        <w:tab/>
        <w:t>(3.17)</w:t>
      </w:r>
    </w:p>
    <w:p w14:paraId="6E2D1359" w14:textId="77777777" w:rsidR="00D4769E" w:rsidRPr="005F438C" w:rsidRDefault="00000000">
      <w:pPr>
        <w:pStyle w:val="a2"/>
      </w:pPr>
      <w:r w:rsidRPr="005F438C">
        <w:lastRenderedPageBreak/>
        <w:t xml:space="preserve">Розклад в ряд Тейлора для малого </w:t>
      </w:r>
      <w:proofErr w:type="spellStart"/>
      <w:r w:rsidRPr="005F438C">
        <w:t>δt</w:t>
      </w:r>
      <w:proofErr w:type="spellEnd"/>
      <w:r w:rsidRPr="005F438C">
        <w:t>:</w:t>
      </w:r>
    </w:p>
    <w:p w14:paraId="524C24A8"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r>
              <w:rPr>
                <w:rFonts w:ascii="Cambria Math" w:hAnsi="Cambria Math"/>
              </w:rPr>
              <m:t>δx</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r>
              <w:rPr>
                <w:rFonts w:ascii="Cambria Math" w:hAnsi="Cambria Math"/>
              </w:rPr>
              <m:t>δy</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r>
              <w:rPr>
                <w:rFonts w:ascii="Cambria Math" w:hAnsi="Cambria Math"/>
              </w:rPr>
              <m:t>δt</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Pr="005F438C">
        <w:tab/>
        <w:t>(3.18)</w:t>
      </w:r>
    </w:p>
    <w:p w14:paraId="4E272D74" w14:textId="77777777" w:rsidR="00D4769E" w:rsidRPr="005F438C" w:rsidRDefault="00000000">
      <w:pPr>
        <w:pStyle w:val="a2"/>
      </w:pPr>
      <w:r w:rsidRPr="005F438C">
        <w:t>Спрощення дає рівняння оптичного потоку:</w:t>
      </w:r>
    </w:p>
    <w:p w14:paraId="50078E9C"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rsidRPr="005F438C">
        <w:tab/>
        <w:t>(3.19)</w:t>
      </w:r>
    </w:p>
    <w:p w14:paraId="4CF6DDD9" w14:textId="77777777" w:rsidR="00D4769E" w:rsidRPr="005F438C" w:rsidRDefault="00000000">
      <w:pPr>
        <w:pStyle w:val="a2"/>
      </w:pPr>
      <w:r w:rsidRPr="005F438C">
        <w:t xml:space="preserve">де </w:t>
      </w:r>
      <w:proofErr w:type="spellStart"/>
      <w:r w:rsidRPr="005F438C">
        <w:t>I_x</w:t>
      </w:r>
      <w:proofErr w:type="spellEnd"/>
      <w:r w:rsidRPr="005F438C">
        <w:t xml:space="preserve">, </w:t>
      </w:r>
      <w:proofErr w:type="spellStart"/>
      <w:r w:rsidRPr="005F438C">
        <w:t>I_y</w:t>
      </w:r>
      <w:proofErr w:type="spellEnd"/>
      <w:r w:rsidRPr="005F438C">
        <w:t xml:space="preserve"> — просторові градієнти зображення, I(t) — часова похідна.</w:t>
      </w:r>
    </w:p>
    <w:p w14:paraId="35A9AC3E" w14:textId="77777777" w:rsidR="00D4769E" w:rsidRPr="005F438C" w:rsidRDefault="00000000">
      <w:pPr>
        <w:pStyle w:val="a2"/>
      </w:pPr>
      <w:r w:rsidRPr="005F438C">
        <w:t>Метод поєднує два обмеження: сталість яскравості та плавність потоку.</w:t>
      </w:r>
    </w:p>
    <w:p w14:paraId="49419B44"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e>
                    </m:d>
                  </m:e>
                </m:box>
              </m:e>
              <m:sup>
                <m:r>
                  <m:rPr>
                    <m:sty m:val="p"/>
                  </m:rPr>
                  <w:rPr>
                    <w:rFonts w:ascii="Cambria Math" w:hAnsi="Cambria Math"/>
                  </w:rPr>
                  <m:t>2</m:t>
                </m:r>
              </m:sup>
            </m:sSup>
          </m:e>
        </m:box>
      </m:oMath>
      <w:r w:rsidRPr="005F438C">
        <w:tab/>
        <w:t>(3.20)</w:t>
      </w:r>
    </w:p>
    <w:p w14:paraId="74EE6A40" w14:textId="77777777" w:rsidR="00D4769E" w:rsidRPr="005F438C" w:rsidRDefault="00000000">
      <w:pPr>
        <w:pStyle w:val="a2"/>
      </w:pPr>
      <w:r w:rsidRPr="005F438C">
        <w:t>Складова плавності (</w:t>
      </w:r>
      <w:proofErr w:type="spellStart"/>
      <w:r w:rsidRPr="005F438C">
        <w:t>smoothness</w:t>
      </w:r>
      <w:proofErr w:type="spellEnd"/>
      <w:r w:rsidRPr="005F438C">
        <w:t>) — штрафує різкі зміни оптичного потоку між сусідніми пікселями:</w:t>
      </w:r>
    </w:p>
    <w:p w14:paraId="796EFE53" w14:textId="77777777" w:rsidR="00D4769E" w:rsidRPr="005F438C" w:rsidRDefault="00000000">
      <w:pPr>
        <w:pStyle w:val="a2"/>
      </w:pPr>
      <w:r w:rsidRPr="005F438C">
        <w:t>Повний функціонал, який мінімізується:</w:t>
      </w:r>
    </w:p>
    <w:p w14:paraId="321FB7B4"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v</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E</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box>
                      </m:e>
                    </m:d>
                  </m:e>
                </m:box>
              </m:e>
            </m:nary>
          </m:e>
        </m:box>
      </m:oMath>
      <w:r w:rsidRPr="005F438C">
        <w:tab/>
        <w:t>(3.21)</w:t>
      </w:r>
    </w:p>
    <w:p w14:paraId="05D7507B" w14:textId="77777777" w:rsidR="00D4769E" w:rsidRPr="005F438C" w:rsidRDefault="00000000">
      <w:pPr>
        <w:pStyle w:val="a2"/>
      </w:pPr>
      <w:r w:rsidRPr="005F438C">
        <w:t>де λ — параметр, що регулює вагу між гладкістю та відповідністю яскравості.</w:t>
      </w:r>
    </w:p>
    <w:p w14:paraId="30373B3A"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4</m:t>
                    </m:r>
                  </m:e>
                </m:box>
              </m:den>
            </m:f>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e>
                    </m:box>
                  </m:e>
                </m:d>
              </m:e>
            </m:box>
          </m:e>
        </m:box>
      </m:oMath>
      <w:r w:rsidRPr="005F438C">
        <w:tab/>
        <w:t>(3.22)</w:t>
      </w:r>
    </w:p>
    <w:p w14:paraId="51E7F0EB" w14:textId="77777777" w:rsidR="00D4769E" w:rsidRPr="005F438C" w:rsidRDefault="00000000">
      <w:pPr>
        <w:pStyle w:val="a2"/>
      </w:pPr>
      <w:r w:rsidRPr="005F438C">
        <w:t>Аналогічно для v̄_</w:t>
      </w:r>
      <w:proofErr w:type="spellStart"/>
      <w:r w:rsidRPr="005F438C">
        <w:t>ij</w:t>
      </w:r>
      <w:proofErr w:type="spellEnd"/>
      <w:r w:rsidRPr="005F438C">
        <w:t>.</w:t>
      </w:r>
    </w:p>
    <w:p w14:paraId="4A1240D6" w14:textId="77777777" w:rsidR="00D4769E" w:rsidRPr="005F438C" w:rsidRDefault="00000000">
      <w:pPr>
        <w:pStyle w:val="Formula"/>
      </w:pPr>
      <w:r w:rsidRPr="005F438C">
        <w:tab/>
      </w: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E</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e>
                </m:box>
              </m:den>
            </m:f>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e>
            </m:d>
            <m:r>
              <m:rPr>
                <m:sty m:val="p"/>
              </m:rPr>
              <w:rPr>
                <w:rFonts w:ascii="Cambria Math" w:hAnsi="Cambria Math"/>
              </w:rPr>
              <m:t>+2</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sSub>
              <m:sSubPr>
                <m:ctrlPr>
                  <w:rPr>
                    <w:rFonts w:ascii="Cambria Math" w:hAnsi="Cambria Math"/>
                  </w:rPr>
                </m:ctrlPr>
              </m:sSubPr>
              <m:e>
                <m:r>
                  <w:rPr>
                    <w:rFonts w:ascii="Cambria Math" w:hAnsi="Cambria Math"/>
                  </w:rPr>
                  <m:t>I</m:t>
                </m:r>
              </m:e>
              <m:sub>
                <m:r>
                  <w:rPr>
                    <w:rFonts w:ascii="Cambria Math" w:hAnsi="Cambria Math"/>
                  </w:rPr>
                  <m:t>x</m:t>
                </m:r>
              </m:sub>
            </m:sSub>
          </m:e>
        </m:box>
      </m:oMath>
      <w:r w:rsidRPr="005F438C">
        <w:tab/>
        <w:t>(3.23)</w:t>
      </w:r>
    </w:p>
    <w:p w14:paraId="394E26F0" w14:textId="77777777" w:rsidR="00D4769E" w:rsidRPr="005F438C" w:rsidRDefault="00000000">
      <w:pPr>
        <w:pStyle w:val="Formula"/>
      </w:pPr>
      <w:r w:rsidRPr="005F438C">
        <w:tab/>
      </w: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E</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e>
                </m:box>
              </m:den>
            </m:f>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e>
            </m:d>
            <m:r>
              <m:rPr>
                <m:sty m:val="p"/>
              </m:rPr>
              <w:rPr>
                <w:rFonts w:ascii="Cambria Math" w:hAnsi="Cambria Math"/>
              </w:rPr>
              <m:t>+2</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sSub>
              <m:sSubPr>
                <m:ctrlPr>
                  <w:rPr>
                    <w:rFonts w:ascii="Cambria Math" w:hAnsi="Cambria Math"/>
                  </w:rPr>
                </m:ctrlPr>
              </m:sSubPr>
              <m:e>
                <m:r>
                  <w:rPr>
                    <w:rFonts w:ascii="Cambria Math" w:hAnsi="Cambria Math"/>
                  </w:rPr>
                  <m:t>I</m:t>
                </m:r>
              </m:e>
              <m:sub>
                <m:r>
                  <w:rPr>
                    <w:rFonts w:ascii="Cambria Math" w:hAnsi="Cambria Math"/>
                  </w:rPr>
                  <m:t>y</m:t>
                </m:r>
              </m:sub>
            </m:sSub>
          </m:e>
        </m:box>
      </m:oMath>
      <w:r w:rsidRPr="005F438C">
        <w:tab/>
        <w:t>(3.24)</w:t>
      </w:r>
    </w:p>
    <w:p w14:paraId="06388CD3" w14:textId="77777777" w:rsidR="00D4769E" w:rsidRPr="005F438C" w:rsidRDefault="00000000">
      <w:pPr>
        <w:pStyle w:val="a2"/>
      </w:pPr>
      <w:r w:rsidRPr="005F438C">
        <w:t>Прирівнювання похідних до нуля дає систему лінійних рівнянь:</w:t>
      </w:r>
    </w:p>
    <w:p w14:paraId="427F20A4" w14:textId="77777777" w:rsidR="00D4769E" w:rsidRPr="005F438C" w:rsidRDefault="00000000">
      <w:pPr>
        <w:pStyle w:val="Formula"/>
      </w:pPr>
      <w:r w:rsidRPr="005F438C">
        <w:tab/>
      </w:r>
      <m:oMath>
        <m:box>
          <m:boxPr>
            <m:ctrlPr>
              <w:rPr>
                <w:rFonts w:ascii="Cambria Math" w:hAnsi="Cambria Math"/>
              </w:rPr>
            </m:ctrlPr>
          </m:boxPr>
          <m:e>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e>
            </m:d>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rsidRPr="005F438C">
        <w:tab/>
        <w:t>(3.25)</w:t>
      </w:r>
    </w:p>
    <w:p w14:paraId="221410F1" w14:textId="77777777" w:rsidR="00D4769E" w:rsidRPr="005F438C" w:rsidRDefault="00000000">
      <w:pPr>
        <w:pStyle w:val="a2"/>
        <w:jc w:val="center"/>
      </w:pPr>
      <m:oMathPara>
        <m:oMath>
          <m:box>
            <m:boxPr>
              <m:ctrlPr>
                <w:rPr>
                  <w:rFonts w:ascii="Cambria Math" w:hAnsi="Cambria Math"/>
                </w:rPr>
              </m:ctrlPr>
            </m:boxPr>
            <m:e>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m:oMathPara>
    </w:p>
    <w:p w14:paraId="76DAAD76" w14:textId="77777777" w:rsidR="00D4769E" w:rsidRPr="005F438C" w:rsidRDefault="00000000">
      <w:pPr>
        <w:pStyle w:val="a2"/>
      </w:pPr>
      <w:r w:rsidRPr="005F438C">
        <w:t xml:space="preserve">Це система вигляду </w:t>
      </w:r>
      <w:proofErr w:type="spellStart"/>
      <w:r w:rsidRPr="005F438C">
        <w:t>Ax</w:t>
      </w:r>
      <w:proofErr w:type="spellEnd"/>
      <w:r w:rsidRPr="005F438C">
        <w:t xml:space="preserve"> = b, яка розв’язується для кожного пікселя.</w:t>
      </w:r>
    </w:p>
    <w:p w14:paraId="3E3D85BF" w14:textId="77777777" w:rsidR="00D4769E" w:rsidRPr="005F438C" w:rsidRDefault="00000000">
      <w:pPr>
        <w:pStyle w:val="Formula"/>
      </w:pPr>
      <w:r w:rsidRPr="005F438C">
        <w:lastRenderedPageBreak/>
        <w:tab/>
      </w:r>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1+</m:t>
                </m:r>
                <m:r>
                  <w:rPr>
                    <w:rFonts w:ascii="Cambria Math" w:hAnsi="Cambria Math"/>
                  </w:rPr>
                  <m:t>λ</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e>
            </m:d>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e>
            </m:d>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rsidRPr="005F438C">
        <w:tab/>
        <w:t>(3.26)</w:t>
      </w:r>
    </w:p>
    <w:p w14:paraId="5940D038" w14:textId="77777777" w:rsidR="00D4769E" w:rsidRPr="005F438C" w:rsidRDefault="00000000">
      <w:pPr>
        <w:pStyle w:val="Formula"/>
      </w:pPr>
      <w:r w:rsidRPr="005F438C">
        <w:tab/>
      </w:r>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1+</m:t>
                </m:r>
                <m:r>
                  <w:rPr>
                    <w:rFonts w:ascii="Cambria Math" w:hAnsi="Cambria Math"/>
                  </w:rPr>
                  <m:t>λ</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e>
            </m:d>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rsidRPr="005F438C">
        <w:tab/>
        <w:t>(3.27)</w:t>
      </w:r>
    </w:p>
    <w:p w14:paraId="2680DA66" w14:textId="77777777" w:rsidR="00D4769E" w:rsidRPr="005F438C" w:rsidRDefault="00000000">
      <w:pPr>
        <w:pStyle w:val="a2"/>
      </w:pPr>
      <w:r w:rsidRPr="005F438C">
        <w:t>Після перетворень отримуємо ітераційну схему:</w:t>
      </w:r>
    </w:p>
    <w:p w14:paraId="38473DAB"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num>
              <m:den>
                <m:box>
                  <m:boxPr>
                    <m:ctrlPr>
                      <w:rPr>
                        <w:rFonts w:ascii="Cambria Math" w:hAnsi="Cambria Math"/>
                      </w:rPr>
                    </m:ctrlPr>
                  </m:boxPr>
                  <m:e>
                    <m:sSup>
                      <m:sSupPr>
                        <m:ctrlPr>
                          <w:rPr>
                            <w:rFonts w:ascii="Cambria Math" w:hAnsi="Cambria Math"/>
                          </w:rPr>
                        </m:ctrlPr>
                      </m:sSupPr>
                      <m:e>
                        <m:r>
                          <w:rPr>
                            <w:rFonts w:ascii="Cambria Math" w:hAnsi="Cambria Math"/>
                          </w:rPr>
                          <m:t>λ</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sSub>
              <m:sSubPr>
                <m:ctrlPr>
                  <w:rPr>
                    <w:rFonts w:ascii="Cambria Math" w:hAnsi="Cambria Math"/>
                  </w:rPr>
                </m:ctrlPr>
              </m:sSubPr>
              <m:e>
                <m:r>
                  <w:rPr>
                    <w:rFonts w:ascii="Cambria Math" w:hAnsi="Cambria Math"/>
                  </w:rPr>
                  <m:t>I</m:t>
                </m:r>
              </m:e>
              <m:sub>
                <m:r>
                  <w:rPr>
                    <w:rFonts w:ascii="Cambria Math" w:hAnsi="Cambria Math"/>
                  </w:rPr>
                  <m:t>x</m:t>
                </m:r>
              </m:sub>
            </m:sSub>
          </m:e>
        </m:box>
      </m:oMath>
      <w:r w:rsidRPr="005F438C">
        <w:tab/>
        <w:t>(3.28)</w:t>
      </w:r>
    </w:p>
    <w:p w14:paraId="20158EF5"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num>
              <m:den>
                <m:box>
                  <m:boxPr>
                    <m:ctrlPr>
                      <w:rPr>
                        <w:rFonts w:ascii="Cambria Math" w:hAnsi="Cambria Math"/>
                      </w:rPr>
                    </m:ctrlPr>
                  </m:boxPr>
                  <m:e>
                    <m:sSup>
                      <m:sSupPr>
                        <m:ctrlPr>
                          <w:rPr>
                            <w:rFonts w:ascii="Cambria Math" w:hAnsi="Cambria Math"/>
                          </w:rPr>
                        </m:ctrlPr>
                      </m:sSupPr>
                      <m:e>
                        <m:r>
                          <w:rPr>
                            <w:rFonts w:ascii="Cambria Math" w:hAnsi="Cambria Math"/>
                          </w:rPr>
                          <m:t>λ</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sSub>
              <m:sSubPr>
                <m:ctrlPr>
                  <w:rPr>
                    <w:rFonts w:ascii="Cambria Math" w:hAnsi="Cambria Math"/>
                  </w:rPr>
                </m:ctrlPr>
              </m:sSubPr>
              <m:e>
                <m:r>
                  <w:rPr>
                    <w:rFonts w:ascii="Cambria Math" w:hAnsi="Cambria Math"/>
                  </w:rPr>
                  <m:t>I</m:t>
                </m:r>
              </m:e>
              <m:sub>
                <m:r>
                  <w:rPr>
                    <w:rFonts w:ascii="Cambria Math" w:hAnsi="Cambria Math"/>
                  </w:rPr>
                  <m:t>y</m:t>
                </m:r>
              </m:sub>
            </m:sSub>
          </m:e>
        </m:box>
      </m:oMath>
      <w:r w:rsidRPr="005F438C">
        <w:tab/>
        <w:t>(3.29)</w:t>
      </w:r>
    </w:p>
    <w:p w14:paraId="761A0B91"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4</m:t>
                    </m:r>
                  </m:e>
                </m:box>
              </m:den>
            </m:f>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e>
        </m:box>
      </m:oMath>
      <w:r w:rsidRPr="005F438C">
        <w:tab/>
        <w:t>(3.30)</w:t>
      </w:r>
    </w:p>
    <w:p w14:paraId="603AAD37" w14:textId="77777777" w:rsidR="00D4769E" w:rsidRPr="005F438C" w:rsidRDefault="00000000">
      <w:pPr>
        <w:pStyle w:val="a2"/>
      </w:pPr>
      <w:r w:rsidRPr="005F438C">
        <w:t>L₁ норма = Σ|F(</w:t>
      </w:r>
      <w:proofErr w:type="spellStart"/>
      <w:r w:rsidRPr="005F438C">
        <w:t>x+h</w:t>
      </w:r>
      <w:proofErr w:type="spellEnd"/>
      <w:r w:rsidRPr="005F438C">
        <w:t>) – G(x)|</w:t>
      </w:r>
    </w:p>
    <w:p w14:paraId="4613F46A" w14:textId="77777777" w:rsidR="00D4769E" w:rsidRPr="005F438C" w:rsidRDefault="00000000">
      <w:pPr>
        <w:pStyle w:val="a2"/>
      </w:pPr>
      <w:r w:rsidRPr="005F438C">
        <w:t>L₂ норма = √(Σ[F(</w:t>
      </w:r>
      <w:proofErr w:type="spellStart"/>
      <w:r w:rsidRPr="005F438C">
        <w:t>x+h</w:t>
      </w:r>
      <w:proofErr w:type="spellEnd"/>
      <w:r w:rsidRPr="005F438C">
        <w:t>) – G(x)]²)</w:t>
      </w:r>
    </w:p>
    <w:p w14:paraId="069473C2" w14:textId="77777777" w:rsidR="00D4769E" w:rsidRPr="005F438C" w:rsidRDefault="00000000">
      <w:pPr>
        <w:pStyle w:val="a2"/>
      </w:pPr>
      <w:r w:rsidRPr="005F438C">
        <w:t>Від’ємна нормована кореляція = -ΣF(</w:t>
      </w:r>
      <w:proofErr w:type="spellStart"/>
      <w:r w:rsidRPr="005F438C">
        <w:t>x+h</w:t>
      </w:r>
      <w:proofErr w:type="spellEnd"/>
      <w:r w:rsidRPr="005F438C">
        <w:t>)G(x) / √(ΣF(</w:t>
      </w:r>
      <w:proofErr w:type="spellStart"/>
      <w:r w:rsidRPr="005F438C">
        <w:t>x+h</w:t>
      </w:r>
      <w:proofErr w:type="spellEnd"/>
      <w:r w:rsidRPr="005F438C">
        <w:t>)² ΣG(x)²)</w:t>
      </w:r>
    </w:p>
    <w:p w14:paraId="08298683" w14:textId="77777777" w:rsidR="00D4769E" w:rsidRPr="005F438C" w:rsidRDefault="00000000">
      <w:pPr>
        <w:pStyle w:val="a2"/>
      </w:pPr>
      <w:r w:rsidRPr="005F438C">
        <w:t>Для малих h лінійна апроксимація дає:</w:t>
      </w:r>
    </w:p>
    <w:p w14:paraId="3C1A096F" w14:textId="77777777" w:rsidR="00D4769E" w:rsidRPr="005F438C" w:rsidRDefault="00000000">
      <w:pPr>
        <w:pStyle w:val="Formula"/>
      </w:pPr>
      <w:r w:rsidRPr="005F438C">
        <w:tab/>
      </w:r>
      <m:oMath>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r>
                      <w:rPr>
                        <w:rFonts w:ascii="Cambria Math" w:hAnsi="Cambria Math"/>
                      </w:rPr>
                      <m:t>h</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r>
                      <w:rPr>
                        <w:rFonts w:ascii="Cambria Math" w:hAnsi="Cambria Math"/>
                      </w:rPr>
                      <m:t>h</m:t>
                    </m:r>
                  </m:e>
                </m:box>
              </m:den>
            </m:f>
          </m:e>
        </m:box>
      </m:oMath>
      <w:r w:rsidRPr="005F438C">
        <w:tab/>
        <w:t>(3.31)</w:t>
      </w:r>
    </w:p>
    <w:p w14:paraId="4DE8C9DB" w14:textId="77777777" w:rsidR="00D4769E" w:rsidRPr="005F438C" w:rsidRDefault="00000000">
      <w:pPr>
        <w:pStyle w:val="a2"/>
      </w:pPr>
      <w:r w:rsidRPr="005F438C">
        <w:t>Отже:</w:t>
      </w:r>
    </w:p>
    <w:p w14:paraId="7694AAED"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e>
        </m:box>
      </m:oMath>
      <w:r w:rsidRPr="005F438C">
        <w:tab/>
        <w:t>(3.32)</w:t>
      </w:r>
    </w:p>
    <w:p w14:paraId="406E342B" w14:textId="77777777" w:rsidR="00D4769E" w:rsidRPr="005F438C" w:rsidRDefault="00000000">
      <w:pPr>
        <w:pStyle w:val="a2"/>
      </w:pPr>
      <w:r w:rsidRPr="005F438C">
        <w:t>Усереднення декількох оцінок:</w:t>
      </w:r>
    </w:p>
    <w:p w14:paraId="5ED42904"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m:rPr>
                            <m:sty m:val="p"/>
                          </m:rPr>
                          <w:rPr>
                            <w:rFonts w:ascii="Cambria Math" w:hAnsi="Cambria Math"/>
                          </w:rPr>
                          <m:t>1</m:t>
                        </m:r>
                      </m:e>
                    </m:nary>
                  </m:den>
                </m:f>
              </m:e>
            </m:nary>
          </m:e>
        </m:box>
      </m:oMath>
      <w:r w:rsidRPr="005F438C">
        <w:tab/>
        <w:t>(3.33)</w:t>
      </w:r>
    </w:p>
    <w:p w14:paraId="0C365EAA" w14:textId="789EAD91" w:rsidR="00D4769E" w:rsidRPr="005F438C" w:rsidRDefault="00000000">
      <w:pPr>
        <w:pStyle w:val="a2"/>
      </w:pPr>
      <w:r w:rsidRPr="005F438C">
        <w:t xml:space="preserve">Зважене усереднення з ваговою функцією </w:t>
      </w:r>
      <m:oMath>
        <m:r>
          <w:rPr>
            <w:rFonts w:ascii="Cambria Math" w:hAnsi="Cambria Math"/>
          </w:rPr>
          <m:t>w</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e>
            </m:d>
          </m:den>
        </m:f>
      </m:oMath>
      <w:r w:rsidRPr="005F438C">
        <w:t>:</w:t>
      </w:r>
    </w:p>
    <w:p w14:paraId="1CDA5BED"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w:r w:rsidRPr="005F438C">
        <w:tab/>
        <w:t>(3.34)</w:t>
      </w:r>
    </w:p>
    <w:p w14:paraId="00056779" w14:textId="77777777" w:rsidR="00D4769E" w:rsidRPr="005F438C" w:rsidRDefault="00000000">
      <w:pPr>
        <w:pStyle w:val="a2"/>
      </w:pPr>
      <w:r w:rsidRPr="005F438C">
        <w:lastRenderedPageBreak/>
        <w:t>Ітерація Ньютона-</w:t>
      </w:r>
      <w:proofErr w:type="spellStart"/>
      <w:r w:rsidRPr="005F438C">
        <w:t>Рафсона</w:t>
      </w:r>
      <w:proofErr w:type="spellEnd"/>
      <w:r w:rsidRPr="005F438C">
        <w:t>:</w:t>
      </w:r>
    </w:p>
    <w:p w14:paraId="6A5F2E4C"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=0,</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w:r w:rsidRPr="005F438C">
        <w:tab/>
        <w:t>(3.35)</w:t>
      </w:r>
    </w:p>
    <w:p w14:paraId="6080134B" w14:textId="77777777" w:rsidR="00D4769E" w:rsidRPr="005F438C" w:rsidRDefault="00000000">
      <w:pPr>
        <w:pStyle w:val="a2"/>
      </w:pPr>
      <w:r w:rsidRPr="005F438C">
        <w:t>Лінійна апроксимація:</w:t>
      </w:r>
    </w:p>
    <w:p w14:paraId="2C710B59"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oMath>
      <w:r w:rsidRPr="005F438C">
        <w:tab/>
        <w:t>(3.36)</w:t>
      </w:r>
    </w:p>
    <w:p w14:paraId="07CD2CC7" w14:textId="77777777" w:rsidR="00D4769E" w:rsidRPr="005F438C" w:rsidRDefault="00000000">
      <w:pPr>
        <w:pStyle w:val="a2"/>
      </w:pPr>
      <w:r w:rsidRPr="005F438C">
        <w:t>Функція похибки:</w:t>
      </w:r>
    </w:p>
    <w:p w14:paraId="653B80CB"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rsidRPr="005F438C">
        <w:tab/>
        <w:t>(3.37)</w:t>
      </w:r>
    </w:p>
    <w:p w14:paraId="36C8D5EC" w14:textId="77777777" w:rsidR="00D4769E" w:rsidRPr="005F438C" w:rsidRDefault="00000000">
      <w:pPr>
        <w:pStyle w:val="a2"/>
      </w:pPr>
      <w:r w:rsidRPr="005F438C">
        <w:t>Прирівнювання похідної до нуля дає:</w:t>
      </w:r>
    </w:p>
    <w:p w14:paraId="51C380F8"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nary>
                  </m:e>
                </m:box>
              </m:num>
              <m:den>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den>
            </m:f>
          </m:e>
        </m:box>
      </m:oMath>
      <w:r w:rsidRPr="005F438C">
        <w:tab/>
        <w:t>(3.38)</w:t>
      </w:r>
    </w:p>
    <w:p w14:paraId="543799D0" w14:textId="77777777" w:rsidR="00D4769E" w:rsidRPr="005F438C" w:rsidRDefault="00000000">
      <w:pPr>
        <w:pStyle w:val="a2"/>
      </w:pPr>
      <w:r w:rsidRPr="005F438C">
        <w:t>Для багатовимірного випадку мінімізуємо:</w:t>
      </w:r>
    </w:p>
    <w:p w14:paraId="741493BB"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E</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x</m:t>
                    </m:r>
                    <m:r>
                      <m:rPr>
                        <m:sty m:val="p"/>
                      </m:rPr>
                      <w:rPr>
                        <w:rFonts w:ascii="Cambria Math" w:hAnsi="Cambria Math"/>
                      </w:rPr>
                      <m:t>∈</m:t>
                    </m:r>
                    <m:r>
                      <w:rPr>
                        <w:rFonts w:ascii="Cambria Math" w:hAnsi="Cambria Math"/>
                      </w:rPr>
                      <m:t>R</m:t>
                    </m:r>
                  </m:e>
                </m:box>
              </m:sub>
              <m:sup/>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rsidRPr="005F438C">
        <w:tab/>
        <w:t>(3.39)</w:t>
      </w:r>
    </w:p>
    <w:p w14:paraId="54745E99" w14:textId="77777777" w:rsidR="00D4769E" w:rsidRPr="005F438C" w:rsidRDefault="00000000">
      <w:pPr>
        <w:pStyle w:val="a2"/>
      </w:pPr>
      <w:r w:rsidRPr="005F438C">
        <w:t>Лінійна апроксимація в n-вимірах:</w:t>
      </w:r>
    </w:p>
    <w:p w14:paraId="0F5E028E"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rsidRPr="005F438C">
        <w:tab/>
        <w:t>(3.40)</w:t>
      </w:r>
    </w:p>
    <w:p w14:paraId="2494B570" w14:textId="77777777" w:rsidR="00D4769E" w:rsidRPr="005F438C" w:rsidRDefault="00000000">
      <w:pPr>
        <w:pStyle w:val="a2"/>
      </w:pPr>
      <w:r w:rsidRPr="005F438C">
        <w:t>Розв’язок для h:</w:t>
      </w:r>
    </w:p>
    <w:p w14:paraId="780157D6"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h</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sup>
                                <m:r>
                                  <w:rPr>
                                    <w:rFonts w:ascii="Cambria Math" w:hAnsi="Cambria Math"/>
                                  </w:rPr>
                                  <m:t>T</m:t>
                                </m:r>
                              </m:sup>
                            </m:sSup>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nary>
                      </m:e>
                    </m:box>
                  </m:e>
                </m:d>
              </m:e>
            </m:box>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sup>
                                    <m:r>
                                      <w:rPr>
                                        <w:rFonts w:ascii="Cambria Math" w:hAnsi="Cambria Math"/>
                                      </w:rPr>
                                      <m:t>T</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nary>
                          </m:e>
                        </m:box>
                      </m:e>
                    </m:d>
                  </m:e>
                </m:box>
              </m:e>
              <m:sup>
                <m:box>
                  <m:boxPr>
                    <m:ctrlPr>
                      <w:rPr>
                        <w:rFonts w:ascii="Cambria Math" w:hAnsi="Cambria Math"/>
                      </w:rPr>
                    </m:ctrlPr>
                  </m:boxPr>
                  <m:e>
                    <m:r>
                      <m:rPr>
                        <m:sty m:val="p"/>
                      </m:rPr>
                      <w:rPr>
                        <w:rFonts w:ascii="Cambria Math" w:hAnsi="Cambria Math"/>
                      </w:rPr>
                      <m:t>-1</m:t>
                    </m:r>
                  </m:e>
                </m:box>
              </m:sup>
            </m:sSup>
          </m:e>
        </m:box>
      </m:oMath>
      <w:r w:rsidRPr="005F438C">
        <w:tab/>
        <w:t>(3.41)</w:t>
      </w:r>
    </w:p>
    <w:p w14:paraId="669397E3" w14:textId="77777777" w:rsidR="00D4769E" w:rsidRPr="005F438C" w:rsidRDefault="00000000">
      <w:pPr>
        <w:pStyle w:val="a2"/>
      </w:pPr>
      <w:r w:rsidRPr="005F438C">
        <w:br/>
        <w:t xml:space="preserve">Узагальнений метод реєстрації може бути застосований для отримання інформації про глибину зі стереопар зображень. Для об’єкта на відстані z від камери 1, положення на площині плівки камери 2 може бути обчислено. Використовуючи лінійну апроксимацію для корекції глибини </w:t>
      </w:r>
      <w:proofErr w:type="spellStart"/>
      <w:r w:rsidRPr="005F438C">
        <w:t>Δz</w:t>
      </w:r>
      <w:proofErr w:type="spellEnd"/>
      <w:r w:rsidRPr="005F438C">
        <w:t>:</w:t>
      </w:r>
    </w:p>
    <w:p w14:paraId="4736D614"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Δz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z</m:t>
                            </m:r>
                          </m:e>
                        </m:box>
                      </m:den>
                    </m:f>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z</m:t>
                                                </m:r>
                                              </m:e>
                                            </m:box>
                                          </m:den>
                                        </m:f>
                                      </m:e>
                                    </m:box>
                                  </m:e>
                                </m:d>
                              </m:e>
                            </m:box>
                          </m:e>
                          <m:sup>
                            <m:r>
                              <m:rPr>
                                <m:sty m:val="p"/>
                              </m:rPr>
                              <w:rPr>
                                <w:rFonts w:ascii="Cambria Math" w:hAnsi="Cambria Math"/>
                              </w:rPr>
                              <m:t>2</m:t>
                            </m:r>
                          </m:sup>
                        </m:sSup>
                      </m:e>
                    </m:nary>
                  </m:den>
                </m:f>
              </m:e>
            </m:nary>
          </m:e>
        </m:box>
      </m:oMath>
      <w:r w:rsidRPr="005F438C">
        <w:tab/>
        <w:t>(3.42)</w:t>
      </w:r>
    </w:p>
    <w:p w14:paraId="1DBF8559" w14:textId="11C0DBE6" w:rsidR="00294FDC" w:rsidRPr="005F438C" w:rsidRDefault="00000000">
      <w:pPr>
        <w:pStyle w:val="a2"/>
      </w:pPr>
      <w:r w:rsidRPr="005F438C">
        <w:lastRenderedPageBreak/>
        <w:br/>
        <w:t xml:space="preserve">де </w:t>
      </w:r>
      <m:oMath>
        <m:f>
          <m:fPr>
            <m:ctrlPr>
              <w:rPr>
                <w:rFonts w:ascii="Cambria Math" w:hAnsi="Cambria Math"/>
                <w:i/>
              </w:rPr>
            </m:ctrlPr>
          </m:fPr>
          <m:num>
            <m:r>
              <w:rPr>
                <w:rFonts w:ascii="Cambria Math" w:hAnsi="Cambria Math"/>
              </w:rPr>
              <m:t>∂F</m:t>
            </m:r>
          </m:num>
          <m:den>
            <m:r>
              <w:rPr>
                <w:rFonts w:ascii="Cambria Math" w:hAnsi="Cambria Math"/>
              </w:rPr>
              <m:t>∂z</m:t>
            </m:r>
          </m:den>
        </m:f>
      </m:oMath>
      <w:r w:rsidRPr="005F438C">
        <w:t xml:space="preserve"> обчислюється через правило ланцюга з просторового градієнта інтенсивності та геометрії стереоустановки. Аналогічно, для невідомих параметрів камери c, оновлення Δc має вигляд:</w:t>
      </w:r>
    </w:p>
    <w:p w14:paraId="576B7721" w14:textId="77777777" w:rsidR="00D4769E" w:rsidRPr="005F438C" w:rsidRDefault="00D4769E">
      <w:pPr>
        <w:pStyle w:val="a2"/>
      </w:pPr>
    </w:p>
    <w:p w14:paraId="50C617FC" w14:textId="77777777" w:rsidR="00D4769E" w:rsidRPr="005F438C" w:rsidRDefault="00000000">
      <w:pPr>
        <w:pStyle w:val="Formula"/>
      </w:pPr>
      <w:r w:rsidRPr="005F438C">
        <w:tab/>
      </w:r>
      <m:oMath>
        <m:box>
          <m:boxPr>
            <m:ctrlPr>
              <w:rPr>
                <w:rFonts w:ascii="Cambria Math" w:hAnsi="Cambria Math"/>
              </w:rPr>
            </m:ctrlPr>
          </m:boxPr>
          <m:e>
            <m:r>
              <w:rPr>
                <w:rFonts w:ascii="Cambria Math" w:hAnsi="Cambria Math"/>
              </w:rPr>
              <m:t>Δc</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sup>
                                <m:r>
                                  <w:rPr>
                                    <w:rFonts w:ascii="Cambria Math" w:hAnsi="Cambria Math"/>
                                  </w:rPr>
                                  <m:t>T</m:t>
                                </m:r>
                              </m:sup>
                            </m:sSup>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e>
                        </m:nary>
                      </m:e>
                    </m:box>
                  </m:e>
                </m:d>
              </m:e>
            </m:box>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sup>
                                    <m:r>
                                      <w:rPr>
                                        <w:rFonts w:ascii="Cambria Math" w:hAnsi="Cambria Math"/>
                                      </w:rPr>
                                      <m:t>T</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nary>
                          </m:e>
                        </m:box>
                      </m:e>
                    </m:d>
                  </m:e>
                </m:box>
              </m:e>
              <m:sup>
                <m:box>
                  <m:boxPr>
                    <m:ctrlPr>
                      <w:rPr>
                        <w:rFonts w:ascii="Cambria Math" w:hAnsi="Cambria Math"/>
                      </w:rPr>
                    </m:ctrlPr>
                  </m:boxPr>
                  <m:e>
                    <m:r>
                      <m:rPr>
                        <m:sty m:val="p"/>
                      </m:rPr>
                      <w:rPr>
                        <w:rFonts w:ascii="Cambria Math" w:hAnsi="Cambria Math"/>
                      </w:rPr>
                      <m:t>-1</m:t>
                    </m:r>
                  </m:e>
                </m:box>
              </m:sup>
            </m:sSup>
          </m:e>
        </m:box>
      </m:oMath>
      <w:r w:rsidRPr="005F438C">
        <w:tab/>
        <w:t>(3.43)</w:t>
      </w:r>
    </w:p>
    <w:p w14:paraId="5A930712" w14:textId="77777777" w:rsidR="00D4769E" w:rsidRPr="005F438C" w:rsidRDefault="00000000">
      <w:pPr>
        <w:pStyle w:val="a2"/>
        <w:jc w:val="center"/>
      </w:pPr>
      <m:oMathPara>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m:oMathPara>
    </w:p>
    <w:p w14:paraId="5583264A" w14:textId="77777777" w:rsidR="0020114A" w:rsidRPr="005F438C" w:rsidRDefault="0020114A" w:rsidP="0020114A">
      <w:pPr>
        <w:pStyle w:val="a2"/>
      </w:pPr>
      <w:r w:rsidRPr="005F438C">
        <w:t xml:space="preserve">Для практичної реалізації в інтелектуальних системах часто використовується алгоритм </w:t>
      </w:r>
      <w:proofErr w:type="spellStart"/>
      <w:r w:rsidRPr="005F438C">
        <w:t>Фарнбека</w:t>
      </w:r>
      <w:proofErr w:type="spellEnd"/>
      <w:r w:rsidRPr="005F438C">
        <w:t xml:space="preserve"> (</w:t>
      </w:r>
      <w:proofErr w:type="spellStart"/>
      <w:r w:rsidRPr="005F438C">
        <w:t>Farneback</w:t>
      </w:r>
      <w:proofErr w:type="spellEnd"/>
      <w:r w:rsidRPr="005F438C">
        <w:t xml:space="preserve">), який базується на апроксимації інтенсивності пікселів поліномами. Цей метод використовує пірамідальну структуру зображень, що дозволяє ефективно обробляти рухи різних масштабів – від повільних зміщень до швидких переміщень об’єктів у кадрі. У розробленому програмному забезпеченні алгоритм </w:t>
      </w:r>
      <w:proofErr w:type="spellStart"/>
      <w:r w:rsidRPr="005F438C">
        <w:t>Фарнбека</w:t>
      </w:r>
      <w:proofErr w:type="spellEnd"/>
      <w:r w:rsidRPr="005F438C">
        <w:t xml:space="preserve"> налаштований із використанням пірамідного масштабу 0.5, трьох рівнів піраміди та </w:t>
      </w:r>
      <w:proofErr w:type="spellStart"/>
      <w:r w:rsidRPr="005F438C">
        <w:t>Гауссового</w:t>
      </w:r>
      <w:proofErr w:type="spellEnd"/>
      <w:r w:rsidRPr="005F438C">
        <w:t xml:space="preserve"> фільтра з відхиленням 1.2, що забезпечує високу прецизійність ідентифікації кінематичних характеристик.</w:t>
      </w:r>
    </w:p>
    <w:p w14:paraId="2360BC2D" w14:textId="77777777" w:rsidR="0020114A" w:rsidRPr="005F438C" w:rsidRDefault="0020114A" w:rsidP="0020114A">
      <w:pPr>
        <w:pStyle w:val="a2"/>
      </w:pPr>
      <w:r w:rsidRPr="005F438C">
        <w:t xml:space="preserve">Сучасна еволюція методів аналізу руху призвела до появи </w:t>
      </w:r>
      <w:proofErr w:type="spellStart"/>
      <w:r w:rsidRPr="005F438C">
        <w:t>нейромережевих</w:t>
      </w:r>
      <w:proofErr w:type="spellEnd"/>
      <w:r w:rsidRPr="005F438C">
        <w:t xml:space="preserve"> </w:t>
      </w:r>
      <w:proofErr w:type="spellStart"/>
      <w:r w:rsidRPr="005F438C">
        <w:t>архітектур</w:t>
      </w:r>
      <w:proofErr w:type="spellEnd"/>
      <w:r w:rsidRPr="005F438C">
        <w:t xml:space="preserve">, таких як </w:t>
      </w:r>
      <w:proofErr w:type="spellStart"/>
      <w:r w:rsidRPr="005F438C">
        <w:t>FlowNet</w:t>
      </w:r>
      <w:proofErr w:type="spellEnd"/>
      <w:r w:rsidRPr="005F438C">
        <w:t xml:space="preserve"> та </w:t>
      </w:r>
      <w:proofErr w:type="spellStart"/>
      <w:r w:rsidRPr="005F438C">
        <w:t>FlowNet</w:t>
      </w:r>
      <w:proofErr w:type="spellEnd"/>
      <w:r w:rsidRPr="005F438C">
        <w:t xml:space="preserve"> 2.0, які навчаються передбачати оптичний потік за принципом «кінець-у-кінець» (</w:t>
      </w:r>
      <w:proofErr w:type="spellStart"/>
      <w:r w:rsidRPr="005F438C">
        <w:t>end-to-end</w:t>
      </w:r>
      <w:proofErr w:type="spellEnd"/>
      <w:r w:rsidRPr="005F438C">
        <w:t xml:space="preserve">). Модель </w:t>
      </w:r>
      <w:proofErr w:type="spellStart"/>
      <w:r w:rsidRPr="005F438C">
        <w:t>FlowNet</w:t>
      </w:r>
      <w:proofErr w:type="spellEnd"/>
      <w:r w:rsidRPr="005F438C">
        <w:t xml:space="preserve"> пропонує два варіанти: </w:t>
      </w:r>
      <w:proofErr w:type="spellStart"/>
      <w:r w:rsidRPr="005F438C">
        <w:t>FlowNetSimple</w:t>
      </w:r>
      <w:proofErr w:type="spellEnd"/>
      <w:r w:rsidRPr="005F438C">
        <w:t xml:space="preserve">, що самостійно вивчає рух із пари зображень, та </w:t>
      </w:r>
      <w:proofErr w:type="spellStart"/>
      <w:r w:rsidRPr="005F438C">
        <w:t>FlowNetCorr</w:t>
      </w:r>
      <w:proofErr w:type="spellEnd"/>
      <w:r w:rsidRPr="005F438C">
        <w:t xml:space="preserve">, яка використовує кореляційний шар для явного порівняння областей кадрів. Використання великих синтетичних наборів даних, як-от </w:t>
      </w:r>
      <w:proofErr w:type="spellStart"/>
      <w:r w:rsidRPr="005F438C">
        <w:t>Flying</w:t>
      </w:r>
      <w:proofErr w:type="spellEnd"/>
      <w:r w:rsidRPr="005F438C">
        <w:t xml:space="preserve"> </w:t>
      </w:r>
      <w:proofErr w:type="spellStart"/>
      <w:r w:rsidRPr="005F438C">
        <w:t>Chairs</w:t>
      </w:r>
      <w:proofErr w:type="spellEnd"/>
      <w:r w:rsidRPr="005F438C">
        <w:t>, дозволяє цим моделям успішно узагальнювати знання для ідентифікації параметрів руху в реальних складних сценаріях.</w:t>
      </w:r>
    </w:p>
    <w:p w14:paraId="511FD546" w14:textId="77777777" w:rsidR="0020114A" w:rsidRPr="005F438C" w:rsidRDefault="0020114A" w:rsidP="0020114A">
      <w:pPr>
        <w:pStyle w:val="a2"/>
      </w:pPr>
      <w:proofErr w:type="spellStart"/>
      <w:r w:rsidRPr="005F438C">
        <w:t>FlowNet</w:t>
      </w:r>
      <w:proofErr w:type="spellEnd"/>
      <w:r w:rsidRPr="005F438C">
        <w:t xml:space="preserve"> 2.0 суттєво вдосконалює цей процес завдяки архітектурі зі </w:t>
      </w:r>
      <w:proofErr w:type="spellStart"/>
      <w:r w:rsidRPr="005F438C">
        <w:t>стекуванням</w:t>
      </w:r>
      <w:proofErr w:type="spellEnd"/>
      <w:r w:rsidRPr="005F438C">
        <w:t xml:space="preserve"> мереж та впровадженню спеціалізованих шарів для врахування малих </w:t>
      </w:r>
      <w:r w:rsidRPr="005F438C">
        <w:lastRenderedPageBreak/>
        <w:t xml:space="preserve">зміщень. Ця модель здатна обробляти дані зі швидкістю до 140 кадрів на секунду, що робить її ідеальним компонентом для автономних транспортних систем та робототехніки. Висока деталізація та низька похибка оцінки потоку у </w:t>
      </w:r>
      <w:proofErr w:type="spellStart"/>
      <w:r w:rsidRPr="005F438C">
        <w:t>FlowNet</w:t>
      </w:r>
      <w:proofErr w:type="spellEnd"/>
      <w:r w:rsidRPr="005F438C">
        <w:t xml:space="preserve"> 2.0 дозволяють точно ідентифікувати навіть мінімальні зміни в стані динамічного об</w:t>
      </w:r>
      <w:r w:rsidR="0089083A" w:rsidRPr="005F438C">
        <w:t>’</w:t>
      </w:r>
      <w:r w:rsidRPr="005F438C">
        <w:t>єкта, що є критичним для систем запобігання аваріям.</w:t>
      </w:r>
    </w:p>
    <w:p w14:paraId="4D45D0D8" w14:textId="77777777" w:rsidR="0020114A" w:rsidRPr="005F438C" w:rsidRDefault="0020114A" w:rsidP="0020114A">
      <w:pPr>
        <w:pStyle w:val="a2"/>
      </w:pPr>
      <w:r w:rsidRPr="005F438C">
        <w:t xml:space="preserve">Інтеграція методів оптичного потоку з </w:t>
      </w:r>
      <w:proofErr w:type="spellStart"/>
      <w:r w:rsidRPr="005F438C">
        <w:t>трансформерами</w:t>
      </w:r>
      <w:proofErr w:type="spellEnd"/>
      <w:r w:rsidRPr="005F438C">
        <w:t xml:space="preserve"> виявлення (DETR) створює синергетичний ефект у задачах дистанційної ідентифікації. У такій комбінації DETR виконує прецизійну локалізацію об</w:t>
      </w:r>
      <w:r w:rsidR="0089083A" w:rsidRPr="005F438C">
        <w:t>’</w:t>
      </w:r>
      <w:r w:rsidRPr="005F438C">
        <w:t xml:space="preserve">єктів та визначення їхніх меж, а блок </w:t>
      </w:r>
      <w:proofErr w:type="spellStart"/>
      <w:r w:rsidRPr="005F438C">
        <w:t>Optical</w:t>
      </w:r>
      <w:proofErr w:type="spellEnd"/>
      <w:r w:rsidRPr="005F438C">
        <w:t xml:space="preserve"> </w:t>
      </w:r>
      <w:proofErr w:type="spellStart"/>
      <w:r w:rsidRPr="005F438C">
        <w:t>Flow</w:t>
      </w:r>
      <w:proofErr w:type="spellEnd"/>
      <w:r w:rsidRPr="005F438C">
        <w:t xml:space="preserve"> обчислює вектори руху між послідовними кадрами для цих локалізованих областей. Ця модель дозволяє системі одночасно «бачити» об</w:t>
      </w:r>
      <w:r w:rsidR="0089083A" w:rsidRPr="005F438C">
        <w:t>’</w:t>
      </w:r>
      <w:r w:rsidRPr="005F438C">
        <w:t>єкт і «розуміти» фізику його переміщення, що значно перевершує традиційні роздільні підходи за точністю та стійкістю до динамічного фону.</w:t>
      </w:r>
    </w:p>
    <w:p w14:paraId="0A69D653" w14:textId="77777777" w:rsidR="00D4769E" w:rsidRPr="005F438C" w:rsidRDefault="00000000">
      <w:pPr>
        <w:pStyle w:val="a2"/>
      </w:pPr>
      <w:r w:rsidRPr="005F438C">
        <w:t xml:space="preserve">На рис. 3.6 подано схему інтеграції оптичного потоку з </w:t>
      </w:r>
      <w:proofErr w:type="spellStart"/>
      <w:r w:rsidRPr="005F438C">
        <w:t>трансформерною</w:t>
      </w:r>
      <w:proofErr w:type="spellEnd"/>
      <w:r w:rsidRPr="005F438C">
        <w:t xml:space="preserve"> обробкою векторів руху для подальшого визначення положення, швидкості, прискорення та напряму руху динамічних об’єктів.</w:t>
      </w:r>
    </w:p>
    <w:p w14:paraId="194FD831" w14:textId="77777777" w:rsidR="00270603" w:rsidRPr="005F438C" w:rsidRDefault="00000000" w:rsidP="00ED5DBF">
      <w:pPr>
        <w:pStyle w:val="a2"/>
      </w:pPr>
      <w:r w:rsidRPr="005F438C">
        <w:rPr>
          <w:noProof/>
        </w:rPr>
        <w:lastRenderedPageBreak/>
        <mc:AlternateContent>
          <mc:Choice Requires="wpc">
            <w:drawing>
              <wp:inline distT="0" distB="0" distL="0" distR="0" wp14:anchorId="32A7831E" wp14:editId="2FF050D8">
                <wp:extent cx="5782310" cy="8485569"/>
                <wp:effectExtent l="0" t="0" r="8890" b="0"/>
                <wp:docPr id="2048299690" name="Полотно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91" name="Прямокутник 102"/>
                        <wps:cNvSpPr/>
                        <wps:spPr>
                          <a:xfrm>
                            <a:off x="1905000" y="308590"/>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A4321D9" w14:textId="77777777" w:rsidR="00270603" w:rsidRPr="005F438C" w:rsidRDefault="00000000" w:rsidP="0026220B">
                              <w:pPr>
                                <w:pStyle w:val="a2"/>
                                <w:jc w:val="center"/>
                                <w:rPr>
                                  <w:color w:val="000000"/>
                                </w:rPr>
                              </w:pPr>
                              <w:proofErr w:type="spellStart"/>
                              <w:r w:rsidRPr="005F438C">
                                <w:rPr>
                                  <w:color w:val="000000"/>
                                </w:rPr>
                                <w:t>Frames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2" name="Прямокутник 103"/>
                        <wps:cNvSpPr/>
                        <wps:spPr>
                          <a:xfrm>
                            <a:off x="698500" y="1143967"/>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400C326" w14:textId="77777777" w:rsidR="00270603" w:rsidRPr="005F438C" w:rsidRDefault="00000000" w:rsidP="0026220B">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3" name="Прямокутник 104"/>
                        <wps:cNvSpPr/>
                        <wps:spPr>
                          <a:xfrm>
                            <a:off x="698500" y="1715467"/>
                            <a:ext cx="4953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11FFC1D" w14:textId="77777777" w:rsidR="00270603" w:rsidRPr="005F438C" w:rsidRDefault="00000000" w:rsidP="0026220B">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r w:rsidRPr="005F438C">
                                <w:rPr>
                                  <w:color w:val="000000"/>
                                </w:rPr>
                                <w:t xml:space="preserve"> </w:t>
                              </w:r>
                              <w:proofErr w:type="spellStart"/>
                              <w:r w:rsidRPr="005F438C">
                                <w:rPr>
                                  <w:color w:val="000000"/>
                                </w:rPr>
                                <w:t>Vectors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4" name="Прямокутник 105"/>
                        <wps:cNvSpPr/>
                        <wps:spPr>
                          <a:xfrm>
                            <a:off x="698500" y="2731467"/>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4D78D9D" w14:textId="77777777" w:rsidR="00270603" w:rsidRPr="005F438C" w:rsidRDefault="00000000" w:rsidP="0026220B">
                              <w:pPr>
                                <w:pStyle w:val="a2"/>
                                <w:jc w:val="center"/>
                                <w:rPr>
                                  <w:color w:val="000000"/>
                                </w:rPr>
                              </w:pPr>
                              <w:proofErr w:type="spellStart"/>
                              <w:r w:rsidRPr="005F438C">
                                <w:rPr>
                                  <w:color w:val="000000"/>
                                </w:rPr>
                                <w:t>Transformer</w:t>
                              </w:r>
                              <w:proofErr w:type="spellEnd"/>
                              <w:r w:rsidRPr="005F438C">
                                <w:rPr>
                                  <w:color w:val="000000"/>
                                </w:rPr>
                                <w:t xml:space="preserve"> </w:t>
                              </w:r>
                              <w:proofErr w:type="spellStart"/>
                              <w:r w:rsidRPr="005F438C">
                                <w:rPr>
                                  <w:color w:val="000000"/>
                                </w:rPr>
                                <w:t>Processing</w:t>
                              </w:r>
                              <w:proofErr w:type="spellEnd"/>
                              <w:r w:rsidRPr="005F438C">
                                <w:rPr>
                                  <w:color w:val="000000"/>
                                </w:rPr>
                                <w:t xml:space="preserve"> </w:t>
                              </w:r>
                              <w:proofErr w:type="spellStart"/>
                              <w:r w:rsidRPr="005F438C">
                                <w:rPr>
                                  <w:color w:val="000000"/>
                                </w:rPr>
                                <w:t>of</w:t>
                              </w:r>
                              <w:proofErr w:type="spellEnd"/>
                              <w:r w:rsidRPr="005F438C">
                                <w:rPr>
                                  <w:color w:val="000000"/>
                                </w:rPr>
                                <w:t xml:space="preserve"> </w:t>
                              </w: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r w:rsidRPr="005F438C">
                                <w:rPr>
                                  <w:color w:val="000000"/>
                                </w:rPr>
                                <w:t xml:space="preserve"> </w:t>
                              </w:r>
                              <w:proofErr w:type="spellStart"/>
                              <w:r w:rsidRPr="005F438C">
                                <w:rPr>
                                  <w:color w:val="000000"/>
                                </w:rPr>
                                <w:t>Vector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5" name="Прямокутник 106"/>
                        <wps:cNvSpPr/>
                        <wps:spPr>
                          <a:xfrm>
                            <a:off x="1079500" y="3554604"/>
                            <a:ext cx="4191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58543DF" w14:textId="77777777" w:rsidR="00270603" w:rsidRPr="005F438C" w:rsidRDefault="00000000" w:rsidP="0026220B">
                              <w:pPr>
                                <w:pStyle w:val="a2"/>
                                <w:jc w:val="center"/>
                                <w:rPr>
                                  <w:color w:val="000000"/>
                                </w:rPr>
                              </w:pPr>
                              <w:proofErr w:type="spellStart"/>
                              <w:r w:rsidRPr="005F438C">
                                <w:rPr>
                                  <w:color w:val="000000"/>
                                </w:rPr>
                                <w:t>Pixel</w:t>
                              </w:r>
                              <w:proofErr w:type="spellEnd"/>
                              <w:r w:rsidRPr="005F438C">
                                <w:rPr>
                                  <w:color w:val="000000"/>
                                </w:rPr>
                                <w:t xml:space="preserve"> </w:t>
                              </w:r>
                              <w:proofErr w:type="spellStart"/>
                              <w:r w:rsidRPr="005F438C">
                                <w:rPr>
                                  <w:color w:val="000000"/>
                                </w:rPr>
                                <w:t>Motion</w:t>
                              </w:r>
                              <w:proofErr w:type="spellEnd"/>
                              <w:r w:rsidRPr="005F438C">
                                <w:rPr>
                                  <w:color w:val="000000"/>
                                </w:rPr>
                                <w:t xml:space="preserve"> </w:t>
                              </w:r>
                              <w:proofErr w:type="spellStart"/>
                              <w:r w:rsidRPr="005F438C">
                                <w:rPr>
                                  <w:color w:val="000000"/>
                                </w:rPr>
                                <w:t>Vector</w:t>
                              </w:r>
                              <w:proofErr w:type="spellEnd"/>
                              <w:r w:rsidRPr="005F438C">
                                <w:rPr>
                                  <w:color w:val="000000"/>
                                </w:rPr>
                                <w:t xml:space="preserve"> </w:t>
                              </w:r>
                              <w:proofErr w:type="spellStart"/>
                              <w:r w:rsidRPr="005F438C">
                                <w:rPr>
                                  <w:color w:val="000000"/>
                                </w:rPr>
                                <w:t>Field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6" name="Прямокутник 107"/>
                        <wps:cNvSpPr/>
                        <wps:spPr>
                          <a:xfrm>
                            <a:off x="1905000" y="4326055"/>
                            <a:ext cx="2540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29C38F0" w14:textId="77777777" w:rsidR="00270603" w:rsidRPr="005F438C" w:rsidRDefault="00000000" w:rsidP="0026220B">
                              <w:pPr>
                                <w:pStyle w:val="a2"/>
                                <w:jc w:val="center"/>
                                <w:rPr>
                                  <w:color w:val="000000"/>
                                </w:rPr>
                              </w:pPr>
                              <w:proofErr w:type="spellStart"/>
                              <w:r w:rsidRPr="005F438C">
                                <w:rPr>
                                  <w:color w:val="000000"/>
                                </w:rPr>
                                <w:t>Parameters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7" name="Прямокутник 108"/>
                        <wps:cNvSpPr/>
                        <wps:spPr>
                          <a:xfrm>
                            <a:off x="1905000" y="4897555"/>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E9A2ABC" w14:textId="77777777" w:rsidR="00270603" w:rsidRPr="005F438C" w:rsidRDefault="00000000" w:rsidP="0026220B">
                              <w:pPr>
                                <w:pStyle w:val="a2"/>
                                <w:jc w:val="center"/>
                                <w:rPr>
                                  <w:color w:val="000000"/>
                                </w:rPr>
                              </w:pPr>
                              <w:proofErr w:type="spellStart"/>
                              <w:r w:rsidRPr="005F438C">
                                <w:rPr>
                                  <w:color w:val="000000"/>
                                </w:rPr>
                                <w:t>Direction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8" name="Прямокутник 109"/>
                        <wps:cNvSpPr/>
                        <wps:spPr>
                          <a:xfrm>
                            <a:off x="1905000" y="5469055"/>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DDEB8E7" w14:textId="77777777" w:rsidR="00270603" w:rsidRPr="005F438C" w:rsidRDefault="00000000" w:rsidP="0026220B">
                              <w:pPr>
                                <w:pStyle w:val="a2"/>
                                <w:jc w:val="center"/>
                                <w:rPr>
                                  <w:color w:val="000000"/>
                                </w:rPr>
                              </w:pPr>
                              <w:proofErr w:type="spellStart"/>
                              <w:r w:rsidRPr="005F438C">
                                <w:rPr>
                                  <w:color w:val="000000"/>
                                </w:rPr>
                                <w:t>Object</w:t>
                              </w:r>
                              <w:proofErr w:type="spellEnd"/>
                              <w:r w:rsidRPr="005F438C">
                                <w:rPr>
                                  <w:color w:val="000000"/>
                                </w:rPr>
                                <w:t xml:space="preserve"> </w:t>
                              </w:r>
                              <w:proofErr w:type="spellStart"/>
                              <w:r w:rsidRPr="005F438C">
                                <w:rPr>
                                  <w:color w:val="000000"/>
                                </w:rPr>
                                <w:t>Position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9" name="Прямокутник 110"/>
                        <wps:cNvSpPr/>
                        <wps:spPr>
                          <a:xfrm>
                            <a:off x="698500" y="6370460"/>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32FBB8D" w14:textId="77777777" w:rsidR="00270603" w:rsidRPr="005F438C" w:rsidRDefault="00000000" w:rsidP="0026220B">
                              <w:pPr>
                                <w:pStyle w:val="a2"/>
                                <w:jc w:val="center"/>
                                <w:rPr>
                                  <w:color w:val="000000"/>
                                </w:rPr>
                              </w:pPr>
                              <w:proofErr w:type="spellStart"/>
                              <w:r w:rsidRPr="005F438C">
                                <w:rPr>
                                  <w:color w:val="000000"/>
                                </w:rPr>
                                <w:t>Calculation</w:t>
                              </w:r>
                              <w:proofErr w:type="spellEnd"/>
                              <w:r w:rsidRPr="005F438C">
                                <w:rPr>
                                  <w:color w:val="000000"/>
                                </w:rPr>
                                <w:t xml:space="preserve"> </w:t>
                              </w:r>
                              <w:proofErr w:type="spellStart"/>
                              <w:r w:rsidRPr="005F438C">
                                <w:rPr>
                                  <w:color w:val="000000"/>
                                </w:rPr>
                                <w:t>of</w:t>
                              </w:r>
                              <w:proofErr w:type="spellEnd"/>
                              <w:r w:rsidRPr="005F438C">
                                <w:rPr>
                                  <w:color w:val="000000"/>
                                </w:rPr>
                                <w:t xml:space="preserve"> </w:t>
                              </w:r>
                              <w:proofErr w:type="spellStart"/>
                              <w:r w:rsidRPr="005F438C">
                                <w:rPr>
                                  <w:color w:val="000000"/>
                                </w:rPr>
                                <w:t>Kinematic</w:t>
                              </w:r>
                              <w:proofErr w:type="spellEnd"/>
                              <w:r w:rsidRPr="005F438C">
                                <w:rPr>
                                  <w:color w:val="000000"/>
                                </w:rPr>
                                <w:t xml:space="preserve"> </w:t>
                              </w:r>
                              <w:proofErr w:type="spellStart"/>
                              <w:r w:rsidRPr="005F438C">
                                <w:rPr>
                                  <w:color w:val="000000"/>
                                </w:rPr>
                                <w:t>Parameters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0" name="Прямокутник 111"/>
                        <wps:cNvSpPr/>
                        <wps:spPr>
                          <a:xfrm>
                            <a:off x="698500" y="6941632"/>
                            <a:ext cx="4953000" cy="629673"/>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F7DCFAC" w14:textId="77777777" w:rsidR="00270603" w:rsidRPr="005F438C" w:rsidRDefault="00000000" w:rsidP="0026220B">
                              <w:pPr>
                                <w:pStyle w:val="a2"/>
                                <w:jc w:val="center"/>
                                <w:rPr>
                                  <w:color w:val="000000"/>
                                </w:rPr>
                              </w:pPr>
                              <w:proofErr w:type="spellStart"/>
                              <w:r w:rsidRPr="005F438C">
                                <w:rPr>
                                  <w:color w:val="000000"/>
                                </w:rPr>
                                <w:t>Acceleration</w:t>
                              </w:r>
                              <w:proofErr w:type="spellEnd"/>
                            </w:p>
                            <w:p w14:paraId="2894D340" w14:textId="77777777" w:rsidR="00270603" w:rsidRPr="005F438C" w:rsidRDefault="00000000" w:rsidP="0026220B">
                              <w:pPr>
                                <w:pStyle w:val="a2"/>
                                <w:jc w:val="center"/>
                                <w:rPr>
                                  <w:color w:val="000000"/>
                                </w:rPr>
                              </w:pPr>
                              <w:proofErr w:type="spellStart"/>
                              <w:r w:rsidRPr="005F438C">
                                <w:rPr>
                                  <w:color w:val="000000"/>
                                </w:rPr>
                                <w:t>Speed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1" name="Прямокутник 112"/>
                        <wps:cNvSpPr/>
                        <wps:spPr>
                          <a:xfrm>
                            <a:off x="698500" y="7790035"/>
                            <a:ext cx="4953000" cy="695672"/>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595626" w14:textId="77777777" w:rsidR="00270603" w:rsidRPr="005F438C" w:rsidRDefault="00000000" w:rsidP="0026220B">
                              <w:pPr>
                                <w:pStyle w:val="a2"/>
                                <w:jc w:val="center"/>
                                <w:rPr>
                                  <w:color w:val="000000"/>
                                </w:rPr>
                              </w:pPr>
                              <w:proofErr w:type="spellStart"/>
                              <w:r w:rsidRPr="005F438C">
                                <w:rPr>
                                  <w:color w:val="000000"/>
                                </w:rPr>
                                <w:t>Integration</w:t>
                              </w:r>
                              <w:proofErr w:type="spellEnd"/>
                              <w:r w:rsidRPr="005F438C">
                                <w:rPr>
                                  <w:color w:val="000000"/>
                                </w:rPr>
                                <w:t xml:space="preserve"> </w:t>
                              </w:r>
                              <w:proofErr w:type="spellStart"/>
                              <w:r w:rsidRPr="005F438C">
                                <w:rPr>
                                  <w:color w:val="000000"/>
                                </w:rPr>
                                <w:t>with</w:t>
                              </w:r>
                              <w:proofErr w:type="spellEnd"/>
                              <w:r w:rsidRPr="005F438C">
                                <w:rPr>
                                  <w:color w:val="000000"/>
                                </w:rPr>
                                <w:t xml:space="preserve"> </w:t>
                              </w:r>
                              <w:proofErr w:type="spellStart"/>
                              <w:r w:rsidRPr="005F438C">
                                <w:rPr>
                                  <w:color w:val="000000"/>
                                </w:rPr>
                                <w:t>other</w:t>
                              </w:r>
                              <w:proofErr w:type="spellEnd"/>
                              <w:r w:rsidRPr="005F438C">
                                <w:rPr>
                                  <w:color w:val="000000"/>
                                </w:rPr>
                                <w:t xml:space="preserve"> </w:t>
                              </w:r>
                              <w:proofErr w:type="spellStart"/>
                              <w:r w:rsidRPr="005F438C">
                                <w:rPr>
                                  <w:color w:val="000000"/>
                                </w:rPr>
                                <w:t>sources</w:t>
                              </w:r>
                              <w:proofErr w:type="spellEnd"/>
                            </w:p>
                            <w:p w14:paraId="744AE404" w14:textId="77777777" w:rsidR="00270603" w:rsidRPr="005F438C" w:rsidRDefault="00000000" w:rsidP="0026220B">
                              <w:pPr>
                                <w:pStyle w:val="a2"/>
                                <w:jc w:val="center"/>
                                <w:rPr>
                                  <w:color w:val="000000"/>
                                </w:rPr>
                              </w:pPr>
                              <w:r w:rsidRPr="005F438C">
                                <w:rPr>
                                  <w:color w:val="000000"/>
                                </w:rPr>
                                <w:t>(</w:t>
                              </w:r>
                              <w:proofErr w:type="spellStart"/>
                              <w:r w:rsidRPr="005F438C">
                                <w:rPr>
                                  <w:color w:val="000000"/>
                                </w:rPr>
                                <w:t>e.g</w:t>
                              </w:r>
                              <w:proofErr w:type="spellEnd"/>
                              <w:r w:rsidRPr="005F438C">
                                <w:rPr>
                                  <w:color w:val="000000"/>
                                </w:rPr>
                                <w:t xml:space="preserve">., </w:t>
                              </w:r>
                              <w:proofErr w:type="spellStart"/>
                              <w:r w:rsidRPr="005F438C">
                                <w:rPr>
                                  <w:color w:val="000000"/>
                                </w:rPr>
                                <w:t>Transformer</w:t>
                              </w:r>
                              <w:proofErr w:type="spellEnd"/>
                              <w:r w:rsidRPr="005F438C">
                                <w:rPr>
                                  <w:color w:val="000000"/>
                                </w:rPr>
                                <w:t xml:space="preserve">, </w:t>
                              </w:r>
                              <w:proofErr w:type="spellStart"/>
                              <w:r w:rsidRPr="005F438C">
                                <w:rPr>
                                  <w:color w:val="000000"/>
                                </w:rPr>
                                <w:t>GeoNet</w:t>
                              </w:r>
                              <w:proofErr w:type="spellEnd"/>
                              <w:r w:rsidRPr="005F438C">
                                <w:rPr>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2" name="Пряма сполучна лінія 113"/>
                        <wps:cNvCnPr>
                          <a:endCxn id="2048299692" idx="0"/>
                        </wps:cNvCnPr>
                        <wps:spPr>
                          <a:xfrm>
                            <a:off x="3175000" y="880083"/>
                            <a:ext cx="0" cy="263875"/>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3" name="Пряма сполучна лінія 114"/>
                        <wps:cNvCnPr/>
                        <wps:spPr>
                          <a:xfrm>
                            <a:off x="3175000" y="2286967"/>
                            <a:ext cx="0" cy="444500"/>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4" name="Пряма сполучна лінія 115"/>
                        <wps:cNvCnPr/>
                        <wps:spPr>
                          <a:xfrm>
                            <a:off x="3175000" y="3302967"/>
                            <a:ext cx="0" cy="239233"/>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5" name="Пряма сполучна лінія 116"/>
                        <wps:cNvCnPr/>
                        <wps:spPr>
                          <a:xfrm>
                            <a:off x="3175000" y="4126104"/>
                            <a:ext cx="0" cy="213537"/>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6" name="Пряма сполучна лінія 117"/>
                        <wps:cNvCnPr/>
                        <wps:spPr>
                          <a:xfrm>
                            <a:off x="3175000" y="6040555"/>
                            <a:ext cx="0" cy="329905"/>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7" name="Пряма сполучна лінія 118"/>
                        <wps:cNvCnPr>
                          <a:stCxn id="2048299700" idx="2"/>
                          <a:endCxn id="2048299701" idx="0"/>
                        </wps:cNvCnPr>
                        <wps:spPr>
                          <a:xfrm>
                            <a:off x="3175000" y="7571305"/>
                            <a:ext cx="0" cy="218730"/>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2A7831E" id="Полотно 101" o:spid="_x0000_s1135" editas="canvas" style="width:455.3pt;height:668.15pt;mso-position-horizontal-relative:char;mso-position-vertical-relative:line" coordsize="57823,84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">
                <v:shape id="_x0000_s1136" type="#_x0000_t75" style="position:absolute;width:57823;height:84855;visibility:visible;mso-wrap-style:square" filled="t">
                  <v:fill o:detectmouseclick="t"/>
                  <v:path o:connecttype="none"/>
                </v:shape>
                <v:rect id="Прямокутник 102" o:spid="_x0000_s1137" style="position:absolute;left:19050;top:3085;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" fillcolor="#c9e9ff" stroked="f" strokecolor="#0a2f40 [1604]" strokeweight="1pt">
                  <v:textbox>
                    <w:txbxContent>
                      <w:p w14:paraId="2A4321D9" w14:textId="77777777" w:rsidR="00270603" w:rsidRPr="005F438C" w:rsidRDefault="00000000" w:rsidP="0026220B">
                        <w:pPr>
                          <w:pStyle w:val="a2"/>
                          <w:jc w:val="center"/>
                          <w:rPr>
                            <w:color w:val="000000"/>
                          </w:rPr>
                        </w:pPr>
                        <w:proofErr w:type="spellStart"/>
                        <w:r w:rsidRPr="005F438C">
                          <w:rPr>
                            <w:color w:val="000000"/>
                          </w:rPr>
                          <w:t>Frames</w:t>
                        </w:r>
                        <w:proofErr w:type="spellEnd"/>
                      </w:p>
                    </w:txbxContent>
                  </v:textbox>
                </v:rect>
                <v:rect id="Прямокутник 103" o:spid="_x0000_s1138" style="position:absolute;left:6985;top:11439;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" fillcolor="#ffac59" stroked="f" strokecolor="#0a2f40 [1604]" strokeweight="1pt">
                  <v:textbox>
                    <w:txbxContent>
                      <w:p w14:paraId="1400C326" w14:textId="77777777" w:rsidR="00270603" w:rsidRPr="005F438C" w:rsidRDefault="00000000" w:rsidP="0026220B">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p>
                    </w:txbxContent>
                  </v:textbox>
                </v:rect>
                <v:rect id="Прямокутник 104" o:spid="_x0000_s1139" style="position:absolute;left:6985;top:1715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" fillcolor="#c9e9ff" stroked="f" strokecolor="#0a2f40 [1604]" strokeweight="1pt">
                  <v:textbox>
                    <w:txbxContent>
                      <w:p w14:paraId="711FFC1D" w14:textId="77777777" w:rsidR="00270603" w:rsidRPr="005F438C" w:rsidRDefault="00000000" w:rsidP="0026220B">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r w:rsidRPr="005F438C">
                          <w:rPr>
                            <w:color w:val="000000"/>
                          </w:rPr>
                          <w:t xml:space="preserve"> </w:t>
                        </w:r>
                        <w:proofErr w:type="spellStart"/>
                        <w:r w:rsidRPr="005F438C">
                          <w:rPr>
                            <w:color w:val="000000"/>
                          </w:rPr>
                          <w:t>Vectors</w:t>
                        </w:r>
                        <w:proofErr w:type="spellEnd"/>
                      </w:p>
                    </w:txbxContent>
                  </v:textbox>
                </v:rect>
                <v:rect id="Прямокутник 105" o:spid="_x0000_s1140" style="position:absolute;left:6985;top:2731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" fillcolor="#ffac59" stroked="f" strokecolor="#0a2f40 [1604]" strokeweight="1pt">
                  <v:textbox>
                    <w:txbxContent>
                      <w:p w14:paraId="74D78D9D" w14:textId="77777777" w:rsidR="00270603" w:rsidRPr="005F438C" w:rsidRDefault="00000000" w:rsidP="0026220B">
                        <w:pPr>
                          <w:pStyle w:val="a2"/>
                          <w:jc w:val="center"/>
                          <w:rPr>
                            <w:color w:val="000000"/>
                          </w:rPr>
                        </w:pPr>
                        <w:proofErr w:type="spellStart"/>
                        <w:r w:rsidRPr="005F438C">
                          <w:rPr>
                            <w:color w:val="000000"/>
                          </w:rPr>
                          <w:t>Transformer</w:t>
                        </w:r>
                        <w:proofErr w:type="spellEnd"/>
                        <w:r w:rsidRPr="005F438C">
                          <w:rPr>
                            <w:color w:val="000000"/>
                          </w:rPr>
                          <w:t xml:space="preserve"> </w:t>
                        </w:r>
                        <w:proofErr w:type="spellStart"/>
                        <w:r w:rsidRPr="005F438C">
                          <w:rPr>
                            <w:color w:val="000000"/>
                          </w:rPr>
                          <w:t>Processing</w:t>
                        </w:r>
                        <w:proofErr w:type="spellEnd"/>
                        <w:r w:rsidRPr="005F438C">
                          <w:rPr>
                            <w:color w:val="000000"/>
                          </w:rPr>
                          <w:t xml:space="preserve"> </w:t>
                        </w:r>
                        <w:proofErr w:type="spellStart"/>
                        <w:r w:rsidRPr="005F438C">
                          <w:rPr>
                            <w:color w:val="000000"/>
                          </w:rPr>
                          <w:t>of</w:t>
                        </w:r>
                        <w:proofErr w:type="spellEnd"/>
                        <w:r w:rsidRPr="005F438C">
                          <w:rPr>
                            <w:color w:val="000000"/>
                          </w:rPr>
                          <w:t xml:space="preserve"> </w:t>
                        </w: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r w:rsidRPr="005F438C">
                          <w:rPr>
                            <w:color w:val="000000"/>
                          </w:rPr>
                          <w:t xml:space="preserve"> </w:t>
                        </w:r>
                        <w:proofErr w:type="spellStart"/>
                        <w:r w:rsidRPr="005F438C">
                          <w:rPr>
                            <w:color w:val="000000"/>
                          </w:rPr>
                          <w:t>Vector</w:t>
                        </w:r>
                        <w:proofErr w:type="spellEnd"/>
                      </w:p>
                    </w:txbxContent>
                  </v:textbox>
                </v:rect>
                <v:rect id="Прямокутник 106" o:spid="_x0000_s1141" style="position:absolute;left:10795;top:35546;width:4191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" fillcolor="#c9e9ff" stroked="f" strokecolor="#0a2f40 [1604]" strokeweight="1pt">
                  <v:textbox>
                    <w:txbxContent>
                      <w:p w14:paraId="758543DF" w14:textId="77777777" w:rsidR="00270603" w:rsidRPr="005F438C" w:rsidRDefault="00000000" w:rsidP="0026220B">
                        <w:pPr>
                          <w:pStyle w:val="a2"/>
                          <w:jc w:val="center"/>
                          <w:rPr>
                            <w:color w:val="000000"/>
                          </w:rPr>
                        </w:pPr>
                        <w:proofErr w:type="spellStart"/>
                        <w:r w:rsidRPr="005F438C">
                          <w:rPr>
                            <w:color w:val="000000"/>
                          </w:rPr>
                          <w:t>Pixel</w:t>
                        </w:r>
                        <w:proofErr w:type="spellEnd"/>
                        <w:r w:rsidRPr="005F438C">
                          <w:rPr>
                            <w:color w:val="000000"/>
                          </w:rPr>
                          <w:t xml:space="preserve"> </w:t>
                        </w:r>
                        <w:proofErr w:type="spellStart"/>
                        <w:r w:rsidRPr="005F438C">
                          <w:rPr>
                            <w:color w:val="000000"/>
                          </w:rPr>
                          <w:t>Motion</w:t>
                        </w:r>
                        <w:proofErr w:type="spellEnd"/>
                        <w:r w:rsidRPr="005F438C">
                          <w:rPr>
                            <w:color w:val="000000"/>
                          </w:rPr>
                          <w:t xml:space="preserve"> </w:t>
                        </w:r>
                        <w:proofErr w:type="spellStart"/>
                        <w:r w:rsidRPr="005F438C">
                          <w:rPr>
                            <w:color w:val="000000"/>
                          </w:rPr>
                          <w:t>Vector</w:t>
                        </w:r>
                        <w:proofErr w:type="spellEnd"/>
                        <w:r w:rsidRPr="005F438C">
                          <w:rPr>
                            <w:color w:val="000000"/>
                          </w:rPr>
                          <w:t xml:space="preserve"> </w:t>
                        </w:r>
                        <w:proofErr w:type="spellStart"/>
                        <w:r w:rsidRPr="005F438C">
                          <w:rPr>
                            <w:color w:val="000000"/>
                          </w:rPr>
                          <w:t>Field</w:t>
                        </w:r>
                        <w:proofErr w:type="spellEnd"/>
                      </w:p>
                    </w:txbxContent>
                  </v:textbox>
                </v:rect>
                <v:rect id="Прямокутник 107" o:spid="_x0000_s1142" style="position:absolute;left:19050;top:43260;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" fillcolor="#ffac59" stroked="f" strokecolor="#0a2f40 [1604]" strokeweight="1pt">
                  <v:textbox>
                    <w:txbxContent>
                      <w:p w14:paraId="029C38F0" w14:textId="77777777" w:rsidR="00270603" w:rsidRPr="005F438C" w:rsidRDefault="00000000" w:rsidP="0026220B">
                        <w:pPr>
                          <w:pStyle w:val="a2"/>
                          <w:jc w:val="center"/>
                          <w:rPr>
                            <w:color w:val="000000"/>
                          </w:rPr>
                        </w:pPr>
                        <w:proofErr w:type="spellStart"/>
                        <w:r w:rsidRPr="005F438C">
                          <w:rPr>
                            <w:color w:val="000000"/>
                          </w:rPr>
                          <w:t>Parameters</w:t>
                        </w:r>
                        <w:proofErr w:type="spellEnd"/>
                      </w:p>
                    </w:txbxContent>
                  </v:textbox>
                </v:rect>
                <v:rect id="Прямокутник 108" o:spid="_x0000_s1143" style="position:absolute;left:19050;top:48975;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" fillcolor="#c9e9ff" stroked="f" strokecolor="#0a2f40 [1604]" strokeweight="1pt">
                  <v:textbox>
                    <w:txbxContent>
                      <w:p w14:paraId="5E9A2ABC" w14:textId="77777777" w:rsidR="00270603" w:rsidRPr="005F438C" w:rsidRDefault="00000000" w:rsidP="0026220B">
                        <w:pPr>
                          <w:pStyle w:val="a2"/>
                          <w:jc w:val="center"/>
                          <w:rPr>
                            <w:color w:val="000000"/>
                          </w:rPr>
                        </w:pPr>
                        <w:proofErr w:type="spellStart"/>
                        <w:r w:rsidRPr="005F438C">
                          <w:rPr>
                            <w:color w:val="000000"/>
                          </w:rPr>
                          <w:t>Direction</w:t>
                        </w:r>
                        <w:proofErr w:type="spellEnd"/>
                      </w:p>
                    </w:txbxContent>
                  </v:textbox>
                </v:rect>
                <v:rect id="Прямокутник 109" o:spid="_x0000_s1144" style="position:absolute;left:19050;top:54690;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" fillcolor="#c9e9ff" stroked="f" strokecolor="#0a2f40 [1604]" strokeweight="1pt">
                  <v:textbox>
                    <w:txbxContent>
                      <w:p w14:paraId="7DDEB8E7" w14:textId="77777777" w:rsidR="00270603" w:rsidRPr="005F438C" w:rsidRDefault="00000000" w:rsidP="0026220B">
                        <w:pPr>
                          <w:pStyle w:val="a2"/>
                          <w:jc w:val="center"/>
                          <w:rPr>
                            <w:color w:val="000000"/>
                          </w:rPr>
                        </w:pPr>
                        <w:proofErr w:type="spellStart"/>
                        <w:r w:rsidRPr="005F438C">
                          <w:rPr>
                            <w:color w:val="000000"/>
                          </w:rPr>
                          <w:t>Object</w:t>
                        </w:r>
                        <w:proofErr w:type="spellEnd"/>
                        <w:r w:rsidRPr="005F438C">
                          <w:rPr>
                            <w:color w:val="000000"/>
                          </w:rPr>
                          <w:t xml:space="preserve"> </w:t>
                        </w:r>
                        <w:proofErr w:type="spellStart"/>
                        <w:r w:rsidRPr="005F438C">
                          <w:rPr>
                            <w:color w:val="000000"/>
                          </w:rPr>
                          <w:t>Position</w:t>
                        </w:r>
                        <w:proofErr w:type="spellEnd"/>
                      </w:p>
                    </w:txbxContent>
                  </v:textbox>
                </v:rect>
                <v:rect id="Прямокутник 110" o:spid="_x0000_s1145" style="position:absolute;left:6985;top:6370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" fillcolor="#ffac59" stroked="f" strokecolor="#0a2f40 [1604]" strokeweight="1pt">
                  <v:textbox>
                    <w:txbxContent>
                      <w:p w14:paraId="132FBB8D" w14:textId="77777777" w:rsidR="00270603" w:rsidRPr="005F438C" w:rsidRDefault="00000000" w:rsidP="0026220B">
                        <w:pPr>
                          <w:pStyle w:val="a2"/>
                          <w:jc w:val="center"/>
                          <w:rPr>
                            <w:color w:val="000000"/>
                          </w:rPr>
                        </w:pPr>
                        <w:proofErr w:type="spellStart"/>
                        <w:r w:rsidRPr="005F438C">
                          <w:rPr>
                            <w:color w:val="000000"/>
                          </w:rPr>
                          <w:t>Calculation</w:t>
                        </w:r>
                        <w:proofErr w:type="spellEnd"/>
                        <w:r w:rsidRPr="005F438C">
                          <w:rPr>
                            <w:color w:val="000000"/>
                          </w:rPr>
                          <w:t xml:space="preserve"> </w:t>
                        </w:r>
                        <w:proofErr w:type="spellStart"/>
                        <w:r w:rsidRPr="005F438C">
                          <w:rPr>
                            <w:color w:val="000000"/>
                          </w:rPr>
                          <w:t>of</w:t>
                        </w:r>
                        <w:proofErr w:type="spellEnd"/>
                        <w:r w:rsidRPr="005F438C">
                          <w:rPr>
                            <w:color w:val="000000"/>
                          </w:rPr>
                          <w:t xml:space="preserve"> </w:t>
                        </w:r>
                        <w:proofErr w:type="spellStart"/>
                        <w:r w:rsidRPr="005F438C">
                          <w:rPr>
                            <w:color w:val="000000"/>
                          </w:rPr>
                          <w:t>Kinematic</w:t>
                        </w:r>
                        <w:proofErr w:type="spellEnd"/>
                        <w:r w:rsidRPr="005F438C">
                          <w:rPr>
                            <w:color w:val="000000"/>
                          </w:rPr>
                          <w:t xml:space="preserve"> </w:t>
                        </w:r>
                        <w:proofErr w:type="spellStart"/>
                        <w:r w:rsidRPr="005F438C">
                          <w:rPr>
                            <w:color w:val="000000"/>
                          </w:rPr>
                          <w:t>Parameters</w:t>
                        </w:r>
                        <w:proofErr w:type="spellEnd"/>
                      </w:p>
                    </w:txbxContent>
                  </v:textbox>
                </v:rect>
                <v:rect id="Прямокутник 111" o:spid="_x0000_s1146" style="position:absolute;left:6985;top:69416;width:49530;height:6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" fillcolor="#c9e9ff" stroked="f" strokecolor="#0a2f40 [1604]" strokeweight="1pt">
                  <v:textbox>
                    <w:txbxContent>
                      <w:p w14:paraId="4F7DCFAC" w14:textId="77777777" w:rsidR="00270603" w:rsidRPr="005F438C" w:rsidRDefault="00000000" w:rsidP="0026220B">
                        <w:pPr>
                          <w:pStyle w:val="a2"/>
                          <w:jc w:val="center"/>
                          <w:rPr>
                            <w:color w:val="000000"/>
                          </w:rPr>
                        </w:pPr>
                        <w:proofErr w:type="spellStart"/>
                        <w:r w:rsidRPr="005F438C">
                          <w:rPr>
                            <w:color w:val="000000"/>
                          </w:rPr>
                          <w:t>Acceleration</w:t>
                        </w:r>
                        <w:proofErr w:type="spellEnd"/>
                      </w:p>
                      <w:p w14:paraId="2894D340" w14:textId="77777777" w:rsidR="00270603" w:rsidRPr="005F438C" w:rsidRDefault="00000000" w:rsidP="0026220B">
                        <w:pPr>
                          <w:pStyle w:val="a2"/>
                          <w:jc w:val="center"/>
                          <w:rPr>
                            <w:color w:val="000000"/>
                          </w:rPr>
                        </w:pPr>
                        <w:proofErr w:type="spellStart"/>
                        <w:r w:rsidRPr="005F438C">
                          <w:rPr>
                            <w:color w:val="000000"/>
                          </w:rPr>
                          <w:t>Speed</w:t>
                        </w:r>
                        <w:proofErr w:type="spellEnd"/>
                      </w:p>
                    </w:txbxContent>
                  </v:textbox>
                </v:rect>
                <v:rect id="Прямокутник 112" o:spid="_x0000_s1147" style="position:absolute;left:6985;top:77900;width:49530;height:6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" fillcolor="#ffac59" stroked="f" strokecolor="#0a2f40 [1604]" strokeweight="1pt">
                  <v:textbox>
                    <w:txbxContent>
                      <w:p w14:paraId="6E595626" w14:textId="77777777" w:rsidR="00270603" w:rsidRPr="005F438C" w:rsidRDefault="00000000" w:rsidP="0026220B">
                        <w:pPr>
                          <w:pStyle w:val="a2"/>
                          <w:jc w:val="center"/>
                          <w:rPr>
                            <w:color w:val="000000"/>
                          </w:rPr>
                        </w:pPr>
                        <w:proofErr w:type="spellStart"/>
                        <w:r w:rsidRPr="005F438C">
                          <w:rPr>
                            <w:color w:val="000000"/>
                          </w:rPr>
                          <w:t>Integration</w:t>
                        </w:r>
                        <w:proofErr w:type="spellEnd"/>
                        <w:r w:rsidRPr="005F438C">
                          <w:rPr>
                            <w:color w:val="000000"/>
                          </w:rPr>
                          <w:t xml:space="preserve"> </w:t>
                        </w:r>
                        <w:proofErr w:type="spellStart"/>
                        <w:r w:rsidRPr="005F438C">
                          <w:rPr>
                            <w:color w:val="000000"/>
                          </w:rPr>
                          <w:t>with</w:t>
                        </w:r>
                        <w:proofErr w:type="spellEnd"/>
                        <w:r w:rsidRPr="005F438C">
                          <w:rPr>
                            <w:color w:val="000000"/>
                          </w:rPr>
                          <w:t xml:space="preserve"> </w:t>
                        </w:r>
                        <w:proofErr w:type="spellStart"/>
                        <w:r w:rsidRPr="005F438C">
                          <w:rPr>
                            <w:color w:val="000000"/>
                          </w:rPr>
                          <w:t>other</w:t>
                        </w:r>
                        <w:proofErr w:type="spellEnd"/>
                        <w:r w:rsidRPr="005F438C">
                          <w:rPr>
                            <w:color w:val="000000"/>
                          </w:rPr>
                          <w:t xml:space="preserve"> </w:t>
                        </w:r>
                        <w:proofErr w:type="spellStart"/>
                        <w:r w:rsidRPr="005F438C">
                          <w:rPr>
                            <w:color w:val="000000"/>
                          </w:rPr>
                          <w:t>sources</w:t>
                        </w:r>
                        <w:proofErr w:type="spellEnd"/>
                      </w:p>
                      <w:p w14:paraId="744AE404" w14:textId="77777777" w:rsidR="00270603" w:rsidRPr="005F438C" w:rsidRDefault="00000000" w:rsidP="0026220B">
                        <w:pPr>
                          <w:pStyle w:val="a2"/>
                          <w:jc w:val="center"/>
                          <w:rPr>
                            <w:color w:val="000000"/>
                          </w:rPr>
                        </w:pPr>
                        <w:r w:rsidRPr="005F438C">
                          <w:rPr>
                            <w:color w:val="000000"/>
                          </w:rPr>
                          <w:t>(</w:t>
                        </w:r>
                        <w:proofErr w:type="spellStart"/>
                        <w:r w:rsidRPr="005F438C">
                          <w:rPr>
                            <w:color w:val="000000"/>
                          </w:rPr>
                          <w:t>e.g</w:t>
                        </w:r>
                        <w:proofErr w:type="spellEnd"/>
                        <w:r w:rsidRPr="005F438C">
                          <w:rPr>
                            <w:color w:val="000000"/>
                          </w:rPr>
                          <w:t xml:space="preserve">., </w:t>
                        </w:r>
                        <w:proofErr w:type="spellStart"/>
                        <w:r w:rsidRPr="005F438C">
                          <w:rPr>
                            <w:color w:val="000000"/>
                          </w:rPr>
                          <w:t>Transformer</w:t>
                        </w:r>
                        <w:proofErr w:type="spellEnd"/>
                        <w:r w:rsidRPr="005F438C">
                          <w:rPr>
                            <w:color w:val="000000"/>
                          </w:rPr>
                          <w:t xml:space="preserve">, </w:t>
                        </w:r>
                        <w:proofErr w:type="spellStart"/>
                        <w:r w:rsidRPr="005F438C">
                          <w:rPr>
                            <w:color w:val="000000"/>
                          </w:rPr>
                          <w:t>GeoNet</w:t>
                        </w:r>
                        <w:proofErr w:type="spellEnd"/>
                        <w:r w:rsidRPr="005F438C">
                          <w:rPr>
                            <w:color w:val="000000"/>
                          </w:rPr>
                          <w:t>)</w:t>
                        </w:r>
                      </w:p>
                    </w:txbxContent>
                  </v:textbox>
                </v:rect>
                <v:line id="Пряма сполучна лінія 113" o:spid="_x0000_s1148" style="position:absolute;visibility:visible;mso-wrap-style:square" from="31750,8800" to="31750,11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" strokecolor="gray" strokeweight="1.5pt">
                  <v:stroke endarrow="block" joinstyle="miter"/>
                </v:line>
                <v:line id="Пряма сполучна лінія 114" o:spid="_x0000_s1149" style="position:absolute;visibility:visible;mso-wrap-style:square" from="31750,22869" to="31750,27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" strokecolor="gray" strokeweight="1.5pt">
                  <v:stroke endarrow="block" joinstyle="miter"/>
                </v:line>
                <v:line id="Пряма сполучна лінія 115" o:spid="_x0000_s1150" style="position:absolute;visibility:visible;mso-wrap-style:square" from="31750,33029" to="31750,35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" strokecolor="gray" strokeweight="1.5pt">
                  <v:stroke endarrow="block" joinstyle="miter"/>
                </v:line>
                <v:line id="Пряма сполучна лінія 116" o:spid="_x0000_s1151" style="position:absolute;visibility:visible;mso-wrap-style:square" from="31750,41261" to="31750,4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" strokecolor="gray" strokeweight="1.5pt">
                  <v:stroke endarrow="block" joinstyle="miter"/>
                </v:line>
                <v:line id="Пряма сполучна лінія 117" o:spid="_x0000_s1152" style="position:absolute;visibility:visible;mso-wrap-style:square" from="31750,60405" to="31750,6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" strokecolor="gray" strokeweight="1.5pt">
                  <v:stroke endarrow="block" joinstyle="miter"/>
                </v:line>
                <v:line id="Пряма сполучна лінія 118" o:spid="_x0000_s1153" style="position:absolute;visibility:visible;mso-wrap-style:square" from="31750,75713" to="31750,7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" strokecolor="gray" strokeweight="1.5pt">
                  <v:stroke endarrow="block" joinstyle="miter"/>
                </v:line>
                <w10:anchorlock/>
              </v:group>
            </w:pict>
          </mc:Fallback>
        </mc:AlternateContent>
      </w:r>
    </w:p>
    <w:p w14:paraId="27257F75" w14:textId="77777777" w:rsidR="00D4769E" w:rsidRPr="005F438C" w:rsidRDefault="00000000">
      <w:pPr>
        <w:pStyle w:val="aff2"/>
      </w:pPr>
      <w:r w:rsidRPr="005F438C">
        <w:t xml:space="preserve">Рис. 3.6 – Схема інтеграції оптичного потоку з </w:t>
      </w:r>
      <w:proofErr w:type="spellStart"/>
      <w:r w:rsidRPr="005F438C">
        <w:t>трансформерною</w:t>
      </w:r>
      <w:proofErr w:type="spellEnd"/>
      <w:r w:rsidRPr="005F438C">
        <w:t xml:space="preserve"> обробкою параметрів руху</w:t>
      </w:r>
    </w:p>
    <w:p w14:paraId="6497730F" w14:textId="77777777" w:rsidR="0020114A" w:rsidRPr="005F438C" w:rsidRDefault="0020114A" w:rsidP="0020114A">
      <w:pPr>
        <w:pStyle w:val="a2"/>
      </w:pPr>
      <w:r w:rsidRPr="005F438C">
        <w:lastRenderedPageBreak/>
        <w:t xml:space="preserve">Математична модель оцінювання динамічних параметрів базується на аналізі поля векторів руху </w:t>
      </w:r>
      <m:oMath>
        <m:r>
          <w:rPr>
            <w:rFonts w:ascii="Cambria Math" w:hAnsi="Cambria Math"/>
          </w:rPr>
          <m:t>F</m:t>
        </m:r>
      </m:oMath>
      <w:r w:rsidRPr="005F438C">
        <w:t>. Швидкість об</w:t>
      </w:r>
      <w:r w:rsidR="0089083A" w:rsidRPr="005F438C">
        <w:t>’</w:t>
      </w:r>
      <w:r w:rsidRPr="005F438C">
        <w:t>єкта (</w:t>
      </w:r>
      <m:oMath>
        <m:r>
          <w:rPr>
            <w:rFonts w:ascii="Cambria Math" w:hAnsi="Cambria Math"/>
          </w:rPr>
          <m:t>v</m:t>
        </m:r>
      </m:oMath>
      <w:r w:rsidRPr="005F438C">
        <w:t>) розраховується як величина середнього вектора руху для всіх точок (</w:t>
      </w:r>
      <m:oMath>
        <m:r>
          <w:rPr>
            <w:rFonts w:ascii="Cambria Math" w:hAnsi="Cambria Math"/>
          </w:rPr>
          <m:t>N</m:t>
        </m:r>
      </m:oMath>
      <w:r w:rsidRPr="005F438C">
        <w:t>), що належать ідентифікованій цілі. Визначення миттєвої швидкості дозволяє системі формувати динамічний профіль об</w:t>
      </w:r>
      <w:r w:rsidR="0089083A" w:rsidRPr="005F438C">
        <w:t>’</w:t>
      </w:r>
      <w:r w:rsidRPr="005F438C">
        <w:t>єкта в реальному часі. Такий підхід забезпечує стабільність оцінок навіть при зміні форми об</w:t>
      </w:r>
      <w:r w:rsidR="0089083A" w:rsidRPr="005F438C">
        <w:t>’</w:t>
      </w:r>
      <w:r w:rsidRPr="005F438C">
        <w:t>єкта або його частковому перекритті.</w:t>
      </w:r>
    </w:p>
    <w:p w14:paraId="2125F233" w14:textId="77777777" w:rsidR="0020114A" w:rsidRPr="005F438C" w:rsidRDefault="0020114A" w:rsidP="0020114A">
      <w:pPr>
        <w:pStyle w:val="a2"/>
      </w:pPr>
      <w:r w:rsidRPr="005F438C">
        <w:t>Для визначення траєкторії руху використовується розрахунок кута напрямку (</w:t>
      </w:r>
      <m:oMath>
        <m:r>
          <w:rPr>
            <w:rFonts w:ascii="Cambria Math" w:hAnsi="Cambria Math"/>
          </w:rPr>
          <m:t>θ</m:t>
        </m:r>
      </m:oMath>
      <w:r w:rsidRPr="005F438C">
        <w:t>) за допомогою функції atan2, яка аналізує вертикальні та горизонтальні компоненти векторів зміщення пікселів. Середнє значення напрямків усіх векторів руху об</w:t>
      </w:r>
      <w:r w:rsidR="0089083A" w:rsidRPr="005F438C">
        <w:t>’</w:t>
      </w:r>
      <w:r w:rsidRPr="005F438C">
        <w:t>єкта дозволяє точно спрогнозувати його подальший шлях. Це є фундаментом для аналізу траєкторій в інтелектуальних системах спостереження та автономного керування.</w:t>
      </w:r>
    </w:p>
    <w:p w14:paraId="47C949A5" w14:textId="77777777" w:rsidR="0020114A" w:rsidRPr="005F438C" w:rsidRDefault="0020114A" w:rsidP="0020114A">
      <w:pPr>
        <w:pStyle w:val="a2"/>
      </w:pPr>
      <w:r w:rsidRPr="005F438C">
        <w:t>Ключовим аспектом інформаційної технології є переведення піксельних зміщень у реальні фізичні величини (наприклад, км/год). Це досягається через калібрування камери, що дозволяє системі ідентифікувати швидкість транспортного засобу з похибкою не більше ±5 км/год. Такий рівень точності задовольняє вимоги до систем моніторингу дорожнього руху та промислової безпеки.</w:t>
      </w:r>
    </w:p>
    <w:p w14:paraId="101B24D9" w14:textId="77777777" w:rsidR="0020114A" w:rsidRPr="005F438C" w:rsidRDefault="0020114A" w:rsidP="0020114A">
      <w:pPr>
        <w:pStyle w:val="a2"/>
      </w:pPr>
      <w:r w:rsidRPr="005F438C">
        <w:t xml:space="preserve">Для поглибленого просторового аналізу методи оптичного потоку інтегруються з архітектурою </w:t>
      </w:r>
      <w:proofErr w:type="spellStart"/>
      <w:r w:rsidRPr="005F438C">
        <w:t>GeoNet</w:t>
      </w:r>
      <w:proofErr w:type="spellEnd"/>
      <w:r w:rsidRPr="005F438C">
        <w:t xml:space="preserve">. </w:t>
      </w:r>
      <w:proofErr w:type="spellStart"/>
      <w:r w:rsidRPr="005F438C">
        <w:t>GeoNet</w:t>
      </w:r>
      <w:proofErr w:type="spellEnd"/>
      <w:r w:rsidRPr="005F438C">
        <w:t xml:space="preserve"> одночасно виконує монокулярну оцінку глибини сцени та оптичного потоку, що дозволяє здійснювати 3D-реконструкцію динамічного середовища. Завдяки спільному навчанню компонентів </w:t>
      </w:r>
      <w:proofErr w:type="spellStart"/>
      <w:r w:rsidRPr="005F438C">
        <w:t>DepthNet</w:t>
      </w:r>
      <w:proofErr w:type="spellEnd"/>
      <w:r w:rsidRPr="005F438C">
        <w:t xml:space="preserve"> та </w:t>
      </w:r>
      <w:proofErr w:type="spellStart"/>
      <w:r w:rsidRPr="005F438C">
        <w:t>PoseNet</w:t>
      </w:r>
      <w:proofErr w:type="spellEnd"/>
      <w:r w:rsidRPr="005F438C">
        <w:t>, система здатна відокремлювати рух самої камери від автономного руху об</w:t>
      </w:r>
      <w:r w:rsidR="0089083A" w:rsidRPr="005F438C">
        <w:t>’</w:t>
      </w:r>
      <w:r w:rsidRPr="005F438C">
        <w:t>єктів, що суттєво підвищує надійність ідентифікації в рухомих системах (</w:t>
      </w:r>
      <w:proofErr w:type="spellStart"/>
      <w:r w:rsidRPr="005F438C">
        <w:t>дрони</w:t>
      </w:r>
      <w:proofErr w:type="spellEnd"/>
      <w:r w:rsidRPr="005F438C">
        <w:t>, роботи).</w:t>
      </w:r>
    </w:p>
    <w:p w14:paraId="7C614D81" w14:textId="77777777" w:rsidR="0020114A" w:rsidRPr="005F438C" w:rsidRDefault="0020114A" w:rsidP="0020114A">
      <w:pPr>
        <w:pStyle w:val="a2"/>
      </w:pPr>
      <w:r w:rsidRPr="005F438C">
        <w:t>Ефективність ідентифікації параметрів руху часто знижується через оклюзії та зміни освітлення. Використання густого оптичного потоку (</w:t>
      </w:r>
      <w:proofErr w:type="spellStart"/>
      <w:r w:rsidRPr="005F438C">
        <w:t>Dense</w:t>
      </w:r>
      <w:proofErr w:type="spellEnd"/>
      <w:r w:rsidRPr="005F438C">
        <w:t xml:space="preserve"> </w:t>
      </w:r>
      <w:proofErr w:type="spellStart"/>
      <w:r w:rsidRPr="005F438C">
        <w:t>Optical</w:t>
      </w:r>
      <w:proofErr w:type="spellEnd"/>
      <w:r w:rsidRPr="005F438C">
        <w:t xml:space="preserve"> </w:t>
      </w:r>
      <w:proofErr w:type="spellStart"/>
      <w:r w:rsidRPr="005F438C">
        <w:t>Flow</w:t>
      </w:r>
      <w:proofErr w:type="spellEnd"/>
      <w:r w:rsidRPr="005F438C">
        <w:t>) допомагає нівелювати ці фактори, надаючи інформацію про рух у кожній точці кадру, а не лише для окремих ознак. Це дозволяє підтримувати безперервність відстеження об</w:t>
      </w:r>
      <w:r w:rsidR="0089083A" w:rsidRPr="005F438C">
        <w:t>’</w:t>
      </w:r>
      <w:r w:rsidRPr="005F438C">
        <w:t>єкта навіть у складних міських умовах або при низькій якості відеозапису.</w:t>
      </w:r>
    </w:p>
    <w:p w14:paraId="3BE7424D" w14:textId="77777777" w:rsidR="0020114A" w:rsidRPr="005F438C" w:rsidRDefault="0020114A" w:rsidP="0020114A">
      <w:pPr>
        <w:pStyle w:val="a2"/>
      </w:pPr>
      <w:r w:rsidRPr="005F438C">
        <w:lastRenderedPageBreak/>
        <w:t xml:space="preserve">Для підвищення надійності оцінок використовуються ансамблеві методи, такі як </w:t>
      </w:r>
      <w:proofErr w:type="spellStart"/>
      <w:r w:rsidRPr="005F438C">
        <w:t>бегінг</w:t>
      </w:r>
      <w:proofErr w:type="spellEnd"/>
      <w:r w:rsidRPr="005F438C">
        <w:t xml:space="preserve"> та </w:t>
      </w:r>
      <w:proofErr w:type="spellStart"/>
      <w:r w:rsidRPr="005F438C">
        <w:t>бустінг</w:t>
      </w:r>
      <w:proofErr w:type="spellEnd"/>
      <w:r w:rsidRPr="005F438C">
        <w:t xml:space="preserve">. </w:t>
      </w:r>
      <w:proofErr w:type="spellStart"/>
      <w:r w:rsidRPr="005F438C">
        <w:t>Бегінг</w:t>
      </w:r>
      <w:proofErr w:type="spellEnd"/>
      <w:r w:rsidRPr="005F438C">
        <w:t xml:space="preserve"> дозволяє зменшити дисперсію результатів через усереднення карт руху, отриманих на різних підвибірках даних, що ефективно прибирає шумові артефакти. </w:t>
      </w:r>
      <w:proofErr w:type="spellStart"/>
      <w:r w:rsidRPr="005F438C">
        <w:t>Бустінг</w:t>
      </w:r>
      <w:proofErr w:type="spellEnd"/>
      <w:r w:rsidRPr="005F438C">
        <w:t xml:space="preserve"> застосовується для послідовної корекції похибок у складних зонах, наприклад, на краях рухомих тіл, де градієнти інтенсивності можуть бути розмитими.</w:t>
      </w:r>
    </w:p>
    <w:p w14:paraId="31E7684E" w14:textId="77777777" w:rsidR="0075405B" w:rsidRPr="005F438C" w:rsidRDefault="0020114A" w:rsidP="0020114A">
      <w:pPr>
        <w:pStyle w:val="a2"/>
      </w:pPr>
      <w:r w:rsidRPr="005F438C">
        <w:t xml:space="preserve">Підсумовуючи, поєднання </w:t>
      </w:r>
      <w:proofErr w:type="spellStart"/>
      <w:r w:rsidRPr="005F438C">
        <w:t>трансформерних</w:t>
      </w:r>
      <w:proofErr w:type="spellEnd"/>
      <w:r w:rsidRPr="005F438C">
        <w:t xml:space="preserve"> моделей із алгоритмами оптичного потоку та </w:t>
      </w:r>
      <w:proofErr w:type="spellStart"/>
      <w:r w:rsidRPr="005F438C">
        <w:t>GeoNet</w:t>
      </w:r>
      <w:proofErr w:type="spellEnd"/>
      <w:r w:rsidRPr="005F438C">
        <w:t xml:space="preserve"> забезпечує високу точність і адаптивність інформаційної технології дистанційної ідентифікації. Отримані результати підтверджують можливість надійного визначення швидкості та траєкторії динамічних об</w:t>
      </w:r>
      <w:r w:rsidR="0089083A" w:rsidRPr="005F438C">
        <w:t>’</w:t>
      </w:r>
      <w:r w:rsidRPr="005F438C">
        <w:t>єктів у реальному часі. Подальший розвиток методології пов</w:t>
      </w:r>
      <w:r w:rsidR="0089083A" w:rsidRPr="005F438C">
        <w:t>’</w:t>
      </w:r>
      <w:r w:rsidRPr="005F438C">
        <w:t>язаний із вдосконаленням систем підтримки прийняття рішень на основі ідентифікованих характеристик руху для підвищення ефективності сучасних «розумних систем».</w:t>
      </w:r>
    </w:p>
    <w:p w14:paraId="3171ADE1" w14:textId="77777777" w:rsidR="00D55324" w:rsidRPr="005F438C" w:rsidRDefault="00D55324" w:rsidP="0075405B">
      <w:pPr>
        <w:pStyle w:val="a2"/>
      </w:pPr>
    </w:p>
    <w:p w14:paraId="71286D0C" w14:textId="77777777" w:rsidR="0092522E" w:rsidRPr="005F438C" w:rsidRDefault="0092522E" w:rsidP="0092522E">
      <w:pPr>
        <w:pStyle w:val="2"/>
      </w:pPr>
      <w:bookmarkStart w:id="34" w:name="_Toc227583632"/>
      <w:r w:rsidRPr="005F438C">
        <w:t>3.</w:t>
      </w:r>
      <w:r w:rsidR="007D385C" w:rsidRPr="005F438C">
        <w:rPr>
          <w:lang w:eastAsia="ja-JP"/>
        </w:rPr>
        <w:fldChar w:fldCharType="begin"/>
      </w:r>
      <w:r w:rsidR="007D385C" w:rsidRPr="005F438C">
        <w:rPr>
          <w:lang w:eastAsia="ja-JP"/>
        </w:rPr>
        <w:instrText xml:space="preserve"> SEQ SubChapter </w:instrText>
      </w:r>
      <w:r w:rsidR="007D385C" w:rsidRPr="005F438C">
        <w:rPr>
          <w:lang w:eastAsia="ja-JP"/>
        </w:rPr>
        <w:fldChar w:fldCharType="separate"/>
      </w:r>
      <w:r w:rsidR="00527E5B" w:rsidRPr="005F438C">
        <w:rPr>
          <w:lang w:eastAsia="ja-JP"/>
        </w:rPr>
        <w:t>4</w:t>
      </w:r>
      <w:r w:rsidR="007D385C" w:rsidRPr="005F438C">
        <w:rPr>
          <w:lang w:eastAsia="ja-JP"/>
        </w:rPr>
        <w:fldChar w:fldCharType="end"/>
      </w:r>
      <w:r w:rsidRPr="005F438C">
        <w:t xml:space="preserve"> </w:t>
      </w:r>
      <w:r w:rsidR="003E3494" w:rsidRPr="005F438C">
        <w:t>Об</w:t>
      </w:r>
      <w:r w:rsidR="0089083A" w:rsidRPr="005F438C">
        <w:t>’</w:t>
      </w:r>
      <w:r w:rsidR="003E3494" w:rsidRPr="005F438C">
        <w:t>єднання</w:t>
      </w:r>
      <w:r w:rsidR="0029791E" w:rsidRPr="005F438C">
        <w:t xml:space="preserve"> моделей і методів ідентифікації</w:t>
      </w:r>
      <w:bookmarkEnd w:id="34"/>
    </w:p>
    <w:p w14:paraId="36EC5D2C" w14:textId="77777777" w:rsidR="00D4769E" w:rsidRPr="005F438C" w:rsidRDefault="00000000">
      <w:pPr>
        <w:pStyle w:val="a2"/>
      </w:pPr>
      <w:r w:rsidRPr="005F438C">
        <w:t xml:space="preserve">На рис. 3.7 наведено узагальнену схему об’єднання </w:t>
      </w:r>
      <w:proofErr w:type="spellStart"/>
      <w:r w:rsidRPr="005F438C">
        <w:t>відеопотоку</w:t>
      </w:r>
      <w:proofErr w:type="spellEnd"/>
      <w:r w:rsidRPr="005F438C">
        <w:t xml:space="preserve">, оптичного потоку, </w:t>
      </w:r>
      <w:proofErr w:type="spellStart"/>
      <w:r w:rsidRPr="005F438C">
        <w:t>трансформерної</w:t>
      </w:r>
      <w:proofErr w:type="spellEnd"/>
      <w:r w:rsidRPr="005F438C">
        <w:t xml:space="preserve"> мережі та ансамблевого модуля для прогнозування параметрів динамічних об’єктів.</w:t>
      </w:r>
    </w:p>
    <w:p w14:paraId="24BF258C" w14:textId="77777777" w:rsidR="00270603" w:rsidRPr="005F438C" w:rsidRDefault="00000000" w:rsidP="00ED5DBF">
      <w:pPr>
        <w:pStyle w:val="a2"/>
      </w:pPr>
      <w:r w:rsidRPr="005F438C">
        <w:rPr>
          <w:noProof/>
        </w:rPr>
        <w:lastRenderedPageBreak/>
        <mc:AlternateContent>
          <mc:Choice Requires="wpc">
            <w:drawing>
              <wp:inline distT="0" distB="0" distL="0" distR="0" wp14:anchorId="33EA07EE" wp14:editId="765E52DF">
                <wp:extent cx="5940425" cy="8579555"/>
                <wp:effectExtent l="0" t="0" r="3175" b="0"/>
                <wp:docPr id="2048299708" name="Полотно 8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09" name="Прямокутник 85"/>
                        <wps:cNvSpPr/>
                        <wps:spPr>
                          <a:xfrm>
                            <a:off x="1905000" y="254000"/>
                            <a:ext cx="2286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5B29E3" w14:textId="77777777" w:rsidR="00270603" w:rsidRPr="005F438C" w:rsidRDefault="00000000" w:rsidP="00ED5DBF">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Stream</w:t>
                              </w:r>
                              <w:proofErr w:type="spellEnd"/>
                              <w:r w:rsidRPr="005F438C">
                                <w:rPr>
                                  <w:color w:val="000000"/>
                                </w:rPr>
                                <w:t xml:space="preserve"> / </w:t>
                              </w:r>
                              <w:proofErr w:type="spellStart"/>
                              <w:r w:rsidRPr="005F438C">
                                <w:rPr>
                                  <w:color w:val="000000"/>
                                </w:rPr>
                                <w:t>Frames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0" name="Прямокутник 86"/>
                        <wps:cNvSpPr/>
                        <wps:spPr>
                          <a:xfrm>
                            <a:off x="1333500" y="1270000"/>
                            <a:ext cx="3429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6620D42" w14:textId="77777777" w:rsidR="00270603" w:rsidRPr="005F438C" w:rsidRDefault="00000000" w:rsidP="00ED5DBF">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r w:rsidRPr="005F438C">
                                <w:rPr>
                                  <w:color w:val="000000"/>
                                </w:rPr>
                                <w:t xml:space="preserve"> </w:t>
                              </w:r>
                              <w:proofErr w:type="spellStart"/>
                              <w:r w:rsidRPr="005F438C">
                                <w:rPr>
                                  <w:color w:val="000000"/>
                                </w:rPr>
                                <w:t>Calculation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1" name="Прямокутник 87"/>
                        <wps:cNvSpPr/>
                        <wps:spPr>
                          <a:xfrm>
                            <a:off x="3654425" y="2159000"/>
                            <a:ext cx="2286000" cy="635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89129F3" w14:textId="77777777" w:rsidR="00270603" w:rsidRPr="005F438C" w:rsidRDefault="00000000" w:rsidP="00ED5DBF">
                              <w:pPr>
                                <w:pStyle w:val="a2"/>
                                <w:jc w:val="center"/>
                                <w:rPr>
                                  <w:color w:val="000000"/>
                                </w:rPr>
                              </w:pPr>
                              <w:proofErr w:type="spellStart"/>
                              <w:r w:rsidRPr="005F438C">
                                <w:rPr>
                                  <w:color w:val="000000"/>
                                </w:rPr>
                                <w:t>Transformer</w:t>
                              </w:r>
                              <w:proofErr w:type="spellEnd"/>
                              <w:r w:rsidRPr="005F438C">
                                <w:rPr>
                                  <w:color w:val="000000"/>
                                </w:rPr>
                                <w:t xml:space="preserve"> </w:t>
                              </w:r>
                              <w:proofErr w:type="spellStart"/>
                              <w:r w:rsidRPr="005F438C">
                                <w:rPr>
                                  <w:color w:val="000000"/>
                                </w:rPr>
                                <w:t>Network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2" name="Прямокутник 88"/>
                        <wps:cNvSpPr/>
                        <wps:spPr>
                          <a:xfrm>
                            <a:off x="1143000" y="3048000"/>
                            <a:ext cx="3810000" cy="1016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573166B" w14:textId="77777777" w:rsidR="00270603" w:rsidRPr="005F438C" w:rsidRDefault="00000000" w:rsidP="00ED5DBF">
                              <w:pPr>
                                <w:pStyle w:val="a2"/>
                                <w:jc w:val="center"/>
                                <w:rPr>
                                  <w:color w:val="000000"/>
                                </w:rPr>
                              </w:pPr>
                              <w:proofErr w:type="spellStart"/>
                              <w:r w:rsidRPr="005F438C">
                                <w:rPr>
                                  <w:color w:val="000000"/>
                                </w:rPr>
                                <w:t>Transformer</w:t>
                              </w:r>
                              <w:proofErr w:type="spellEnd"/>
                              <w:r w:rsidRPr="005F438C">
                                <w:rPr>
                                  <w:color w:val="000000"/>
                                </w:rPr>
                                <w:t xml:space="preserve"> </w:t>
                              </w:r>
                              <w:proofErr w:type="spellStart"/>
                              <w:r w:rsidRPr="005F438C">
                                <w:rPr>
                                  <w:color w:val="000000"/>
                                </w:rPr>
                                <w:t>Dynamic</w:t>
                              </w:r>
                              <w:proofErr w:type="spellEnd"/>
                              <w:r w:rsidRPr="005F438C">
                                <w:rPr>
                                  <w:color w:val="000000"/>
                                </w:rPr>
                                <w:t xml:space="preserve"> </w:t>
                              </w:r>
                              <w:proofErr w:type="spellStart"/>
                              <w:r w:rsidRPr="005F438C">
                                <w:rPr>
                                  <w:color w:val="000000"/>
                                </w:rPr>
                                <w:t>Flow</w:t>
                              </w:r>
                              <w:proofErr w:type="spellEnd"/>
                            </w:p>
                            <w:p w14:paraId="3B2FEB33" w14:textId="77777777" w:rsidR="00270603" w:rsidRPr="005F438C" w:rsidRDefault="00000000" w:rsidP="00ED5DBF">
                              <w:pPr>
                                <w:pStyle w:val="a2"/>
                                <w:jc w:val="center"/>
                                <w:rPr>
                                  <w:color w:val="000000"/>
                                </w:rPr>
                              </w:pPr>
                              <w:r w:rsidRPr="005F438C">
                                <w:rPr>
                                  <w:color w:val="000000"/>
                                </w:rPr>
                                <w:t>(</w:t>
                              </w:r>
                              <w:proofErr w:type="spellStart"/>
                              <w:r w:rsidRPr="005F438C">
                                <w:rPr>
                                  <w:color w:val="000000"/>
                                </w:rPr>
                                <w:t>models</w:t>
                              </w:r>
                              <w:proofErr w:type="spellEnd"/>
                              <w:r w:rsidRPr="005F438C">
                                <w:rPr>
                                  <w:color w:val="000000"/>
                                </w:rPr>
                                <w:t xml:space="preserve"> </w:t>
                              </w:r>
                              <w:proofErr w:type="spellStart"/>
                              <w:r w:rsidRPr="005F438C">
                                <w:rPr>
                                  <w:color w:val="000000"/>
                                </w:rPr>
                                <w:t>spatio-temporal</w:t>
                              </w:r>
                              <w:proofErr w:type="spellEnd"/>
                              <w:r w:rsidRPr="005F438C">
                                <w:rPr>
                                  <w:color w:val="000000"/>
                                </w:rPr>
                                <w:t xml:space="preserve"> </w:t>
                              </w:r>
                              <w:proofErr w:type="spellStart"/>
                              <w:r w:rsidRPr="005F438C">
                                <w:rPr>
                                  <w:color w:val="000000"/>
                                </w:rPr>
                                <w:t>dependencies</w:t>
                              </w:r>
                              <w:proofErr w:type="spellEnd"/>
                              <w:r w:rsidRPr="005F438C">
                                <w:rPr>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3" name="Прямокутник 89"/>
                        <wps:cNvSpPr/>
                        <wps:spPr>
                          <a:xfrm>
                            <a:off x="2095500" y="4508500"/>
                            <a:ext cx="1905000" cy="1016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B9E4277" w14:textId="77777777" w:rsidR="00270603" w:rsidRPr="005F438C" w:rsidRDefault="00000000" w:rsidP="00ED5DBF">
                              <w:pPr>
                                <w:pStyle w:val="a2"/>
                                <w:jc w:val="center"/>
                                <w:rPr>
                                  <w:color w:val="000000"/>
                                </w:rPr>
                              </w:pPr>
                              <w:proofErr w:type="spellStart"/>
                              <w:r w:rsidRPr="005F438C">
                                <w:rPr>
                                  <w:color w:val="000000"/>
                                </w:rPr>
                                <w:t>Ensemble</w:t>
                              </w:r>
                              <w:proofErr w:type="spellEnd"/>
                              <w:r w:rsidRPr="005F438C">
                                <w:rPr>
                                  <w:color w:val="000000"/>
                                </w:rPr>
                                <w:t xml:space="preserve"> </w:t>
                              </w:r>
                              <w:proofErr w:type="spellStart"/>
                              <w:r w:rsidRPr="005F438C">
                                <w:rPr>
                                  <w:color w:val="000000"/>
                                </w:rPr>
                                <w:t>Method</w:t>
                              </w:r>
                              <w:proofErr w:type="spellEnd"/>
                            </w:p>
                            <w:p w14:paraId="7168AB8A" w14:textId="77777777" w:rsidR="00270603" w:rsidRPr="005F438C" w:rsidRDefault="00000000" w:rsidP="00ED5DBF">
                              <w:pPr>
                                <w:pStyle w:val="a2"/>
                                <w:jc w:val="center"/>
                                <w:rPr>
                                  <w:color w:val="000000"/>
                                </w:rPr>
                              </w:pPr>
                              <w:r w:rsidRPr="005F438C">
                                <w:rPr>
                                  <w:color w:val="000000"/>
                                </w:rPr>
                                <w:t>(</w:t>
                              </w:r>
                              <w:proofErr w:type="spellStart"/>
                              <w:r w:rsidRPr="005F438C">
                                <w:rPr>
                                  <w:color w:val="000000"/>
                                </w:rPr>
                                <w:t>Bagging</w:t>
                              </w:r>
                              <w:proofErr w:type="spellEnd"/>
                              <w:r w:rsidRPr="005F438C">
                                <w:rPr>
                                  <w:color w:val="000000"/>
                                </w:rPr>
                                <w:t xml:space="preserve">, </w:t>
                              </w:r>
                              <w:proofErr w:type="spellStart"/>
                              <w:r w:rsidRPr="005F438C">
                                <w:rPr>
                                  <w:color w:val="000000"/>
                                </w:rPr>
                                <w:t>Boosting</w:t>
                              </w:r>
                              <w:proofErr w:type="spellEnd"/>
                              <w:r w:rsidRPr="005F438C">
                                <w:rPr>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4" name="Прямокутник 90"/>
                        <wps:cNvSpPr/>
                        <wps:spPr>
                          <a:xfrm>
                            <a:off x="1841500" y="6032500"/>
                            <a:ext cx="2413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B553C79" w14:textId="77777777" w:rsidR="00270603" w:rsidRPr="005F438C" w:rsidRDefault="00000000" w:rsidP="00ED5DBF">
                              <w:pPr>
                                <w:pStyle w:val="a2"/>
                                <w:jc w:val="center"/>
                                <w:rPr>
                                  <w:color w:val="000000"/>
                                </w:rPr>
                              </w:pPr>
                              <w:proofErr w:type="spellStart"/>
                              <w:r w:rsidRPr="005F438C">
                                <w:rPr>
                                  <w:color w:val="000000"/>
                                </w:rPr>
                                <w:t>Predicts</w:t>
                              </w:r>
                              <w:proofErr w:type="spellEnd"/>
                              <w:r w:rsidRPr="005F438C">
                                <w:rPr>
                                  <w:color w:val="000000"/>
                                </w:rPr>
                                <w:t xml:space="preserve"> </w:t>
                              </w:r>
                              <w:proofErr w:type="spellStart"/>
                              <w:r w:rsidRPr="005F438C">
                                <w:rPr>
                                  <w:color w:val="000000"/>
                                </w:rPr>
                                <w:t>the</w:t>
                              </w:r>
                              <w:proofErr w:type="spellEnd"/>
                              <w:r w:rsidRPr="005F438C">
                                <w:rPr>
                                  <w:color w:val="000000"/>
                                </w:rPr>
                                <w:t xml:space="preserve"> </w:t>
                              </w:r>
                              <w:proofErr w:type="spellStart"/>
                              <w:r w:rsidRPr="005F438C">
                                <w:rPr>
                                  <w:color w:val="000000"/>
                                </w:rPr>
                                <w:t>Parameters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5" name="Прямокутник 91"/>
                        <wps:cNvSpPr/>
                        <wps:spPr>
                          <a:xfrm>
                            <a:off x="1905000" y="6985000"/>
                            <a:ext cx="2286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70EC175" w14:textId="77777777" w:rsidR="00270603" w:rsidRPr="005F438C" w:rsidRDefault="00000000" w:rsidP="00ED5DBF">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r w:rsidRPr="005F438C">
                                <w:rPr>
                                  <w:color w:val="000000"/>
                                </w:rPr>
                                <w:t xml:space="preserve"> </w:t>
                              </w:r>
                              <w:proofErr w:type="spellStart"/>
                              <w:r w:rsidRPr="005F438C">
                                <w:rPr>
                                  <w:color w:val="000000"/>
                                </w:rPr>
                                <w:t>Information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6" name="Прямокутник 92"/>
                        <wps:cNvSpPr/>
                        <wps:spPr>
                          <a:xfrm>
                            <a:off x="1895475" y="8001000"/>
                            <a:ext cx="2286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B14A76A" w14:textId="77777777" w:rsidR="00270603" w:rsidRPr="005F438C" w:rsidRDefault="00000000" w:rsidP="00ED5DBF">
                              <w:pPr>
                                <w:pStyle w:val="a2"/>
                                <w:jc w:val="center"/>
                                <w:rPr>
                                  <w:color w:val="000000"/>
                                </w:rPr>
                              </w:pPr>
                              <w:proofErr w:type="spellStart"/>
                              <w:r w:rsidRPr="005F438C">
                                <w:rPr>
                                  <w:color w:val="000000"/>
                                </w:rPr>
                                <w:t>Transform</w:t>
                              </w:r>
                              <w:proofErr w:type="spellEnd"/>
                              <w:r w:rsidRPr="005F438C">
                                <w:rPr>
                                  <w:color w:val="000000"/>
                                </w:rPr>
                                <w:t xml:space="preserve"> </w:t>
                              </w:r>
                              <w:proofErr w:type="spellStart"/>
                              <w:r w:rsidRPr="005F438C">
                                <w:rPr>
                                  <w:color w:val="000000"/>
                                </w:rPr>
                                <w:t>Parameters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7" name="Пряма сполучна лінія 93"/>
                        <wps:cNvCnPr/>
                        <wps:spPr>
                          <a:xfrm>
                            <a:off x="3048000" y="7620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18" name="Пряма сполучна лінія 94"/>
                        <wps:cNvCnPr/>
                        <wps:spPr>
                          <a:xfrm>
                            <a:off x="3048000" y="4064000"/>
                            <a:ext cx="0" cy="4445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19" name="Пряма сполучна лінія 95"/>
                        <wps:cNvCnPr/>
                        <wps:spPr>
                          <a:xfrm>
                            <a:off x="3048000" y="55245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0" name="Пряма сполучна лінія 96"/>
                        <wps:cNvCnPr/>
                        <wps:spPr>
                          <a:xfrm>
                            <a:off x="3048000" y="6540500"/>
                            <a:ext cx="0" cy="4445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1" name="Пряма сполучна лінія 97"/>
                        <wps:cNvCnPr/>
                        <wps:spPr>
                          <a:xfrm>
                            <a:off x="3048000" y="74930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2" name="Пряма сполучна лінія 98"/>
                        <wps:cNvCnPr/>
                        <wps:spPr>
                          <a:xfrm>
                            <a:off x="4580550" y="1778000"/>
                            <a:ext cx="0" cy="3937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3" name="Пряма сполучна лінія 99"/>
                        <wps:cNvCnPr/>
                        <wps:spPr>
                          <a:xfrm>
                            <a:off x="4598330" y="2767625"/>
                            <a:ext cx="0" cy="280375"/>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4" name="Пряма сполучна лінія 100"/>
                        <wps:cNvCnPr/>
                        <wps:spPr>
                          <a:xfrm flipH="1">
                            <a:off x="1950142" y="1778000"/>
                            <a:ext cx="9763" cy="1264222"/>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3EA07EE" id="Полотно 84" o:spid="_x0000_s1154" editas="canvas" style="width:467.75pt;height:675.55pt;mso-position-horizontal-relative:char;mso-position-vertical-relative:line" coordsize="59404,85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">
                <v:shape id="_x0000_s1155" type="#_x0000_t75" style="position:absolute;width:59404;height:85794;visibility:visible;mso-wrap-style:square" filled="t">
                  <v:fill o:detectmouseclick="t"/>
                  <v:path o:connecttype="none"/>
                </v:shape>
                <v:rect id="Прямокутник 85" o:spid="_x0000_s1156" style="position:absolute;left:19050;top:254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" fillcolor="#c9e9ff" stroked="f" strokecolor="#0a2f40 [1604]" strokeweight="1pt">
                  <v:textbox>
                    <w:txbxContent>
                      <w:p w14:paraId="275B29E3" w14:textId="77777777" w:rsidR="00270603" w:rsidRPr="005F438C" w:rsidRDefault="00000000" w:rsidP="00ED5DBF">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Stream</w:t>
                        </w:r>
                        <w:proofErr w:type="spellEnd"/>
                        <w:r w:rsidRPr="005F438C">
                          <w:rPr>
                            <w:color w:val="000000"/>
                          </w:rPr>
                          <w:t xml:space="preserve"> / </w:t>
                        </w:r>
                        <w:proofErr w:type="spellStart"/>
                        <w:r w:rsidRPr="005F438C">
                          <w:rPr>
                            <w:color w:val="000000"/>
                          </w:rPr>
                          <w:t>Frames</w:t>
                        </w:r>
                        <w:proofErr w:type="spellEnd"/>
                      </w:p>
                    </w:txbxContent>
                  </v:textbox>
                </v:rect>
                <v:rect id="Прямокутник 86" o:spid="_x0000_s1157" style="position:absolute;left:13335;top:12700;width:3429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" fillcolor="#c9e9ff" stroked="f" strokecolor="#0a2f40 [1604]" strokeweight="1pt">
                  <v:textbox>
                    <w:txbxContent>
                      <w:p w14:paraId="36620D42" w14:textId="77777777" w:rsidR="00270603" w:rsidRPr="005F438C" w:rsidRDefault="00000000" w:rsidP="00ED5DBF">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r w:rsidRPr="005F438C">
                          <w:rPr>
                            <w:color w:val="000000"/>
                          </w:rPr>
                          <w:t xml:space="preserve"> </w:t>
                        </w:r>
                        <w:proofErr w:type="spellStart"/>
                        <w:r w:rsidRPr="005F438C">
                          <w:rPr>
                            <w:color w:val="000000"/>
                          </w:rPr>
                          <w:t>Calculation</w:t>
                        </w:r>
                        <w:proofErr w:type="spellEnd"/>
                      </w:p>
                    </w:txbxContent>
                  </v:textbox>
                </v:rect>
                <v:rect id="Прямокутник 87" o:spid="_x0000_s1158" style="position:absolute;left:36544;top:21590;width:2286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" fillcolor="#ffac59" stroked="f" strokecolor="#0a2f40 [1604]" strokeweight="1pt">
                  <v:textbox>
                    <w:txbxContent>
                      <w:p w14:paraId="189129F3" w14:textId="77777777" w:rsidR="00270603" w:rsidRPr="005F438C" w:rsidRDefault="00000000" w:rsidP="00ED5DBF">
                        <w:pPr>
                          <w:pStyle w:val="a2"/>
                          <w:jc w:val="center"/>
                          <w:rPr>
                            <w:color w:val="000000"/>
                          </w:rPr>
                        </w:pPr>
                        <w:proofErr w:type="spellStart"/>
                        <w:r w:rsidRPr="005F438C">
                          <w:rPr>
                            <w:color w:val="000000"/>
                          </w:rPr>
                          <w:t>Transformer</w:t>
                        </w:r>
                        <w:proofErr w:type="spellEnd"/>
                        <w:r w:rsidRPr="005F438C">
                          <w:rPr>
                            <w:color w:val="000000"/>
                          </w:rPr>
                          <w:t xml:space="preserve"> </w:t>
                        </w:r>
                        <w:proofErr w:type="spellStart"/>
                        <w:r w:rsidRPr="005F438C">
                          <w:rPr>
                            <w:color w:val="000000"/>
                          </w:rPr>
                          <w:t>Network</w:t>
                        </w:r>
                        <w:proofErr w:type="spellEnd"/>
                      </w:p>
                    </w:txbxContent>
                  </v:textbox>
                </v:rect>
                <v:rect id="Прямокутник 88" o:spid="_x0000_s1159" style="position:absolute;left:11430;top:3048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" fillcolor="#c9e9ff" stroked="f" strokecolor="#0a2f40 [1604]" strokeweight="1pt">
                  <v:textbox>
                    <w:txbxContent>
                      <w:p w14:paraId="5573166B" w14:textId="77777777" w:rsidR="00270603" w:rsidRPr="005F438C" w:rsidRDefault="00000000" w:rsidP="00ED5DBF">
                        <w:pPr>
                          <w:pStyle w:val="a2"/>
                          <w:jc w:val="center"/>
                          <w:rPr>
                            <w:color w:val="000000"/>
                          </w:rPr>
                        </w:pPr>
                        <w:proofErr w:type="spellStart"/>
                        <w:r w:rsidRPr="005F438C">
                          <w:rPr>
                            <w:color w:val="000000"/>
                          </w:rPr>
                          <w:t>Transformer</w:t>
                        </w:r>
                        <w:proofErr w:type="spellEnd"/>
                        <w:r w:rsidRPr="005F438C">
                          <w:rPr>
                            <w:color w:val="000000"/>
                          </w:rPr>
                          <w:t xml:space="preserve"> </w:t>
                        </w:r>
                        <w:proofErr w:type="spellStart"/>
                        <w:r w:rsidRPr="005F438C">
                          <w:rPr>
                            <w:color w:val="000000"/>
                          </w:rPr>
                          <w:t>Dynamic</w:t>
                        </w:r>
                        <w:proofErr w:type="spellEnd"/>
                        <w:r w:rsidRPr="005F438C">
                          <w:rPr>
                            <w:color w:val="000000"/>
                          </w:rPr>
                          <w:t xml:space="preserve"> </w:t>
                        </w:r>
                        <w:proofErr w:type="spellStart"/>
                        <w:r w:rsidRPr="005F438C">
                          <w:rPr>
                            <w:color w:val="000000"/>
                          </w:rPr>
                          <w:t>Flow</w:t>
                        </w:r>
                        <w:proofErr w:type="spellEnd"/>
                      </w:p>
                      <w:p w14:paraId="3B2FEB33" w14:textId="77777777" w:rsidR="00270603" w:rsidRPr="005F438C" w:rsidRDefault="00000000" w:rsidP="00ED5DBF">
                        <w:pPr>
                          <w:pStyle w:val="a2"/>
                          <w:jc w:val="center"/>
                          <w:rPr>
                            <w:color w:val="000000"/>
                          </w:rPr>
                        </w:pPr>
                        <w:r w:rsidRPr="005F438C">
                          <w:rPr>
                            <w:color w:val="000000"/>
                          </w:rPr>
                          <w:t>(</w:t>
                        </w:r>
                        <w:proofErr w:type="spellStart"/>
                        <w:r w:rsidRPr="005F438C">
                          <w:rPr>
                            <w:color w:val="000000"/>
                          </w:rPr>
                          <w:t>models</w:t>
                        </w:r>
                        <w:proofErr w:type="spellEnd"/>
                        <w:r w:rsidRPr="005F438C">
                          <w:rPr>
                            <w:color w:val="000000"/>
                          </w:rPr>
                          <w:t xml:space="preserve"> </w:t>
                        </w:r>
                        <w:proofErr w:type="spellStart"/>
                        <w:r w:rsidRPr="005F438C">
                          <w:rPr>
                            <w:color w:val="000000"/>
                          </w:rPr>
                          <w:t>spatio-temporal</w:t>
                        </w:r>
                        <w:proofErr w:type="spellEnd"/>
                        <w:r w:rsidRPr="005F438C">
                          <w:rPr>
                            <w:color w:val="000000"/>
                          </w:rPr>
                          <w:t xml:space="preserve"> </w:t>
                        </w:r>
                        <w:proofErr w:type="spellStart"/>
                        <w:r w:rsidRPr="005F438C">
                          <w:rPr>
                            <w:color w:val="000000"/>
                          </w:rPr>
                          <w:t>dependencies</w:t>
                        </w:r>
                        <w:proofErr w:type="spellEnd"/>
                        <w:r w:rsidRPr="005F438C">
                          <w:rPr>
                            <w:color w:val="000000"/>
                          </w:rPr>
                          <w:t>)</w:t>
                        </w:r>
                      </w:p>
                    </w:txbxContent>
                  </v:textbox>
                </v:rect>
                <v:rect id="Прямокутник 89" o:spid="_x0000_s1160" style="position:absolute;left:20955;top:45085;width:1905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" fillcolor="#c9e9ff" stroked="f" strokecolor="#0a2f40 [1604]" strokeweight="1pt">
                  <v:textbox>
                    <w:txbxContent>
                      <w:p w14:paraId="2B9E4277" w14:textId="77777777" w:rsidR="00270603" w:rsidRPr="005F438C" w:rsidRDefault="00000000" w:rsidP="00ED5DBF">
                        <w:pPr>
                          <w:pStyle w:val="a2"/>
                          <w:jc w:val="center"/>
                          <w:rPr>
                            <w:color w:val="000000"/>
                          </w:rPr>
                        </w:pPr>
                        <w:proofErr w:type="spellStart"/>
                        <w:r w:rsidRPr="005F438C">
                          <w:rPr>
                            <w:color w:val="000000"/>
                          </w:rPr>
                          <w:t>Ensemble</w:t>
                        </w:r>
                        <w:proofErr w:type="spellEnd"/>
                        <w:r w:rsidRPr="005F438C">
                          <w:rPr>
                            <w:color w:val="000000"/>
                          </w:rPr>
                          <w:t xml:space="preserve"> </w:t>
                        </w:r>
                        <w:proofErr w:type="spellStart"/>
                        <w:r w:rsidRPr="005F438C">
                          <w:rPr>
                            <w:color w:val="000000"/>
                          </w:rPr>
                          <w:t>Method</w:t>
                        </w:r>
                        <w:proofErr w:type="spellEnd"/>
                      </w:p>
                      <w:p w14:paraId="7168AB8A" w14:textId="77777777" w:rsidR="00270603" w:rsidRPr="005F438C" w:rsidRDefault="00000000" w:rsidP="00ED5DBF">
                        <w:pPr>
                          <w:pStyle w:val="a2"/>
                          <w:jc w:val="center"/>
                          <w:rPr>
                            <w:color w:val="000000"/>
                          </w:rPr>
                        </w:pPr>
                        <w:r w:rsidRPr="005F438C">
                          <w:rPr>
                            <w:color w:val="000000"/>
                          </w:rPr>
                          <w:t>(</w:t>
                        </w:r>
                        <w:proofErr w:type="spellStart"/>
                        <w:r w:rsidRPr="005F438C">
                          <w:rPr>
                            <w:color w:val="000000"/>
                          </w:rPr>
                          <w:t>Bagging</w:t>
                        </w:r>
                        <w:proofErr w:type="spellEnd"/>
                        <w:r w:rsidRPr="005F438C">
                          <w:rPr>
                            <w:color w:val="000000"/>
                          </w:rPr>
                          <w:t xml:space="preserve">, </w:t>
                        </w:r>
                        <w:proofErr w:type="spellStart"/>
                        <w:r w:rsidRPr="005F438C">
                          <w:rPr>
                            <w:color w:val="000000"/>
                          </w:rPr>
                          <w:t>Boosting</w:t>
                        </w:r>
                        <w:proofErr w:type="spellEnd"/>
                        <w:r w:rsidRPr="005F438C">
                          <w:rPr>
                            <w:color w:val="000000"/>
                          </w:rPr>
                          <w:t>)</w:t>
                        </w:r>
                      </w:p>
                    </w:txbxContent>
                  </v:textbox>
                </v:rect>
                <v:rect id="Прямокутник 90" o:spid="_x0000_s1161" style="position:absolute;left:18415;top:60325;width:2413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" fillcolor="#ffac59" stroked="f" strokecolor="#0a2f40 [1604]" strokeweight="1pt">
                  <v:textbox>
                    <w:txbxContent>
                      <w:p w14:paraId="5B553C79" w14:textId="77777777" w:rsidR="00270603" w:rsidRPr="005F438C" w:rsidRDefault="00000000" w:rsidP="00ED5DBF">
                        <w:pPr>
                          <w:pStyle w:val="a2"/>
                          <w:jc w:val="center"/>
                          <w:rPr>
                            <w:color w:val="000000"/>
                          </w:rPr>
                        </w:pPr>
                        <w:proofErr w:type="spellStart"/>
                        <w:r w:rsidRPr="005F438C">
                          <w:rPr>
                            <w:color w:val="000000"/>
                          </w:rPr>
                          <w:t>Predicts</w:t>
                        </w:r>
                        <w:proofErr w:type="spellEnd"/>
                        <w:r w:rsidRPr="005F438C">
                          <w:rPr>
                            <w:color w:val="000000"/>
                          </w:rPr>
                          <w:t xml:space="preserve"> </w:t>
                        </w:r>
                        <w:proofErr w:type="spellStart"/>
                        <w:r w:rsidRPr="005F438C">
                          <w:rPr>
                            <w:color w:val="000000"/>
                          </w:rPr>
                          <w:t>the</w:t>
                        </w:r>
                        <w:proofErr w:type="spellEnd"/>
                        <w:r w:rsidRPr="005F438C">
                          <w:rPr>
                            <w:color w:val="000000"/>
                          </w:rPr>
                          <w:t xml:space="preserve"> </w:t>
                        </w:r>
                        <w:proofErr w:type="spellStart"/>
                        <w:r w:rsidRPr="005F438C">
                          <w:rPr>
                            <w:color w:val="000000"/>
                          </w:rPr>
                          <w:t>Parameters</w:t>
                        </w:r>
                        <w:proofErr w:type="spellEnd"/>
                      </w:p>
                    </w:txbxContent>
                  </v:textbox>
                </v:rect>
                <v:rect id="Прямокутник 91" o:spid="_x0000_s1162" style="position:absolute;left:19050;top:6985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" fillcolor="#c9e9ff" stroked="f" strokecolor="#0a2f40 [1604]" strokeweight="1pt">
                  <v:textbox>
                    <w:txbxContent>
                      <w:p w14:paraId="770EC175" w14:textId="77777777" w:rsidR="00270603" w:rsidRPr="005F438C" w:rsidRDefault="00000000" w:rsidP="00ED5DBF">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r w:rsidRPr="005F438C">
                          <w:rPr>
                            <w:color w:val="000000"/>
                          </w:rPr>
                          <w:t xml:space="preserve"> </w:t>
                        </w:r>
                        <w:proofErr w:type="spellStart"/>
                        <w:r w:rsidRPr="005F438C">
                          <w:rPr>
                            <w:color w:val="000000"/>
                          </w:rPr>
                          <w:t>Information</w:t>
                        </w:r>
                        <w:proofErr w:type="spellEnd"/>
                      </w:p>
                    </w:txbxContent>
                  </v:textbox>
                </v:rect>
                <v:rect id="Прямокутник 92" o:spid="_x0000_s1163" style="position:absolute;left:18954;top:8001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" fillcolor="#ffac59" stroked="f" strokecolor="#0a2f40 [1604]" strokeweight="1pt">
                  <v:textbox>
                    <w:txbxContent>
                      <w:p w14:paraId="5B14A76A" w14:textId="77777777" w:rsidR="00270603" w:rsidRPr="005F438C" w:rsidRDefault="00000000" w:rsidP="00ED5DBF">
                        <w:pPr>
                          <w:pStyle w:val="a2"/>
                          <w:jc w:val="center"/>
                          <w:rPr>
                            <w:color w:val="000000"/>
                          </w:rPr>
                        </w:pPr>
                        <w:proofErr w:type="spellStart"/>
                        <w:r w:rsidRPr="005F438C">
                          <w:rPr>
                            <w:color w:val="000000"/>
                          </w:rPr>
                          <w:t>Transform</w:t>
                        </w:r>
                        <w:proofErr w:type="spellEnd"/>
                        <w:r w:rsidRPr="005F438C">
                          <w:rPr>
                            <w:color w:val="000000"/>
                          </w:rPr>
                          <w:t xml:space="preserve"> </w:t>
                        </w:r>
                        <w:proofErr w:type="spellStart"/>
                        <w:r w:rsidRPr="005F438C">
                          <w:rPr>
                            <w:color w:val="000000"/>
                          </w:rPr>
                          <w:t>Parameters</w:t>
                        </w:r>
                        <w:proofErr w:type="spellEnd"/>
                      </w:p>
                    </w:txbxContent>
                  </v:textbox>
                </v:rect>
                <v:line id="Пряма сполучна лінія 93" o:spid="_x0000_s1164" style="position:absolute;visibility:visible;mso-wrap-style:square" from="30480,7620" to="30480,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" strokecolor="#646464" strokeweight="1.5pt">
                  <v:stroke endarrow="block" joinstyle="miter"/>
                </v:line>
                <v:line id="Пряма сполучна лінія 94" o:spid="_x0000_s1165" style="position:absolute;visibility:visible;mso-wrap-style:square" from="30480,40640" to="30480,4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" strokecolor="#646464" strokeweight="1.5pt">
                  <v:stroke endarrow="block" joinstyle="miter"/>
                </v:line>
                <v:line id="Пряма сполучна лінія 95" o:spid="_x0000_s1166" style="position:absolute;visibility:visible;mso-wrap-style:square" from="30480,55245" to="30480,60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" strokecolor="#646464" strokeweight="1.5pt">
                  <v:stroke endarrow="block" joinstyle="miter"/>
                </v:line>
                <v:line id="Пряма сполучна лінія 96" o:spid="_x0000_s1167" style="position:absolute;visibility:visible;mso-wrap-style:square" from="30480,65405" to="30480,69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" strokecolor="#646464" strokeweight="1.5pt">
                  <v:stroke endarrow="block" joinstyle="miter"/>
                </v:line>
                <v:line id="Пряма сполучна лінія 97" o:spid="_x0000_s1168" style="position:absolute;visibility:visible;mso-wrap-style:square" from="30480,74930" to="30480,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" strokecolor="#646464" strokeweight="1.5pt">
                  <v:stroke endarrow="block" joinstyle="miter"/>
                </v:line>
                <v:line id="Пряма сполучна лінія 98" o:spid="_x0000_s1169" style="position:absolute;visibility:visible;mso-wrap-style:square" from="45805,17780" to="45805,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" strokecolor="#646464" strokeweight="1.5pt">
                  <v:stroke endarrow="block" joinstyle="miter"/>
                </v:line>
                <v:line id="Пряма сполучна лінія 99" o:spid="_x0000_s1170" style="position:absolute;visibility:visible;mso-wrap-style:square" from="45983,27676" to="45983,3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" strokecolor="#646464" strokeweight="1.5pt">
                  <v:stroke endarrow="block" joinstyle="miter"/>
                </v:line>
                <v:line id="Пряма сполучна лінія 100" o:spid="_x0000_s1171" style="position:absolute;flip:x;visibility:visible;mso-wrap-style:square" from="19501,17780" to="19599,30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" strokecolor="#646464" strokeweight="1.5pt">
                  <v:stroke endarrow="block" joinstyle="miter"/>
                </v:line>
                <w10:anchorlock/>
              </v:group>
            </w:pict>
          </mc:Fallback>
        </mc:AlternateContent>
      </w:r>
    </w:p>
    <w:p w14:paraId="5410270D" w14:textId="77777777" w:rsidR="00D4769E" w:rsidRPr="005F438C" w:rsidRDefault="00000000">
      <w:pPr>
        <w:pStyle w:val="aff2"/>
      </w:pPr>
      <w:r w:rsidRPr="005F438C">
        <w:t>Рис. 3.7 – Узагальнена схема об’єднання моделей і методів ідентифікації</w:t>
      </w:r>
    </w:p>
    <w:p w14:paraId="0AB70A99" w14:textId="77777777" w:rsidR="0092522E" w:rsidRPr="005F438C" w:rsidRDefault="0092522E" w:rsidP="0092522E">
      <w:pPr>
        <w:pStyle w:val="a2"/>
      </w:pPr>
    </w:p>
    <w:p w14:paraId="2B1E4023" w14:textId="22E7A06D" w:rsidR="00FB4694" w:rsidRPr="005F438C" w:rsidRDefault="00FB4694" w:rsidP="00FB4694">
      <w:pPr>
        <w:pStyle w:val="a2"/>
      </w:pPr>
      <w:r w:rsidRPr="005F438C">
        <w:t xml:space="preserve">Порівняння </w:t>
      </w:r>
      <w:proofErr w:type="spellStart"/>
      <w:r w:rsidRPr="005F438C">
        <w:t>однокрокових</w:t>
      </w:r>
      <w:proofErr w:type="spellEnd"/>
      <w:r w:rsidRPr="005F438C">
        <w:t xml:space="preserve"> YOLO та </w:t>
      </w:r>
      <w:proofErr w:type="spellStart"/>
      <w:r w:rsidRPr="005F438C">
        <w:t>двокрокових</w:t>
      </w:r>
      <w:proofErr w:type="spellEnd"/>
      <w:r w:rsidRPr="005F438C">
        <w:t xml:space="preserve"> R-CNN методів детектування свідчить про доцільність використання YOLO-подібних </w:t>
      </w:r>
      <w:proofErr w:type="spellStart"/>
      <w:r w:rsidRPr="005F438C">
        <w:t>архітектур</w:t>
      </w:r>
      <w:proofErr w:type="spellEnd"/>
      <w:r w:rsidRPr="005F438C">
        <w:t xml:space="preserve"> для мобільних платформ завдяки їхній високій швидкості. Проте </w:t>
      </w:r>
      <w:proofErr w:type="spellStart"/>
      <w:r w:rsidRPr="005F438C">
        <w:t>однокрокові</w:t>
      </w:r>
      <w:proofErr w:type="spellEnd"/>
      <w:r w:rsidRPr="005F438C">
        <w:t xml:space="preserve"> методи часто демонструють зниження ефективності при ідентифікації дрібних та густо розташованих об</w:t>
      </w:r>
      <w:r w:rsidR="0089083A" w:rsidRPr="005F438C">
        <w:t>’</w:t>
      </w:r>
      <w:r w:rsidRPr="005F438C">
        <w:t xml:space="preserve">єктів. Впровадження моделей YOLOv11 та YOLO-NAS дозволило частково нівелювати цей недолік за рахунок використання </w:t>
      </w:r>
      <w:proofErr w:type="spellStart"/>
      <w:r w:rsidRPr="005F438C">
        <w:t>квантізаційно</w:t>
      </w:r>
      <w:proofErr w:type="spellEnd"/>
      <w:r w:rsidRPr="005F438C">
        <w:t xml:space="preserve">-обізнаних модулів та автоматичного </w:t>
      </w:r>
      <w:proofErr w:type="spellStart"/>
      <w:r w:rsidRPr="005F438C">
        <w:t>проектування</w:t>
      </w:r>
      <w:proofErr w:type="spellEnd"/>
      <w:r w:rsidRPr="005F438C">
        <w:t xml:space="preserve"> архітектури </w:t>
      </w:r>
      <w:proofErr w:type="spellStart"/>
      <w:r w:rsidRPr="005F438C">
        <w:t>AutoNAC</w:t>
      </w:r>
      <w:proofErr w:type="spellEnd"/>
      <w:r w:rsidRPr="005F438C">
        <w:t>, що оптимізує баланс між затримкою та пропускною здатністю системи.</w:t>
      </w:r>
    </w:p>
    <w:p w14:paraId="428F4D2A" w14:textId="5F2C89BB" w:rsidR="00FB4694" w:rsidRPr="005F438C" w:rsidRDefault="00FB4694" w:rsidP="00FB4694">
      <w:pPr>
        <w:pStyle w:val="a2"/>
      </w:pPr>
      <w:r w:rsidRPr="005F438C">
        <w:t xml:space="preserve">Ефективність </w:t>
      </w:r>
      <w:proofErr w:type="spellStart"/>
      <w:r w:rsidRPr="005F438C">
        <w:t>трансформерів</w:t>
      </w:r>
      <w:proofErr w:type="spellEnd"/>
      <w:r w:rsidRPr="005F438C">
        <w:t xml:space="preserve"> виявлення DETR полягає у реалізації підходу </w:t>
      </w:r>
      <w:proofErr w:type="spellStart"/>
      <w:r w:rsidRPr="005F438C">
        <w:t>end-to-end</w:t>
      </w:r>
      <w:proofErr w:type="spellEnd"/>
      <w:r w:rsidRPr="005F438C">
        <w:t xml:space="preserve">, що усуває потребу в складних допоміжних компонентах, таких як якірні рамки або механізм придушення не-максимумів NMS. Трансформери забезпечують високу точність за рахунок моделювання глобальних </w:t>
      </w:r>
      <w:proofErr w:type="spellStart"/>
      <w:r w:rsidRPr="005F438C">
        <w:t>залежностей</w:t>
      </w:r>
      <w:proofErr w:type="spellEnd"/>
      <w:r w:rsidRPr="005F438C">
        <w:t xml:space="preserve"> у всьому кадрі одночасно, що особливо важливо для стійкості до часткових спотворень і перешкод. Хоча оригінальна модель DETR мала тривалий час збіжності, модифікація </w:t>
      </w:r>
      <w:proofErr w:type="spellStart"/>
      <w:r w:rsidRPr="005F438C">
        <w:t>Deformable</w:t>
      </w:r>
      <w:proofErr w:type="spellEnd"/>
      <w:r w:rsidRPr="005F438C">
        <w:t xml:space="preserve"> DETR суттєво підвищила продуктивність детектування малих об</w:t>
      </w:r>
      <w:r w:rsidR="0089083A" w:rsidRPr="005F438C">
        <w:t>’</w:t>
      </w:r>
      <w:r w:rsidRPr="005F438C">
        <w:t>єктів, досягнувши найкращих результатів у своєму класі.</w:t>
      </w:r>
    </w:p>
    <w:p w14:paraId="0E9024EB" w14:textId="4AACB46F" w:rsidR="00FB4694" w:rsidRPr="005F438C" w:rsidRDefault="00FB4694" w:rsidP="00FB4694">
      <w:pPr>
        <w:pStyle w:val="a2"/>
      </w:pPr>
      <w:r w:rsidRPr="005F438C">
        <w:t xml:space="preserve">Аналіз методів оцінювання руху показав, що </w:t>
      </w:r>
      <w:proofErr w:type="spellStart"/>
      <w:r w:rsidRPr="005F438C">
        <w:t>нейромережеві</w:t>
      </w:r>
      <w:proofErr w:type="spellEnd"/>
      <w:r w:rsidRPr="005F438C">
        <w:t xml:space="preserve"> підходи, такі як </w:t>
      </w:r>
      <w:proofErr w:type="spellStart"/>
      <w:r w:rsidRPr="005F438C">
        <w:t>FlowNet</w:t>
      </w:r>
      <w:proofErr w:type="spellEnd"/>
      <w:r w:rsidRPr="005F438C">
        <w:t xml:space="preserve"> 2.0, значно перевершують класичні алгоритми Лукаса–</w:t>
      </w:r>
      <w:proofErr w:type="spellStart"/>
      <w:r w:rsidRPr="005F438C">
        <w:t>Канаде</w:t>
      </w:r>
      <w:proofErr w:type="spellEnd"/>
      <w:r w:rsidRPr="005F438C">
        <w:t xml:space="preserve">, </w:t>
      </w:r>
      <w:proofErr w:type="spellStart"/>
      <w:r w:rsidRPr="005F438C">
        <w:t>Хорна</w:t>
      </w:r>
      <w:proofErr w:type="spellEnd"/>
      <w:r w:rsidRPr="005F438C">
        <w:t>–</w:t>
      </w:r>
      <w:proofErr w:type="spellStart"/>
      <w:r w:rsidRPr="005F438C">
        <w:t>Шунка</w:t>
      </w:r>
      <w:proofErr w:type="spellEnd"/>
      <w:r w:rsidRPr="005F438C">
        <w:t xml:space="preserve"> за точністю та деталізацією. </w:t>
      </w:r>
      <w:proofErr w:type="spellStart"/>
      <w:r w:rsidRPr="005F438C">
        <w:t>FlowNet</w:t>
      </w:r>
      <w:proofErr w:type="spellEnd"/>
      <w:r w:rsidRPr="005F438C">
        <w:t xml:space="preserve"> 2.0 забезпечує інтерактивну швидкість до 140 кадрів на секунду, що є критичним для задач реального часу в автономному транспорті та системах безпеки. Поєднання </w:t>
      </w:r>
      <w:proofErr w:type="spellStart"/>
      <w:r w:rsidRPr="005F438C">
        <w:t>FlowNet</w:t>
      </w:r>
      <w:proofErr w:type="spellEnd"/>
      <w:r w:rsidRPr="005F438C">
        <w:t xml:space="preserve"> із детекторами типу YOLO демонструє оптимальну збалансованість точності та швидкості в умовах швидко змінюваних сцен, тоді як зв</w:t>
      </w:r>
      <w:r w:rsidR="0089083A" w:rsidRPr="005F438C">
        <w:t>’</w:t>
      </w:r>
      <w:r w:rsidRPr="005F438C">
        <w:t xml:space="preserve">язка з DETR </w:t>
      </w:r>
      <w:proofErr w:type="spellStart"/>
      <w:r w:rsidRPr="005F438C">
        <w:t>пріоритезує</w:t>
      </w:r>
      <w:proofErr w:type="spellEnd"/>
      <w:r w:rsidRPr="005F438C">
        <w:t xml:space="preserve"> прецизійність результатів.</w:t>
      </w:r>
    </w:p>
    <w:p w14:paraId="4AE50AFC" w14:textId="77777777" w:rsidR="00FB4694" w:rsidRPr="005F438C" w:rsidRDefault="00FB4694" w:rsidP="00FB4694">
      <w:pPr>
        <w:pStyle w:val="a2"/>
      </w:pPr>
      <w:r w:rsidRPr="005F438C">
        <w:t xml:space="preserve">Інтеграція </w:t>
      </w:r>
      <w:proofErr w:type="spellStart"/>
      <w:r w:rsidRPr="005F438C">
        <w:t>трансформерів</w:t>
      </w:r>
      <w:proofErr w:type="spellEnd"/>
      <w:r w:rsidRPr="005F438C">
        <w:t xml:space="preserve"> та оптичного потоку створює синергетичний ефект, де DETR виконує прецизійну локалізацію меж об</w:t>
      </w:r>
      <w:r w:rsidR="0089083A" w:rsidRPr="005F438C">
        <w:t>’</w:t>
      </w:r>
      <w:r w:rsidRPr="005F438C">
        <w:t xml:space="preserve">єктів, а </w:t>
      </w:r>
      <w:proofErr w:type="spellStart"/>
      <w:r w:rsidRPr="005F438C">
        <w:t>Optical</w:t>
      </w:r>
      <w:proofErr w:type="spellEnd"/>
      <w:r w:rsidRPr="005F438C">
        <w:t xml:space="preserve"> </w:t>
      </w:r>
      <w:proofErr w:type="spellStart"/>
      <w:r w:rsidRPr="005F438C">
        <w:t>Flow</w:t>
      </w:r>
      <w:proofErr w:type="spellEnd"/>
      <w:r w:rsidRPr="005F438C">
        <w:t xml:space="preserve"> обчислює вектори руху саме для цих зон. Експериментальні дослідження підтверджують, що така інтегрована модель значно перевершує традиційні роздільні підходи у точності визначення параметрів об</w:t>
      </w:r>
      <w:r w:rsidR="0089083A" w:rsidRPr="005F438C">
        <w:t>’</w:t>
      </w:r>
      <w:r w:rsidRPr="005F438C">
        <w:t xml:space="preserve">єктів. Це дозволяє надійно </w:t>
      </w:r>
      <w:r w:rsidRPr="005F438C">
        <w:lastRenderedPageBreak/>
        <w:t>ідентифікувати швидкість і траєкторію руху в реальному часі, що є фундаментом для створення інтелектуальних систем моніторингу та керування.</w:t>
      </w:r>
    </w:p>
    <w:p w14:paraId="4FE3478D" w14:textId="77777777" w:rsidR="00FB4694" w:rsidRPr="005F438C" w:rsidRDefault="00FB4694" w:rsidP="00FB4694">
      <w:pPr>
        <w:pStyle w:val="a2"/>
      </w:pPr>
      <w:r w:rsidRPr="005F438C">
        <w:t xml:space="preserve">Використання архітектури </w:t>
      </w:r>
      <w:proofErr w:type="spellStart"/>
      <w:r w:rsidRPr="005F438C">
        <w:t>GeoNet</w:t>
      </w:r>
      <w:proofErr w:type="spellEnd"/>
      <w:r w:rsidRPr="005F438C">
        <w:t xml:space="preserve"> додає системі можливість монокулярної оцінки глибини, що перетворює 2D-аналіз на повноцінну 3D-реконструкцію динамічної сцени. Ефективність </w:t>
      </w:r>
      <w:proofErr w:type="spellStart"/>
      <w:r w:rsidRPr="005F438C">
        <w:t>GeoNet</w:t>
      </w:r>
      <w:proofErr w:type="spellEnd"/>
      <w:r w:rsidRPr="005F438C">
        <w:t xml:space="preserve"> зумовлена спільним навчанням компонентів </w:t>
      </w:r>
      <w:proofErr w:type="spellStart"/>
      <w:r w:rsidRPr="005F438C">
        <w:t>DepthNet</w:t>
      </w:r>
      <w:proofErr w:type="spellEnd"/>
      <w:r w:rsidRPr="005F438C">
        <w:t xml:space="preserve"> та </w:t>
      </w:r>
      <w:proofErr w:type="spellStart"/>
      <w:r w:rsidRPr="005F438C">
        <w:t>PoseNet</w:t>
      </w:r>
      <w:proofErr w:type="spellEnd"/>
      <w:r w:rsidRPr="005F438C">
        <w:t>, що дозволяє точно розділяти рух самої камери та автономний рух об</w:t>
      </w:r>
      <w:r w:rsidR="0089083A" w:rsidRPr="005F438C">
        <w:t>’</w:t>
      </w:r>
      <w:r w:rsidRPr="005F438C">
        <w:t>єктів. Це забезпечує ідентифікацію реальних метричних відстаней, що є необхідною умовою для безпечного функціонування робототехніки та безпілотних апаратів.</w:t>
      </w:r>
    </w:p>
    <w:p w14:paraId="5D3CDC8A" w14:textId="423E8D7C" w:rsidR="00FB4694" w:rsidRPr="005F438C" w:rsidRDefault="00FB4694" w:rsidP="00FB4694">
      <w:pPr>
        <w:pStyle w:val="a2"/>
      </w:pPr>
      <w:r w:rsidRPr="005F438C">
        <w:t xml:space="preserve">Ансамблевий метод </w:t>
      </w:r>
      <w:proofErr w:type="spellStart"/>
      <w:r w:rsidRPr="005F438C">
        <w:t>бегінг</w:t>
      </w:r>
      <w:proofErr w:type="spellEnd"/>
      <w:r w:rsidRPr="005F438C">
        <w:t xml:space="preserve"> довів свою ефективність у зниженні дисперсії результатів ідентифікації. Виконання моделі </w:t>
      </w:r>
      <w:proofErr w:type="spellStart"/>
      <w:r w:rsidRPr="005F438C">
        <w:t>GeoNet</w:t>
      </w:r>
      <w:proofErr w:type="spellEnd"/>
      <w:r w:rsidRPr="005F438C">
        <w:t xml:space="preserve"> на різних випадкових підвибірках або модифікаціях кадрів (зміна яскравості, кадрування) з подальшим усередненням результатів дозволяє нівелювати вплив випадкових шумів та артефактів. Такий підхід забезпечує стабільність глибинних карт і векторів руху навіть за низької якості вхідного </w:t>
      </w:r>
      <w:proofErr w:type="spellStart"/>
      <w:r w:rsidRPr="005F438C">
        <w:t>відеопотоку</w:t>
      </w:r>
      <w:proofErr w:type="spellEnd"/>
      <w:r w:rsidRPr="005F438C">
        <w:t>.</w:t>
      </w:r>
    </w:p>
    <w:p w14:paraId="02E57EB1" w14:textId="13944A97" w:rsidR="00FB4694" w:rsidRPr="005F438C" w:rsidRDefault="00FB4694" w:rsidP="00FB4694">
      <w:pPr>
        <w:pStyle w:val="a2"/>
      </w:pPr>
      <w:r w:rsidRPr="005F438C">
        <w:t xml:space="preserve">Ансамблевий метод </w:t>
      </w:r>
      <w:proofErr w:type="spellStart"/>
      <w:r w:rsidRPr="005F438C">
        <w:t>бустінг</w:t>
      </w:r>
      <w:proofErr w:type="spellEnd"/>
      <w:r w:rsidRPr="005F438C">
        <w:t xml:space="preserve"> демонструє високу ефективність у зменшенні системного зміщення та уточненні параметрів у складних зонах зображення. Послідовне навчання моделей, де спеціалізована </w:t>
      </w:r>
      <w:proofErr w:type="spellStart"/>
      <w:r w:rsidRPr="005F438C">
        <w:t>нейромережа</w:t>
      </w:r>
      <w:proofErr w:type="spellEnd"/>
      <w:r w:rsidRPr="005F438C">
        <w:t>-коректор фокусується на виправленні помилок попереднього етапу, дозволяє суттєво підвищити точність на межах рухомих об</w:t>
      </w:r>
      <w:r w:rsidR="0089083A" w:rsidRPr="005F438C">
        <w:t>’</w:t>
      </w:r>
      <w:r w:rsidRPr="005F438C">
        <w:t>єктів. Зважене об</w:t>
      </w:r>
      <w:r w:rsidR="0089083A" w:rsidRPr="005F438C">
        <w:t>’</w:t>
      </w:r>
      <w:r w:rsidRPr="005F438C">
        <w:t xml:space="preserve">єднання результатів </w:t>
      </w:r>
      <w:proofErr w:type="spellStart"/>
      <w:r w:rsidRPr="005F438C">
        <w:t>бустінгу</w:t>
      </w:r>
      <w:proofErr w:type="spellEnd"/>
      <w:r w:rsidRPr="005F438C">
        <w:t xml:space="preserve"> на основі локальних похибок гарантує прецизійну локалізацію параметрів у зонах оклюзії або слабкої освітленості.</w:t>
      </w:r>
    </w:p>
    <w:p w14:paraId="3939F6A3" w14:textId="77777777" w:rsidR="00FB4694" w:rsidRPr="005F438C" w:rsidRDefault="00FB4694" w:rsidP="00FB4694">
      <w:pPr>
        <w:pStyle w:val="a2"/>
      </w:pPr>
      <w:r w:rsidRPr="005F438C">
        <w:t>Впровадження підходів обчислювального інтелекту (CI), включаючи нечіткі системи та еволюційні алгоритми, дозволяє розв</w:t>
      </w:r>
      <w:r w:rsidR="0089083A" w:rsidRPr="005F438C">
        <w:t>’</w:t>
      </w:r>
      <w:r w:rsidRPr="005F438C">
        <w:t xml:space="preserve">язувати слабоформалізовані задачі в умовах невизначеності. Зокрема, поєднання нечітких дерев рішень із </w:t>
      </w:r>
      <w:proofErr w:type="spellStart"/>
      <w:r w:rsidRPr="005F438C">
        <w:t>бегінгом</w:t>
      </w:r>
      <w:proofErr w:type="spellEnd"/>
      <w:r w:rsidRPr="005F438C">
        <w:t xml:space="preserve"> підвищує адаптивність системи до розмитих або неповних даних, що властиво реальним процесам моніторингу. Це забезпечує стабільну ідентифікацію станів об</w:t>
      </w:r>
      <w:r w:rsidR="0089083A" w:rsidRPr="005F438C">
        <w:t>’</w:t>
      </w:r>
      <w:r w:rsidRPr="005F438C">
        <w:t xml:space="preserve">єктів та можливість </w:t>
      </w:r>
      <w:proofErr w:type="spellStart"/>
      <w:r w:rsidRPr="005F438C">
        <w:t>самоналаштування</w:t>
      </w:r>
      <w:proofErr w:type="spellEnd"/>
      <w:r w:rsidRPr="005F438C">
        <w:t xml:space="preserve"> регуляторів у режимі онлайн.</w:t>
      </w:r>
    </w:p>
    <w:p w14:paraId="7FB796BE" w14:textId="77777777" w:rsidR="00FB4694" w:rsidRPr="005F438C" w:rsidRDefault="00FB4694" w:rsidP="00FB4694">
      <w:pPr>
        <w:pStyle w:val="a2"/>
      </w:pPr>
      <w:r w:rsidRPr="005F438C">
        <w:t xml:space="preserve">Ефективність програмної реалізації на </w:t>
      </w:r>
      <w:proofErr w:type="spellStart"/>
      <w:r w:rsidRPr="005F438C">
        <w:t>Edge</w:t>
      </w:r>
      <w:proofErr w:type="spellEnd"/>
      <w:r w:rsidRPr="005F438C">
        <w:t xml:space="preserve">-пристроях (наприклад, NVIDIA </w:t>
      </w:r>
      <w:proofErr w:type="spellStart"/>
      <w:r w:rsidRPr="005F438C">
        <w:t>Jetson</w:t>
      </w:r>
      <w:proofErr w:type="spellEnd"/>
      <w:r w:rsidRPr="005F438C">
        <w:t xml:space="preserve"> </w:t>
      </w:r>
      <w:proofErr w:type="spellStart"/>
      <w:r w:rsidRPr="005F438C">
        <w:t>Nano</w:t>
      </w:r>
      <w:proofErr w:type="spellEnd"/>
      <w:r w:rsidRPr="005F438C">
        <w:t xml:space="preserve">) досягається через глибоку оптимізацію обчислювальних </w:t>
      </w:r>
      <w:proofErr w:type="spellStart"/>
      <w:r w:rsidRPr="005F438C">
        <w:lastRenderedPageBreak/>
        <w:t>ядер</w:t>
      </w:r>
      <w:proofErr w:type="spellEnd"/>
      <w:r w:rsidRPr="005F438C">
        <w:t xml:space="preserve">. Використання стратегії </w:t>
      </w:r>
      <w:proofErr w:type="spellStart"/>
      <w:r w:rsidRPr="005F438C">
        <w:t>Liger-Kernel</w:t>
      </w:r>
      <w:proofErr w:type="spellEnd"/>
      <w:r w:rsidRPr="005F438C">
        <w:t xml:space="preserve"> для злиття операцій GPU-</w:t>
      </w:r>
      <w:proofErr w:type="spellStart"/>
      <w:r w:rsidRPr="005F438C">
        <w:t>ядер</w:t>
      </w:r>
      <w:proofErr w:type="spellEnd"/>
      <w:r w:rsidRPr="005F438C">
        <w:t xml:space="preserve"> та </w:t>
      </w:r>
      <w:proofErr w:type="spellStart"/>
      <w:r w:rsidRPr="005F438C">
        <w:t>Triton</w:t>
      </w:r>
      <w:proofErr w:type="spellEnd"/>
      <w:r w:rsidRPr="005F438C">
        <w:t>-оптимізованих модулів дозволяє суттєво знизити затримки та енергоспоживання. Це робить можливим виконання складних інтелектуальних алгоритмів безпосередньо «на межі», забезпечуючи автономність прийняття рішень без звернення до хмарних серверів.</w:t>
      </w:r>
    </w:p>
    <w:p w14:paraId="411EEB76" w14:textId="77777777" w:rsidR="00FB4694" w:rsidRPr="005F438C" w:rsidRDefault="00FB4694" w:rsidP="00FB4694">
      <w:pPr>
        <w:pStyle w:val="a2"/>
      </w:pPr>
      <w:r w:rsidRPr="005F438C">
        <w:t>Оптимізація пам</w:t>
      </w:r>
      <w:r w:rsidR="0089083A" w:rsidRPr="005F438C">
        <w:t>’</w:t>
      </w:r>
      <w:r w:rsidRPr="005F438C">
        <w:t xml:space="preserve">яті за допомогою моделей </w:t>
      </w:r>
      <w:proofErr w:type="spellStart"/>
      <w:r w:rsidRPr="005F438C">
        <w:t>Neural</w:t>
      </w:r>
      <w:proofErr w:type="spellEnd"/>
      <w:r w:rsidRPr="005F438C">
        <w:t xml:space="preserve"> </w:t>
      </w:r>
      <w:proofErr w:type="spellStart"/>
      <w:r w:rsidRPr="005F438C">
        <w:t>Attention</w:t>
      </w:r>
      <w:proofErr w:type="spellEnd"/>
      <w:r w:rsidRPr="005F438C">
        <w:t xml:space="preserve"> </w:t>
      </w:r>
      <w:proofErr w:type="spellStart"/>
      <w:r w:rsidRPr="005F438C">
        <w:t>Memory</w:t>
      </w:r>
      <w:proofErr w:type="spellEnd"/>
      <w:r w:rsidRPr="005F438C">
        <w:t xml:space="preserve"> </w:t>
      </w:r>
      <w:proofErr w:type="spellStart"/>
      <w:r w:rsidRPr="005F438C">
        <w:t>Models</w:t>
      </w:r>
      <w:proofErr w:type="spellEnd"/>
      <w:r w:rsidRPr="005F438C">
        <w:t xml:space="preserve"> (</w:t>
      </w:r>
      <w:proofErr w:type="spellStart"/>
      <w:r w:rsidRPr="005F438C">
        <w:t>NAMMs</w:t>
      </w:r>
      <w:proofErr w:type="spellEnd"/>
      <w:r w:rsidRPr="005F438C">
        <w:t xml:space="preserve">) дозволяє знизити використання KV-кешу </w:t>
      </w:r>
      <w:proofErr w:type="spellStart"/>
      <w:r w:rsidRPr="005F438C">
        <w:t>трансформерів</w:t>
      </w:r>
      <w:proofErr w:type="spellEnd"/>
      <w:r w:rsidRPr="005F438C">
        <w:t xml:space="preserve"> до 75% без втрати якості ідентифікації. Ефективність </w:t>
      </w:r>
      <w:proofErr w:type="spellStart"/>
      <w:r w:rsidRPr="005F438C">
        <w:t>NAMMs</w:t>
      </w:r>
      <w:proofErr w:type="spellEnd"/>
      <w:r w:rsidRPr="005F438C">
        <w:t xml:space="preserve"> полягає в адаптивному відборі найбільш релевантних фрагментів контексту в довгих </w:t>
      </w:r>
      <w:proofErr w:type="spellStart"/>
      <w:r w:rsidRPr="005F438C">
        <w:t>відеопослідовностях</w:t>
      </w:r>
      <w:proofErr w:type="spellEnd"/>
      <w:r w:rsidRPr="005F438C">
        <w:t>,</w:t>
      </w:r>
      <w:r w:rsidR="00C0558B" w:rsidRPr="005F438C">
        <w:t xml:space="preserve"> </w:t>
      </w:r>
      <w:r w:rsidRPr="005F438C">
        <w:t xml:space="preserve"> що запобігає переповненню пам</w:t>
      </w:r>
      <w:r w:rsidR="0089083A" w:rsidRPr="005F438C">
        <w:t>’</w:t>
      </w:r>
      <w:r w:rsidRPr="005F438C">
        <w:t>яті та деградації швидкодії. Це дозволяє системі зосереджуватися на ключових змінах у поведінці об</w:t>
      </w:r>
      <w:r w:rsidR="0089083A" w:rsidRPr="005F438C">
        <w:t>’</w:t>
      </w:r>
      <w:r w:rsidRPr="005F438C">
        <w:t>єктів, ігноруючи інформаційний шум.</w:t>
      </w:r>
    </w:p>
    <w:p w14:paraId="5A3BF232" w14:textId="77777777" w:rsidR="00FB4694" w:rsidRPr="005F438C" w:rsidRDefault="00FB4694" w:rsidP="00FB4694">
      <w:pPr>
        <w:pStyle w:val="a2"/>
      </w:pPr>
      <w:r w:rsidRPr="005F438C">
        <w:t>Використання генеративних моделей (</w:t>
      </w:r>
      <w:proofErr w:type="spellStart"/>
      <w:r w:rsidRPr="005F438C">
        <w:t>HunyuanVideo</w:t>
      </w:r>
      <w:proofErr w:type="spellEnd"/>
      <w:r w:rsidRPr="005F438C">
        <w:t>) та методів синтезу даних (</w:t>
      </w:r>
      <w:proofErr w:type="spellStart"/>
      <w:r w:rsidRPr="005F438C">
        <w:t>SynCamMaster</w:t>
      </w:r>
      <w:proofErr w:type="spellEnd"/>
      <w:r w:rsidRPr="005F438C">
        <w:t xml:space="preserve">) значно підвищує ефективність навчання систем ідентифікації. </w:t>
      </w:r>
      <w:proofErr w:type="spellStart"/>
      <w:r w:rsidRPr="005F438C">
        <w:t>SynCamMaster</w:t>
      </w:r>
      <w:proofErr w:type="spellEnd"/>
      <w:r w:rsidRPr="005F438C">
        <w:t xml:space="preserve"> забезпечує геометричну узгодженість синтетичного відео з різних точок огляду, що дозволяє створювати реалістичні віртуальні навчальні вибірки для рідкісних або аварійних сценаріїв. Це покращує здатність моделей до </w:t>
      </w:r>
      <w:proofErr w:type="spellStart"/>
      <w:r w:rsidRPr="005F438C">
        <w:t>zero-shot</w:t>
      </w:r>
      <w:proofErr w:type="spellEnd"/>
      <w:r w:rsidRPr="005F438C">
        <w:t xml:space="preserve"> </w:t>
      </w:r>
      <w:proofErr w:type="spellStart"/>
      <w:r w:rsidRPr="005F438C">
        <w:t>transfer</w:t>
      </w:r>
      <w:proofErr w:type="spellEnd"/>
      <w:r w:rsidRPr="005F438C">
        <w:t xml:space="preserve"> (нульового переносу) на нові типи об</w:t>
      </w:r>
      <w:r w:rsidR="0089083A" w:rsidRPr="005F438C">
        <w:t>’</w:t>
      </w:r>
      <w:r w:rsidRPr="005F438C">
        <w:t>єктів та умови освітлення.</w:t>
      </w:r>
    </w:p>
    <w:p w14:paraId="48C74A52" w14:textId="77777777" w:rsidR="00FB4694" w:rsidRPr="005F438C" w:rsidRDefault="00FB4694" w:rsidP="00FB4694">
      <w:pPr>
        <w:pStyle w:val="a2"/>
      </w:pPr>
      <w:r w:rsidRPr="005F438C">
        <w:t>Для кількісного оцінювання якості ідентифікації параметрів динамічних об’єктів у розробленій інформаційній технології застосовується система метрик для оцінки точності оптичного потоку, глибини та якості сегментації. Середня кінцева похибка EPE (</w:t>
      </w:r>
      <w:proofErr w:type="spellStart"/>
      <w:r w:rsidRPr="005F438C">
        <w:t>End-Point</w:t>
      </w:r>
      <w:proofErr w:type="spellEnd"/>
      <w:r w:rsidRPr="005F438C">
        <w:t xml:space="preserve"> </w:t>
      </w:r>
      <w:proofErr w:type="spellStart"/>
      <w:r w:rsidRPr="005F438C">
        <w:t>Error</w:t>
      </w:r>
      <w:proofErr w:type="spellEnd"/>
      <w:r w:rsidRPr="005F438C">
        <w:t>) визначається за формулою (4.17) і характеризує середню евклідову відстань між передбаченим та істинним векторами руху:</w:t>
      </w:r>
    </w:p>
    <w:p w14:paraId="207B03AF" w14:textId="77777777" w:rsidR="0092522E" w:rsidRPr="005F438C" w:rsidRDefault="00FB4694" w:rsidP="00FB4694">
      <w:pPr>
        <w:pStyle w:val="a2"/>
      </w:pPr>
      <w:r w:rsidRPr="005F438C">
        <w:t xml:space="preserve">Підсумовуючи аналіз ефективності, можна стверджувати, що інтегрована модель, яка поєднує DETR, </w:t>
      </w:r>
      <w:proofErr w:type="spellStart"/>
      <w:r w:rsidRPr="005F438C">
        <w:t>Optical</w:t>
      </w:r>
      <w:proofErr w:type="spellEnd"/>
      <w:r w:rsidRPr="005F438C">
        <w:t xml:space="preserve"> </w:t>
      </w:r>
      <w:proofErr w:type="spellStart"/>
      <w:r w:rsidRPr="005F438C">
        <w:t>Flow</w:t>
      </w:r>
      <w:proofErr w:type="spellEnd"/>
      <w:r w:rsidRPr="005F438C">
        <w:t xml:space="preserve"> та </w:t>
      </w:r>
      <w:proofErr w:type="spellStart"/>
      <w:r w:rsidRPr="005F438C">
        <w:t>GeoNet</w:t>
      </w:r>
      <w:proofErr w:type="spellEnd"/>
      <w:r w:rsidRPr="005F438C">
        <w:t xml:space="preserve">, є найбільш дієвим інструментом для ДІПДО. Результати тестування на складних відеозаписах підтвердили високу стійкість системи до зміни освітлення, шумів та оклюзій. Досягнута точність детектування понад 90% та низька похибка оцінки динамічних </w:t>
      </w:r>
      <w:r w:rsidRPr="005F438C">
        <w:lastRenderedPageBreak/>
        <w:t>характеристик роблять цю технологію перспективною для впровадження в автономні транспортні системи, робототехніку та промислову автоматизацію України.</w:t>
      </w:r>
    </w:p>
    <w:p w14:paraId="2A490686" w14:textId="77777777" w:rsidR="0092522E" w:rsidRPr="005F438C" w:rsidRDefault="0092522E" w:rsidP="0092522E">
      <w:pPr>
        <w:pStyle w:val="a2"/>
      </w:pPr>
    </w:p>
    <w:p w14:paraId="4E8C1420" w14:textId="77777777" w:rsidR="0092522E" w:rsidRPr="005F438C" w:rsidRDefault="0092522E" w:rsidP="0092522E">
      <w:pPr>
        <w:pStyle w:val="2"/>
      </w:pPr>
      <w:bookmarkStart w:id="35" w:name="_Toc227583633"/>
      <w:r w:rsidRPr="005F438C">
        <w:t>3.</w:t>
      </w:r>
      <w:r w:rsidR="007D385C" w:rsidRPr="005F438C">
        <w:rPr>
          <w:lang w:eastAsia="ja-JP"/>
        </w:rPr>
        <w:fldChar w:fldCharType="begin"/>
      </w:r>
      <w:r w:rsidR="007D385C" w:rsidRPr="005F438C">
        <w:rPr>
          <w:lang w:eastAsia="ja-JP"/>
        </w:rPr>
        <w:instrText xml:space="preserve"> SEQ SubChapter </w:instrText>
      </w:r>
      <w:r w:rsidR="007D385C" w:rsidRPr="005F438C">
        <w:rPr>
          <w:lang w:eastAsia="ja-JP"/>
        </w:rPr>
        <w:fldChar w:fldCharType="separate"/>
      </w:r>
      <w:r w:rsidR="00527E5B" w:rsidRPr="005F438C">
        <w:rPr>
          <w:lang w:eastAsia="ja-JP"/>
        </w:rPr>
        <w:t>5</w:t>
      </w:r>
      <w:r w:rsidR="007D385C" w:rsidRPr="005F438C">
        <w:rPr>
          <w:lang w:eastAsia="ja-JP"/>
        </w:rPr>
        <w:fldChar w:fldCharType="end"/>
      </w:r>
      <w:r w:rsidR="0029791E" w:rsidRPr="005F438C">
        <w:t xml:space="preserve"> Висновки до розділу</w:t>
      </w:r>
      <w:bookmarkEnd w:id="35"/>
    </w:p>
    <w:p w14:paraId="6EECFA78" w14:textId="77777777" w:rsidR="00D4769E" w:rsidRPr="005F438C" w:rsidRDefault="00000000">
      <w:pPr>
        <w:pStyle w:val="a2"/>
      </w:pPr>
      <w:r w:rsidRPr="005F438C">
        <w:t xml:space="preserve">У розділі 3 сформовано концепцію моделей дистанційної ідентифікації параметрів динамічних об’єктів, розглянуто моделі ідентифікації за відеоданими, методи оптичного потоку та підходи до об’єднання моделей. Показано, що інтеграція DETR, </w:t>
      </w:r>
      <w:proofErr w:type="spellStart"/>
      <w:r w:rsidRPr="005F438C">
        <w:t>Optical</w:t>
      </w:r>
      <w:proofErr w:type="spellEnd"/>
      <w:r w:rsidRPr="005F438C">
        <w:t xml:space="preserve"> </w:t>
      </w:r>
      <w:proofErr w:type="spellStart"/>
      <w:r w:rsidRPr="005F438C">
        <w:t>Flow</w:t>
      </w:r>
      <w:proofErr w:type="spellEnd"/>
      <w:r w:rsidRPr="005F438C">
        <w:t xml:space="preserve">, </w:t>
      </w:r>
      <w:proofErr w:type="spellStart"/>
      <w:r w:rsidRPr="005F438C">
        <w:t>GeoNet</w:t>
      </w:r>
      <w:proofErr w:type="spellEnd"/>
      <w:r w:rsidRPr="005F438C">
        <w:t xml:space="preserve"> і ансамблевих методів дає змогу підвищити точність локалізації, оцінювання швидкості, напряму руху та просторового положення об’єктів.</w:t>
      </w:r>
    </w:p>
    <w:p w14:paraId="1451CE8C" w14:textId="77777777" w:rsidR="00D4769E" w:rsidRPr="005F438C" w:rsidRDefault="00000000">
      <w:pPr>
        <w:pStyle w:val="a2"/>
      </w:pPr>
      <w:r w:rsidRPr="005F438C">
        <w:t xml:space="preserve">Запропоновані моделі забезпечують перехід від </w:t>
      </w:r>
      <w:proofErr w:type="spellStart"/>
      <w:r w:rsidRPr="005F438C">
        <w:t>покадрового</w:t>
      </w:r>
      <w:proofErr w:type="spellEnd"/>
      <w:r w:rsidRPr="005F438C">
        <w:t xml:space="preserve"> виявлення до просторово-часового опису динамічного об’єкта. Вони поєднують координати та межі об’єкта, вектори оптичного потоку, карти глибини і результати </w:t>
      </w:r>
      <w:proofErr w:type="spellStart"/>
      <w:r w:rsidRPr="005F438C">
        <w:t>трансформерного</w:t>
      </w:r>
      <w:proofErr w:type="spellEnd"/>
      <w:r w:rsidRPr="005F438C">
        <w:t xml:space="preserve"> аналізу, що дозволяє отримати більш повний набір параметрів для систем керування та підтримки прийняття рішень.</w:t>
      </w:r>
    </w:p>
    <w:p w14:paraId="216D9B91" w14:textId="77777777" w:rsidR="00D4769E" w:rsidRPr="005F438C" w:rsidRDefault="00000000">
      <w:pPr>
        <w:pStyle w:val="a2"/>
      </w:pPr>
      <w:r w:rsidRPr="005F438C">
        <w:t>Порівняльний аналіз підтвердив, що використання ансамблевої агрегації та моделей просторово-часової пам’яті підвищує стійкість ідентифікації в умовах шумів, оклюзій і зміни освітлення. Отримані результати стали основою для програмної реалізації інформаційної технології та експериментального тестування в розділі 4.</w:t>
      </w:r>
    </w:p>
    <w:p w14:paraId="04F5C0D4" w14:textId="77777777" w:rsidR="00C15F53" w:rsidRPr="005F438C" w:rsidRDefault="00C15F53" w:rsidP="00C15F53">
      <w:pPr>
        <w:pStyle w:val="1"/>
      </w:pPr>
      <w:bookmarkStart w:id="36" w:name="_Toc227583634"/>
      <w:r w:rsidRPr="005F438C">
        <w:t>Розділ 4 ІНФОРМАЦІЙНА ТЕХНОЛОГІЯ ДИСТАНЦІЙНОЇ ІДЕНТИФІКАЦІЇ ПАРАМЕТРІВ ДИНАМІЧНИХ ОБ’ЄКТІВ</w:t>
      </w:r>
      <w:fldSimple w:instr=" SEQ Chapter ">
        <w:r w:rsidR="00527E5B" w:rsidRPr="005F438C">
          <w:t>3</w:t>
        </w:r>
        <w:bookmarkEnd w:id="36"/>
      </w:fldSimple>
      <w:r w:rsidR="000E39B5" w:rsidRPr="005F438C">
        <w:br/>
      </w:r>
    </w:p>
    <w:p w14:paraId="62F32C80" w14:textId="77777777" w:rsidR="00C15F53" w:rsidRPr="005F438C" w:rsidRDefault="00C15F53" w:rsidP="00C15F53">
      <w:pPr>
        <w:pStyle w:val="a2"/>
      </w:pPr>
      <w:r w:rsidRPr="005F438C">
        <w:t xml:space="preserve">У четвертому розділі описано структуру та програмну реалізацію інформаційної технології дистанційної ідентифікації параметрів динамічних об’єктів. Наведено результати експериментального поєднання </w:t>
      </w:r>
      <w:proofErr w:type="spellStart"/>
      <w:r w:rsidRPr="005F438C">
        <w:t>трансформерів</w:t>
      </w:r>
      <w:proofErr w:type="spellEnd"/>
      <w:r w:rsidRPr="005F438C">
        <w:t>, методів оптичного потоку, оцінювання глибини та ансамблевих підходів, а також виконано аналіз ефективності отриманих рішень.</w:t>
      </w:r>
    </w:p>
    <w:p w14:paraId="25FF2024" w14:textId="77777777" w:rsidR="00C15F53" w:rsidRPr="005F438C" w:rsidRDefault="00C15F53" w:rsidP="00C15F53">
      <w:pPr>
        <w:pStyle w:val="2"/>
      </w:pPr>
      <w:bookmarkStart w:id="37" w:name="_Toc227583635"/>
      <w:r w:rsidRPr="005F438C">
        <w:lastRenderedPageBreak/>
        <w:t>4.</w:t>
      </w:r>
      <w:fldSimple w:instr=" SEQ SubChapter \r 1 ">
        <w:r w:rsidR="00527E5B" w:rsidRPr="005F438C">
          <w:t>1</w:t>
        </w:r>
      </w:fldSimple>
      <w:r w:rsidRPr="005F438C">
        <w:t xml:space="preserve"> </w:t>
      </w:r>
      <w:r w:rsidR="00437A3B" w:rsidRPr="005F438C">
        <w:t xml:space="preserve">Структура </w:t>
      </w:r>
      <w:r w:rsidR="0095373F" w:rsidRPr="005F438C">
        <w:t>інформаційної технології дистанційної ідентифікації</w:t>
      </w:r>
      <w:bookmarkEnd w:id="37"/>
    </w:p>
    <w:p w14:paraId="4780BF4C" w14:textId="77777777" w:rsidR="00C15F53" w:rsidRPr="005F438C" w:rsidRDefault="00C15F53" w:rsidP="00C15F53">
      <w:pPr>
        <w:pStyle w:val="a2"/>
      </w:pPr>
    </w:p>
    <w:p w14:paraId="3137A59F" w14:textId="77777777" w:rsidR="00A92D6D" w:rsidRPr="005F438C" w:rsidRDefault="00424836" w:rsidP="00A92D6D">
      <w:pPr>
        <w:pStyle w:val="a2"/>
      </w:pPr>
      <w:r w:rsidRPr="005F438C">
        <w:t>Розроблена інформаційна технологія ДІПДО є комплексним підходом до аналізу динамічних об</w:t>
      </w:r>
      <w:r w:rsidR="0089083A" w:rsidRPr="005F438C">
        <w:t>’</w:t>
      </w:r>
      <w:r w:rsidRPr="005F438C">
        <w:t xml:space="preserve">єктів у </w:t>
      </w:r>
      <w:proofErr w:type="spellStart"/>
      <w:r w:rsidRPr="005F438C">
        <w:t>відеопотоках</w:t>
      </w:r>
      <w:proofErr w:type="spellEnd"/>
      <w:r w:rsidRPr="005F438C">
        <w:t xml:space="preserve">. Загальна модифікована структура </w:t>
      </w:r>
      <w:proofErr w:type="spellStart"/>
      <w:r w:rsidRPr="005F438C">
        <w:t>GeoNet</w:t>
      </w:r>
      <w:proofErr w:type="spellEnd"/>
      <w:r w:rsidRPr="005F438C">
        <w:t>, яка лягла в основу запропонованої технології, наведена на рис. 4.</w:t>
      </w:r>
      <w:fldSimple w:instr=" REF _Ref226401620 ">
        <w:r w:rsidR="00527E5B" w:rsidRPr="005F438C">
          <w:t>1</w:t>
        </w:r>
      </w:fldSimple>
      <w:r w:rsidRPr="005F438C">
        <w:t xml:space="preserve">. Оригінальний </w:t>
      </w:r>
      <w:proofErr w:type="spellStart"/>
      <w:r w:rsidRPr="005F438C">
        <w:t>GeoNet</w:t>
      </w:r>
      <w:proofErr w:type="spellEnd"/>
      <w:r w:rsidRPr="005F438C">
        <w:t xml:space="preserve"> включає компоненти оцінки глибини (</w:t>
      </w:r>
      <w:proofErr w:type="spellStart"/>
      <w:r w:rsidRPr="005F438C">
        <w:t>DepthNet</w:t>
      </w:r>
      <w:proofErr w:type="spellEnd"/>
      <w:r w:rsidRPr="005F438C">
        <w:t>), оцінки пози (</w:t>
      </w:r>
      <w:proofErr w:type="spellStart"/>
      <w:r w:rsidRPr="005F438C">
        <w:t>PoseNet</w:t>
      </w:r>
      <w:proofErr w:type="spellEnd"/>
      <w:r w:rsidRPr="005F438C">
        <w:t>), оцінки оптичного потоку (</w:t>
      </w:r>
      <w:proofErr w:type="spellStart"/>
      <w:r w:rsidRPr="005F438C">
        <w:t>ResFlowNet</w:t>
      </w:r>
      <w:proofErr w:type="spellEnd"/>
      <w:r w:rsidRPr="005F438C">
        <w:t>) і працює без вчителя (</w:t>
      </w:r>
      <w:proofErr w:type="spellStart"/>
      <w:r w:rsidRPr="005F438C">
        <w:t>unsupervised</w:t>
      </w:r>
      <w:proofErr w:type="spellEnd"/>
      <w:r w:rsidRPr="005F438C">
        <w:t xml:space="preserve">). У запропонованій модифікації додано нові елементи: </w:t>
      </w:r>
      <w:proofErr w:type="spellStart"/>
      <w:r w:rsidRPr="005F438C">
        <w:t>трансформер</w:t>
      </w:r>
      <w:proofErr w:type="spellEnd"/>
      <w:r w:rsidRPr="005F438C">
        <w:t>, що моделює просторово-часові залежності (</w:t>
      </w:r>
      <w:proofErr w:type="spellStart"/>
      <w:r w:rsidRPr="005F438C">
        <w:t>Transformer</w:t>
      </w:r>
      <w:proofErr w:type="spellEnd"/>
      <w:r w:rsidRPr="005F438C">
        <w:t xml:space="preserve"> </w:t>
      </w:r>
      <w:proofErr w:type="spellStart"/>
      <w:r w:rsidRPr="005F438C">
        <w:t>dynamic</w:t>
      </w:r>
      <w:proofErr w:type="spellEnd"/>
      <w:r w:rsidRPr="005F438C">
        <w:t xml:space="preserve"> </w:t>
      </w:r>
      <w:proofErr w:type="spellStart"/>
      <w:r w:rsidRPr="005F438C">
        <w:t>flow</w:t>
      </w:r>
      <w:proofErr w:type="spellEnd"/>
      <w:r w:rsidRPr="005F438C">
        <w:t>), ансамблеві методи для підвищення точності (</w:t>
      </w:r>
      <w:proofErr w:type="spellStart"/>
      <w:r w:rsidRPr="005F438C">
        <w:t>Ensemble</w:t>
      </w:r>
      <w:proofErr w:type="spellEnd"/>
      <w:r w:rsidRPr="005F438C">
        <w:t xml:space="preserve"> </w:t>
      </w:r>
      <w:proofErr w:type="spellStart"/>
      <w:r w:rsidRPr="005F438C">
        <w:t>methods</w:t>
      </w:r>
      <w:proofErr w:type="spellEnd"/>
      <w:r w:rsidRPr="005F438C">
        <w:t xml:space="preserve">), а також розширений підхід до </w:t>
      </w:r>
      <w:proofErr w:type="spellStart"/>
      <w:r w:rsidRPr="005F438C">
        <w:t>трекінгу</w:t>
      </w:r>
      <w:proofErr w:type="spellEnd"/>
      <w:r w:rsidRPr="005F438C">
        <w:t xml:space="preserve"> параметрів (швидкість, напрямок руху тощо</w:t>
      </w:r>
      <w:r w:rsidRPr="005F438C">
        <w:rPr>
          <w:highlight w:val="yellow"/>
        </w:rPr>
        <w:t xml:space="preserve">). </w:t>
      </w:r>
      <w:r w:rsidR="00A92D6D" w:rsidRPr="005F438C">
        <w:rPr>
          <w:highlight w:val="yellow"/>
        </w:rPr>
        <w:t>Показано на</w:t>
      </w:r>
      <w:r w:rsidR="007068C5" w:rsidRPr="005F438C">
        <w:rPr>
          <w:highlight w:val="yellow"/>
        </w:rPr>
        <w:t xml:space="preserve"> рис. 4.</w:t>
      </w:r>
      <w:r w:rsidR="00D058DB" w:rsidRPr="005F438C">
        <w:rPr>
          <w:highlight w:val="yellow"/>
        </w:rPr>
        <w:fldChar w:fldCharType="begin"/>
      </w:r>
      <w:r w:rsidR="00D058DB" w:rsidRPr="005F438C">
        <w:rPr>
          <w:highlight w:val="yellow"/>
        </w:rPr>
        <w:instrText xml:space="preserve"> REF _Ref226401620 </w:instrText>
      </w:r>
      <w:r w:rsidR="008D1443" w:rsidRPr="005F438C">
        <w:rPr>
          <w:highlight w:val="yellow"/>
        </w:rPr>
        <w:instrText xml:space="preserve"> \* MERGEFORMAT </w:instrText>
      </w:r>
      <w:r w:rsidR="00D058DB" w:rsidRPr="005F438C">
        <w:rPr>
          <w:highlight w:val="yellow"/>
        </w:rPr>
        <w:fldChar w:fldCharType="separate"/>
      </w:r>
      <w:r w:rsidR="00527E5B" w:rsidRPr="005F438C">
        <w:rPr>
          <w:highlight w:val="yellow"/>
        </w:rPr>
        <w:t>1</w:t>
      </w:r>
      <w:r w:rsidR="00D058DB" w:rsidRPr="005F438C">
        <w:rPr>
          <w:highlight w:val="yellow"/>
        </w:rPr>
        <w:fldChar w:fldCharType="end"/>
      </w:r>
      <w:r w:rsidR="00A92D6D" w:rsidRPr="005F438C">
        <w:rPr>
          <w:highlight w:val="yellow"/>
        </w:rPr>
        <w:t xml:space="preserve"> загальну модифіковану структуру </w:t>
      </w:r>
      <w:bookmarkStart w:id="38" w:name="_Hlk200057586"/>
      <w:proofErr w:type="spellStart"/>
      <w:r w:rsidR="00A92D6D" w:rsidRPr="005F438C">
        <w:rPr>
          <w:highlight w:val="yellow"/>
        </w:rPr>
        <w:t>GeoNet</w:t>
      </w:r>
      <w:bookmarkEnd w:id="38"/>
      <w:proofErr w:type="spellEnd"/>
      <w:r w:rsidR="00A92D6D" w:rsidRPr="005F438C">
        <w:t xml:space="preserve">. </w:t>
      </w:r>
      <w:r w:rsidR="00A92D6D" w:rsidRPr="005F438C">
        <w:rPr>
          <w:highlight w:val="yellow"/>
        </w:rPr>
        <w:t xml:space="preserve">На </w:t>
      </w:r>
      <w:r w:rsidR="00D94521" w:rsidRPr="005F438C">
        <w:rPr>
          <w:highlight w:val="yellow"/>
        </w:rPr>
        <w:t>рис. 4.</w:t>
      </w:r>
      <w:r w:rsidR="00D42788" w:rsidRPr="005F438C">
        <w:rPr>
          <w:highlight w:val="yellow"/>
        </w:rPr>
        <w:fldChar w:fldCharType="begin"/>
      </w:r>
      <w:r w:rsidR="00D42788" w:rsidRPr="005F438C">
        <w:rPr>
          <w:highlight w:val="yellow"/>
        </w:rPr>
        <w:instrText xml:space="preserve"> REF _Ref226401620 </w:instrText>
      </w:r>
      <w:r w:rsidR="008D1443" w:rsidRPr="005F438C">
        <w:rPr>
          <w:highlight w:val="yellow"/>
        </w:rPr>
        <w:instrText xml:space="preserve"> \* MERGEFORMAT </w:instrText>
      </w:r>
      <w:r w:rsidR="00D42788" w:rsidRPr="005F438C">
        <w:rPr>
          <w:highlight w:val="yellow"/>
        </w:rPr>
        <w:fldChar w:fldCharType="separate"/>
      </w:r>
      <w:r w:rsidR="00527E5B" w:rsidRPr="005F438C">
        <w:rPr>
          <w:highlight w:val="yellow"/>
        </w:rPr>
        <w:t>1</w:t>
      </w:r>
      <w:r w:rsidR="00D42788" w:rsidRPr="005F438C">
        <w:rPr>
          <w:highlight w:val="yellow"/>
        </w:rPr>
        <w:fldChar w:fldCharType="end"/>
      </w:r>
      <w:r w:rsidR="008A270C" w:rsidRPr="005F438C">
        <w:rPr>
          <w:highlight w:val="yellow"/>
        </w:rPr>
        <w:t xml:space="preserve"> </w:t>
      </w:r>
      <w:r w:rsidR="00A92D6D" w:rsidRPr="005F438C">
        <w:rPr>
          <w:highlight w:val="yellow"/>
        </w:rPr>
        <w:t xml:space="preserve">присутні нові елементи, яких немає в оригінальній роботі </w:t>
      </w:r>
      <w:proofErr w:type="spellStart"/>
      <w:r w:rsidR="00A92D6D" w:rsidRPr="005F438C">
        <w:rPr>
          <w:highlight w:val="yellow"/>
        </w:rPr>
        <w:t>трансформер</w:t>
      </w:r>
      <w:proofErr w:type="spellEnd"/>
      <w:r w:rsidR="00A92D6D" w:rsidRPr="005F438C">
        <w:rPr>
          <w:highlight w:val="yellow"/>
        </w:rPr>
        <w:t>, що моделює просторово-часові залежності (</w:t>
      </w:r>
      <w:proofErr w:type="spellStart"/>
      <w:r w:rsidR="00A92D6D" w:rsidRPr="005F438C">
        <w:rPr>
          <w:highlight w:val="yellow"/>
        </w:rPr>
        <w:t>Transformer</w:t>
      </w:r>
      <w:proofErr w:type="spellEnd"/>
      <w:r w:rsidR="00A92D6D" w:rsidRPr="005F438C">
        <w:rPr>
          <w:highlight w:val="yellow"/>
        </w:rPr>
        <w:t xml:space="preserve"> </w:t>
      </w:r>
      <w:proofErr w:type="spellStart"/>
      <w:r w:rsidR="00A92D6D" w:rsidRPr="005F438C">
        <w:rPr>
          <w:highlight w:val="yellow"/>
        </w:rPr>
        <w:t>dynamic</w:t>
      </w:r>
      <w:proofErr w:type="spellEnd"/>
      <w:r w:rsidR="00A92D6D" w:rsidRPr="005F438C">
        <w:rPr>
          <w:highlight w:val="yellow"/>
        </w:rPr>
        <w:t xml:space="preserve"> </w:t>
      </w:r>
      <w:proofErr w:type="spellStart"/>
      <w:r w:rsidR="00A92D6D" w:rsidRPr="005F438C">
        <w:rPr>
          <w:highlight w:val="yellow"/>
        </w:rPr>
        <w:t>flow</w:t>
      </w:r>
      <w:proofErr w:type="spellEnd"/>
      <w:r w:rsidR="00A92D6D" w:rsidRPr="005F438C">
        <w:rPr>
          <w:highlight w:val="yellow"/>
        </w:rPr>
        <w:t xml:space="preserve">), згадки про </w:t>
      </w:r>
      <w:proofErr w:type="spellStart"/>
      <w:r w:rsidR="00A92D6D" w:rsidRPr="005F438C">
        <w:rPr>
          <w:highlight w:val="yellow"/>
        </w:rPr>
        <w:t>бустінг</w:t>
      </w:r>
      <w:proofErr w:type="spellEnd"/>
      <w:r w:rsidR="00A92D6D" w:rsidRPr="005F438C">
        <w:rPr>
          <w:highlight w:val="yellow"/>
        </w:rPr>
        <w:t>/</w:t>
      </w:r>
      <w:proofErr w:type="spellStart"/>
      <w:r w:rsidR="00A92D6D" w:rsidRPr="005F438C">
        <w:rPr>
          <w:highlight w:val="yellow"/>
        </w:rPr>
        <w:t>бегінг</w:t>
      </w:r>
      <w:proofErr w:type="spellEnd"/>
      <w:r w:rsidR="00A92D6D" w:rsidRPr="005F438C">
        <w:rPr>
          <w:highlight w:val="yellow"/>
        </w:rPr>
        <w:t xml:space="preserve"> для підвищення точності (</w:t>
      </w:r>
      <w:proofErr w:type="spellStart"/>
      <w:r w:rsidR="00A92D6D" w:rsidRPr="005F438C">
        <w:rPr>
          <w:highlight w:val="yellow"/>
        </w:rPr>
        <w:t>Ensemble</w:t>
      </w:r>
      <w:proofErr w:type="spellEnd"/>
      <w:r w:rsidR="00A92D6D" w:rsidRPr="005F438C">
        <w:rPr>
          <w:highlight w:val="yellow"/>
        </w:rPr>
        <w:t xml:space="preserve"> </w:t>
      </w:r>
      <w:proofErr w:type="spellStart"/>
      <w:r w:rsidR="00A92D6D" w:rsidRPr="005F438C">
        <w:rPr>
          <w:highlight w:val="yellow"/>
        </w:rPr>
        <w:t>methods</w:t>
      </w:r>
      <w:proofErr w:type="spellEnd"/>
      <w:r w:rsidR="00A92D6D" w:rsidRPr="005F438C">
        <w:rPr>
          <w:highlight w:val="yellow"/>
        </w:rPr>
        <w:t xml:space="preserve">), більш загальний підхід до </w:t>
      </w:r>
      <w:proofErr w:type="spellStart"/>
      <w:r w:rsidR="00A92D6D" w:rsidRPr="005F438C">
        <w:rPr>
          <w:highlight w:val="yellow"/>
        </w:rPr>
        <w:t>трекінгу</w:t>
      </w:r>
      <w:proofErr w:type="spellEnd"/>
      <w:r w:rsidR="00A92D6D" w:rsidRPr="005F438C">
        <w:rPr>
          <w:highlight w:val="yellow"/>
        </w:rPr>
        <w:t xml:space="preserve"> параметрів (швидкість, напрямок руху тощо), що виходить за межі задач (</w:t>
      </w:r>
      <w:proofErr w:type="spellStart"/>
      <w:r w:rsidR="00A92D6D" w:rsidRPr="005F438C">
        <w:rPr>
          <w:highlight w:val="yellow"/>
        </w:rPr>
        <w:t>GeoNet</w:t>
      </w:r>
      <w:proofErr w:type="spellEnd"/>
      <w:r w:rsidR="00A92D6D" w:rsidRPr="005F438C">
        <w:rPr>
          <w:highlight w:val="yellow"/>
        </w:rPr>
        <w:t xml:space="preserve"> </w:t>
      </w:r>
      <w:proofErr w:type="spellStart"/>
      <w:r w:rsidR="00A92D6D" w:rsidRPr="005F438C">
        <w:rPr>
          <w:highlight w:val="yellow"/>
        </w:rPr>
        <w:t>Predicts</w:t>
      </w:r>
      <w:proofErr w:type="spellEnd"/>
      <w:r w:rsidR="00A92D6D" w:rsidRPr="005F438C">
        <w:rPr>
          <w:highlight w:val="yellow"/>
        </w:rPr>
        <w:t xml:space="preserve"> </w:t>
      </w:r>
      <w:proofErr w:type="spellStart"/>
      <w:r w:rsidR="00A92D6D" w:rsidRPr="005F438C">
        <w:rPr>
          <w:highlight w:val="yellow"/>
        </w:rPr>
        <w:t>the</w:t>
      </w:r>
      <w:proofErr w:type="spellEnd"/>
      <w:r w:rsidR="00A92D6D" w:rsidRPr="005F438C">
        <w:rPr>
          <w:highlight w:val="yellow"/>
        </w:rPr>
        <w:t xml:space="preserve"> </w:t>
      </w:r>
      <w:proofErr w:type="spellStart"/>
      <w:r w:rsidR="00A92D6D" w:rsidRPr="005F438C">
        <w:rPr>
          <w:highlight w:val="yellow"/>
        </w:rPr>
        <w:t>parameters</w:t>
      </w:r>
      <w:proofErr w:type="spellEnd"/>
      <w:r w:rsidR="00A92D6D" w:rsidRPr="005F438C">
        <w:rPr>
          <w:highlight w:val="yellow"/>
        </w:rPr>
        <w:t>), наявність блоків (</w:t>
      </w:r>
      <w:proofErr w:type="spellStart"/>
      <w:r w:rsidR="00A92D6D" w:rsidRPr="005F438C">
        <w:rPr>
          <w:highlight w:val="yellow"/>
        </w:rPr>
        <w:t>Transformer</w:t>
      </w:r>
      <w:proofErr w:type="spellEnd"/>
      <w:r w:rsidR="00A92D6D" w:rsidRPr="005F438C">
        <w:rPr>
          <w:highlight w:val="yellow"/>
        </w:rPr>
        <w:t xml:space="preserve"> </w:t>
      </w:r>
      <w:proofErr w:type="spellStart"/>
      <w:r w:rsidR="00A92D6D" w:rsidRPr="005F438C">
        <w:rPr>
          <w:highlight w:val="yellow"/>
        </w:rPr>
        <w:t>parameters</w:t>
      </w:r>
      <w:proofErr w:type="spellEnd"/>
      <w:r w:rsidR="00A92D6D" w:rsidRPr="005F438C">
        <w:rPr>
          <w:highlight w:val="yellow"/>
        </w:rPr>
        <w:t xml:space="preserve">, </w:t>
      </w:r>
      <w:proofErr w:type="spellStart"/>
      <w:r w:rsidR="00A92D6D" w:rsidRPr="005F438C">
        <w:rPr>
          <w:highlight w:val="yellow"/>
        </w:rPr>
        <w:t>Opical</w:t>
      </w:r>
      <w:proofErr w:type="spellEnd"/>
      <w:r w:rsidR="00A92D6D" w:rsidRPr="005F438C">
        <w:rPr>
          <w:highlight w:val="yellow"/>
        </w:rPr>
        <w:t xml:space="preserve"> </w:t>
      </w:r>
      <w:proofErr w:type="spellStart"/>
      <w:r w:rsidR="00A92D6D" w:rsidRPr="005F438C">
        <w:rPr>
          <w:highlight w:val="yellow"/>
        </w:rPr>
        <w:t>flow</w:t>
      </w:r>
      <w:proofErr w:type="spellEnd"/>
      <w:r w:rsidR="00A92D6D" w:rsidRPr="005F438C">
        <w:rPr>
          <w:highlight w:val="yellow"/>
        </w:rPr>
        <w:t xml:space="preserve"> </w:t>
      </w:r>
      <w:proofErr w:type="spellStart"/>
      <w:r w:rsidR="00A92D6D" w:rsidRPr="005F438C">
        <w:rPr>
          <w:highlight w:val="yellow"/>
        </w:rPr>
        <w:t>information</w:t>
      </w:r>
      <w:proofErr w:type="spellEnd"/>
      <w:r w:rsidR="00A92D6D" w:rsidRPr="005F438C">
        <w:rPr>
          <w:highlight w:val="yellow"/>
        </w:rPr>
        <w:t>) з підключенням до ансамблевих методів також свідчить про спроба об</w:t>
      </w:r>
      <w:r w:rsidR="0089083A" w:rsidRPr="005F438C">
        <w:rPr>
          <w:highlight w:val="yellow"/>
        </w:rPr>
        <w:t>’</w:t>
      </w:r>
      <w:r w:rsidR="00A92D6D" w:rsidRPr="005F438C">
        <w:rPr>
          <w:highlight w:val="yellow"/>
        </w:rPr>
        <w:t xml:space="preserve">єднати класичні компоненти (оптичний потік, геометрія), </w:t>
      </w:r>
      <w:proofErr w:type="spellStart"/>
      <w:r w:rsidR="00A92D6D" w:rsidRPr="005F438C">
        <w:rPr>
          <w:highlight w:val="yellow"/>
        </w:rPr>
        <w:t>трансформери</w:t>
      </w:r>
      <w:proofErr w:type="spellEnd"/>
      <w:r w:rsidR="00A92D6D" w:rsidRPr="005F438C">
        <w:rPr>
          <w:highlight w:val="yellow"/>
        </w:rPr>
        <w:t xml:space="preserve"> (для глобального контексту), та ансамблеві методи (для підвищення точності).</w:t>
      </w:r>
    </w:p>
    <w:p w14:paraId="3ED98487" w14:textId="77777777" w:rsidR="00270603" w:rsidRPr="005F438C" w:rsidRDefault="00000000">
      <w:pPr>
        <w:pStyle w:val="a2"/>
      </w:pPr>
      <w:r w:rsidRPr="005F438C">
        <w:rPr>
          <w:noProof/>
        </w:rPr>
        <w:lastRenderedPageBreak/>
        <mc:AlternateContent>
          <mc:Choice Requires="wpc">
            <w:drawing>
              <wp:inline distT="0" distB="0" distL="0" distR="0" wp14:anchorId="151F2B17" wp14:editId="729199E5">
                <wp:extent cx="5940425" cy="7722870"/>
                <wp:effectExtent l="0" t="0" r="3175" b="0"/>
                <wp:docPr id="2048299725"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26" name="Овал 2"/>
                        <wps:cNvSpPr/>
                        <wps:spPr>
                          <a:xfrm>
                            <a:off x="1270000" y="254000"/>
                            <a:ext cx="3810000" cy="762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676253" w14:textId="77777777" w:rsidR="00270603" w:rsidRPr="005F438C" w:rsidRDefault="00000000" w:rsidP="00C232BF">
                              <w:pPr>
                                <w:pStyle w:val="a2"/>
                                <w:jc w:val="center"/>
                                <w:rPr>
                                  <w:color w:val="000000"/>
                                  <w:sz w:val="26"/>
                                </w:rPr>
                              </w:pPr>
                              <w:proofErr w:type="spellStart"/>
                              <w:r w:rsidRPr="005F438C">
                                <w:rPr>
                                  <w:color w:val="000000"/>
                                  <w:sz w:val="26"/>
                                </w:rPr>
                                <w:t>Input</w:t>
                              </w:r>
                              <w:proofErr w:type="spellEnd"/>
                              <w:r w:rsidRPr="005F438C">
                                <w:rPr>
                                  <w:color w:val="000000"/>
                                  <w:sz w:val="26"/>
                                </w:rPr>
                                <w:t xml:space="preserve">: </w:t>
                              </w:r>
                            </w:p>
                            <w:p w14:paraId="3A33C2A6" w14:textId="77777777" w:rsidR="00270603" w:rsidRPr="005F438C" w:rsidRDefault="00000000" w:rsidP="00C232BF">
                              <w:pPr>
                                <w:pStyle w:val="a2"/>
                                <w:jc w:val="center"/>
                                <w:rPr>
                                  <w:color w:val="000000"/>
                                  <w:sz w:val="26"/>
                                </w:rPr>
                              </w:pPr>
                              <w:proofErr w:type="spellStart"/>
                              <w:r w:rsidRPr="005F438C">
                                <w:rPr>
                                  <w:color w:val="000000"/>
                                  <w:sz w:val="26"/>
                                </w:rPr>
                                <w:t>video</w:t>
                              </w:r>
                              <w:proofErr w:type="spellEnd"/>
                              <w:r w:rsidRPr="005F438C">
                                <w:rPr>
                                  <w:color w:val="000000"/>
                                  <w:sz w:val="26"/>
                                </w:rPr>
                                <w:t xml:space="preserve"> / </w:t>
                              </w:r>
                              <w:proofErr w:type="spellStart"/>
                              <w:r w:rsidRPr="005F438C">
                                <w:rPr>
                                  <w:color w:val="000000"/>
                                  <w:sz w:val="26"/>
                                </w:rPr>
                                <w:t>sensor</w:t>
                              </w:r>
                              <w:proofErr w:type="spellEnd"/>
                              <w:r w:rsidRPr="005F438C">
                                <w:rPr>
                                  <w:color w:val="000000"/>
                                  <w:sz w:val="26"/>
                                </w:rPr>
                                <w:t xml:space="preserve"> </w:t>
                              </w:r>
                              <w:proofErr w:type="spellStart"/>
                              <w:r w:rsidRPr="005F438C">
                                <w:rPr>
                                  <w:color w:val="000000"/>
                                  <w:sz w:val="26"/>
                                </w:rPr>
                                <w:t>data</w:t>
                              </w:r>
                              <w:proofErr w:type="spellEnd"/>
                              <w:r w:rsidRPr="005F438C">
                                <w:rPr>
                                  <w:color w:val="000000"/>
                                  <w:sz w:val="26"/>
                                </w:rPr>
                                <w:t xml:space="preserve"> / </w:t>
                              </w:r>
                              <w:proofErr w:type="spellStart"/>
                              <w:r w:rsidRPr="005F438C">
                                <w:rPr>
                                  <w:color w:val="000000"/>
                                  <w:sz w:val="26"/>
                                </w:rPr>
                                <w:t>images</w:t>
                              </w:r>
                              <w:proofErr w:type="spellEnd"/>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7" name="Овал 3"/>
                        <wps:cNvSpPr/>
                        <wps:spPr>
                          <a:xfrm>
                            <a:off x="1270000" y="1460500"/>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0103F6" w14:textId="77777777" w:rsidR="00270603" w:rsidRPr="005F438C" w:rsidRDefault="00000000" w:rsidP="00C232BF">
                              <w:pPr>
                                <w:pStyle w:val="a2"/>
                                <w:jc w:val="center"/>
                                <w:rPr>
                                  <w:color w:val="000000"/>
                                  <w:sz w:val="26"/>
                                </w:rPr>
                              </w:pPr>
                              <w:proofErr w:type="spellStart"/>
                              <w:r w:rsidRPr="005F438C">
                                <w:rPr>
                                  <w:color w:val="000000"/>
                                  <w:sz w:val="26"/>
                                </w:rPr>
                                <w:t>Signal</w:t>
                              </w:r>
                              <w:proofErr w:type="spellEnd"/>
                              <w:r w:rsidRPr="005F438C">
                                <w:rPr>
                                  <w:color w:val="000000"/>
                                  <w:sz w:val="26"/>
                                </w:rPr>
                                <w:t xml:space="preserve"> </w:t>
                              </w:r>
                              <w:proofErr w:type="spellStart"/>
                              <w:r w:rsidRPr="005F438C">
                                <w:rPr>
                                  <w:color w:val="000000"/>
                                  <w:sz w:val="26"/>
                                </w:rPr>
                                <w:t>Pre-processing</w:t>
                              </w:r>
                              <w:proofErr w:type="spellEnd"/>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8" name="Овал 4"/>
                        <wps:cNvSpPr/>
                        <wps:spPr>
                          <a:xfrm>
                            <a:off x="1270000" y="2603500"/>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9643DD" w14:textId="77777777" w:rsidR="00270603" w:rsidRPr="005F438C" w:rsidRDefault="00000000" w:rsidP="00C232BF">
                              <w:pPr>
                                <w:pStyle w:val="a2"/>
                                <w:jc w:val="center"/>
                                <w:rPr>
                                  <w:color w:val="000000"/>
                                  <w:sz w:val="26"/>
                                </w:rPr>
                              </w:pPr>
                              <w:proofErr w:type="spellStart"/>
                              <w:r w:rsidRPr="005F438C">
                                <w:rPr>
                                  <w:color w:val="000000"/>
                                  <w:sz w:val="26"/>
                                </w:rPr>
                                <w:t>Feature</w:t>
                              </w:r>
                              <w:proofErr w:type="spellEnd"/>
                              <w:r w:rsidRPr="005F438C">
                                <w:rPr>
                                  <w:color w:val="000000"/>
                                  <w:sz w:val="26"/>
                                </w:rPr>
                                <w:t xml:space="preserve"> </w:t>
                              </w:r>
                              <w:proofErr w:type="spellStart"/>
                              <w:r w:rsidRPr="005F438C">
                                <w:rPr>
                                  <w:color w:val="000000"/>
                                  <w:sz w:val="26"/>
                                </w:rPr>
                                <w:t>Extraction</w:t>
                              </w:r>
                              <w:proofErr w:type="spellEnd"/>
                              <w:r w:rsidRPr="005F438C">
                                <w:rPr>
                                  <w:color w:val="000000"/>
                                  <w:sz w:val="26"/>
                                </w:rPr>
                                <w:t xml:space="preserve"> </w:t>
                              </w:r>
                              <w:proofErr w:type="spellStart"/>
                              <w:r w:rsidRPr="005F438C">
                                <w:rPr>
                                  <w:color w:val="000000"/>
                                  <w:sz w:val="26"/>
                                </w:rPr>
                                <w:t>and</w:t>
                              </w:r>
                              <w:proofErr w:type="spellEnd"/>
                              <w:r w:rsidRPr="005F438C">
                                <w:rPr>
                                  <w:color w:val="000000"/>
                                  <w:sz w:val="26"/>
                                </w:rPr>
                                <w:t xml:space="preserve"> </w:t>
                              </w:r>
                              <w:proofErr w:type="spellStart"/>
                              <w:r w:rsidRPr="005F438C">
                                <w:rPr>
                                  <w:color w:val="000000"/>
                                  <w:sz w:val="26"/>
                                </w:rPr>
                                <w:t>Representation</w:t>
                              </w:r>
                              <w:proofErr w:type="spellEnd"/>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9" name="Овал 5"/>
                        <wps:cNvSpPr/>
                        <wps:spPr>
                          <a:xfrm>
                            <a:off x="1270000" y="3746500"/>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06A751" w14:textId="77777777" w:rsidR="00270603" w:rsidRPr="005F438C" w:rsidRDefault="00000000" w:rsidP="00C232BF">
                              <w:pPr>
                                <w:pStyle w:val="a2"/>
                                <w:jc w:val="center"/>
                                <w:rPr>
                                  <w:color w:val="000000"/>
                                  <w:sz w:val="26"/>
                                </w:rPr>
                              </w:pPr>
                              <w:proofErr w:type="spellStart"/>
                              <w:r w:rsidRPr="005F438C">
                                <w:rPr>
                                  <w:color w:val="000000"/>
                                  <w:sz w:val="26"/>
                                </w:rPr>
                                <w:t>Object</w:t>
                              </w:r>
                              <w:proofErr w:type="spellEnd"/>
                              <w:r w:rsidRPr="005F438C">
                                <w:rPr>
                                  <w:color w:val="000000"/>
                                  <w:sz w:val="26"/>
                                </w:rPr>
                                <w:t xml:space="preserve"> </w:t>
                              </w:r>
                              <w:proofErr w:type="spellStart"/>
                              <w:r w:rsidRPr="005F438C">
                                <w:rPr>
                                  <w:color w:val="000000"/>
                                  <w:sz w:val="26"/>
                                </w:rPr>
                                <w:t>Parameter</w:t>
                              </w:r>
                              <w:proofErr w:type="spellEnd"/>
                              <w:r w:rsidRPr="005F438C">
                                <w:rPr>
                                  <w:color w:val="000000"/>
                                  <w:sz w:val="26"/>
                                </w:rPr>
                                <w:t xml:space="preserve"> </w:t>
                              </w:r>
                              <w:proofErr w:type="spellStart"/>
                              <w:r w:rsidRPr="005F438C">
                                <w:rPr>
                                  <w:color w:val="000000"/>
                                  <w:sz w:val="26"/>
                                </w:rPr>
                                <w:t>Identification</w:t>
                              </w:r>
                              <w:proofErr w:type="spellEnd"/>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0" name="Овал 6"/>
                        <wps:cNvSpPr/>
                        <wps:spPr>
                          <a:xfrm>
                            <a:off x="1270000" y="4889500"/>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DE0334" w14:textId="77777777" w:rsidR="00270603" w:rsidRPr="005F438C" w:rsidRDefault="00000000" w:rsidP="00C232BF">
                              <w:pPr>
                                <w:pStyle w:val="a2"/>
                                <w:jc w:val="center"/>
                                <w:rPr>
                                  <w:color w:val="000000"/>
                                  <w:sz w:val="26"/>
                                </w:rPr>
                              </w:pPr>
                              <w:proofErr w:type="spellStart"/>
                              <w:r w:rsidRPr="005F438C">
                                <w:rPr>
                                  <w:color w:val="000000"/>
                                  <w:sz w:val="26"/>
                                </w:rPr>
                                <w:t>Control</w:t>
                              </w:r>
                              <w:proofErr w:type="spellEnd"/>
                              <w:r w:rsidRPr="005F438C">
                                <w:rPr>
                                  <w:color w:val="000000"/>
                                  <w:sz w:val="26"/>
                                </w:rPr>
                                <w:t xml:space="preserve"> </w:t>
                              </w:r>
                              <w:proofErr w:type="spellStart"/>
                              <w:r w:rsidRPr="005F438C">
                                <w:rPr>
                                  <w:color w:val="000000"/>
                                  <w:sz w:val="26"/>
                                </w:rPr>
                                <w:t>and</w:t>
                              </w:r>
                              <w:proofErr w:type="spellEnd"/>
                              <w:r w:rsidRPr="005F438C">
                                <w:rPr>
                                  <w:color w:val="000000"/>
                                  <w:sz w:val="26"/>
                                </w:rPr>
                                <w:t xml:space="preserve"> </w:t>
                              </w:r>
                              <w:proofErr w:type="spellStart"/>
                              <w:r w:rsidRPr="005F438C">
                                <w:rPr>
                                  <w:color w:val="000000"/>
                                  <w:sz w:val="26"/>
                                </w:rPr>
                                <w:t>Prediction</w:t>
                              </w:r>
                              <w:proofErr w:type="spellEnd"/>
                              <w:r w:rsidRPr="005F438C">
                                <w:rPr>
                                  <w:color w:val="000000"/>
                                  <w:sz w:val="26"/>
                                </w:rPr>
                                <w:t xml:space="preserve"> </w:t>
                              </w:r>
                              <w:proofErr w:type="spellStart"/>
                              <w:r w:rsidRPr="005F438C">
                                <w:rPr>
                                  <w:color w:val="000000"/>
                                  <w:sz w:val="26"/>
                                </w:rPr>
                                <w:t>Systems</w:t>
                              </w:r>
                              <w:proofErr w:type="spellEnd"/>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1" name="Овал 7"/>
                        <wps:cNvSpPr/>
                        <wps:spPr>
                          <a:xfrm>
                            <a:off x="1270000" y="6032500"/>
                            <a:ext cx="3810000" cy="9525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2A9A53" w14:textId="77777777" w:rsidR="00270603" w:rsidRPr="005F438C" w:rsidRDefault="00000000" w:rsidP="00C232BF">
                              <w:pPr>
                                <w:pStyle w:val="a2"/>
                                <w:jc w:val="center"/>
                                <w:rPr>
                                  <w:color w:val="000000"/>
                                  <w:sz w:val="26"/>
                                </w:rPr>
                              </w:pPr>
                              <w:proofErr w:type="spellStart"/>
                              <w:r w:rsidRPr="005F438C">
                                <w:rPr>
                                  <w:color w:val="000000"/>
                                  <w:sz w:val="26"/>
                                </w:rPr>
                                <w:t>Real-time</w:t>
                              </w:r>
                              <w:proofErr w:type="spellEnd"/>
                              <w:r w:rsidRPr="005F438C">
                                <w:rPr>
                                  <w:color w:val="000000"/>
                                  <w:sz w:val="26"/>
                                </w:rPr>
                                <w:t xml:space="preserve"> </w:t>
                              </w:r>
                              <w:proofErr w:type="spellStart"/>
                              <w:r w:rsidRPr="005F438C">
                                <w:rPr>
                                  <w:color w:val="000000"/>
                                  <w:sz w:val="26"/>
                                </w:rPr>
                                <w:t>Output</w:t>
                              </w:r>
                              <w:proofErr w:type="spellEnd"/>
                              <w:r w:rsidRPr="005F438C">
                                <w:rPr>
                                  <w:color w:val="000000"/>
                                  <w:sz w:val="26"/>
                                </w:rPr>
                                <w:t xml:space="preserve"> / </w:t>
                              </w:r>
                            </w:p>
                            <w:p w14:paraId="556F36E5" w14:textId="77777777" w:rsidR="00270603" w:rsidRPr="005F438C" w:rsidRDefault="00000000" w:rsidP="00C232BF">
                              <w:pPr>
                                <w:pStyle w:val="a2"/>
                                <w:jc w:val="center"/>
                                <w:rPr>
                                  <w:color w:val="000000"/>
                                  <w:sz w:val="26"/>
                                </w:rPr>
                              </w:pPr>
                              <w:proofErr w:type="spellStart"/>
                              <w:r w:rsidRPr="005F438C">
                                <w:rPr>
                                  <w:color w:val="000000"/>
                                  <w:sz w:val="26"/>
                                </w:rPr>
                                <w:t>To</w:t>
                              </w:r>
                              <w:proofErr w:type="spellEnd"/>
                              <w:r w:rsidRPr="005F438C">
                                <w:rPr>
                                  <w:color w:val="000000"/>
                                  <w:sz w:val="26"/>
                                </w:rPr>
                                <w:t xml:space="preserve"> </w:t>
                              </w:r>
                              <w:proofErr w:type="spellStart"/>
                              <w:r w:rsidRPr="005F438C">
                                <w:rPr>
                                  <w:color w:val="000000"/>
                                  <w:sz w:val="26"/>
                                </w:rPr>
                                <w:t>Cloud</w:t>
                              </w:r>
                              <w:proofErr w:type="spellEnd"/>
                              <w:r w:rsidRPr="005F438C">
                                <w:rPr>
                                  <w:color w:val="000000"/>
                                  <w:sz w:val="26"/>
                                </w:rPr>
                                <w:t xml:space="preserve"> / </w:t>
                              </w:r>
                            </w:p>
                            <w:p w14:paraId="2699D9BE" w14:textId="77777777" w:rsidR="00270603" w:rsidRPr="005F438C" w:rsidRDefault="00000000" w:rsidP="00C232BF">
                              <w:pPr>
                                <w:pStyle w:val="a2"/>
                                <w:jc w:val="center"/>
                                <w:rPr>
                                  <w:color w:val="000000"/>
                                  <w:sz w:val="26"/>
                                </w:rPr>
                              </w:pPr>
                              <w:proofErr w:type="spellStart"/>
                              <w:r w:rsidRPr="005F438C">
                                <w:rPr>
                                  <w:color w:val="000000"/>
                                  <w:sz w:val="26"/>
                                </w:rPr>
                                <w:t>To</w:t>
                              </w:r>
                              <w:proofErr w:type="spellEnd"/>
                              <w:r w:rsidRPr="005F438C">
                                <w:rPr>
                                  <w:color w:val="000000"/>
                                  <w:sz w:val="26"/>
                                </w:rPr>
                                <w:t xml:space="preserve"> </w:t>
                              </w:r>
                              <w:proofErr w:type="spellStart"/>
                              <w:r w:rsidRPr="005F438C">
                                <w:rPr>
                                  <w:color w:val="000000"/>
                                  <w:sz w:val="26"/>
                                </w:rPr>
                                <w:t>Decision</w:t>
                              </w:r>
                              <w:proofErr w:type="spellEnd"/>
                              <w:r w:rsidRPr="005F438C">
                                <w:rPr>
                                  <w:color w:val="000000"/>
                                  <w:sz w:val="26"/>
                                </w:rPr>
                                <w:t xml:space="preserve"> </w:t>
                              </w:r>
                              <w:proofErr w:type="spellStart"/>
                              <w:r w:rsidRPr="005F438C">
                                <w:rPr>
                                  <w:color w:val="000000"/>
                                  <w:sz w:val="26"/>
                                </w:rPr>
                                <w:t>Support</w:t>
                              </w:r>
                              <w:proofErr w:type="spellEnd"/>
                              <w:r w:rsidRPr="005F438C">
                                <w:rPr>
                                  <w:color w:val="000000"/>
                                  <w:sz w:val="26"/>
                                </w:rPr>
                                <w:t xml:space="preserve"> </w:t>
                              </w:r>
                              <w:proofErr w:type="spellStart"/>
                              <w:r w:rsidRPr="005F438C">
                                <w:rPr>
                                  <w:color w:val="000000"/>
                                  <w:sz w:val="26"/>
                                </w:rPr>
                                <w:t>System</w:t>
                              </w:r>
                              <w:proofErr w:type="spellEnd"/>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2" name="Пряма сполучна лінія 8"/>
                        <wps:cNvCnPr/>
                        <wps:spPr>
                          <a:xfrm>
                            <a:off x="3175000" y="1016000"/>
                            <a:ext cx="0" cy="444500"/>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3" name="Пряма сполучна лінія 9"/>
                        <wps:cNvCnPr/>
                        <wps:spPr>
                          <a:xfrm>
                            <a:off x="3175000" y="2095500"/>
                            <a:ext cx="0" cy="508000"/>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4" name="Пряма сполучна лінія 10"/>
                        <wps:cNvCnPr/>
                        <wps:spPr>
                          <a:xfrm>
                            <a:off x="3175000" y="3238500"/>
                            <a:ext cx="0" cy="508000"/>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5" name="Пряма сполучна лінія 11"/>
                        <wps:cNvCnPr/>
                        <wps:spPr>
                          <a:xfrm>
                            <a:off x="3175000" y="4381500"/>
                            <a:ext cx="0" cy="508000"/>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6" name="Пряма сполучна лінія 12"/>
                        <wps:cNvCnPr/>
                        <wps:spPr>
                          <a:xfrm>
                            <a:off x="3175000" y="5524500"/>
                            <a:ext cx="0" cy="508000"/>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51F2B17" id="Полотно 1" o:spid="_x0000_s1172" editas="canvas" style="width:467.75pt;height:608.1pt;mso-position-horizontal-relative:char;mso-position-vertical-relative:line" coordsize="59404,7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">
                <v:shape id="_x0000_s1173" type="#_x0000_t75" style="position:absolute;width:59404;height:77228;visibility:visible;mso-wrap-style:square" filled="t">
                  <v:fill o:detectmouseclick="t"/>
                  <v:path o:connecttype="none"/>
                </v:shape>
                <v:oval id="Овал 2" o:spid="_x0000_s1174" style="position:absolute;left:12700;top:254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" strokeweight="1.5pt">
                  <v:stroke joinstyle="miter"/>
                  <v:textbox inset=",0,,0">
                    <w:txbxContent>
                      <w:p w14:paraId="15676253" w14:textId="77777777" w:rsidR="00270603" w:rsidRPr="005F438C" w:rsidRDefault="00000000" w:rsidP="00C232BF">
                        <w:pPr>
                          <w:pStyle w:val="a2"/>
                          <w:jc w:val="center"/>
                          <w:rPr>
                            <w:color w:val="000000"/>
                            <w:sz w:val="26"/>
                          </w:rPr>
                        </w:pPr>
                        <w:proofErr w:type="spellStart"/>
                        <w:r w:rsidRPr="005F438C">
                          <w:rPr>
                            <w:color w:val="000000"/>
                            <w:sz w:val="26"/>
                          </w:rPr>
                          <w:t>Input</w:t>
                        </w:r>
                        <w:proofErr w:type="spellEnd"/>
                        <w:r w:rsidRPr="005F438C">
                          <w:rPr>
                            <w:color w:val="000000"/>
                            <w:sz w:val="26"/>
                          </w:rPr>
                          <w:t xml:space="preserve">: </w:t>
                        </w:r>
                      </w:p>
                      <w:p w14:paraId="3A33C2A6" w14:textId="77777777" w:rsidR="00270603" w:rsidRPr="005F438C" w:rsidRDefault="00000000" w:rsidP="00C232BF">
                        <w:pPr>
                          <w:pStyle w:val="a2"/>
                          <w:jc w:val="center"/>
                          <w:rPr>
                            <w:color w:val="000000"/>
                            <w:sz w:val="26"/>
                          </w:rPr>
                        </w:pPr>
                        <w:proofErr w:type="spellStart"/>
                        <w:r w:rsidRPr="005F438C">
                          <w:rPr>
                            <w:color w:val="000000"/>
                            <w:sz w:val="26"/>
                          </w:rPr>
                          <w:t>video</w:t>
                        </w:r>
                        <w:proofErr w:type="spellEnd"/>
                        <w:r w:rsidRPr="005F438C">
                          <w:rPr>
                            <w:color w:val="000000"/>
                            <w:sz w:val="26"/>
                          </w:rPr>
                          <w:t xml:space="preserve"> / </w:t>
                        </w:r>
                        <w:proofErr w:type="spellStart"/>
                        <w:r w:rsidRPr="005F438C">
                          <w:rPr>
                            <w:color w:val="000000"/>
                            <w:sz w:val="26"/>
                          </w:rPr>
                          <w:t>sensor</w:t>
                        </w:r>
                        <w:proofErr w:type="spellEnd"/>
                        <w:r w:rsidRPr="005F438C">
                          <w:rPr>
                            <w:color w:val="000000"/>
                            <w:sz w:val="26"/>
                          </w:rPr>
                          <w:t xml:space="preserve"> </w:t>
                        </w:r>
                        <w:proofErr w:type="spellStart"/>
                        <w:r w:rsidRPr="005F438C">
                          <w:rPr>
                            <w:color w:val="000000"/>
                            <w:sz w:val="26"/>
                          </w:rPr>
                          <w:t>data</w:t>
                        </w:r>
                        <w:proofErr w:type="spellEnd"/>
                        <w:r w:rsidRPr="005F438C">
                          <w:rPr>
                            <w:color w:val="000000"/>
                            <w:sz w:val="26"/>
                          </w:rPr>
                          <w:t xml:space="preserve"> / </w:t>
                        </w:r>
                        <w:proofErr w:type="spellStart"/>
                        <w:r w:rsidRPr="005F438C">
                          <w:rPr>
                            <w:color w:val="000000"/>
                            <w:sz w:val="26"/>
                          </w:rPr>
                          <w:t>images</w:t>
                        </w:r>
                        <w:proofErr w:type="spellEnd"/>
                      </w:p>
                    </w:txbxContent>
                  </v:textbox>
                </v:oval>
                <v:oval id="Овал 3" o:spid="_x0000_s1175" style="position:absolute;left:12700;top:14605;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" strokeweight="1.5pt">
                  <v:stroke joinstyle="miter"/>
                  <v:textbox inset=",0,,0">
                    <w:txbxContent>
                      <w:p w14:paraId="380103F6" w14:textId="77777777" w:rsidR="00270603" w:rsidRPr="005F438C" w:rsidRDefault="00000000" w:rsidP="00C232BF">
                        <w:pPr>
                          <w:pStyle w:val="a2"/>
                          <w:jc w:val="center"/>
                          <w:rPr>
                            <w:color w:val="000000"/>
                            <w:sz w:val="26"/>
                          </w:rPr>
                        </w:pPr>
                        <w:proofErr w:type="spellStart"/>
                        <w:r w:rsidRPr="005F438C">
                          <w:rPr>
                            <w:color w:val="000000"/>
                            <w:sz w:val="26"/>
                          </w:rPr>
                          <w:t>Signal</w:t>
                        </w:r>
                        <w:proofErr w:type="spellEnd"/>
                        <w:r w:rsidRPr="005F438C">
                          <w:rPr>
                            <w:color w:val="000000"/>
                            <w:sz w:val="26"/>
                          </w:rPr>
                          <w:t xml:space="preserve"> </w:t>
                        </w:r>
                        <w:proofErr w:type="spellStart"/>
                        <w:r w:rsidRPr="005F438C">
                          <w:rPr>
                            <w:color w:val="000000"/>
                            <w:sz w:val="26"/>
                          </w:rPr>
                          <w:t>Pre-processing</w:t>
                        </w:r>
                        <w:proofErr w:type="spellEnd"/>
                      </w:p>
                    </w:txbxContent>
                  </v:textbox>
                </v:oval>
                <v:oval id="Овал 4" o:spid="_x0000_s1176" style="position:absolute;left:12700;top:26035;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" strokeweight="1.5pt">
                  <v:stroke joinstyle="miter"/>
                  <v:textbox inset=",0,,0">
                    <w:txbxContent>
                      <w:p w14:paraId="4E9643DD" w14:textId="77777777" w:rsidR="00270603" w:rsidRPr="005F438C" w:rsidRDefault="00000000" w:rsidP="00C232BF">
                        <w:pPr>
                          <w:pStyle w:val="a2"/>
                          <w:jc w:val="center"/>
                          <w:rPr>
                            <w:color w:val="000000"/>
                            <w:sz w:val="26"/>
                          </w:rPr>
                        </w:pPr>
                        <w:proofErr w:type="spellStart"/>
                        <w:r w:rsidRPr="005F438C">
                          <w:rPr>
                            <w:color w:val="000000"/>
                            <w:sz w:val="26"/>
                          </w:rPr>
                          <w:t>Feature</w:t>
                        </w:r>
                        <w:proofErr w:type="spellEnd"/>
                        <w:r w:rsidRPr="005F438C">
                          <w:rPr>
                            <w:color w:val="000000"/>
                            <w:sz w:val="26"/>
                          </w:rPr>
                          <w:t xml:space="preserve"> </w:t>
                        </w:r>
                        <w:proofErr w:type="spellStart"/>
                        <w:r w:rsidRPr="005F438C">
                          <w:rPr>
                            <w:color w:val="000000"/>
                            <w:sz w:val="26"/>
                          </w:rPr>
                          <w:t>Extraction</w:t>
                        </w:r>
                        <w:proofErr w:type="spellEnd"/>
                        <w:r w:rsidRPr="005F438C">
                          <w:rPr>
                            <w:color w:val="000000"/>
                            <w:sz w:val="26"/>
                          </w:rPr>
                          <w:t xml:space="preserve"> </w:t>
                        </w:r>
                        <w:proofErr w:type="spellStart"/>
                        <w:r w:rsidRPr="005F438C">
                          <w:rPr>
                            <w:color w:val="000000"/>
                            <w:sz w:val="26"/>
                          </w:rPr>
                          <w:t>and</w:t>
                        </w:r>
                        <w:proofErr w:type="spellEnd"/>
                        <w:r w:rsidRPr="005F438C">
                          <w:rPr>
                            <w:color w:val="000000"/>
                            <w:sz w:val="26"/>
                          </w:rPr>
                          <w:t xml:space="preserve"> </w:t>
                        </w:r>
                        <w:proofErr w:type="spellStart"/>
                        <w:r w:rsidRPr="005F438C">
                          <w:rPr>
                            <w:color w:val="000000"/>
                            <w:sz w:val="26"/>
                          </w:rPr>
                          <w:t>Representation</w:t>
                        </w:r>
                        <w:proofErr w:type="spellEnd"/>
                      </w:p>
                    </w:txbxContent>
                  </v:textbox>
                </v:oval>
                <v:oval id="Овал 5" o:spid="_x0000_s1177" style="position:absolute;left:12700;top:37465;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" strokeweight="1.5pt">
                  <v:stroke joinstyle="miter"/>
                  <v:textbox inset=",0,,0">
                    <w:txbxContent>
                      <w:p w14:paraId="6C06A751" w14:textId="77777777" w:rsidR="00270603" w:rsidRPr="005F438C" w:rsidRDefault="00000000" w:rsidP="00C232BF">
                        <w:pPr>
                          <w:pStyle w:val="a2"/>
                          <w:jc w:val="center"/>
                          <w:rPr>
                            <w:color w:val="000000"/>
                            <w:sz w:val="26"/>
                          </w:rPr>
                        </w:pPr>
                        <w:proofErr w:type="spellStart"/>
                        <w:r w:rsidRPr="005F438C">
                          <w:rPr>
                            <w:color w:val="000000"/>
                            <w:sz w:val="26"/>
                          </w:rPr>
                          <w:t>Object</w:t>
                        </w:r>
                        <w:proofErr w:type="spellEnd"/>
                        <w:r w:rsidRPr="005F438C">
                          <w:rPr>
                            <w:color w:val="000000"/>
                            <w:sz w:val="26"/>
                          </w:rPr>
                          <w:t xml:space="preserve"> </w:t>
                        </w:r>
                        <w:proofErr w:type="spellStart"/>
                        <w:r w:rsidRPr="005F438C">
                          <w:rPr>
                            <w:color w:val="000000"/>
                            <w:sz w:val="26"/>
                          </w:rPr>
                          <w:t>Parameter</w:t>
                        </w:r>
                        <w:proofErr w:type="spellEnd"/>
                        <w:r w:rsidRPr="005F438C">
                          <w:rPr>
                            <w:color w:val="000000"/>
                            <w:sz w:val="26"/>
                          </w:rPr>
                          <w:t xml:space="preserve"> </w:t>
                        </w:r>
                        <w:proofErr w:type="spellStart"/>
                        <w:r w:rsidRPr="005F438C">
                          <w:rPr>
                            <w:color w:val="000000"/>
                            <w:sz w:val="26"/>
                          </w:rPr>
                          <w:t>Identification</w:t>
                        </w:r>
                        <w:proofErr w:type="spellEnd"/>
                      </w:p>
                    </w:txbxContent>
                  </v:textbox>
                </v:oval>
                <v:oval id="Овал 6" o:spid="_x0000_s1178" style="position:absolute;left:12700;top:48895;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" strokeweight="1.5pt">
                  <v:stroke joinstyle="miter"/>
                  <v:textbox inset=",0,,0">
                    <w:txbxContent>
                      <w:p w14:paraId="7CDE0334" w14:textId="77777777" w:rsidR="00270603" w:rsidRPr="005F438C" w:rsidRDefault="00000000" w:rsidP="00C232BF">
                        <w:pPr>
                          <w:pStyle w:val="a2"/>
                          <w:jc w:val="center"/>
                          <w:rPr>
                            <w:color w:val="000000"/>
                            <w:sz w:val="26"/>
                          </w:rPr>
                        </w:pPr>
                        <w:proofErr w:type="spellStart"/>
                        <w:r w:rsidRPr="005F438C">
                          <w:rPr>
                            <w:color w:val="000000"/>
                            <w:sz w:val="26"/>
                          </w:rPr>
                          <w:t>Control</w:t>
                        </w:r>
                        <w:proofErr w:type="spellEnd"/>
                        <w:r w:rsidRPr="005F438C">
                          <w:rPr>
                            <w:color w:val="000000"/>
                            <w:sz w:val="26"/>
                          </w:rPr>
                          <w:t xml:space="preserve"> </w:t>
                        </w:r>
                        <w:proofErr w:type="spellStart"/>
                        <w:r w:rsidRPr="005F438C">
                          <w:rPr>
                            <w:color w:val="000000"/>
                            <w:sz w:val="26"/>
                          </w:rPr>
                          <w:t>and</w:t>
                        </w:r>
                        <w:proofErr w:type="spellEnd"/>
                        <w:r w:rsidRPr="005F438C">
                          <w:rPr>
                            <w:color w:val="000000"/>
                            <w:sz w:val="26"/>
                          </w:rPr>
                          <w:t xml:space="preserve"> </w:t>
                        </w:r>
                        <w:proofErr w:type="spellStart"/>
                        <w:r w:rsidRPr="005F438C">
                          <w:rPr>
                            <w:color w:val="000000"/>
                            <w:sz w:val="26"/>
                          </w:rPr>
                          <w:t>Prediction</w:t>
                        </w:r>
                        <w:proofErr w:type="spellEnd"/>
                        <w:r w:rsidRPr="005F438C">
                          <w:rPr>
                            <w:color w:val="000000"/>
                            <w:sz w:val="26"/>
                          </w:rPr>
                          <w:t xml:space="preserve"> </w:t>
                        </w:r>
                        <w:proofErr w:type="spellStart"/>
                        <w:r w:rsidRPr="005F438C">
                          <w:rPr>
                            <w:color w:val="000000"/>
                            <w:sz w:val="26"/>
                          </w:rPr>
                          <w:t>Systems</w:t>
                        </w:r>
                        <w:proofErr w:type="spellEnd"/>
                      </w:p>
                    </w:txbxContent>
                  </v:textbox>
                </v:oval>
                <v:oval id="Овал 7" o:spid="_x0000_s1179" style="position:absolute;left:12700;top:60325;width:38100;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" strokeweight="1.5pt">
                  <v:stroke joinstyle="miter"/>
                  <v:textbox inset=",0,,0">
                    <w:txbxContent>
                      <w:p w14:paraId="382A9A53" w14:textId="77777777" w:rsidR="00270603" w:rsidRPr="005F438C" w:rsidRDefault="00000000" w:rsidP="00C232BF">
                        <w:pPr>
                          <w:pStyle w:val="a2"/>
                          <w:jc w:val="center"/>
                          <w:rPr>
                            <w:color w:val="000000"/>
                            <w:sz w:val="26"/>
                          </w:rPr>
                        </w:pPr>
                        <w:proofErr w:type="spellStart"/>
                        <w:r w:rsidRPr="005F438C">
                          <w:rPr>
                            <w:color w:val="000000"/>
                            <w:sz w:val="26"/>
                          </w:rPr>
                          <w:t>Real-time</w:t>
                        </w:r>
                        <w:proofErr w:type="spellEnd"/>
                        <w:r w:rsidRPr="005F438C">
                          <w:rPr>
                            <w:color w:val="000000"/>
                            <w:sz w:val="26"/>
                          </w:rPr>
                          <w:t xml:space="preserve"> </w:t>
                        </w:r>
                        <w:proofErr w:type="spellStart"/>
                        <w:r w:rsidRPr="005F438C">
                          <w:rPr>
                            <w:color w:val="000000"/>
                            <w:sz w:val="26"/>
                          </w:rPr>
                          <w:t>Output</w:t>
                        </w:r>
                        <w:proofErr w:type="spellEnd"/>
                        <w:r w:rsidRPr="005F438C">
                          <w:rPr>
                            <w:color w:val="000000"/>
                            <w:sz w:val="26"/>
                          </w:rPr>
                          <w:t xml:space="preserve"> / </w:t>
                        </w:r>
                      </w:p>
                      <w:p w14:paraId="556F36E5" w14:textId="77777777" w:rsidR="00270603" w:rsidRPr="005F438C" w:rsidRDefault="00000000" w:rsidP="00C232BF">
                        <w:pPr>
                          <w:pStyle w:val="a2"/>
                          <w:jc w:val="center"/>
                          <w:rPr>
                            <w:color w:val="000000"/>
                            <w:sz w:val="26"/>
                          </w:rPr>
                        </w:pPr>
                        <w:proofErr w:type="spellStart"/>
                        <w:r w:rsidRPr="005F438C">
                          <w:rPr>
                            <w:color w:val="000000"/>
                            <w:sz w:val="26"/>
                          </w:rPr>
                          <w:t>To</w:t>
                        </w:r>
                        <w:proofErr w:type="spellEnd"/>
                        <w:r w:rsidRPr="005F438C">
                          <w:rPr>
                            <w:color w:val="000000"/>
                            <w:sz w:val="26"/>
                          </w:rPr>
                          <w:t xml:space="preserve"> </w:t>
                        </w:r>
                        <w:proofErr w:type="spellStart"/>
                        <w:r w:rsidRPr="005F438C">
                          <w:rPr>
                            <w:color w:val="000000"/>
                            <w:sz w:val="26"/>
                          </w:rPr>
                          <w:t>Cloud</w:t>
                        </w:r>
                        <w:proofErr w:type="spellEnd"/>
                        <w:r w:rsidRPr="005F438C">
                          <w:rPr>
                            <w:color w:val="000000"/>
                            <w:sz w:val="26"/>
                          </w:rPr>
                          <w:t xml:space="preserve"> / </w:t>
                        </w:r>
                      </w:p>
                      <w:p w14:paraId="2699D9BE" w14:textId="77777777" w:rsidR="00270603" w:rsidRPr="005F438C" w:rsidRDefault="00000000" w:rsidP="00C232BF">
                        <w:pPr>
                          <w:pStyle w:val="a2"/>
                          <w:jc w:val="center"/>
                          <w:rPr>
                            <w:color w:val="000000"/>
                            <w:sz w:val="26"/>
                          </w:rPr>
                        </w:pPr>
                        <w:proofErr w:type="spellStart"/>
                        <w:r w:rsidRPr="005F438C">
                          <w:rPr>
                            <w:color w:val="000000"/>
                            <w:sz w:val="26"/>
                          </w:rPr>
                          <w:t>To</w:t>
                        </w:r>
                        <w:proofErr w:type="spellEnd"/>
                        <w:r w:rsidRPr="005F438C">
                          <w:rPr>
                            <w:color w:val="000000"/>
                            <w:sz w:val="26"/>
                          </w:rPr>
                          <w:t xml:space="preserve"> </w:t>
                        </w:r>
                        <w:proofErr w:type="spellStart"/>
                        <w:r w:rsidRPr="005F438C">
                          <w:rPr>
                            <w:color w:val="000000"/>
                            <w:sz w:val="26"/>
                          </w:rPr>
                          <w:t>Decision</w:t>
                        </w:r>
                        <w:proofErr w:type="spellEnd"/>
                        <w:r w:rsidRPr="005F438C">
                          <w:rPr>
                            <w:color w:val="000000"/>
                            <w:sz w:val="26"/>
                          </w:rPr>
                          <w:t xml:space="preserve"> </w:t>
                        </w:r>
                        <w:proofErr w:type="spellStart"/>
                        <w:r w:rsidRPr="005F438C">
                          <w:rPr>
                            <w:color w:val="000000"/>
                            <w:sz w:val="26"/>
                          </w:rPr>
                          <w:t>Support</w:t>
                        </w:r>
                        <w:proofErr w:type="spellEnd"/>
                        <w:r w:rsidRPr="005F438C">
                          <w:rPr>
                            <w:color w:val="000000"/>
                            <w:sz w:val="26"/>
                          </w:rPr>
                          <w:t xml:space="preserve"> </w:t>
                        </w:r>
                        <w:proofErr w:type="spellStart"/>
                        <w:r w:rsidRPr="005F438C">
                          <w:rPr>
                            <w:color w:val="000000"/>
                            <w:sz w:val="26"/>
                          </w:rPr>
                          <w:t>System</w:t>
                        </w:r>
                        <w:proofErr w:type="spellEnd"/>
                      </w:p>
                    </w:txbxContent>
                  </v:textbox>
                </v:oval>
                <v:line id="Пряма сполучна лінія 8" o:spid="_x0000_s1180" style="position:absolute;visibility:visible;mso-wrap-style:square" from="31750,10160" to="31750,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" strokeweight="1.5pt">
                  <v:stroke endarrow="block" joinstyle="miter"/>
                </v:line>
                <v:line id="Пряма сполучна лінія 9" o:spid="_x0000_s1181" style="position:absolute;visibility:visible;mso-wrap-style:square" from="31750,20955" to="31750,26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" strokeweight="1.5pt">
                  <v:stroke endarrow="block" joinstyle="miter"/>
                </v:line>
                <v:line id="Пряма сполучна лінія 10" o:spid="_x0000_s1182" style="position:absolute;visibility:visible;mso-wrap-style:square" from="31750,32385" to="31750,37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" strokeweight="1.5pt">
                  <v:stroke endarrow="block" joinstyle="miter"/>
                </v:line>
                <v:line id="Пряма сполучна лінія 11" o:spid="_x0000_s1183" style="position:absolute;visibility:visible;mso-wrap-style:square" from="31750,43815" to="31750,48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" strokeweight="1.5pt">
                  <v:stroke endarrow="block" joinstyle="miter"/>
                </v:line>
                <v:line id="Пряма сполучна лінія 12" o:spid="_x0000_s1184" style="position:absolute;visibility:visible;mso-wrap-style:square" from="31750,55245" to="31750,60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" strokeweight="1.5pt">
                  <v:stroke endarrow="block" joinstyle="miter"/>
                </v:line>
                <w10:anchorlock/>
              </v:group>
            </w:pict>
          </mc:Fallback>
        </mc:AlternateContent>
      </w:r>
    </w:p>
    <w:p w14:paraId="39BDF8A0" w14:textId="77777777" w:rsidR="00A74CE2" w:rsidRPr="005F438C" w:rsidRDefault="00D42788" w:rsidP="00E90591">
      <w:pPr>
        <w:pStyle w:val="aff2"/>
      </w:pPr>
      <w:r w:rsidRPr="005F438C">
        <w:t>Рис. 4.</w:t>
      </w:r>
      <w:fldSimple w:instr=" SEQ Fig._4 \* ARABIC ">
        <w:bookmarkStart w:id="39" w:name="_Ref226401620"/>
        <w:r w:rsidR="00527E5B" w:rsidRPr="005F438C">
          <w:t>1</w:t>
        </w:r>
        <w:bookmarkEnd w:id="39"/>
      </w:fldSimple>
      <w:r w:rsidR="008D1443" w:rsidRPr="005F438C">
        <w:t xml:space="preserve"> </w:t>
      </w:r>
      <w:r w:rsidR="00130B9B" w:rsidRPr="005F438C">
        <w:t xml:space="preserve"> </w:t>
      </w:r>
      <w:r w:rsidR="008D1443" w:rsidRPr="005F438C">
        <w:t>̶</w:t>
      </w:r>
      <w:r w:rsidR="00130B9B" w:rsidRPr="005F438C">
        <w:t xml:space="preserve"> </w:t>
      </w:r>
      <w:r w:rsidR="008D1443" w:rsidRPr="005F438C">
        <w:t xml:space="preserve"> М</w:t>
      </w:r>
      <w:r w:rsidR="00130B9B" w:rsidRPr="005F438C">
        <w:rPr>
          <w:szCs w:val="28"/>
        </w:rPr>
        <w:t xml:space="preserve">одифікована структура </w:t>
      </w:r>
      <w:proofErr w:type="spellStart"/>
      <w:r w:rsidR="00130B9B" w:rsidRPr="005F438C">
        <w:rPr>
          <w:szCs w:val="28"/>
        </w:rPr>
        <w:t>GeoNet</w:t>
      </w:r>
      <w:proofErr w:type="spellEnd"/>
    </w:p>
    <w:p w14:paraId="47F7D3D6" w14:textId="77777777" w:rsidR="00CE4860" w:rsidRPr="005F438C" w:rsidRDefault="00CE4860" w:rsidP="00CE4860">
      <w:pPr>
        <w:pStyle w:val="a2"/>
      </w:pPr>
      <w:r w:rsidRPr="005F438C">
        <w:t xml:space="preserve">На рис. 4.2, 4.3 показано етапи аналізу вхідних даних з відео, сенсорів та зображень, які проходять через модулі попередньої обробки, виділення ознак, оптичного потоку, оцінювання глибини, ідентифікації параметрів та формування </w:t>
      </w:r>
      <w:r w:rsidRPr="005F438C">
        <w:lastRenderedPageBreak/>
        <w:t>результатів.</w:t>
      </w:r>
      <w:fldSimple w:instr=" REF _Ref226402028 ">
        <w:r w:rsidR="00527E5B" w:rsidRPr="005F438C">
          <w:t>2</w:t>
        </w:r>
      </w:fldSimple>
      <w:r w:rsidR="00A51DDF" w:rsidRPr="005F438C">
        <w:fldChar w:fldCharType="begin"/>
      </w:r>
      <w:r w:rsidR="00A51DDF" w:rsidRPr="005F438C">
        <w:instrText xml:space="preserve"> REF _Ref226899803 \h </w:instrText>
      </w:r>
      <w:r w:rsidR="00A51DDF" w:rsidRPr="005F438C">
        <w:fldChar w:fldCharType="separate"/>
      </w:r>
      <w:r w:rsidR="00527E5B" w:rsidRPr="005F438C">
        <w:t>3</w:t>
      </w:r>
      <w:r w:rsidR="00A51DDF" w:rsidRPr="005F438C">
        <w:fldChar w:fldCharType="end"/>
      </w:r>
    </w:p>
    <w:p w14:paraId="09869E0D" w14:textId="77777777" w:rsidR="00CE4860" w:rsidRPr="005F438C" w:rsidRDefault="00CE4860" w:rsidP="00CE4860">
      <w:pPr>
        <w:pStyle w:val="a2"/>
      </w:pPr>
    </w:p>
    <w:p w14:paraId="0C69FC04" w14:textId="77777777" w:rsidR="00270603" w:rsidRPr="005F438C" w:rsidRDefault="00000000" w:rsidP="00ED5DBF">
      <w:pPr>
        <w:pStyle w:val="a2"/>
      </w:pPr>
      <w:r w:rsidRPr="005F438C">
        <w:rPr>
          <w:noProof/>
        </w:rPr>
        <w:lastRenderedPageBreak/>
        <mc:AlternateContent>
          <mc:Choice Requires="wpc">
            <w:drawing>
              <wp:inline distT="0" distB="0" distL="0" distR="0" wp14:anchorId="1AFAA35A" wp14:editId="78605AF0">
                <wp:extent cx="5940425" cy="9409814"/>
                <wp:effectExtent l="0" t="0" r="22225" b="20320"/>
                <wp:docPr id="2048299737" name="Полотно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38" name="Овал 120"/>
                        <wps:cNvSpPr/>
                        <wps:spPr>
                          <a:xfrm>
                            <a:off x="2765425" y="126990"/>
                            <a:ext cx="3175000" cy="702349"/>
                          </a:xfrm>
                          <a:prstGeom prst="ellipse">
                            <a:avLst/>
                          </a:prstGeom>
                          <a:ln/>
                        </wps:spPr>
                        <wps:style>
                          <a:lnRef idx="2">
                            <a:schemeClr val="dk1"/>
                          </a:lnRef>
                          <a:fillRef idx="1">
                            <a:schemeClr val="lt1"/>
                          </a:fillRef>
                          <a:effectRef idx="0">
                            <a:schemeClr val="dk1"/>
                          </a:effectRef>
                          <a:fontRef idx="minor">
                            <a:schemeClr val="dk1"/>
                          </a:fontRef>
                        </wps:style>
                        <wps:txbx>
                          <w:txbxContent>
                            <w:p w14:paraId="624C89C5" w14:textId="77777777" w:rsidR="00270603" w:rsidRPr="005F438C" w:rsidRDefault="00000000" w:rsidP="0042534D">
                              <w:pPr>
                                <w:pStyle w:val="a2"/>
                                <w:jc w:val="center"/>
                              </w:pPr>
                              <w:proofErr w:type="spellStart"/>
                              <w:r w:rsidRPr="005F438C">
                                <w:t>Input</w:t>
                              </w:r>
                              <w:proofErr w:type="spellEnd"/>
                              <w:r w:rsidRPr="005F438C">
                                <w:t xml:space="preserve">: </w:t>
                              </w:r>
                            </w:p>
                            <w:p w14:paraId="2D4E45FA" w14:textId="77777777" w:rsidR="00270603" w:rsidRPr="005F438C" w:rsidRDefault="00000000" w:rsidP="0042534D">
                              <w:pPr>
                                <w:pStyle w:val="a2"/>
                                <w:jc w:val="center"/>
                              </w:pPr>
                              <w:proofErr w:type="spellStart"/>
                              <w:r w:rsidRPr="005F438C">
                                <w:t>video</w:t>
                              </w:r>
                              <w:proofErr w:type="spellEnd"/>
                              <w:r w:rsidRPr="005F438C">
                                <w:t xml:space="preserve"> / </w:t>
                              </w:r>
                              <w:proofErr w:type="spellStart"/>
                              <w:r w:rsidRPr="005F438C">
                                <w:t>sensor</w:t>
                              </w:r>
                              <w:proofErr w:type="spellEnd"/>
                              <w:r w:rsidRPr="005F438C">
                                <w:t xml:space="preserve"> </w:t>
                              </w:r>
                              <w:proofErr w:type="spellStart"/>
                              <w:r w:rsidRPr="005F438C">
                                <w:t>data</w:t>
                              </w:r>
                              <w:proofErr w:type="spellEnd"/>
                              <w:r w:rsidRPr="005F438C">
                                <w:t xml:space="preserve"> / </w:t>
                              </w:r>
                              <w:proofErr w:type="spellStart"/>
                              <w:r w:rsidRPr="005F438C">
                                <w:t>images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39" name="Овал 121"/>
                        <wps:cNvSpPr/>
                        <wps:spPr>
                          <a:xfrm>
                            <a:off x="1073888" y="952165"/>
                            <a:ext cx="3569365"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45E1398C" w14:textId="77777777" w:rsidR="00270603" w:rsidRPr="005F438C" w:rsidRDefault="00000000" w:rsidP="0042534D">
                              <w:pPr>
                                <w:pStyle w:val="a2"/>
                                <w:jc w:val="center"/>
                              </w:pPr>
                              <w:proofErr w:type="spellStart"/>
                              <w:r w:rsidRPr="005F438C">
                                <w:t>Signal</w:t>
                              </w:r>
                              <w:proofErr w:type="spellEnd"/>
                              <w:r w:rsidRPr="005F438C">
                                <w:t xml:space="preserve"> </w:t>
                              </w:r>
                              <w:proofErr w:type="spellStart"/>
                              <w:r w:rsidRPr="005F438C">
                                <w:t>Pre-processing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0" name="Овал 122"/>
                        <wps:cNvSpPr/>
                        <wps:spPr>
                          <a:xfrm>
                            <a:off x="127000" y="3429032"/>
                            <a:ext cx="3810000"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283EC4EA" w14:textId="77777777" w:rsidR="00270603" w:rsidRPr="005F438C" w:rsidRDefault="00000000" w:rsidP="00B701F8">
                              <w:pPr>
                                <w:pStyle w:val="a2"/>
                                <w:jc w:val="center"/>
                              </w:pPr>
                              <w:proofErr w:type="spellStart"/>
                              <w:r w:rsidRPr="005F438C">
                                <w:t>Feature</w:t>
                              </w:r>
                              <w:proofErr w:type="spellEnd"/>
                              <w:r w:rsidRPr="005F438C">
                                <w:t xml:space="preserve"> </w:t>
                              </w:r>
                              <w:proofErr w:type="spellStart"/>
                              <w:r w:rsidRPr="005F438C">
                                <w:t>Extraction</w:t>
                              </w:r>
                              <w:proofErr w:type="spellEnd"/>
                              <w:r w:rsidRPr="005F438C">
                                <w:t xml:space="preserve"> </w:t>
                              </w:r>
                              <w:proofErr w:type="spellStart"/>
                              <w:r w:rsidRPr="005F438C">
                                <w:t>and</w:t>
                              </w:r>
                              <w:proofErr w:type="spellEnd"/>
                              <w:r w:rsidRPr="005F438C">
                                <w:t xml:space="preserve"> </w:t>
                              </w:r>
                              <w:proofErr w:type="spellStart"/>
                              <w:r w:rsidRPr="005F438C">
                                <w:t>Representation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1" name="Прямокутник 123"/>
                        <wps:cNvSpPr/>
                        <wps:spPr>
                          <a:xfrm>
                            <a:off x="1616149" y="2471077"/>
                            <a:ext cx="1293996"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44643B78" w14:textId="77777777" w:rsidR="00270603" w:rsidRPr="005F438C" w:rsidRDefault="00000000" w:rsidP="00B701F8">
                              <w:pPr>
                                <w:pStyle w:val="a2"/>
                                <w:jc w:val="center"/>
                              </w:pPr>
                              <w:proofErr w:type="spellStart"/>
                              <w:r w:rsidRPr="005F438C">
                                <w:t>Optical</w:t>
                              </w:r>
                              <w:proofErr w:type="spellEnd"/>
                              <w:r w:rsidRPr="005F438C">
                                <w:t xml:space="preserve"> </w:t>
                              </w:r>
                              <w:proofErr w:type="spellStart"/>
                              <w:r w:rsidRPr="005F438C">
                                <w:t>Flow</w:t>
                              </w:r>
                              <w:proofErr w:type="spellEnd"/>
                            </w:p>
                            <w:p w14:paraId="544A4961" w14:textId="77777777" w:rsidR="00270603" w:rsidRPr="005F438C" w:rsidRDefault="00000000" w:rsidP="00B701F8">
                              <w:pPr>
                                <w:pStyle w:val="a2"/>
                                <w:jc w:val="center"/>
                              </w:pPr>
                              <w:r w:rsidRPr="005F438C">
                                <w:t>(</w:t>
                              </w:r>
                              <w:proofErr w:type="spellStart"/>
                              <w:r w:rsidRPr="005F438C">
                                <w:t>FlowNet</w:t>
                              </w:r>
                              <w:proofErr w:type="spellEnd"/>
                              <w:r w:rsidRPr="005F438C">
                                <w:t xml:space="preserve"> / </w:t>
                              </w:r>
                              <w:proofErr w:type="spellStart"/>
                              <w:r w:rsidRPr="005F438C">
                                <w:t>FlowNet</w:t>
                              </w:r>
                              <w:proofErr w:type="spellEnd"/>
                              <w:r w:rsidRPr="005F438C">
                                <w:t xml:space="preserve">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2" name="Прямокутник 124"/>
                        <wps:cNvSpPr/>
                        <wps:spPr>
                          <a:xfrm>
                            <a:off x="2989299" y="2471379"/>
                            <a:ext cx="10160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00A287D0" w14:textId="77777777" w:rsidR="00270603" w:rsidRPr="005F438C" w:rsidRDefault="00000000" w:rsidP="00B701F8">
                              <w:pPr>
                                <w:pStyle w:val="a2"/>
                                <w:jc w:val="center"/>
                              </w:pPr>
                              <w:r w:rsidRPr="005F438C">
                                <w:t xml:space="preserve">EMG -&gt; </w:t>
                              </w:r>
                              <w:proofErr w:type="spellStart"/>
                              <w:r w:rsidRPr="005F438C">
                                <w:t>Pose</w:t>
                              </w:r>
                              <w:proofErr w:type="spellEnd"/>
                            </w:p>
                            <w:p w14:paraId="7640F726" w14:textId="77777777" w:rsidR="00270603" w:rsidRPr="005F438C" w:rsidRDefault="00000000" w:rsidP="00B701F8">
                              <w:pPr>
                                <w:pStyle w:val="a2"/>
                                <w:jc w:val="center"/>
                              </w:pPr>
                              <w:r w:rsidRPr="005F438C">
                                <w:t>(emg2pose)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3" name="Прямокутник 125"/>
                        <wps:cNvSpPr/>
                        <wps:spPr>
                          <a:xfrm>
                            <a:off x="4242391" y="2468814"/>
                            <a:ext cx="1584251" cy="667791"/>
                          </a:xfrm>
                          <a:prstGeom prst="rect">
                            <a:avLst/>
                          </a:prstGeom>
                          <a:ln/>
                        </wps:spPr>
                        <wps:style>
                          <a:lnRef idx="2">
                            <a:schemeClr val="dk1"/>
                          </a:lnRef>
                          <a:fillRef idx="1">
                            <a:schemeClr val="lt1"/>
                          </a:fillRef>
                          <a:effectRef idx="0">
                            <a:schemeClr val="dk1"/>
                          </a:effectRef>
                          <a:fontRef idx="minor">
                            <a:schemeClr val="dk1"/>
                          </a:fontRef>
                        </wps:style>
                        <wps:txbx>
                          <w:txbxContent>
                            <w:p w14:paraId="4D2E1F34" w14:textId="77777777" w:rsidR="00270603" w:rsidRPr="005F438C" w:rsidRDefault="00000000" w:rsidP="00B701F8">
                              <w:pPr>
                                <w:pStyle w:val="a2"/>
                                <w:jc w:val="center"/>
                              </w:pPr>
                              <w:proofErr w:type="spellStart"/>
                              <w:r w:rsidRPr="005F438C">
                                <w:t>Scene</w:t>
                              </w:r>
                              <w:proofErr w:type="spellEnd"/>
                              <w:r w:rsidRPr="005F438C">
                                <w:t xml:space="preserve"> </w:t>
                              </w:r>
                              <w:proofErr w:type="spellStart"/>
                              <w:r w:rsidRPr="005F438C">
                                <w:t>Structure</w:t>
                              </w:r>
                              <w:proofErr w:type="spellEnd"/>
                            </w:p>
                            <w:p w14:paraId="7D6FFD3B" w14:textId="77777777" w:rsidR="00270603" w:rsidRPr="005F438C" w:rsidRDefault="00000000" w:rsidP="00B701F8">
                              <w:pPr>
                                <w:pStyle w:val="a2"/>
                                <w:jc w:val="center"/>
                              </w:pPr>
                              <w:r w:rsidRPr="005F438C">
                                <w:t>(</w:t>
                              </w:r>
                              <w:proofErr w:type="spellStart"/>
                              <w:r w:rsidRPr="005F438C">
                                <w:t>Stereo</w:t>
                              </w:r>
                              <w:proofErr w:type="spellEnd"/>
                              <w:r w:rsidRPr="005F438C">
                                <w:t xml:space="preserve"> </w:t>
                              </w:r>
                              <w:proofErr w:type="spellStart"/>
                              <w:r w:rsidRPr="005F438C">
                                <w:t>Anywhere</w:t>
                              </w:r>
                              <w:proofErr w:type="spellEnd"/>
                              <w:r w:rsidRPr="005F438C">
                                <w:t xml:space="preserve"> / </w:t>
                              </w:r>
                              <w:proofErr w:type="spellStart"/>
                              <w:r w:rsidRPr="005F438C">
                                <w:t>Momentum</w:t>
                              </w:r>
                              <w:proofErr w:type="spellEnd"/>
                              <w:r w:rsidRPr="005F438C">
                                <w:t>-GS)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4" name="Прямокутник 126"/>
                        <wps:cNvSpPr/>
                        <wps:spPr>
                          <a:xfrm>
                            <a:off x="138222" y="4571845"/>
                            <a:ext cx="1385777"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1D3C4465" w14:textId="77777777" w:rsidR="00270603" w:rsidRPr="005F438C" w:rsidRDefault="00000000" w:rsidP="00B701F8">
                              <w:pPr>
                                <w:pStyle w:val="a2"/>
                                <w:jc w:val="center"/>
                              </w:pPr>
                              <w:r w:rsidRPr="005F438C">
                                <w:t xml:space="preserve">CNN / </w:t>
                              </w:r>
                              <w:proofErr w:type="spellStart"/>
                              <w:r w:rsidRPr="005F438C">
                                <w:t>Transformer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5" name="Прямокутник 127"/>
                        <wps:cNvSpPr/>
                        <wps:spPr>
                          <a:xfrm>
                            <a:off x="1596609" y="4571471"/>
                            <a:ext cx="1922768"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48649828" w14:textId="77777777" w:rsidR="00270603" w:rsidRPr="005F438C" w:rsidRDefault="00000000" w:rsidP="00B701F8">
                              <w:pPr>
                                <w:pStyle w:val="a2"/>
                                <w:jc w:val="center"/>
                              </w:pPr>
                              <w:proofErr w:type="spellStart"/>
                              <w:r w:rsidRPr="005F438C">
                                <w:t>Memory</w:t>
                              </w:r>
                              <w:proofErr w:type="spellEnd"/>
                              <w:r w:rsidRPr="005F438C">
                                <w:t xml:space="preserve"> </w:t>
                              </w:r>
                              <w:proofErr w:type="spellStart"/>
                              <w:r w:rsidRPr="005F438C">
                                <w:t>Transformers</w:t>
                              </w:r>
                              <w:proofErr w:type="spellEnd"/>
                            </w:p>
                            <w:p w14:paraId="562E237A" w14:textId="77777777" w:rsidR="00270603" w:rsidRPr="005F438C" w:rsidRDefault="00000000" w:rsidP="00B701F8">
                              <w:pPr>
                                <w:pStyle w:val="a2"/>
                                <w:jc w:val="center"/>
                              </w:pPr>
                              <w:r w:rsidRPr="005F438C">
                                <w:t>(</w:t>
                              </w:r>
                              <w:proofErr w:type="spellStart"/>
                              <w:r w:rsidRPr="005F438C">
                                <w:t>Universal</w:t>
                              </w:r>
                              <w:proofErr w:type="spellEnd"/>
                              <w:r w:rsidRPr="005F438C">
                                <w:t xml:space="preserve"> </w:t>
                              </w:r>
                              <w:proofErr w:type="spellStart"/>
                              <w:r w:rsidRPr="005F438C">
                                <w:t>Transformer</w:t>
                              </w:r>
                              <w:proofErr w:type="spellEnd"/>
                              <w:r w:rsidRPr="005F438C">
                                <w:t xml:space="preserve"> </w:t>
                              </w:r>
                              <w:proofErr w:type="spellStart"/>
                              <w:r w:rsidRPr="005F438C">
                                <w:t>Memory</w:t>
                              </w:r>
                              <w:proofErr w:type="spellEnd"/>
                              <w:r w:rsidRPr="005F438C">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6" name="Овал 128"/>
                        <wps:cNvSpPr/>
                        <wps:spPr>
                          <a:xfrm>
                            <a:off x="2384425" y="6312786"/>
                            <a:ext cx="3556000"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6C1A0495" w14:textId="77777777" w:rsidR="00270603" w:rsidRPr="005F438C" w:rsidRDefault="00000000" w:rsidP="00B701F8">
                              <w:pPr>
                                <w:pStyle w:val="a2"/>
                                <w:jc w:val="center"/>
                              </w:pPr>
                              <w:proofErr w:type="spellStart"/>
                              <w:r w:rsidRPr="005F438C">
                                <w:t>Object</w:t>
                              </w:r>
                              <w:proofErr w:type="spellEnd"/>
                              <w:r w:rsidRPr="005F438C">
                                <w:t xml:space="preserve"> </w:t>
                              </w:r>
                              <w:proofErr w:type="spellStart"/>
                              <w:r w:rsidRPr="005F438C">
                                <w:t>Parameter</w:t>
                              </w:r>
                              <w:proofErr w:type="spellEnd"/>
                              <w:r w:rsidRPr="005F438C">
                                <w:t xml:space="preserve"> </w:t>
                              </w:r>
                              <w:proofErr w:type="spellStart"/>
                              <w:r w:rsidRPr="005F438C">
                                <w:t>Identification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7" name="Прямокутник 129"/>
                        <wps:cNvSpPr/>
                        <wps:spPr>
                          <a:xfrm>
                            <a:off x="2665598" y="7012953"/>
                            <a:ext cx="1369827" cy="381000"/>
                          </a:xfrm>
                          <a:prstGeom prst="rect">
                            <a:avLst/>
                          </a:prstGeom>
                          <a:ln/>
                        </wps:spPr>
                        <wps:style>
                          <a:lnRef idx="2">
                            <a:schemeClr val="dk1"/>
                          </a:lnRef>
                          <a:fillRef idx="1">
                            <a:schemeClr val="lt1"/>
                          </a:fillRef>
                          <a:effectRef idx="0">
                            <a:schemeClr val="dk1"/>
                          </a:effectRef>
                          <a:fontRef idx="minor">
                            <a:schemeClr val="dk1"/>
                          </a:fontRef>
                        </wps:style>
                        <wps:txbx>
                          <w:txbxContent>
                            <w:p w14:paraId="421C6C6D" w14:textId="77777777" w:rsidR="00270603" w:rsidRPr="005F438C" w:rsidRDefault="00000000" w:rsidP="00B701F8">
                              <w:pPr>
                                <w:pStyle w:val="a2"/>
                                <w:jc w:val="center"/>
                              </w:pPr>
                              <w:proofErr w:type="spellStart"/>
                              <w:r w:rsidRPr="005F438C">
                                <w:t>Localization</w:t>
                              </w:r>
                              <w:proofErr w:type="spellEnd"/>
                              <w:r w:rsidRPr="005F438C">
                                <w:t xml:space="preserve"> / </w:t>
                              </w:r>
                              <w:proofErr w:type="spellStart"/>
                              <w:r w:rsidRPr="005F438C">
                                <w:t>Orientation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8" name="Прямокутник 130"/>
                        <wps:cNvSpPr/>
                        <wps:spPr>
                          <a:xfrm>
                            <a:off x="4035425" y="7012953"/>
                            <a:ext cx="1125945" cy="381000"/>
                          </a:xfrm>
                          <a:prstGeom prst="rect">
                            <a:avLst/>
                          </a:prstGeom>
                          <a:ln/>
                        </wps:spPr>
                        <wps:style>
                          <a:lnRef idx="2">
                            <a:schemeClr val="dk1"/>
                          </a:lnRef>
                          <a:fillRef idx="1">
                            <a:schemeClr val="lt1"/>
                          </a:fillRef>
                          <a:effectRef idx="0">
                            <a:schemeClr val="dk1"/>
                          </a:effectRef>
                          <a:fontRef idx="minor">
                            <a:schemeClr val="dk1"/>
                          </a:fontRef>
                        </wps:style>
                        <wps:txbx>
                          <w:txbxContent>
                            <w:p w14:paraId="40ECA2CD" w14:textId="77777777" w:rsidR="00270603" w:rsidRPr="005F438C" w:rsidRDefault="00000000" w:rsidP="00B701F8">
                              <w:pPr>
                                <w:pStyle w:val="a2"/>
                                <w:jc w:val="center"/>
                              </w:pPr>
                              <w:proofErr w:type="spellStart"/>
                              <w:r w:rsidRPr="005F438C">
                                <w:t>Speed</w:t>
                              </w:r>
                              <w:proofErr w:type="spellEnd"/>
                              <w:r w:rsidRPr="005F438C">
                                <w:t xml:space="preserve"> / </w:t>
                              </w:r>
                              <w:proofErr w:type="spellStart"/>
                              <w:r w:rsidRPr="005F438C">
                                <w:t>Acceleration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9" name="Прямокутник 131"/>
                        <wps:cNvSpPr/>
                        <wps:spPr>
                          <a:xfrm>
                            <a:off x="5178425" y="7013099"/>
                            <a:ext cx="762000" cy="381000"/>
                          </a:xfrm>
                          <a:prstGeom prst="rect">
                            <a:avLst/>
                          </a:prstGeom>
                          <a:ln/>
                        </wps:spPr>
                        <wps:style>
                          <a:lnRef idx="2">
                            <a:schemeClr val="dk1"/>
                          </a:lnRef>
                          <a:fillRef idx="1">
                            <a:schemeClr val="lt1"/>
                          </a:fillRef>
                          <a:effectRef idx="0">
                            <a:schemeClr val="dk1"/>
                          </a:effectRef>
                          <a:fontRef idx="minor">
                            <a:schemeClr val="dk1"/>
                          </a:fontRef>
                        </wps:style>
                        <wps:txbx>
                          <w:txbxContent>
                            <w:p w14:paraId="7C03F5FB" w14:textId="77777777" w:rsidR="00270603" w:rsidRPr="005F438C" w:rsidRDefault="00000000" w:rsidP="00B701F8">
                              <w:pPr>
                                <w:pStyle w:val="a2"/>
                                <w:jc w:val="center"/>
                              </w:pPr>
                              <w:proofErr w:type="spellStart"/>
                              <w:r w:rsidRPr="005F438C">
                                <w:t>Trajectory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0" name="Овал 132"/>
                        <wps:cNvSpPr/>
                        <wps:spPr>
                          <a:xfrm>
                            <a:off x="0" y="7726192"/>
                            <a:ext cx="3810000" cy="381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17B497AD" w14:textId="77777777" w:rsidR="00270603" w:rsidRPr="005F438C" w:rsidRDefault="00000000" w:rsidP="00B701F8">
                              <w:pPr>
                                <w:pStyle w:val="a2"/>
                                <w:jc w:val="center"/>
                              </w:pPr>
                              <w:proofErr w:type="spellStart"/>
                              <w:r w:rsidRPr="005F438C">
                                <w:t>Control</w:t>
                              </w:r>
                              <w:proofErr w:type="spellEnd"/>
                              <w:r w:rsidRPr="005F438C">
                                <w:t xml:space="preserve"> </w:t>
                              </w:r>
                              <w:proofErr w:type="spellStart"/>
                              <w:r w:rsidRPr="005F438C">
                                <w:t>and</w:t>
                              </w:r>
                              <w:proofErr w:type="spellEnd"/>
                              <w:r w:rsidRPr="005F438C">
                                <w:t xml:space="preserve"> </w:t>
                              </w:r>
                              <w:proofErr w:type="spellStart"/>
                              <w:r w:rsidRPr="005F438C">
                                <w:t>Prediction</w:t>
                              </w:r>
                              <w:proofErr w:type="spellEnd"/>
                              <w:r w:rsidRPr="005F438C">
                                <w:t xml:space="preserve"> </w:t>
                              </w:r>
                              <w:proofErr w:type="spellStart"/>
                              <w:r w:rsidRPr="005F438C">
                                <w:t>Systems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1" name="Овал 133"/>
                        <wps:cNvSpPr/>
                        <wps:spPr>
                          <a:xfrm>
                            <a:off x="0" y="8393430"/>
                            <a:ext cx="4064000" cy="1016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4D0D11FD" w14:textId="77777777" w:rsidR="00270603" w:rsidRPr="005F438C" w:rsidRDefault="00000000" w:rsidP="00B701F8">
                              <w:pPr>
                                <w:pStyle w:val="a2"/>
                                <w:jc w:val="center"/>
                              </w:pPr>
                              <w:proofErr w:type="spellStart"/>
                              <w:r w:rsidRPr="005F438C">
                                <w:t>Real-time</w:t>
                              </w:r>
                              <w:proofErr w:type="spellEnd"/>
                              <w:r w:rsidRPr="005F438C">
                                <w:t xml:space="preserve"> </w:t>
                              </w:r>
                              <w:proofErr w:type="spellStart"/>
                              <w:r w:rsidRPr="005F438C">
                                <w:t>Output</w:t>
                              </w:r>
                              <w:proofErr w:type="spellEnd"/>
                              <w:r w:rsidRPr="005F438C">
                                <w:t xml:space="preserve"> / </w:t>
                              </w:r>
                              <w:proofErr w:type="spellStart"/>
                              <w:r w:rsidRPr="005F438C">
                                <w:t>To</w:t>
                              </w:r>
                              <w:proofErr w:type="spellEnd"/>
                              <w:r w:rsidRPr="005F438C">
                                <w:t xml:space="preserve"> </w:t>
                              </w:r>
                              <w:proofErr w:type="spellStart"/>
                              <w:r w:rsidRPr="005F438C">
                                <w:t>Cloud</w:t>
                              </w:r>
                              <w:proofErr w:type="spellEnd"/>
                              <w:r w:rsidRPr="005F438C">
                                <w:t xml:space="preserve"> / </w:t>
                              </w:r>
                              <w:proofErr w:type="spellStart"/>
                              <w:r w:rsidRPr="005F438C">
                                <w:t>To</w:t>
                              </w:r>
                              <w:proofErr w:type="spellEnd"/>
                              <w:r w:rsidRPr="005F438C">
                                <w:t xml:space="preserve"> </w:t>
                              </w:r>
                              <w:proofErr w:type="spellStart"/>
                              <w:r w:rsidRPr="005F438C">
                                <w:t>Decision</w:t>
                              </w:r>
                              <w:proofErr w:type="spellEnd"/>
                              <w:r w:rsidRPr="005F438C">
                                <w:t xml:space="preserve"> </w:t>
                              </w:r>
                              <w:proofErr w:type="spellStart"/>
                              <w:r w:rsidRPr="005F438C">
                                <w:t>Support</w:t>
                              </w:r>
                              <w:proofErr w:type="spellEnd"/>
                              <w:r w:rsidRPr="005F438C">
                                <w:t xml:space="preserve"> </w:t>
                              </w:r>
                              <w:proofErr w:type="spellStart"/>
                              <w:r w:rsidRPr="005F438C">
                                <w:t>System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2" name="Пряма сполучна лінія 134"/>
                        <wps:cNvCnPr/>
                        <wps:spPr>
                          <a:xfrm flipH="1">
                            <a:off x="4119895" y="762000"/>
                            <a:ext cx="1270000" cy="2540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3" name="Пряма сполучна лінія 135"/>
                        <wps:cNvCnPr/>
                        <wps:spPr>
                          <a:xfrm>
                            <a:off x="2858571" y="1460105"/>
                            <a:ext cx="660806" cy="995916"/>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4" name="Пряма сполучна лінія 136"/>
                        <wps:cNvCnPr/>
                        <wps:spPr>
                          <a:xfrm flipH="1">
                            <a:off x="1905000" y="6746115"/>
                            <a:ext cx="1000189" cy="979762"/>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5" name="Пряма сполучна лінія 137"/>
                        <wps:cNvCnPr/>
                        <wps:spPr>
                          <a:xfrm>
                            <a:off x="1905000" y="8106861"/>
                            <a:ext cx="127000" cy="286226"/>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6" name="Пряма сполучна лінія 138"/>
                        <wps:cNvCnPr/>
                        <wps:spPr>
                          <a:xfrm flipH="1">
                            <a:off x="2263147" y="1460105"/>
                            <a:ext cx="595424" cy="1010871"/>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7" name="Пряма сполучна лінія 139"/>
                        <wps:cNvCnPr/>
                        <wps:spPr>
                          <a:xfrm flipH="1">
                            <a:off x="831111" y="3936710"/>
                            <a:ext cx="1200890" cy="635135"/>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8" name="Пряма сполучна лінія 140"/>
                        <wps:cNvCnPr/>
                        <wps:spPr>
                          <a:xfrm>
                            <a:off x="2032000" y="3936710"/>
                            <a:ext cx="525993" cy="634574"/>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9" name="Пряма сполучна лінія 141"/>
                        <wps:cNvCnPr/>
                        <wps:spPr>
                          <a:xfrm>
                            <a:off x="4120532" y="1385713"/>
                            <a:ext cx="913985" cy="10830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0" name="Пряма сполучна лінія 142"/>
                        <wps:cNvCnPr/>
                        <wps:spPr>
                          <a:xfrm flipH="1">
                            <a:off x="684962" y="1385770"/>
                            <a:ext cx="911647" cy="211765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1" name="Пряма сполучна лінія 143"/>
                        <wps:cNvCnPr/>
                        <wps:spPr>
                          <a:xfrm flipH="1">
                            <a:off x="4598398" y="6820229"/>
                            <a:ext cx="26765" cy="192438"/>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2" name="Пряма сполучна лінія 144"/>
                        <wps:cNvCnPr/>
                        <wps:spPr>
                          <a:xfrm flipH="1">
                            <a:off x="3350512" y="6794205"/>
                            <a:ext cx="158232" cy="218462"/>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3" name="Пряма сполучна лінія 145"/>
                        <wps:cNvCnPr/>
                        <wps:spPr>
                          <a:xfrm>
                            <a:off x="3379038" y="3862479"/>
                            <a:ext cx="783387" cy="2450049"/>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4" name="Пряма сполучна лінія 146"/>
                        <wps:cNvCnPr/>
                        <wps:spPr>
                          <a:xfrm>
                            <a:off x="5419661" y="6746115"/>
                            <a:ext cx="165385" cy="266552"/>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1AFAA35A" id="Полотно 119" o:spid="_x0000_s1185" editas="canvas" style="width:467.75pt;height:740.95pt;mso-position-horizontal-relative:char;mso-position-vertical-relative:line" coordsize="59404,9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">
                <v:shape id="_x0000_s1186" type="#_x0000_t75" style="position:absolute;width:59404;height:94094;visibility:visible;mso-wrap-style:square" filled="t">
                  <v:fill o:detectmouseclick="t"/>
                  <v:path o:connecttype="none"/>
                </v:shape>
                <v:oval id="Овал 120" o:spid="_x0000_s1187" style="position:absolute;left:27654;top:1269;width:31750;height:70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" fillcolor="white [3201]" strokecolor="black [3200]" strokeweight="1.5pt">
                  <v:stroke joinstyle="miter"/>
                  <v:textbox>
                    <w:txbxContent>
                      <w:p w14:paraId="624C89C5" w14:textId="77777777" w:rsidR="00270603" w:rsidRPr="005F438C" w:rsidRDefault="00000000" w:rsidP="0042534D">
                        <w:pPr>
                          <w:pStyle w:val="a2"/>
                          <w:jc w:val="center"/>
                        </w:pPr>
                        <w:proofErr w:type="spellStart"/>
                        <w:r w:rsidRPr="005F438C">
                          <w:t>Input</w:t>
                        </w:r>
                        <w:proofErr w:type="spellEnd"/>
                        <w:r w:rsidRPr="005F438C">
                          <w:t xml:space="preserve">: </w:t>
                        </w:r>
                      </w:p>
                      <w:p w14:paraId="2D4E45FA" w14:textId="77777777" w:rsidR="00270603" w:rsidRPr="005F438C" w:rsidRDefault="00000000" w:rsidP="0042534D">
                        <w:pPr>
                          <w:pStyle w:val="a2"/>
                          <w:jc w:val="center"/>
                        </w:pPr>
                        <w:proofErr w:type="spellStart"/>
                        <w:r w:rsidRPr="005F438C">
                          <w:t>video</w:t>
                        </w:r>
                        <w:proofErr w:type="spellEnd"/>
                        <w:r w:rsidRPr="005F438C">
                          <w:t xml:space="preserve"> / </w:t>
                        </w:r>
                        <w:proofErr w:type="spellStart"/>
                        <w:r w:rsidRPr="005F438C">
                          <w:t>sensor</w:t>
                        </w:r>
                        <w:proofErr w:type="spellEnd"/>
                        <w:r w:rsidRPr="005F438C">
                          <w:t xml:space="preserve"> </w:t>
                        </w:r>
                        <w:proofErr w:type="spellStart"/>
                        <w:r w:rsidRPr="005F438C">
                          <w:t>data</w:t>
                        </w:r>
                        <w:proofErr w:type="spellEnd"/>
                        <w:r w:rsidRPr="005F438C">
                          <w:t xml:space="preserve"> / </w:t>
                        </w:r>
                        <w:proofErr w:type="spellStart"/>
                        <w:r w:rsidRPr="005F438C">
                          <w:t>images</w:t>
                        </w:r>
                        <w:proofErr w:type="spellEnd"/>
                      </w:p>
                    </w:txbxContent>
                  </v:textbox>
                </v:oval>
                <v:oval id="Овал 121" o:spid="_x0000_s1188" style="position:absolute;left:10738;top:9521;width:35694;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" fillcolor="white [3201]" strokecolor="black [3200]" strokeweight="1.5pt">
                  <v:stroke joinstyle="miter"/>
                  <v:textbox>
                    <w:txbxContent>
                      <w:p w14:paraId="45E1398C" w14:textId="77777777" w:rsidR="00270603" w:rsidRPr="005F438C" w:rsidRDefault="00000000" w:rsidP="0042534D">
                        <w:pPr>
                          <w:pStyle w:val="a2"/>
                          <w:jc w:val="center"/>
                        </w:pPr>
                        <w:proofErr w:type="spellStart"/>
                        <w:r w:rsidRPr="005F438C">
                          <w:t>Signal</w:t>
                        </w:r>
                        <w:proofErr w:type="spellEnd"/>
                        <w:r w:rsidRPr="005F438C">
                          <w:t xml:space="preserve"> </w:t>
                        </w:r>
                        <w:proofErr w:type="spellStart"/>
                        <w:r w:rsidRPr="005F438C">
                          <w:t>Pre-processing</w:t>
                        </w:r>
                        <w:proofErr w:type="spellEnd"/>
                      </w:p>
                    </w:txbxContent>
                  </v:textbox>
                </v:oval>
                <v:oval id="Овал 122" o:spid="_x0000_s1189" style="position:absolute;left:1270;top:34290;width:3810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" fillcolor="white [3201]" strokecolor="black [3200]" strokeweight="1.5pt">
                  <v:stroke joinstyle="miter"/>
                  <v:textbox>
                    <w:txbxContent>
                      <w:p w14:paraId="283EC4EA" w14:textId="77777777" w:rsidR="00270603" w:rsidRPr="005F438C" w:rsidRDefault="00000000" w:rsidP="00B701F8">
                        <w:pPr>
                          <w:pStyle w:val="a2"/>
                          <w:jc w:val="center"/>
                        </w:pPr>
                        <w:proofErr w:type="spellStart"/>
                        <w:r w:rsidRPr="005F438C">
                          <w:t>Feature</w:t>
                        </w:r>
                        <w:proofErr w:type="spellEnd"/>
                        <w:r w:rsidRPr="005F438C">
                          <w:t xml:space="preserve"> </w:t>
                        </w:r>
                        <w:proofErr w:type="spellStart"/>
                        <w:r w:rsidRPr="005F438C">
                          <w:t>Extraction</w:t>
                        </w:r>
                        <w:proofErr w:type="spellEnd"/>
                        <w:r w:rsidRPr="005F438C">
                          <w:t xml:space="preserve"> </w:t>
                        </w:r>
                        <w:proofErr w:type="spellStart"/>
                        <w:r w:rsidRPr="005F438C">
                          <w:t>and</w:t>
                        </w:r>
                        <w:proofErr w:type="spellEnd"/>
                        <w:r w:rsidRPr="005F438C">
                          <w:t xml:space="preserve"> </w:t>
                        </w:r>
                        <w:proofErr w:type="spellStart"/>
                        <w:r w:rsidRPr="005F438C">
                          <w:t>Representation</w:t>
                        </w:r>
                        <w:proofErr w:type="spellEnd"/>
                      </w:p>
                    </w:txbxContent>
                  </v:textbox>
                </v:oval>
                <v:rect id="Прямокутник 123" o:spid="_x0000_s1190" style="position:absolute;left:16161;top:24710;width:1294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" fillcolor="white [3201]" strokecolor="black [3200]" strokeweight="1.5pt">
                  <v:textbox>
                    <w:txbxContent>
                      <w:p w14:paraId="44643B78" w14:textId="77777777" w:rsidR="00270603" w:rsidRPr="005F438C" w:rsidRDefault="00000000" w:rsidP="00B701F8">
                        <w:pPr>
                          <w:pStyle w:val="a2"/>
                          <w:jc w:val="center"/>
                        </w:pPr>
                        <w:proofErr w:type="spellStart"/>
                        <w:r w:rsidRPr="005F438C">
                          <w:t>Optical</w:t>
                        </w:r>
                        <w:proofErr w:type="spellEnd"/>
                        <w:r w:rsidRPr="005F438C">
                          <w:t xml:space="preserve"> </w:t>
                        </w:r>
                        <w:proofErr w:type="spellStart"/>
                        <w:r w:rsidRPr="005F438C">
                          <w:t>Flow</w:t>
                        </w:r>
                        <w:proofErr w:type="spellEnd"/>
                      </w:p>
                      <w:p w14:paraId="544A4961" w14:textId="77777777" w:rsidR="00270603" w:rsidRPr="005F438C" w:rsidRDefault="00000000" w:rsidP="00B701F8">
                        <w:pPr>
                          <w:pStyle w:val="a2"/>
                          <w:jc w:val="center"/>
                        </w:pPr>
                        <w:r w:rsidRPr="005F438C">
                          <w:t>(</w:t>
                        </w:r>
                        <w:proofErr w:type="spellStart"/>
                        <w:r w:rsidRPr="005F438C">
                          <w:t>FlowNet</w:t>
                        </w:r>
                        <w:proofErr w:type="spellEnd"/>
                        <w:r w:rsidRPr="005F438C">
                          <w:t xml:space="preserve"> / </w:t>
                        </w:r>
                        <w:proofErr w:type="spellStart"/>
                        <w:r w:rsidRPr="005F438C">
                          <w:t>FlowNet</w:t>
                        </w:r>
                        <w:proofErr w:type="spellEnd"/>
                        <w:r w:rsidRPr="005F438C">
                          <w:t xml:space="preserve"> 2.0)</w:t>
                        </w:r>
                      </w:p>
                    </w:txbxContent>
                  </v:textbox>
                </v:rect>
                <v:rect id="Прямокутник 124" o:spid="_x0000_s1191" style="position:absolute;left:29892;top:24713;width:101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" fillcolor="white [3201]" strokecolor="black [3200]" strokeweight="1.5pt">
                  <v:textbox>
                    <w:txbxContent>
                      <w:p w14:paraId="00A287D0" w14:textId="77777777" w:rsidR="00270603" w:rsidRPr="005F438C" w:rsidRDefault="00000000" w:rsidP="00B701F8">
                        <w:pPr>
                          <w:pStyle w:val="a2"/>
                          <w:jc w:val="center"/>
                        </w:pPr>
                        <w:r w:rsidRPr="005F438C">
                          <w:t xml:space="preserve">EMG -&gt; </w:t>
                        </w:r>
                        <w:proofErr w:type="spellStart"/>
                        <w:r w:rsidRPr="005F438C">
                          <w:t>Pose</w:t>
                        </w:r>
                        <w:proofErr w:type="spellEnd"/>
                      </w:p>
                      <w:p w14:paraId="7640F726" w14:textId="77777777" w:rsidR="00270603" w:rsidRPr="005F438C" w:rsidRDefault="00000000" w:rsidP="00B701F8">
                        <w:pPr>
                          <w:pStyle w:val="a2"/>
                          <w:jc w:val="center"/>
                        </w:pPr>
                        <w:r w:rsidRPr="005F438C">
                          <w:t>(emg2pose)</w:t>
                        </w:r>
                      </w:p>
                    </w:txbxContent>
                  </v:textbox>
                </v:rect>
                <v:rect id="Прямокутник 125" o:spid="_x0000_s1192" style="position:absolute;left:42423;top:24688;width:15843;height:6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" fillcolor="white [3201]" strokecolor="black [3200]" strokeweight="1.5pt">
                  <v:textbox>
                    <w:txbxContent>
                      <w:p w14:paraId="4D2E1F34" w14:textId="77777777" w:rsidR="00270603" w:rsidRPr="005F438C" w:rsidRDefault="00000000" w:rsidP="00B701F8">
                        <w:pPr>
                          <w:pStyle w:val="a2"/>
                          <w:jc w:val="center"/>
                        </w:pPr>
                        <w:proofErr w:type="spellStart"/>
                        <w:r w:rsidRPr="005F438C">
                          <w:t>Scene</w:t>
                        </w:r>
                        <w:proofErr w:type="spellEnd"/>
                        <w:r w:rsidRPr="005F438C">
                          <w:t xml:space="preserve"> </w:t>
                        </w:r>
                        <w:proofErr w:type="spellStart"/>
                        <w:r w:rsidRPr="005F438C">
                          <w:t>Structure</w:t>
                        </w:r>
                        <w:proofErr w:type="spellEnd"/>
                      </w:p>
                      <w:p w14:paraId="7D6FFD3B" w14:textId="77777777" w:rsidR="00270603" w:rsidRPr="005F438C" w:rsidRDefault="00000000" w:rsidP="00B701F8">
                        <w:pPr>
                          <w:pStyle w:val="a2"/>
                          <w:jc w:val="center"/>
                        </w:pPr>
                        <w:r w:rsidRPr="005F438C">
                          <w:t>(</w:t>
                        </w:r>
                        <w:proofErr w:type="spellStart"/>
                        <w:r w:rsidRPr="005F438C">
                          <w:t>Stereo</w:t>
                        </w:r>
                        <w:proofErr w:type="spellEnd"/>
                        <w:r w:rsidRPr="005F438C">
                          <w:t xml:space="preserve"> </w:t>
                        </w:r>
                        <w:proofErr w:type="spellStart"/>
                        <w:r w:rsidRPr="005F438C">
                          <w:t>Anywhere</w:t>
                        </w:r>
                        <w:proofErr w:type="spellEnd"/>
                        <w:r w:rsidRPr="005F438C">
                          <w:t xml:space="preserve"> / </w:t>
                        </w:r>
                        <w:proofErr w:type="spellStart"/>
                        <w:r w:rsidRPr="005F438C">
                          <w:t>Momentum</w:t>
                        </w:r>
                        <w:proofErr w:type="spellEnd"/>
                        <w:r w:rsidRPr="005F438C">
                          <w:t>-GS)</w:t>
                        </w:r>
                      </w:p>
                    </w:txbxContent>
                  </v:textbox>
                </v:rect>
                <v:rect id="Прямокутник 126" o:spid="_x0000_s1193" style="position:absolute;left:1382;top:45718;width:13857;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" fillcolor="white [3201]" strokecolor="black [3200]" strokeweight="1.5pt">
                  <v:textbox>
                    <w:txbxContent>
                      <w:p w14:paraId="1D3C4465" w14:textId="77777777" w:rsidR="00270603" w:rsidRPr="005F438C" w:rsidRDefault="00000000" w:rsidP="00B701F8">
                        <w:pPr>
                          <w:pStyle w:val="a2"/>
                          <w:jc w:val="center"/>
                        </w:pPr>
                        <w:r w:rsidRPr="005F438C">
                          <w:t xml:space="preserve">CNN / </w:t>
                        </w:r>
                        <w:proofErr w:type="spellStart"/>
                        <w:r w:rsidRPr="005F438C">
                          <w:t>Transformer</w:t>
                        </w:r>
                        <w:proofErr w:type="spellEnd"/>
                      </w:p>
                    </w:txbxContent>
                  </v:textbox>
                </v:rect>
                <v:rect id="Прямокутник 127" o:spid="_x0000_s1194" style="position:absolute;left:15966;top:45714;width:19227;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" fillcolor="white [3201]" strokecolor="black [3200]" strokeweight="1.5pt">
                  <v:textbox>
                    <w:txbxContent>
                      <w:p w14:paraId="48649828" w14:textId="77777777" w:rsidR="00270603" w:rsidRPr="005F438C" w:rsidRDefault="00000000" w:rsidP="00B701F8">
                        <w:pPr>
                          <w:pStyle w:val="a2"/>
                          <w:jc w:val="center"/>
                        </w:pPr>
                        <w:proofErr w:type="spellStart"/>
                        <w:r w:rsidRPr="005F438C">
                          <w:t>Memory</w:t>
                        </w:r>
                        <w:proofErr w:type="spellEnd"/>
                        <w:r w:rsidRPr="005F438C">
                          <w:t xml:space="preserve"> </w:t>
                        </w:r>
                        <w:proofErr w:type="spellStart"/>
                        <w:r w:rsidRPr="005F438C">
                          <w:t>Transformers</w:t>
                        </w:r>
                        <w:proofErr w:type="spellEnd"/>
                      </w:p>
                      <w:p w14:paraId="562E237A" w14:textId="77777777" w:rsidR="00270603" w:rsidRPr="005F438C" w:rsidRDefault="00000000" w:rsidP="00B701F8">
                        <w:pPr>
                          <w:pStyle w:val="a2"/>
                          <w:jc w:val="center"/>
                        </w:pPr>
                        <w:r w:rsidRPr="005F438C">
                          <w:t>(</w:t>
                        </w:r>
                        <w:proofErr w:type="spellStart"/>
                        <w:r w:rsidRPr="005F438C">
                          <w:t>Universal</w:t>
                        </w:r>
                        <w:proofErr w:type="spellEnd"/>
                        <w:r w:rsidRPr="005F438C">
                          <w:t xml:space="preserve"> </w:t>
                        </w:r>
                        <w:proofErr w:type="spellStart"/>
                        <w:r w:rsidRPr="005F438C">
                          <w:t>Transformer</w:t>
                        </w:r>
                        <w:proofErr w:type="spellEnd"/>
                        <w:r w:rsidRPr="005F438C">
                          <w:t xml:space="preserve"> </w:t>
                        </w:r>
                        <w:proofErr w:type="spellStart"/>
                        <w:r w:rsidRPr="005F438C">
                          <w:t>Memory</w:t>
                        </w:r>
                        <w:proofErr w:type="spellEnd"/>
                        <w:r w:rsidRPr="005F438C">
                          <w:t>)</w:t>
                        </w:r>
                      </w:p>
                    </w:txbxContent>
                  </v:textbox>
                </v:rect>
                <v:oval id="Овал 128" o:spid="_x0000_s1195" style="position:absolute;left:23844;top:63127;width:355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" fillcolor="white [3201]" strokecolor="black [3200]" strokeweight="1.5pt">
                  <v:stroke joinstyle="miter"/>
                  <v:textbox>
                    <w:txbxContent>
                      <w:p w14:paraId="6C1A0495" w14:textId="77777777" w:rsidR="00270603" w:rsidRPr="005F438C" w:rsidRDefault="00000000" w:rsidP="00B701F8">
                        <w:pPr>
                          <w:pStyle w:val="a2"/>
                          <w:jc w:val="center"/>
                        </w:pPr>
                        <w:proofErr w:type="spellStart"/>
                        <w:r w:rsidRPr="005F438C">
                          <w:t>Object</w:t>
                        </w:r>
                        <w:proofErr w:type="spellEnd"/>
                        <w:r w:rsidRPr="005F438C">
                          <w:t xml:space="preserve"> </w:t>
                        </w:r>
                        <w:proofErr w:type="spellStart"/>
                        <w:r w:rsidRPr="005F438C">
                          <w:t>Parameter</w:t>
                        </w:r>
                        <w:proofErr w:type="spellEnd"/>
                        <w:r w:rsidRPr="005F438C">
                          <w:t xml:space="preserve"> </w:t>
                        </w:r>
                        <w:proofErr w:type="spellStart"/>
                        <w:r w:rsidRPr="005F438C">
                          <w:t>Identification</w:t>
                        </w:r>
                        <w:proofErr w:type="spellEnd"/>
                      </w:p>
                    </w:txbxContent>
                  </v:textbox>
                </v:oval>
                <v:rect id="Прямокутник 129" o:spid="_x0000_s1196" style="position:absolute;left:26655;top:70129;width:13699;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" fillcolor="white [3201]" strokecolor="black [3200]" strokeweight="1.5pt">
                  <v:textbox>
                    <w:txbxContent>
                      <w:p w14:paraId="421C6C6D" w14:textId="77777777" w:rsidR="00270603" w:rsidRPr="005F438C" w:rsidRDefault="00000000" w:rsidP="00B701F8">
                        <w:pPr>
                          <w:pStyle w:val="a2"/>
                          <w:jc w:val="center"/>
                        </w:pPr>
                        <w:proofErr w:type="spellStart"/>
                        <w:r w:rsidRPr="005F438C">
                          <w:t>Localization</w:t>
                        </w:r>
                        <w:proofErr w:type="spellEnd"/>
                        <w:r w:rsidRPr="005F438C">
                          <w:t xml:space="preserve"> / </w:t>
                        </w:r>
                        <w:proofErr w:type="spellStart"/>
                        <w:r w:rsidRPr="005F438C">
                          <w:t>Orientation</w:t>
                        </w:r>
                        <w:proofErr w:type="spellEnd"/>
                      </w:p>
                    </w:txbxContent>
                  </v:textbox>
                </v:rect>
                <v:rect id="Прямокутник 130" o:spid="_x0000_s1197" style="position:absolute;left:40354;top:70129;width:11259;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" fillcolor="white [3201]" strokecolor="black [3200]" strokeweight="1.5pt">
                  <v:textbox>
                    <w:txbxContent>
                      <w:p w14:paraId="40ECA2CD" w14:textId="77777777" w:rsidR="00270603" w:rsidRPr="005F438C" w:rsidRDefault="00000000" w:rsidP="00B701F8">
                        <w:pPr>
                          <w:pStyle w:val="a2"/>
                          <w:jc w:val="center"/>
                        </w:pPr>
                        <w:proofErr w:type="spellStart"/>
                        <w:r w:rsidRPr="005F438C">
                          <w:t>Speed</w:t>
                        </w:r>
                        <w:proofErr w:type="spellEnd"/>
                        <w:r w:rsidRPr="005F438C">
                          <w:t xml:space="preserve"> / </w:t>
                        </w:r>
                        <w:proofErr w:type="spellStart"/>
                        <w:r w:rsidRPr="005F438C">
                          <w:t>Acceleration</w:t>
                        </w:r>
                        <w:proofErr w:type="spellEnd"/>
                      </w:p>
                    </w:txbxContent>
                  </v:textbox>
                </v:rect>
                <v:rect id="Прямокутник 131" o:spid="_x0000_s1198" style="position:absolute;left:51784;top:70130;width:762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" fillcolor="white [3201]" strokecolor="black [3200]" strokeweight="1.5pt">
                  <v:textbox>
                    <w:txbxContent>
                      <w:p w14:paraId="7C03F5FB" w14:textId="77777777" w:rsidR="00270603" w:rsidRPr="005F438C" w:rsidRDefault="00000000" w:rsidP="00B701F8">
                        <w:pPr>
                          <w:pStyle w:val="a2"/>
                          <w:jc w:val="center"/>
                        </w:pPr>
                        <w:proofErr w:type="spellStart"/>
                        <w:r w:rsidRPr="005F438C">
                          <w:t>Trajectory</w:t>
                        </w:r>
                        <w:proofErr w:type="spellEnd"/>
                      </w:p>
                    </w:txbxContent>
                  </v:textbox>
                </v:rect>
                <v:oval id="Овал 132" o:spid="_x0000_s1199" style="position:absolute;top:77261;width:381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" fillcolor="white [3201]" strokecolor="black [3200]" strokeweight="1.5pt">
                  <v:stroke joinstyle="miter"/>
                  <v:textbox>
                    <w:txbxContent>
                      <w:p w14:paraId="17B497AD" w14:textId="77777777" w:rsidR="00270603" w:rsidRPr="005F438C" w:rsidRDefault="00000000" w:rsidP="00B701F8">
                        <w:pPr>
                          <w:pStyle w:val="a2"/>
                          <w:jc w:val="center"/>
                        </w:pPr>
                        <w:proofErr w:type="spellStart"/>
                        <w:r w:rsidRPr="005F438C">
                          <w:t>Control</w:t>
                        </w:r>
                        <w:proofErr w:type="spellEnd"/>
                        <w:r w:rsidRPr="005F438C">
                          <w:t xml:space="preserve"> </w:t>
                        </w:r>
                        <w:proofErr w:type="spellStart"/>
                        <w:r w:rsidRPr="005F438C">
                          <w:t>and</w:t>
                        </w:r>
                        <w:proofErr w:type="spellEnd"/>
                        <w:r w:rsidRPr="005F438C">
                          <w:t xml:space="preserve"> </w:t>
                        </w:r>
                        <w:proofErr w:type="spellStart"/>
                        <w:r w:rsidRPr="005F438C">
                          <w:t>Prediction</w:t>
                        </w:r>
                        <w:proofErr w:type="spellEnd"/>
                        <w:r w:rsidRPr="005F438C">
                          <w:t xml:space="preserve"> </w:t>
                        </w:r>
                        <w:proofErr w:type="spellStart"/>
                        <w:r w:rsidRPr="005F438C">
                          <w:t>Systems</w:t>
                        </w:r>
                        <w:proofErr w:type="spellEnd"/>
                      </w:p>
                    </w:txbxContent>
                  </v:textbox>
                </v:oval>
                <v:oval id="Овал 133" o:spid="_x0000_s1200" style="position:absolute;top:83934;width:4064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" fillcolor="white [3201]" strokecolor="black [3200]" strokeweight="1.5pt">
                  <v:stroke joinstyle="miter"/>
                  <v:textbox>
                    <w:txbxContent>
                      <w:p w14:paraId="4D0D11FD" w14:textId="77777777" w:rsidR="00270603" w:rsidRPr="005F438C" w:rsidRDefault="00000000" w:rsidP="00B701F8">
                        <w:pPr>
                          <w:pStyle w:val="a2"/>
                          <w:jc w:val="center"/>
                        </w:pPr>
                        <w:proofErr w:type="spellStart"/>
                        <w:r w:rsidRPr="005F438C">
                          <w:t>Real-time</w:t>
                        </w:r>
                        <w:proofErr w:type="spellEnd"/>
                        <w:r w:rsidRPr="005F438C">
                          <w:t xml:space="preserve"> </w:t>
                        </w:r>
                        <w:proofErr w:type="spellStart"/>
                        <w:r w:rsidRPr="005F438C">
                          <w:t>Output</w:t>
                        </w:r>
                        <w:proofErr w:type="spellEnd"/>
                        <w:r w:rsidRPr="005F438C">
                          <w:t xml:space="preserve"> / </w:t>
                        </w:r>
                        <w:proofErr w:type="spellStart"/>
                        <w:r w:rsidRPr="005F438C">
                          <w:t>To</w:t>
                        </w:r>
                        <w:proofErr w:type="spellEnd"/>
                        <w:r w:rsidRPr="005F438C">
                          <w:t xml:space="preserve"> </w:t>
                        </w:r>
                        <w:proofErr w:type="spellStart"/>
                        <w:r w:rsidRPr="005F438C">
                          <w:t>Cloud</w:t>
                        </w:r>
                        <w:proofErr w:type="spellEnd"/>
                        <w:r w:rsidRPr="005F438C">
                          <w:t xml:space="preserve"> / </w:t>
                        </w:r>
                        <w:proofErr w:type="spellStart"/>
                        <w:r w:rsidRPr="005F438C">
                          <w:t>To</w:t>
                        </w:r>
                        <w:proofErr w:type="spellEnd"/>
                        <w:r w:rsidRPr="005F438C">
                          <w:t xml:space="preserve"> </w:t>
                        </w:r>
                        <w:proofErr w:type="spellStart"/>
                        <w:r w:rsidRPr="005F438C">
                          <w:t>Decision</w:t>
                        </w:r>
                        <w:proofErr w:type="spellEnd"/>
                        <w:r w:rsidRPr="005F438C">
                          <w:t xml:space="preserve"> </w:t>
                        </w:r>
                        <w:proofErr w:type="spellStart"/>
                        <w:r w:rsidRPr="005F438C">
                          <w:t>Support</w:t>
                        </w:r>
                        <w:proofErr w:type="spellEnd"/>
                        <w:r w:rsidRPr="005F438C">
                          <w:t xml:space="preserve"> </w:t>
                        </w:r>
                        <w:proofErr w:type="spellStart"/>
                        <w:r w:rsidRPr="005F438C">
                          <w:t>System</w:t>
                        </w:r>
                        <w:proofErr w:type="spellEnd"/>
                      </w:p>
                    </w:txbxContent>
                  </v:textbox>
                </v:oval>
                <v:line id="Пряма сполучна лінія 134" o:spid="_x0000_s1201" style="position:absolute;flip:x;visibility:visible;mso-wrap-style:square" from="41198,7620" to="53898,1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" strokecolor="black [3200]">
                  <v:stroke endarrow="open"/>
                </v:line>
                <v:line id="Пряма сполучна лінія 135" o:spid="_x0000_s1202" style="position:absolute;visibility:visible;mso-wrap-style:square" from="28585,14601" to="35193,2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" strokecolor="black [3200]">
                  <v:stroke endarrow="open"/>
                </v:line>
                <v:line id="Пряма сполучна лінія 136" o:spid="_x0000_s1203" style="position:absolute;flip:x;visibility:visible;mso-wrap-style:square" from="19050,67461" to="29051,77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" strokecolor="black [3200]">
                  <v:stroke endarrow="open"/>
                </v:line>
                <v:line id="Пряма сполучна лінія 137" o:spid="_x0000_s1204" style="position:absolute;visibility:visible;mso-wrap-style:square" from="19050,81068" to="20320,83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" strokecolor="black [3200]">
                  <v:stroke endarrow="open"/>
                </v:line>
                <v:line id="Пряма сполучна лінія 138" o:spid="_x0000_s1205" style="position:absolute;flip:x;visibility:visible;mso-wrap-style:square" from="22631,14601" to="28585,24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" strokecolor="black [3200]">
                  <v:stroke endarrow="open"/>
                </v:line>
                <v:line id="Пряма сполучна лінія 139" o:spid="_x0000_s1206" style="position:absolute;flip:x;visibility:visible;mso-wrap-style:square" from="8311,39367" to="20320,45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" strokecolor="black [3200]">
                  <v:stroke endarrow="open"/>
                </v:line>
                <v:line id="Пряма сполучна лінія 140" o:spid="_x0000_s1207" style="position:absolute;visibility:visible;mso-wrap-style:square" from="20320,39367" to="25579,45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" strokecolor="black [3200]">
                  <v:stroke endarrow="open"/>
                </v:line>
                <v:line id="Пряма сполучна лінія 141" o:spid="_x0000_s1208" style="position:absolute;visibility:visible;mso-wrap-style:square" from="41205,13857" to="50345,24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" strokecolor="black [3200]">
                  <v:stroke endarrow="open"/>
                </v:line>
                <v:line id="Пряма сполучна лінія 142" o:spid="_x0000_s1209" style="position:absolute;flip:x;visibility:visible;mso-wrap-style:square" from="6849,13857" to="15966,35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" strokecolor="black [3200]">
                  <v:stroke endarrow="open"/>
                </v:line>
                <v:line id="Пряма сполучна лінія 143" o:spid="_x0000_s1210" style="position:absolute;flip:x;visibility:visible;mso-wrap-style:square" from="45983,68202" to="46251,70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" strokecolor="black [3200]">
                  <v:stroke endarrow="open"/>
                </v:line>
                <v:line id="Пряма сполучна лінія 144" o:spid="_x0000_s1211" style="position:absolute;flip:x;visibility:visible;mso-wrap-style:square" from="33505,67942" to="35087,70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" strokecolor="black [3200]">
                  <v:stroke endarrow="open"/>
                </v:line>
                <v:line id="Пряма сполучна лінія 145" o:spid="_x0000_s1212" style="position:absolute;visibility:visible;mso-wrap-style:square" from="33790,38624" to="41624,63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" strokecolor="black [3200]">
                  <v:stroke endarrow="open"/>
                </v:line>
                <v:line id="Пряма сполучна лінія 146" o:spid="_x0000_s1213" style="position:absolute;visibility:visible;mso-wrap-style:square" from="54196,67461" to="55850,70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" strokecolor="black [3200]">
                  <v:stroke endarrow="open"/>
                </v:line>
                <w10:anchorlock/>
              </v:group>
            </w:pict>
          </mc:Fallback>
        </mc:AlternateContent>
      </w:r>
    </w:p>
    <w:p w14:paraId="58F5EE22" w14:textId="77777777" w:rsidR="00CE4860" w:rsidRPr="005F438C" w:rsidRDefault="00CE4860" w:rsidP="00CE4860">
      <w:pPr>
        <w:pStyle w:val="aff2"/>
      </w:pPr>
      <w:r w:rsidRPr="005F438C">
        <w:rPr>
          <w:szCs w:val="28"/>
        </w:rPr>
        <w:lastRenderedPageBreak/>
        <w:t>Рис. 4.</w:t>
      </w:r>
      <w:fldSimple w:instr=" SEQ Fig._4 \* ARABIC ">
        <w:bookmarkStart w:id="40" w:name="_Ref226402028"/>
        <w:r w:rsidR="00527E5B" w:rsidRPr="005F438C">
          <w:t>2</w:t>
        </w:r>
        <w:bookmarkEnd w:id="40"/>
      </w:fldSimple>
      <w:r w:rsidRPr="005F438C">
        <w:rPr>
          <w:szCs w:val="28"/>
        </w:rPr>
        <w:t xml:space="preserve"> – Загальна схема обробки сигналів та ідентифікація об</w:t>
      </w:r>
      <w:r w:rsidR="0089083A" w:rsidRPr="005F438C">
        <w:rPr>
          <w:szCs w:val="28"/>
        </w:rPr>
        <w:t>’</w:t>
      </w:r>
      <w:r w:rsidRPr="005F438C">
        <w:rPr>
          <w:szCs w:val="28"/>
        </w:rPr>
        <w:t>єктів</w:t>
      </w:r>
    </w:p>
    <w:p w14:paraId="6DBD6F88" w14:textId="77777777" w:rsidR="00CE4860" w:rsidRPr="005F438C" w:rsidRDefault="00CE4860" w:rsidP="00A51DDF">
      <w:pPr>
        <w:pStyle w:val="a2"/>
      </w:pPr>
    </w:p>
    <w:p w14:paraId="176CA4CD" w14:textId="77777777" w:rsidR="00D4769E" w:rsidRPr="005F438C" w:rsidRDefault="00000000">
      <w:pPr>
        <w:pStyle w:val="a2"/>
      </w:pPr>
      <w:r w:rsidRPr="005F438C">
        <w:t>На рис. 4.3 деталізовано структуру обробки сигналів та ідентифікації об’єктів із урахуванням модулів оптичного потоку, оцінювання глибини, виділення ознак і формування результатів.</w:t>
      </w:r>
    </w:p>
    <w:p w14:paraId="3DFB11A2" w14:textId="77777777" w:rsidR="00A51DDF" w:rsidRPr="005F438C" w:rsidRDefault="000E2E22" w:rsidP="00A51DDF">
      <w:pPr>
        <w:pStyle w:val="10705"/>
      </w:pPr>
      <w:r w:rsidRPr="005F438C">
        <w:rPr>
          <w:noProof/>
        </w:rPr>
        <w:lastRenderedPageBreak/>
        <mc:AlternateContent>
          <mc:Choice Requires="wpc">
            <w:drawing>
              <wp:inline distT="0" distB="0" distL="0" distR="0" wp14:anchorId="4FA57424" wp14:editId="05EE5895">
                <wp:extent cx="5940425" cy="8458200"/>
                <wp:effectExtent l="0" t="0" r="3175" b="0"/>
                <wp:docPr id="119" name="Полотно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 name="Групувати 1"/>
                        <wpg:cNvGrpSpPr/>
                        <wpg:grpSpPr>
                          <a:xfrm>
                            <a:off x="127000" y="126985"/>
                            <a:ext cx="5778501" cy="8243020"/>
                            <a:chOff x="127000" y="126985"/>
                            <a:chExt cx="5778501" cy="8243020"/>
                          </a:xfrm>
                        </wpg:grpSpPr>
                        <wps:wsp>
                          <wps:cNvPr id="120" name="Овал 120"/>
                          <wps:cNvSpPr/>
                          <wps:spPr>
                            <a:xfrm>
                              <a:off x="2765425" y="126985"/>
                              <a:ext cx="3025775" cy="702349"/>
                            </a:xfrm>
                            <a:prstGeom prst="ellipse">
                              <a:avLst/>
                            </a:prstGeom>
                            <a:ln/>
                          </wps:spPr>
                          <wps:style>
                            <a:lnRef idx="2">
                              <a:schemeClr val="dk1"/>
                            </a:lnRef>
                            <a:fillRef idx="1">
                              <a:schemeClr val="lt1"/>
                            </a:fillRef>
                            <a:effectRef idx="0">
                              <a:schemeClr val="dk1"/>
                            </a:effectRef>
                            <a:fontRef idx="minor">
                              <a:schemeClr val="dk1"/>
                            </a:fontRef>
                          </wps:style>
                          <wps:txbx>
                            <w:txbxContent>
                              <w:p w14:paraId="5919AA65" w14:textId="77777777" w:rsidR="000E2E22" w:rsidRPr="005F438C" w:rsidRDefault="000E2E22" w:rsidP="00E01019">
                                <w:pPr>
                                  <w:pStyle w:val="afff1"/>
                                </w:pPr>
                                <w:proofErr w:type="spellStart"/>
                                <w:r w:rsidRPr="005F438C">
                                  <w:t>Input</w:t>
                                </w:r>
                                <w:proofErr w:type="spellEnd"/>
                                <w:r w:rsidRPr="005F438C">
                                  <w:t xml:space="preserve">: </w:t>
                                </w:r>
                              </w:p>
                              <w:p w14:paraId="48AAD023" w14:textId="77777777" w:rsidR="000E2E22" w:rsidRPr="005F438C" w:rsidRDefault="000E2E22" w:rsidP="00E01019">
                                <w:pPr>
                                  <w:pStyle w:val="afff1"/>
                                </w:pPr>
                                <w:proofErr w:type="spellStart"/>
                                <w:r w:rsidRPr="005F438C">
                                  <w:t>video</w:t>
                                </w:r>
                                <w:proofErr w:type="spellEnd"/>
                                <w:r w:rsidRPr="005F438C">
                                  <w:t xml:space="preserve"> / </w:t>
                                </w:r>
                                <w:proofErr w:type="spellStart"/>
                                <w:r w:rsidRPr="005F438C">
                                  <w:t>sensor</w:t>
                                </w:r>
                                <w:proofErr w:type="spellEnd"/>
                                <w:r w:rsidRPr="005F438C">
                                  <w:t xml:space="preserve"> </w:t>
                                </w:r>
                                <w:proofErr w:type="spellStart"/>
                                <w:r w:rsidRPr="005F438C">
                                  <w:t>data</w:t>
                                </w:r>
                                <w:proofErr w:type="spellEnd"/>
                                <w:r w:rsidRPr="005F438C">
                                  <w:t xml:space="preserve"> / </w:t>
                                </w:r>
                                <w:proofErr w:type="spellStart"/>
                                <w:r w:rsidRPr="005F438C">
                                  <w:t>images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Овал 121"/>
                          <wps:cNvSpPr/>
                          <wps:spPr>
                            <a:xfrm>
                              <a:off x="1073888" y="952165"/>
                              <a:ext cx="3569365"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7CA9C1F5" w14:textId="77777777" w:rsidR="000E2E22" w:rsidRPr="005F438C" w:rsidRDefault="000E2E22" w:rsidP="00E01019">
                                <w:pPr>
                                  <w:pStyle w:val="afff1"/>
                                </w:pPr>
                                <w:proofErr w:type="spellStart"/>
                                <w:r w:rsidRPr="005F438C">
                                  <w:t>Signal</w:t>
                                </w:r>
                                <w:proofErr w:type="spellEnd"/>
                                <w:r w:rsidRPr="005F438C">
                                  <w:t xml:space="preserve"> </w:t>
                                </w:r>
                                <w:proofErr w:type="spellStart"/>
                                <w:r w:rsidRPr="005F438C">
                                  <w:t>Pre-processing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Овал 122"/>
                          <wps:cNvSpPr/>
                          <wps:spPr>
                            <a:xfrm>
                              <a:off x="127000" y="3429032"/>
                              <a:ext cx="3810000"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11084785" w14:textId="77777777" w:rsidR="000E2E22" w:rsidRPr="005F438C" w:rsidRDefault="000E2E22" w:rsidP="00E01019">
                                <w:pPr>
                                  <w:pStyle w:val="afff1"/>
                                </w:pPr>
                                <w:proofErr w:type="spellStart"/>
                                <w:r w:rsidRPr="005F438C">
                                  <w:t>Feature</w:t>
                                </w:r>
                                <w:proofErr w:type="spellEnd"/>
                                <w:r w:rsidRPr="005F438C">
                                  <w:t xml:space="preserve"> </w:t>
                                </w:r>
                                <w:proofErr w:type="spellStart"/>
                                <w:r w:rsidRPr="005F438C">
                                  <w:t>Extraction</w:t>
                                </w:r>
                                <w:proofErr w:type="spellEnd"/>
                                <w:r w:rsidRPr="005F438C">
                                  <w:t xml:space="preserve"> </w:t>
                                </w:r>
                                <w:proofErr w:type="spellStart"/>
                                <w:r w:rsidRPr="005F438C">
                                  <w:t>and</w:t>
                                </w:r>
                                <w:proofErr w:type="spellEnd"/>
                                <w:r w:rsidRPr="005F438C">
                                  <w:t xml:space="preserve"> </w:t>
                                </w:r>
                                <w:proofErr w:type="spellStart"/>
                                <w:r w:rsidRPr="005F438C">
                                  <w:t>Representation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Прямокутник 123"/>
                          <wps:cNvSpPr/>
                          <wps:spPr>
                            <a:xfrm>
                              <a:off x="1616149" y="2470976"/>
                              <a:ext cx="1293996" cy="596074"/>
                            </a:xfrm>
                            <a:prstGeom prst="rect">
                              <a:avLst/>
                            </a:prstGeom>
                            <a:ln/>
                          </wps:spPr>
                          <wps:style>
                            <a:lnRef idx="2">
                              <a:schemeClr val="dk1"/>
                            </a:lnRef>
                            <a:fillRef idx="1">
                              <a:schemeClr val="lt1"/>
                            </a:fillRef>
                            <a:effectRef idx="0">
                              <a:schemeClr val="dk1"/>
                            </a:effectRef>
                            <a:fontRef idx="minor">
                              <a:schemeClr val="dk1"/>
                            </a:fontRef>
                          </wps:style>
                          <wps:txbx>
                            <w:txbxContent>
                              <w:p w14:paraId="4648F1B7" w14:textId="77777777" w:rsidR="000E2E22" w:rsidRPr="005F438C" w:rsidRDefault="000E2E22" w:rsidP="00E01019">
                                <w:pPr>
                                  <w:pStyle w:val="afff1"/>
                                </w:pPr>
                                <w:proofErr w:type="spellStart"/>
                                <w:r w:rsidRPr="005F438C">
                                  <w:t>Optical</w:t>
                                </w:r>
                                <w:proofErr w:type="spellEnd"/>
                                <w:r w:rsidRPr="005F438C">
                                  <w:t xml:space="preserve"> </w:t>
                                </w:r>
                                <w:proofErr w:type="spellStart"/>
                                <w:r w:rsidRPr="005F438C">
                                  <w:t>Flow</w:t>
                                </w:r>
                                <w:proofErr w:type="spellEnd"/>
                              </w:p>
                              <w:p w14:paraId="776DD3B1" w14:textId="77777777" w:rsidR="000E2E22" w:rsidRPr="005F438C" w:rsidRDefault="000E2E22" w:rsidP="00E01019">
                                <w:pPr>
                                  <w:pStyle w:val="afff1"/>
                                </w:pPr>
                                <w:r w:rsidRPr="005F438C">
                                  <w:t>(</w:t>
                                </w:r>
                                <w:proofErr w:type="spellStart"/>
                                <w:r w:rsidRPr="005F438C">
                                  <w:t>FlowNet</w:t>
                                </w:r>
                                <w:proofErr w:type="spellEnd"/>
                                <w:r w:rsidRPr="005F438C">
                                  <w:t xml:space="preserve"> / </w:t>
                                </w:r>
                                <w:proofErr w:type="spellStart"/>
                                <w:r w:rsidRPr="005F438C">
                                  <w:t>FlowNet</w:t>
                                </w:r>
                                <w:proofErr w:type="spellEnd"/>
                                <w:r w:rsidRPr="005F438C">
                                  <w:t xml:space="preserve">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 name="Прямокутник 124"/>
                          <wps:cNvSpPr/>
                          <wps:spPr>
                            <a:xfrm>
                              <a:off x="2989299" y="2471379"/>
                              <a:ext cx="10160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1BA113CA" w14:textId="77777777" w:rsidR="000E2E22" w:rsidRPr="005F438C" w:rsidRDefault="000E2E22" w:rsidP="00E01019">
                                <w:pPr>
                                  <w:pStyle w:val="afff1"/>
                                </w:pPr>
                                <w:r w:rsidRPr="005F438C">
                                  <w:t xml:space="preserve">EMG -&gt; </w:t>
                                </w:r>
                                <w:proofErr w:type="spellStart"/>
                                <w:r w:rsidRPr="005F438C">
                                  <w:t>Pose</w:t>
                                </w:r>
                                <w:proofErr w:type="spellEnd"/>
                              </w:p>
                              <w:p w14:paraId="0D80DD17" w14:textId="77777777" w:rsidR="000E2E22" w:rsidRPr="005F438C" w:rsidRDefault="000E2E22" w:rsidP="00E01019">
                                <w:pPr>
                                  <w:pStyle w:val="afff1"/>
                                </w:pPr>
                                <w:r w:rsidRPr="005F438C">
                                  <w:t>(emg2pose)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 name="Прямокутник 125"/>
                          <wps:cNvSpPr/>
                          <wps:spPr>
                            <a:xfrm>
                              <a:off x="4242391" y="2468814"/>
                              <a:ext cx="1584251" cy="667791"/>
                            </a:xfrm>
                            <a:prstGeom prst="rect">
                              <a:avLst/>
                            </a:prstGeom>
                            <a:ln/>
                          </wps:spPr>
                          <wps:style>
                            <a:lnRef idx="2">
                              <a:schemeClr val="dk1"/>
                            </a:lnRef>
                            <a:fillRef idx="1">
                              <a:schemeClr val="lt1"/>
                            </a:fillRef>
                            <a:effectRef idx="0">
                              <a:schemeClr val="dk1"/>
                            </a:effectRef>
                            <a:fontRef idx="minor">
                              <a:schemeClr val="dk1"/>
                            </a:fontRef>
                          </wps:style>
                          <wps:txbx>
                            <w:txbxContent>
                              <w:p w14:paraId="76406EA7" w14:textId="77777777" w:rsidR="000E2E22" w:rsidRPr="005F438C" w:rsidRDefault="000E2E22" w:rsidP="00E01019">
                                <w:pPr>
                                  <w:pStyle w:val="afff1"/>
                                </w:pPr>
                                <w:proofErr w:type="spellStart"/>
                                <w:r w:rsidRPr="005F438C">
                                  <w:t>Scene</w:t>
                                </w:r>
                                <w:proofErr w:type="spellEnd"/>
                                <w:r w:rsidRPr="005F438C">
                                  <w:t xml:space="preserve"> </w:t>
                                </w:r>
                                <w:proofErr w:type="spellStart"/>
                                <w:r w:rsidRPr="005F438C">
                                  <w:t>Structure</w:t>
                                </w:r>
                                <w:proofErr w:type="spellEnd"/>
                              </w:p>
                              <w:p w14:paraId="20E1E366" w14:textId="77777777" w:rsidR="000E2E22" w:rsidRPr="005F438C" w:rsidRDefault="000E2E22" w:rsidP="00E01019">
                                <w:pPr>
                                  <w:pStyle w:val="afff1"/>
                                </w:pPr>
                                <w:r w:rsidRPr="005F438C">
                                  <w:t>(</w:t>
                                </w:r>
                                <w:proofErr w:type="spellStart"/>
                                <w:r w:rsidRPr="005F438C">
                                  <w:t>Stereo</w:t>
                                </w:r>
                                <w:proofErr w:type="spellEnd"/>
                                <w:r w:rsidRPr="005F438C">
                                  <w:t xml:space="preserve"> </w:t>
                                </w:r>
                                <w:proofErr w:type="spellStart"/>
                                <w:r w:rsidRPr="005F438C">
                                  <w:t>Anywhere</w:t>
                                </w:r>
                                <w:proofErr w:type="spellEnd"/>
                                <w:r w:rsidRPr="005F438C">
                                  <w:t xml:space="preserve"> / </w:t>
                                </w:r>
                                <w:proofErr w:type="spellStart"/>
                                <w:r w:rsidRPr="005F438C">
                                  <w:t>Momentum</w:t>
                                </w:r>
                                <w:proofErr w:type="spellEnd"/>
                                <w:r w:rsidRPr="005F438C">
                                  <w:t>-GS)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Прямокутник 126"/>
                          <wps:cNvSpPr/>
                          <wps:spPr>
                            <a:xfrm>
                              <a:off x="138222" y="4571844"/>
                              <a:ext cx="1385777" cy="552605"/>
                            </a:xfrm>
                            <a:prstGeom prst="rect">
                              <a:avLst/>
                            </a:prstGeom>
                            <a:ln/>
                          </wps:spPr>
                          <wps:style>
                            <a:lnRef idx="2">
                              <a:schemeClr val="dk1"/>
                            </a:lnRef>
                            <a:fillRef idx="1">
                              <a:schemeClr val="lt1"/>
                            </a:fillRef>
                            <a:effectRef idx="0">
                              <a:schemeClr val="dk1"/>
                            </a:effectRef>
                            <a:fontRef idx="minor">
                              <a:schemeClr val="dk1"/>
                            </a:fontRef>
                          </wps:style>
                          <wps:txbx>
                            <w:txbxContent>
                              <w:p w14:paraId="0ED3F803" w14:textId="77777777" w:rsidR="000E2E22" w:rsidRPr="005F438C" w:rsidRDefault="000E2E22" w:rsidP="00E01019">
                                <w:pPr>
                                  <w:pStyle w:val="afff1"/>
                                </w:pPr>
                                <w:r w:rsidRPr="005F438C">
                                  <w:t xml:space="preserve">CNN / </w:t>
                                </w:r>
                                <w:proofErr w:type="spellStart"/>
                                <w:r w:rsidRPr="005F438C">
                                  <w:t>Transformer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Прямокутник 127"/>
                          <wps:cNvSpPr/>
                          <wps:spPr>
                            <a:xfrm>
                              <a:off x="1596609" y="4571470"/>
                              <a:ext cx="1922768" cy="552605"/>
                            </a:xfrm>
                            <a:prstGeom prst="rect">
                              <a:avLst/>
                            </a:prstGeom>
                            <a:ln/>
                          </wps:spPr>
                          <wps:style>
                            <a:lnRef idx="2">
                              <a:schemeClr val="dk1"/>
                            </a:lnRef>
                            <a:fillRef idx="1">
                              <a:schemeClr val="lt1"/>
                            </a:fillRef>
                            <a:effectRef idx="0">
                              <a:schemeClr val="dk1"/>
                            </a:effectRef>
                            <a:fontRef idx="minor">
                              <a:schemeClr val="dk1"/>
                            </a:fontRef>
                          </wps:style>
                          <wps:txbx>
                            <w:txbxContent>
                              <w:p w14:paraId="0E9FC081" w14:textId="77777777" w:rsidR="000E2E22" w:rsidRPr="005F438C" w:rsidRDefault="000E2E22" w:rsidP="00E01019">
                                <w:pPr>
                                  <w:pStyle w:val="afff1"/>
                                </w:pPr>
                                <w:proofErr w:type="spellStart"/>
                                <w:r w:rsidRPr="005F438C">
                                  <w:t>Memory</w:t>
                                </w:r>
                                <w:proofErr w:type="spellEnd"/>
                                <w:r w:rsidRPr="005F438C">
                                  <w:t xml:space="preserve"> </w:t>
                                </w:r>
                                <w:proofErr w:type="spellStart"/>
                                <w:r w:rsidRPr="005F438C">
                                  <w:t>Transformers</w:t>
                                </w:r>
                                <w:proofErr w:type="spellEnd"/>
                              </w:p>
                              <w:p w14:paraId="21A8CEA3" w14:textId="77777777" w:rsidR="000E2E22" w:rsidRPr="005F438C" w:rsidRDefault="000E2E22" w:rsidP="00E01019">
                                <w:pPr>
                                  <w:pStyle w:val="afff1"/>
                                </w:pPr>
                                <w:r w:rsidRPr="005F438C">
                                  <w:t>(</w:t>
                                </w:r>
                                <w:proofErr w:type="spellStart"/>
                                <w:r w:rsidRPr="005F438C">
                                  <w:t>Universal</w:t>
                                </w:r>
                                <w:proofErr w:type="spellEnd"/>
                                <w:r w:rsidRPr="005F438C">
                                  <w:t xml:space="preserve"> </w:t>
                                </w:r>
                                <w:proofErr w:type="spellStart"/>
                                <w:r w:rsidRPr="005F438C">
                                  <w:t>Transformer</w:t>
                                </w:r>
                                <w:proofErr w:type="spellEnd"/>
                                <w:r w:rsidRPr="005F438C">
                                  <w:t xml:space="preserve"> </w:t>
                                </w:r>
                                <w:proofErr w:type="spellStart"/>
                                <w:r w:rsidRPr="005F438C">
                                  <w:t>Memory</w:t>
                                </w:r>
                                <w:proofErr w:type="spellEnd"/>
                                <w:r w:rsidRPr="005F438C">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Овал 128"/>
                          <wps:cNvSpPr/>
                          <wps:spPr>
                            <a:xfrm>
                              <a:off x="2526664" y="5273701"/>
                              <a:ext cx="3250777"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3A45D300" w14:textId="77777777" w:rsidR="000E2E22" w:rsidRPr="005F438C" w:rsidRDefault="000E2E22" w:rsidP="00E01019">
                                <w:pPr>
                                  <w:pStyle w:val="afff1"/>
                                </w:pPr>
                                <w:proofErr w:type="spellStart"/>
                                <w:r w:rsidRPr="005F438C">
                                  <w:t>Object</w:t>
                                </w:r>
                                <w:proofErr w:type="spellEnd"/>
                                <w:r w:rsidRPr="005F438C">
                                  <w:t xml:space="preserve"> </w:t>
                                </w:r>
                                <w:proofErr w:type="spellStart"/>
                                <w:r w:rsidRPr="005F438C">
                                  <w:t>Parameter</w:t>
                                </w:r>
                                <w:proofErr w:type="spellEnd"/>
                                <w:r w:rsidRPr="005F438C">
                                  <w:t xml:space="preserve"> </w:t>
                                </w:r>
                                <w:proofErr w:type="spellStart"/>
                                <w:r w:rsidRPr="005F438C">
                                  <w:t>Identification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Прямокутник 129"/>
                          <wps:cNvSpPr/>
                          <wps:spPr>
                            <a:xfrm>
                              <a:off x="2720391" y="5973751"/>
                              <a:ext cx="1252250" cy="474673"/>
                            </a:xfrm>
                            <a:prstGeom prst="rect">
                              <a:avLst/>
                            </a:prstGeom>
                            <a:ln/>
                          </wps:spPr>
                          <wps:style>
                            <a:lnRef idx="2">
                              <a:schemeClr val="dk1"/>
                            </a:lnRef>
                            <a:fillRef idx="1">
                              <a:schemeClr val="lt1"/>
                            </a:fillRef>
                            <a:effectRef idx="0">
                              <a:schemeClr val="dk1"/>
                            </a:effectRef>
                            <a:fontRef idx="minor">
                              <a:schemeClr val="dk1"/>
                            </a:fontRef>
                          </wps:style>
                          <wps:txbx>
                            <w:txbxContent>
                              <w:p w14:paraId="0EE189B9" w14:textId="77777777" w:rsidR="000E2E22" w:rsidRPr="005F438C" w:rsidRDefault="000E2E22" w:rsidP="00E01019">
                                <w:pPr>
                                  <w:pStyle w:val="afff1"/>
                                </w:pPr>
                                <w:proofErr w:type="spellStart"/>
                                <w:r w:rsidRPr="005F438C">
                                  <w:t>Localization</w:t>
                                </w:r>
                                <w:proofErr w:type="spellEnd"/>
                                <w:r w:rsidRPr="005F438C">
                                  <w:t xml:space="preserve"> / </w:t>
                                </w:r>
                                <w:proofErr w:type="spellStart"/>
                                <w:r w:rsidRPr="005F438C">
                                  <w:t>Orientation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Прямокутник 130"/>
                          <wps:cNvSpPr/>
                          <wps:spPr>
                            <a:xfrm>
                              <a:off x="4080463" y="5973751"/>
                              <a:ext cx="1029301" cy="474673"/>
                            </a:xfrm>
                            <a:prstGeom prst="rect">
                              <a:avLst/>
                            </a:prstGeom>
                            <a:ln/>
                          </wps:spPr>
                          <wps:style>
                            <a:lnRef idx="2">
                              <a:schemeClr val="dk1"/>
                            </a:lnRef>
                            <a:fillRef idx="1">
                              <a:schemeClr val="lt1"/>
                            </a:fillRef>
                            <a:effectRef idx="0">
                              <a:schemeClr val="dk1"/>
                            </a:effectRef>
                            <a:fontRef idx="minor">
                              <a:schemeClr val="dk1"/>
                            </a:fontRef>
                          </wps:style>
                          <wps:txbx>
                            <w:txbxContent>
                              <w:p w14:paraId="641755B7" w14:textId="77777777" w:rsidR="000E2E22" w:rsidRPr="005F438C" w:rsidRDefault="000E2E22" w:rsidP="00E01019">
                                <w:pPr>
                                  <w:pStyle w:val="afff1"/>
                                </w:pPr>
                                <w:proofErr w:type="spellStart"/>
                                <w:r w:rsidRPr="005F438C">
                                  <w:t>Speed</w:t>
                                </w:r>
                                <w:proofErr w:type="spellEnd"/>
                                <w:r w:rsidRPr="005F438C">
                                  <w:t xml:space="preserve"> / </w:t>
                                </w:r>
                                <w:proofErr w:type="spellStart"/>
                                <w:r w:rsidRPr="005F438C">
                                  <w:t>Acceleration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 name="Прямокутник 131"/>
                          <wps:cNvSpPr/>
                          <wps:spPr>
                            <a:xfrm>
                              <a:off x="5133975" y="5973653"/>
                              <a:ext cx="771526" cy="474673"/>
                            </a:xfrm>
                            <a:prstGeom prst="rect">
                              <a:avLst/>
                            </a:prstGeom>
                            <a:ln/>
                          </wps:spPr>
                          <wps:style>
                            <a:lnRef idx="2">
                              <a:schemeClr val="dk1"/>
                            </a:lnRef>
                            <a:fillRef idx="1">
                              <a:schemeClr val="lt1"/>
                            </a:fillRef>
                            <a:effectRef idx="0">
                              <a:schemeClr val="dk1"/>
                            </a:effectRef>
                            <a:fontRef idx="minor">
                              <a:schemeClr val="dk1"/>
                            </a:fontRef>
                          </wps:style>
                          <wps:txbx>
                            <w:txbxContent>
                              <w:p w14:paraId="2FF77207" w14:textId="77777777" w:rsidR="000E2E22" w:rsidRPr="005F438C" w:rsidRDefault="000E2E22" w:rsidP="00E01019">
                                <w:pPr>
                                  <w:pStyle w:val="afff1"/>
                                </w:pPr>
                                <w:proofErr w:type="spellStart"/>
                                <w:r w:rsidRPr="005F438C">
                                  <w:t>Trajectory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Овал 132"/>
                          <wps:cNvSpPr/>
                          <wps:spPr>
                            <a:xfrm>
                              <a:off x="152399" y="6686875"/>
                              <a:ext cx="3482975" cy="381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65D5903D" w14:textId="77777777" w:rsidR="000E2E22" w:rsidRPr="005F438C" w:rsidRDefault="000E2E22" w:rsidP="00E01019">
                                <w:pPr>
                                  <w:pStyle w:val="afff1"/>
                                </w:pPr>
                                <w:proofErr w:type="spellStart"/>
                                <w:r w:rsidRPr="005F438C">
                                  <w:t>Control</w:t>
                                </w:r>
                                <w:proofErr w:type="spellEnd"/>
                                <w:r w:rsidRPr="005F438C">
                                  <w:t xml:space="preserve"> </w:t>
                                </w:r>
                                <w:proofErr w:type="spellStart"/>
                                <w:r w:rsidRPr="005F438C">
                                  <w:t>and</w:t>
                                </w:r>
                                <w:proofErr w:type="spellEnd"/>
                                <w:r w:rsidRPr="005F438C">
                                  <w:t xml:space="preserve"> </w:t>
                                </w:r>
                                <w:proofErr w:type="spellStart"/>
                                <w:r w:rsidRPr="005F438C">
                                  <w:t>Prediction</w:t>
                                </w:r>
                                <w:proofErr w:type="spellEnd"/>
                                <w:r w:rsidRPr="005F438C">
                                  <w:t xml:space="preserve"> </w:t>
                                </w:r>
                                <w:proofErr w:type="spellStart"/>
                                <w:r w:rsidRPr="005F438C">
                                  <w:t>Systems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Овал 133"/>
                          <wps:cNvSpPr/>
                          <wps:spPr>
                            <a:xfrm>
                              <a:off x="162559" y="7354005"/>
                              <a:ext cx="3715173" cy="1016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4679DF23" w14:textId="77777777" w:rsidR="000E2E22" w:rsidRPr="005F438C" w:rsidRDefault="000E2E22" w:rsidP="00E01019">
                                <w:pPr>
                                  <w:pStyle w:val="afff1"/>
                                </w:pPr>
                                <w:proofErr w:type="spellStart"/>
                                <w:r w:rsidRPr="005F438C">
                                  <w:t>Real-time</w:t>
                                </w:r>
                                <w:proofErr w:type="spellEnd"/>
                                <w:r w:rsidRPr="005F438C">
                                  <w:t xml:space="preserve"> </w:t>
                                </w:r>
                                <w:proofErr w:type="spellStart"/>
                                <w:r w:rsidRPr="005F438C">
                                  <w:t>Output</w:t>
                                </w:r>
                                <w:proofErr w:type="spellEnd"/>
                                <w:r w:rsidRPr="005F438C">
                                  <w:t xml:space="preserve"> / </w:t>
                                </w:r>
                                <w:proofErr w:type="spellStart"/>
                                <w:r w:rsidRPr="005F438C">
                                  <w:t>To</w:t>
                                </w:r>
                                <w:proofErr w:type="spellEnd"/>
                                <w:r w:rsidRPr="005F438C">
                                  <w:t xml:space="preserve"> </w:t>
                                </w:r>
                                <w:proofErr w:type="spellStart"/>
                                <w:r w:rsidRPr="005F438C">
                                  <w:t>Cloud</w:t>
                                </w:r>
                                <w:proofErr w:type="spellEnd"/>
                                <w:r w:rsidRPr="005F438C">
                                  <w:t xml:space="preserve"> / </w:t>
                                </w:r>
                                <w:proofErr w:type="spellStart"/>
                                <w:r w:rsidRPr="005F438C">
                                  <w:t>To</w:t>
                                </w:r>
                                <w:proofErr w:type="spellEnd"/>
                                <w:r w:rsidRPr="005F438C">
                                  <w:t xml:space="preserve"> </w:t>
                                </w:r>
                                <w:proofErr w:type="spellStart"/>
                                <w:r w:rsidRPr="005F438C">
                                  <w:t>Decision</w:t>
                                </w:r>
                                <w:proofErr w:type="spellEnd"/>
                                <w:r w:rsidRPr="005F438C">
                                  <w:t xml:space="preserve"> </w:t>
                                </w:r>
                                <w:proofErr w:type="spellStart"/>
                                <w:r w:rsidRPr="005F438C">
                                  <w:t>Support</w:t>
                                </w:r>
                                <w:proofErr w:type="spellEnd"/>
                                <w:r w:rsidRPr="005F438C">
                                  <w:t xml:space="preserve"> </w:t>
                                </w:r>
                                <w:proofErr w:type="spellStart"/>
                                <w:r w:rsidRPr="005F438C">
                                  <w:t>System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а сполучна лінія 134"/>
                          <wps:cNvCnPr>
                            <a:stCxn id="120" idx="5"/>
                          </wps:cNvCnPr>
                          <wps:spPr>
                            <a:xfrm flipH="1">
                              <a:off x="4119895" y="726448"/>
                              <a:ext cx="1228191" cy="289511"/>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35" name="Пряма сполучна лінія 135"/>
                          <wps:cNvCnPr>
                            <a:stCxn id="121" idx="4"/>
                          </wps:cNvCnPr>
                          <wps:spPr>
                            <a:xfrm>
                              <a:off x="2858571" y="1460105"/>
                              <a:ext cx="660806" cy="995916"/>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36" name="Пряма сполучна лінія 136"/>
                          <wps:cNvCnPr>
                            <a:stCxn id="128" idx="3"/>
                            <a:endCxn id="132" idx="0"/>
                          </wps:cNvCnPr>
                          <wps:spPr>
                            <a:xfrm flipH="1">
                              <a:off x="1893887" y="5707306"/>
                              <a:ext cx="1108842" cy="979569"/>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37" name="Пряма сполучна лінія 137"/>
                          <wps:cNvCnPr>
                            <a:stCxn id="132" idx="4"/>
                            <a:endCxn id="133" idx="0"/>
                          </wps:cNvCnPr>
                          <wps:spPr>
                            <a:xfrm>
                              <a:off x="1893887" y="7067875"/>
                              <a:ext cx="126259" cy="28613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38" name="Пряма сполучна лінія 138"/>
                          <wps:cNvCnPr>
                            <a:stCxn id="121" idx="4"/>
                            <a:endCxn id="123" idx="0"/>
                          </wps:cNvCnPr>
                          <wps:spPr>
                            <a:xfrm flipH="1">
                              <a:off x="2263147" y="1460165"/>
                              <a:ext cx="595424" cy="1010811"/>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39" name="Пряма сполучна лінія 139"/>
                          <wps:cNvCnPr>
                            <a:endCxn id="126" idx="0"/>
                          </wps:cNvCnPr>
                          <wps:spPr>
                            <a:xfrm flipH="1">
                              <a:off x="831111" y="3936710"/>
                              <a:ext cx="1200890" cy="635134"/>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0" name="Пряма сполучна лінія 140"/>
                          <wps:cNvCnPr>
                            <a:endCxn id="127" idx="0"/>
                          </wps:cNvCnPr>
                          <wps:spPr>
                            <a:xfrm>
                              <a:off x="2032000" y="3936710"/>
                              <a:ext cx="525993" cy="63476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1" name="Пряма сполучна лінія 141"/>
                          <wps:cNvCnPr>
                            <a:stCxn id="121" idx="5"/>
                            <a:endCxn id="125" idx="0"/>
                          </wps:cNvCnPr>
                          <wps:spPr>
                            <a:xfrm>
                              <a:off x="4120532" y="1385713"/>
                              <a:ext cx="913985" cy="10830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2" name="Пряма сполучна лінія 142"/>
                          <wps:cNvCnPr>
                            <a:stCxn id="121" idx="3"/>
                            <a:endCxn id="122" idx="1"/>
                          </wps:cNvCnPr>
                          <wps:spPr>
                            <a:xfrm flipH="1">
                              <a:off x="684962" y="1385770"/>
                              <a:ext cx="911647" cy="211765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3" name="Пряма сполучна лінія 143"/>
                          <wps:cNvCnPr>
                            <a:endCxn id="130" idx="0"/>
                          </wps:cNvCnPr>
                          <wps:spPr>
                            <a:xfrm flipH="1">
                              <a:off x="4595114" y="5782004"/>
                              <a:ext cx="30054" cy="19174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4" name="Пряма сполучна лінія 144"/>
                          <wps:cNvCnPr>
                            <a:endCxn id="129" idx="0"/>
                          </wps:cNvCnPr>
                          <wps:spPr>
                            <a:xfrm flipH="1">
                              <a:off x="3346516" y="5755980"/>
                              <a:ext cx="162230" cy="217771"/>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5" name="Пряма сполучна лінія 145"/>
                          <wps:cNvCnPr>
                            <a:stCxn id="122" idx="5"/>
                            <a:endCxn id="128" idx="0"/>
                          </wps:cNvCnPr>
                          <wps:spPr>
                            <a:xfrm>
                              <a:off x="3379038" y="3862637"/>
                              <a:ext cx="773015" cy="1411064"/>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6" name="Пряма сполучна лінія 146"/>
                          <wps:cNvCnPr>
                            <a:stCxn id="128" idx="5"/>
                          </wps:cNvCnPr>
                          <wps:spPr>
                            <a:xfrm>
                              <a:off x="5301376" y="5707306"/>
                              <a:ext cx="283670" cy="267136"/>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wgp>
                    </wpc:wpc>
                  </a:graphicData>
                </a:graphic>
              </wp:inline>
            </w:drawing>
          </mc:Choice>
          <mc:Fallback>
            <w:pict>
              <v:group w14:anchorId="4FA57424" id="_x0000_s1214" editas="canvas" style="width:467.75pt;height:666pt;mso-position-horizontal-relative:char;mso-position-vertical-relative:line" coordsize="59404,84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">
                <v:shape id="_x0000_s1215" type="#_x0000_t75" style="position:absolute;width:59404;height:84582;visibility:visible;mso-wrap-style:square" filled="t">
                  <v:fill o:detectmouseclick="t"/>
                  <v:path o:connecttype="none"/>
                </v:shape>
                <v:group id="Групувати 1" o:spid="_x0000_s1216" style="position:absolute;left:1270;top:1269;width:57785;height:82431" coordorigin="1270,1269" coordsize="57785,8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oval id="Овал 120" o:spid="_x0000_s1217" style="position:absolute;left:27654;top:1269;width:30258;height:70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" fillcolor="white [3201]" strokecolor="black [3200]" strokeweight="1.5pt">
                    <v:stroke joinstyle="miter"/>
                    <v:textbox>
                      <w:txbxContent>
                        <w:p w14:paraId="5919AA65" w14:textId="77777777" w:rsidR="000E2E22" w:rsidRPr="005F438C" w:rsidRDefault="000E2E22" w:rsidP="00E01019">
                          <w:pPr>
                            <w:pStyle w:val="afff1"/>
                          </w:pPr>
                          <w:proofErr w:type="spellStart"/>
                          <w:r w:rsidRPr="005F438C">
                            <w:t>Input</w:t>
                          </w:r>
                          <w:proofErr w:type="spellEnd"/>
                          <w:r w:rsidRPr="005F438C">
                            <w:t xml:space="preserve">: </w:t>
                          </w:r>
                        </w:p>
                        <w:p w14:paraId="48AAD023" w14:textId="77777777" w:rsidR="000E2E22" w:rsidRPr="005F438C" w:rsidRDefault="000E2E22" w:rsidP="00E01019">
                          <w:pPr>
                            <w:pStyle w:val="afff1"/>
                          </w:pPr>
                          <w:proofErr w:type="spellStart"/>
                          <w:r w:rsidRPr="005F438C">
                            <w:t>video</w:t>
                          </w:r>
                          <w:proofErr w:type="spellEnd"/>
                          <w:r w:rsidRPr="005F438C">
                            <w:t xml:space="preserve"> / </w:t>
                          </w:r>
                          <w:proofErr w:type="spellStart"/>
                          <w:r w:rsidRPr="005F438C">
                            <w:t>sensor</w:t>
                          </w:r>
                          <w:proofErr w:type="spellEnd"/>
                          <w:r w:rsidRPr="005F438C">
                            <w:t xml:space="preserve"> </w:t>
                          </w:r>
                          <w:proofErr w:type="spellStart"/>
                          <w:r w:rsidRPr="005F438C">
                            <w:t>data</w:t>
                          </w:r>
                          <w:proofErr w:type="spellEnd"/>
                          <w:r w:rsidRPr="005F438C">
                            <w:t xml:space="preserve"> / </w:t>
                          </w:r>
                          <w:proofErr w:type="spellStart"/>
                          <w:r w:rsidRPr="005F438C">
                            <w:t>images</w:t>
                          </w:r>
                          <w:proofErr w:type="spellEnd"/>
                        </w:p>
                      </w:txbxContent>
                    </v:textbox>
                  </v:oval>
                  <v:oval id="Овал 121" o:spid="_x0000_s1218" style="position:absolute;left:10738;top:9521;width:35694;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" fillcolor="white [3201]" strokecolor="black [3200]" strokeweight="1.5pt">
                    <v:stroke joinstyle="miter"/>
                    <v:textbox>
                      <w:txbxContent>
                        <w:p w14:paraId="7CA9C1F5" w14:textId="77777777" w:rsidR="000E2E22" w:rsidRPr="005F438C" w:rsidRDefault="000E2E22" w:rsidP="00E01019">
                          <w:pPr>
                            <w:pStyle w:val="afff1"/>
                          </w:pPr>
                          <w:proofErr w:type="spellStart"/>
                          <w:r w:rsidRPr="005F438C">
                            <w:t>Signal</w:t>
                          </w:r>
                          <w:proofErr w:type="spellEnd"/>
                          <w:r w:rsidRPr="005F438C">
                            <w:t xml:space="preserve"> </w:t>
                          </w:r>
                          <w:proofErr w:type="spellStart"/>
                          <w:r w:rsidRPr="005F438C">
                            <w:t>Pre-processing</w:t>
                          </w:r>
                          <w:proofErr w:type="spellEnd"/>
                        </w:p>
                      </w:txbxContent>
                    </v:textbox>
                  </v:oval>
                  <v:oval id="Овал 122" o:spid="_x0000_s1219" style="position:absolute;left:1270;top:34290;width:3810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" fillcolor="white [3201]" strokecolor="black [3200]" strokeweight="1.5pt">
                    <v:stroke joinstyle="miter"/>
                    <v:textbox>
                      <w:txbxContent>
                        <w:p w14:paraId="11084785" w14:textId="77777777" w:rsidR="000E2E22" w:rsidRPr="005F438C" w:rsidRDefault="000E2E22" w:rsidP="00E01019">
                          <w:pPr>
                            <w:pStyle w:val="afff1"/>
                          </w:pPr>
                          <w:proofErr w:type="spellStart"/>
                          <w:r w:rsidRPr="005F438C">
                            <w:t>Feature</w:t>
                          </w:r>
                          <w:proofErr w:type="spellEnd"/>
                          <w:r w:rsidRPr="005F438C">
                            <w:t xml:space="preserve"> </w:t>
                          </w:r>
                          <w:proofErr w:type="spellStart"/>
                          <w:r w:rsidRPr="005F438C">
                            <w:t>Extraction</w:t>
                          </w:r>
                          <w:proofErr w:type="spellEnd"/>
                          <w:r w:rsidRPr="005F438C">
                            <w:t xml:space="preserve"> </w:t>
                          </w:r>
                          <w:proofErr w:type="spellStart"/>
                          <w:r w:rsidRPr="005F438C">
                            <w:t>and</w:t>
                          </w:r>
                          <w:proofErr w:type="spellEnd"/>
                          <w:r w:rsidRPr="005F438C">
                            <w:t xml:space="preserve"> </w:t>
                          </w:r>
                          <w:proofErr w:type="spellStart"/>
                          <w:r w:rsidRPr="005F438C">
                            <w:t>Representation</w:t>
                          </w:r>
                          <w:proofErr w:type="spellEnd"/>
                        </w:p>
                      </w:txbxContent>
                    </v:textbox>
                  </v:oval>
                  <v:rect id="Прямокутник 123" o:spid="_x0000_s1220" style="position:absolute;left:16161;top:24709;width:12940;height:5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" fillcolor="white [3201]" strokecolor="black [3200]" strokeweight="1.5pt">
                    <v:textbox>
                      <w:txbxContent>
                        <w:p w14:paraId="4648F1B7" w14:textId="77777777" w:rsidR="000E2E22" w:rsidRPr="005F438C" w:rsidRDefault="000E2E22" w:rsidP="00E01019">
                          <w:pPr>
                            <w:pStyle w:val="afff1"/>
                          </w:pPr>
                          <w:proofErr w:type="spellStart"/>
                          <w:r w:rsidRPr="005F438C">
                            <w:t>Optical</w:t>
                          </w:r>
                          <w:proofErr w:type="spellEnd"/>
                          <w:r w:rsidRPr="005F438C">
                            <w:t xml:space="preserve"> </w:t>
                          </w:r>
                          <w:proofErr w:type="spellStart"/>
                          <w:r w:rsidRPr="005F438C">
                            <w:t>Flow</w:t>
                          </w:r>
                          <w:proofErr w:type="spellEnd"/>
                        </w:p>
                        <w:p w14:paraId="776DD3B1" w14:textId="77777777" w:rsidR="000E2E22" w:rsidRPr="005F438C" w:rsidRDefault="000E2E22" w:rsidP="00E01019">
                          <w:pPr>
                            <w:pStyle w:val="afff1"/>
                          </w:pPr>
                          <w:r w:rsidRPr="005F438C">
                            <w:t>(</w:t>
                          </w:r>
                          <w:proofErr w:type="spellStart"/>
                          <w:r w:rsidRPr="005F438C">
                            <w:t>FlowNet</w:t>
                          </w:r>
                          <w:proofErr w:type="spellEnd"/>
                          <w:r w:rsidRPr="005F438C">
                            <w:t xml:space="preserve"> / </w:t>
                          </w:r>
                          <w:proofErr w:type="spellStart"/>
                          <w:r w:rsidRPr="005F438C">
                            <w:t>FlowNet</w:t>
                          </w:r>
                          <w:proofErr w:type="spellEnd"/>
                          <w:r w:rsidRPr="005F438C">
                            <w:t xml:space="preserve"> 2.0)</w:t>
                          </w:r>
                        </w:p>
                      </w:txbxContent>
                    </v:textbox>
                  </v:rect>
                  <v:rect id="Прямокутник 124" o:spid="_x0000_s1221" style="position:absolute;left:29892;top:24713;width:101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" fillcolor="white [3201]" strokecolor="black [3200]" strokeweight="1.5pt">
                    <v:textbox>
                      <w:txbxContent>
                        <w:p w14:paraId="1BA113CA" w14:textId="77777777" w:rsidR="000E2E22" w:rsidRPr="005F438C" w:rsidRDefault="000E2E22" w:rsidP="00E01019">
                          <w:pPr>
                            <w:pStyle w:val="afff1"/>
                          </w:pPr>
                          <w:r w:rsidRPr="005F438C">
                            <w:t xml:space="preserve">EMG -&gt; </w:t>
                          </w:r>
                          <w:proofErr w:type="spellStart"/>
                          <w:r w:rsidRPr="005F438C">
                            <w:t>Pose</w:t>
                          </w:r>
                          <w:proofErr w:type="spellEnd"/>
                        </w:p>
                        <w:p w14:paraId="0D80DD17" w14:textId="77777777" w:rsidR="000E2E22" w:rsidRPr="005F438C" w:rsidRDefault="000E2E22" w:rsidP="00E01019">
                          <w:pPr>
                            <w:pStyle w:val="afff1"/>
                          </w:pPr>
                          <w:r w:rsidRPr="005F438C">
                            <w:t>(emg2pose)</w:t>
                          </w:r>
                        </w:p>
                      </w:txbxContent>
                    </v:textbox>
                  </v:rect>
                  <v:rect id="Прямокутник 125" o:spid="_x0000_s1222" style="position:absolute;left:42423;top:24688;width:15843;height:6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" fillcolor="white [3201]" strokecolor="black [3200]" strokeweight="1.5pt">
                    <v:textbox>
                      <w:txbxContent>
                        <w:p w14:paraId="76406EA7" w14:textId="77777777" w:rsidR="000E2E22" w:rsidRPr="005F438C" w:rsidRDefault="000E2E22" w:rsidP="00E01019">
                          <w:pPr>
                            <w:pStyle w:val="afff1"/>
                          </w:pPr>
                          <w:proofErr w:type="spellStart"/>
                          <w:r w:rsidRPr="005F438C">
                            <w:t>Scene</w:t>
                          </w:r>
                          <w:proofErr w:type="spellEnd"/>
                          <w:r w:rsidRPr="005F438C">
                            <w:t xml:space="preserve"> </w:t>
                          </w:r>
                          <w:proofErr w:type="spellStart"/>
                          <w:r w:rsidRPr="005F438C">
                            <w:t>Structure</w:t>
                          </w:r>
                          <w:proofErr w:type="spellEnd"/>
                        </w:p>
                        <w:p w14:paraId="20E1E366" w14:textId="77777777" w:rsidR="000E2E22" w:rsidRPr="005F438C" w:rsidRDefault="000E2E22" w:rsidP="00E01019">
                          <w:pPr>
                            <w:pStyle w:val="afff1"/>
                          </w:pPr>
                          <w:r w:rsidRPr="005F438C">
                            <w:t>(</w:t>
                          </w:r>
                          <w:proofErr w:type="spellStart"/>
                          <w:r w:rsidRPr="005F438C">
                            <w:t>Stereo</w:t>
                          </w:r>
                          <w:proofErr w:type="spellEnd"/>
                          <w:r w:rsidRPr="005F438C">
                            <w:t xml:space="preserve"> </w:t>
                          </w:r>
                          <w:proofErr w:type="spellStart"/>
                          <w:r w:rsidRPr="005F438C">
                            <w:t>Anywhere</w:t>
                          </w:r>
                          <w:proofErr w:type="spellEnd"/>
                          <w:r w:rsidRPr="005F438C">
                            <w:t xml:space="preserve"> / </w:t>
                          </w:r>
                          <w:proofErr w:type="spellStart"/>
                          <w:r w:rsidRPr="005F438C">
                            <w:t>Momentum</w:t>
                          </w:r>
                          <w:proofErr w:type="spellEnd"/>
                          <w:r w:rsidRPr="005F438C">
                            <w:t>-GS)</w:t>
                          </w:r>
                        </w:p>
                      </w:txbxContent>
                    </v:textbox>
                  </v:rect>
                  <v:rect id="Прямокутник 126" o:spid="_x0000_s1223" style="position:absolute;left:1382;top:45718;width:13857;height:5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" fillcolor="white [3201]" strokecolor="black [3200]" strokeweight="1.5pt">
                    <v:textbox>
                      <w:txbxContent>
                        <w:p w14:paraId="0ED3F803" w14:textId="77777777" w:rsidR="000E2E22" w:rsidRPr="005F438C" w:rsidRDefault="000E2E22" w:rsidP="00E01019">
                          <w:pPr>
                            <w:pStyle w:val="afff1"/>
                          </w:pPr>
                          <w:r w:rsidRPr="005F438C">
                            <w:t xml:space="preserve">CNN / </w:t>
                          </w:r>
                          <w:proofErr w:type="spellStart"/>
                          <w:r w:rsidRPr="005F438C">
                            <w:t>Transformer</w:t>
                          </w:r>
                          <w:proofErr w:type="spellEnd"/>
                        </w:p>
                      </w:txbxContent>
                    </v:textbox>
                  </v:rect>
                  <v:rect id="Прямокутник 127" o:spid="_x0000_s1224" style="position:absolute;left:15966;top:45714;width:19227;height:5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" fillcolor="white [3201]" strokecolor="black [3200]" strokeweight="1.5pt">
                    <v:textbox>
                      <w:txbxContent>
                        <w:p w14:paraId="0E9FC081" w14:textId="77777777" w:rsidR="000E2E22" w:rsidRPr="005F438C" w:rsidRDefault="000E2E22" w:rsidP="00E01019">
                          <w:pPr>
                            <w:pStyle w:val="afff1"/>
                          </w:pPr>
                          <w:proofErr w:type="spellStart"/>
                          <w:r w:rsidRPr="005F438C">
                            <w:t>Memory</w:t>
                          </w:r>
                          <w:proofErr w:type="spellEnd"/>
                          <w:r w:rsidRPr="005F438C">
                            <w:t xml:space="preserve"> </w:t>
                          </w:r>
                          <w:proofErr w:type="spellStart"/>
                          <w:r w:rsidRPr="005F438C">
                            <w:t>Transformers</w:t>
                          </w:r>
                          <w:proofErr w:type="spellEnd"/>
                        </w:p>
                        <w:p w14:paraId="21A8CEA3" w14:textId="77777777" w:rsidR="000E2E22" w:rsidRPr="005F438C" w:rsidRDefault="000E2E22" w:rsidP="00E01019">
                          <w:pPr>
                            <w:pStyle w:val="afff1"/>
                          </w:pPr>
                          <w:r w:rsidRPr="005F438C">
                            <w:t>(</w:t>
                          </w:r>
                          <w:proofErr w:type="spellStart"/>
                          <w:r w:rsidRPr="005F438C">
                            <w:t>Universal</w:t>
                          </w:r>
                          <w:proofErr w:type="spellEnd"/>
                          <w:r w:rsidRPr="005F438C">
                            <w:t xml:space="preserve"> </w:t>
                          </w:r>
                          <w:proofErr w:type="spellStart"/>
                          <w:r w:rsidRPr="005F438C">
                            <w:t>Transformer</w:t>
                          </w:r>
                          <w:proofErr w:type="spellEnd"/>
                          <w:r w:rsidRPr="005F438C">
                            <w:t xml:space="preserve"> </w:t>
                          </w:r>
                          <w:proofErr w:type="spellStart"/>
                          <w:r w:rsidRPr="005F438C">
                            <w:t>Memory</w:t>
                          </w:r>
                          <w:proofErr w:type="spellEnd"/>
                          <w:r w:rsidRPr="005F438C">
                            <w:t>)</w:t>
                          </w:r>
                        </w:p>
                      </w:txbxContent>
                    </v:textbox>
                  </v:rect>
                  <v:oval id="Овал 128" o:spid="_x0000_s1225" style="position:absolute;left:25266;top:52737;width:32508;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" fillcolor="white [3201]" strokecolor="black [3200]" strokeweight="1.5pt">
                    <v:stroke joinstyle="miter"/>
                    <v:textbox>
                      <w:txbxContent>
                        <w:p w14:paraId="3A45D300" w14:textId="77777777" w:rsidR="000E2E22" w:rsidRPr="005F438C" w:rsidRDefault="000E2E22" w:rsidP="00E01019">
                          <w:pPr>
                            <w:pStyle w:val="afff1"/>
                          </w:pPr>
                          <w:proofErr w:type="spellStart"/>
                          <w:r w:rsidRPr="005F438C">
                            <w:t>Object</w:t>
                          </w:r>
                          <w:proofErr w:type="spellEnd"/>
                          <w:r w:rsidRPr="005F438C">
                            <w:t xml:space="preserve"> </w:t>
                          </w:r>
                          <w:proofErr w:type="spellStart"/>
                          <w:r w:rsidRPr="005F438C">
                            <w:t>Parameter</w:t>
                          </w:r>
                          <w:proofErr w:type="spellEnd"/>
                          <w:r w:rsidRPr="005F438C">
                            <w:t xml:space="preserve"> </w:t>
                          </w:r>
                          <w:proofErr w:type="spellStart"/>
                          <w:r w:rsidRPr="005F438C">
                            <w:t>Identification</w:t>
                          </w:r>
                          <w:proofErr w:type="spellEnd"/>
                        </w:p>
                      </w:txbxContent>
                    </v:textbox>
                  </v:oval>
                  <v:rect id="Прямокутник 129" o:spid="_x0000_s1226" style="position:absolute;left:27203;top:59737;width:12523;height: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" fillcolor="white [3201]" strokecolor="black [3200]" strokeweight="1.5pt">
                    <v:textbox>
                      <w:txbxContent>
                        <w:p w14:paraId="0EE189B9" w14:textId="77777777" w:rsidR="000E2E22" w:rsidRPr="005F438C" w:rsidRDefault="000E2E22" w:rsidP="00E01019">
                          <w:pPr>
                            <w:pStyle w:val="afff1"/>
                          </w:pPr>
                          <w:proofErr w:type="spellStart"/>
                          <w:r w:rsidRPr="005F438C">
                            <w:t>Localization</w:t>
                          </w:r>
                          <w:proofErr w:type="spellEnd"/>
                          <w:r w:rsidRPr="005F438C">
                            <w:t xml:space="preserve"> / </w:t>
                          </w:r>
                          <w:proofErr w:type="spellStart"/>
                          <w:r w:rsidRPr="005F438C">
                            <w:t>Orientation</w:t>
                          </w:r>
                          <w:proofErr w:type="spellEnd"/>
                        </w:p>
                      </w:txbxContent>
                    </v:textbox>
                  </v:rect>
                  <v:rect id="Прямокутник 130" o:spid="_x0000_s1227" style="position:absolute;left:40804;top:59737;width:10293;height: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" fillcolor="white [3201]" strokecolor="black [3200]" strokeweight="1.5pt">
                    <v:textbox>
                      <w:txbxContent>
                        <w:p w14:paraId="641755B7" w14:textId="77777777" w:rsidR="000E2E22" w:rsidRPr="005F438C" w:rsidRDefault="000E2E22" w:rsidP="00E01019">
                          <w:pPr>
                            <w:pStyle w:val="afff1"/>
                          </w:pPr>
                          <w:proofErr w:type="spellStart"/>
                          <w:r w:rsidRPr="005F438C">
                            <w:t>Speed</w:t>
                          </w:r>
                          <w:proofErr w:type="spellEnd"/>
                          <w:r w:rsidRPr="005F438C">
                            <w:t xml:space="preserve"> / </w:t>
                          </w:r>
                          <w:proofErr w:type="spellStart"/>
                          <w:r w:rsidRPr="005F438C">
                            <w:t>Acceleration</w:t>
                          </w:r>
                          <w:proofErr w:type="spellEnd"/>
                        </w:p>
                      </w:txbxContent>
                    </v:textbox>
                  </v:rect>
                  <v:rect id="Прямокутник 131" o:spid="_x0000_s1228" style="position:absolute;left:51339;top:59736;width:7716;height: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" fillcolor="white [3201]" strokecolor="black [3200]" strokeweight="1.5pt">
                    <v:textbox>
                      <w:txbxContent>
                        <w:p w14:paraId="2FF77207" w14:textId="77777777" w:rsidR="000E2E22" w:rsidRPr="005F438C" w:rsidRDefault="000E2E22" w:rsidP="00E01019">
                          <w:pPr>
                            <w:pStyle w:val="afff1"/>
                          </w:pPr>
                          <w:proofErr w:type="spellStart"/>
                          <w:r w:rsidRPr="005F438C">
                            <w:t>Trajectory</w:t>
                          </w:r>
                          <w:proofErr w:type="spellEnd"/>
                        </w:p>
                      </w:txbxContent>
                    </v:textbox>
                  </v:rect>
                  <v:oval id="Овал 132" o:spid="_x0000_s1229" style="position:absolute;left:1523;top:66868;width:3483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" fillcolor="white [3201]" strokecolor="black [3200]" strokeweight="1.5pt">
                    <v:stroke joinstyle="miter"/>
                    <v:textbox>
                      <w:txbxContent>
                        <w:p w14:paraId="65D5903D" w14:textId="77777777" w:rsidR="000E2E22" w:rsidRPr="005F438C" w:rsidRDefault="000E2E22" w:rsidP="00E01019">
                          <w:pPr>
                            <w:pStyle w:val="afff1"/>
                          </w:pPr>
                          <w:proofErr w:type="spellStart"/>
                          <w:r w:rsidRPr="005F438C">
                            <w:t>Control</w:t>
                          </w:r>
                          <w:proofErr w:type="spellEnd"/>
                          <w:r w:rsidRPr="005F438C">
                            <w:t xml:space="preserve"> </w:t>
                          </w:r>
                          <w:proofErr w:type="spellStart"/>
                          <w:r w:rsidRPr="005F438C">
                            <w:t>and</w:t>
                          </w:r>
                          <w:proofErr w:type="spellEnd"/>
                          <w:r w:rsidRPr="005F438C">
                            <w:t xml:space="preserve"> </w:t>
                          </w:r>
                          <w:proofErr w:type="spellStart"/>
                          <w:r w:rsidRPr="005F438C">
                            <w:t>Prediction</w:t>
                          </w:r>
                          <w:proofErr w:type="spellEnd"/>
                          <w:r w:rsidRPr="005F438C">
                            <w:t xml:space="preserve"> </w:t>
                          </w:r>
                          <w:proofErr w:type="spellStart"/>
                          <w:r w:rsidRPr="005F438C">
                            <w:t>Systems</w:t>
                          </w:r>
                          <w:proofErr w:type="spellEnd"/>
                        </w:p>
                      </w:txbxContent>
                    </v:textbox>
                  </v:oval>
                  <v:oval id="Овал 133" o:spid="_x0000_s1230" style="position:absolute;left:1625;top:73540;width:37152;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" fillcolor="white [3201]" strokecolor="black [3200]" strokeweight="1.5pt">
                    <v:stroke joinstyle="miter"/>
                    <v:textbox>
                      <w:txbxContent>
                        <w:p w14:paraId="4679DF23" w14:textId="77777777" w:rsidR="000E2E22" w:rsidRPr="005F438C" w:rsidRDefault="000E2E22" w:rsidP="00E01019">
                          <w:pPr>
                            <w:pStyle w:val="afff1"/>
                          </w:pPr>
                          <w:proofErr w:type="spellStart"/>
                          <w:r w:rsidRPr="005F438C">
                            <w:t>Real-time</w:t>
                          </w:r>
                          <w:proofErr w:type="spellEnd"/>
                          <w:r w:rsidRPr="005F438C">
                            <w:t xml:space="preserve"> </w:t>
                          </w:r>
                          <w:proofErr w:type="spellStart"/>
                          <w:r w:rsidRPr="005F438C">
                            <w:t>Output</w:t>
                          </w:r>
                          <w:proofErr w:type="spellEnd"/>
                          <w:r w:rsidRPr="005F438C">
                            <w:t xml:space="preserve"> / </w:t>
                          </w:r>
                          <w:proofErr w:type="spellStart"/>
                          <w:r w:rsidRPr="005F438C">
                            <w:t>To</w:t>
                          </w:r>
                          <w:proofErr w:type="spellEnd"/>
                          <w:r w:rsidRPr="005F438C">
                            <w:t xml:space="preserve"> </w:t>
                          </w:r>
                          <w:proofErr w:type="spellStart"/>
                          <w:r w:rsidRPr="005F438C">
                            <w:t>Cloud</w:t>
                          </w:r>
                          <w:proofErr w:type="spellEnd"/>
                          <w:r w:rsidRPr="005F438C">
                            <w:t xml:space="preserve"> / </w:t>
                          </w:r>
                          <w:proofErr w:type="spellStart"/>
                          <w:r w:rsidRPr="005F438C">
                            <w:t>To</w:t>
                          </w:r>
                          <w:proofErr w:type="spellEnd"/>
                          <w:r w:rsidRPr="005F438C">
                            <w:t xml:space="preserve"> </w:t>
                          </w:r>
                          <w:proofErr w:type="spellStart"/>
                          <w:r w:rsidRPr="005F438C">
                            <w:t>Decision</w:t>
                          </w:r>
                          <w:proofErr w:type="spellEnd"/>
                          <w:r w:rsidRPr="005F438C">
                            <w:t xml:space="preserve"> </w:t>
                          </w:r>
                          <w:proofErr w:type="spellStart"/>
                          <w:r w:rsidRPr="005F438C">
                            <w:t>Support</w:t>
                          </w:r>
                          <w:proofErr w:type="spellEnd"/>
                          <w:r w:rsidRPr="005F438C">
                            <w:t xml:space="preserve"> </w:t>
                          </w:r>
                          <w:proofErr w:type="spellStart"/>
                          <w:r w:rsidRPr="005F438C">
                            <w:t>System</w:t>
                          </w:r>
                          <w:proofErr w:type="spellEnd"/>
                        </w:p>
                      </w:txbxContent>
                    </v:textbox>
                  </v:oval>
                  <v:line id="Пряма сполучна лінія 134" o:spid="_x0000_s1231" style="position:absolute;flip:x;visibility:visible;mso-wrap-style:square" from="41198,7264" to="53480,10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" strokecolor="black [3200]">
                    <v:stroke endarrow="open"/>
                  </v:line>
                  <v:line id="Пряма сполучна лінія 135" o:spid="_x0000_s1232" style="position:absolute;visibility:visible;mso-wrap-style:square" from="28585,14601" to="35193,2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" strokecolor="black [3200]">
                    <v:stroke endarrow="open"/>
                  </v:line>
                  <v:line id="Пряма сполучна лінія 136" o:spid="_x0000_s1233" style="position:absolute;flip:x;visibility:visible;mso-wrap-style:square" from="18938,57073" to="30027,66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" strokecolor="black [3200]">
                    <v:stroke endarrow="open"/>
                  </v:line>
                  <v:line id="Пряма сполучна лінія 137" o:spid="_x0000_s1234" style="position:absolute;visibility:visible;mso-wrap-style:square" from="18938,70678" to="20201,7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" strokecolor="black [3200]">
                    <v:stroke endarrow="open"/>
                  </v:line>
                  <v:line id="Пряма сполучна лінія 138" o:spid="_x0000_s1235" style="position:absolute;flip:x;visibility:visible;mso-wrap-style:square" from="22631,14601" to="28585,24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" strokecolor="black [3200]">
                    <v:stroke endarrow="open"/>
                  </v:line>
                  <v:line id="Пряма сполучна лінія 139" o:spid="_x0000_s1236" style="position:absolute;flip:x;visibility:visible;mso-wrap-style:square" from="8311,39367" to="20320,45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" strokecolor="black [3200]">
                    <v:stroke endarrow="open"/>
                  </v:line>
                  <v:line id="Пряма сполучна лінія 140" o:spid="_x0000_s1237" style="position:absolute;visibility:visible;mso-wrap-style:square" from="20320,39367" to="25579,45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" strokecolor="black [3200]">
                    <v:stroke endarrow="open"/>
                  </v:line>
                  <v:line id="Пряма сполучна лінія 141" o:spid="_x0000_s1238" style="position:absolute;visibility:visible;mso-wrap-style:square" from="41205,13857" to="50345,24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" strokecolor="black [3200]">
                    <v:stroke endarrow="open"/>
                  </v:line>
                  <v:line id="Пряма сполучна лінія 142" o:spid="_x0000_s1239" style="position:absolute;flip:x;visibility:visible;mso-wrap-style:square" from="6849,13857" to="15966,35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" strokecolor="black [3200]">
                    <v:stroke endarrow="open"/>
                  </v:line>
                  <v:line id="Пряма сполучна лінія 143" o:spid="_x0000_s1240" style="position:absolute;flip:x;visibility:visible;mso-wrap-style:square" from="45951,57820" to="46251,59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" strokecolor="black [3200]">
                    <v:stroke endarrow="open"/>
                  </v:line>
                  <v:line id="Пряма сполучна лінія 144" o:spid="_x0000_s1241" style="position:absolute;flip:x;visibility:visible;mso-wrap-style:square" from="33465,57559" to="35087,59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" strokecolor="black [3200]">
                    <v:stroke endarrow="open"/>
                  </v:line>
                  <v:line id="Пряма сполучна лінія 145" o:spid="_x0000_s1242" style="position:absolute;visibility:visible;mso-wrap-style:square" from="33790,38626" to="41520,52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" strokecolor="black [3200]">
                    <v:stroke endarrow="open"/>
                  </v:line>
                  <v:line id="Пряма сполучна лінія 146" o:spid="_x0000_s1243" style="position:absolute;visibility:visible;mso-wrap-style:square" from="53013,57073" to="55850,59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" strokecolor="black [3200]">
                    <v:stroke endarrow="open"/>
                  </v:line>
                </v:group>
                <w10:anchorlock/>
              </v:group>
            </w:pict>
          </mc:Fallback>
        </mc:AlternateContent>
      </w:r>
    </w:p>
    <w:p w14:paraId="63E0406D" w14:textId="77777777" w:rsidR="000E2E22" w:rsidRPr="005F438C" w:rsidRDefault="00872684" w:rsidP="00A51DDF">
      <w:pPr>
        <w:pStyle w:val="aff2"/>
      </w:pPr>
      <w:r w:rsidRPr="005F438C">
        <w:rPr>
          <w:szCs w:val="28"/>
        </w:rPr>
        <w:t>Рис. 4.</w:t>
      </w:r>
      <w:fldSimple w:instr=" SEQ Fig._4 \* ARABIC ">
        <w:bookmarkStart w:id="41" w:name="_Ref226899803"/>
        <w:r w:rsidR="00527E5B" w:rsidRPr="005F438C">
          <w:t>3</w:t>
        </w:r>
        <w:bookmarkEnd w:id="41"/>
      </w:fldSimple>
      <w:r w:rsidR="00A51DDF" w:rsidRPr="005F438C">
        <w:rPr>
          <w:szCs w:val="28"/>
        </w:rPr>
        <w:t xml:space="preserve"> – Обробка сигналів та ідентифікація об’єктів</w:t>
      </w:r>
    </w:p>
    <w:p w14:paraId="2D1487DD" w14:textId="77777777" w:rsidR="00B115E7" w:rsidRPr="005F438C" w:rsidRDefault="00B115E7" w:rsidP="00B115E7">
      <w:pPr>
        <w:pStyle w:val="a2"/>
      </w:pPr>
      <w:r w:rsidRPr="005F438C">
        <w:t xml:space="preserve">У табл. 4.1 наведено методи визначення основних параметрів динамічних </w:t>
      </w:r>
      <w:r w:rsidRPr="005F438C">
        <w:lastRenderedPageBreak/>
        <w:t xml:space="preserve">об’єктів та відповідні абсолютні </w:t>
      </w:r>
      <w:proofErr w:type="spellStart"/>
      <w:r w:rsidRPr="005F438C">
        <w:t>похибки.</w:t>
      </w:r>
      <w:r w:rsidRPr="005F438C">
        <w:fldChar w:fldCharType="begin"/>
      </w:r>
      <w:r w:rsidRPr="005F438C">
        <w:instrText xml:space="preserve"> REF _Ref221399609 \h </w:instrText>
      </w:r>
      <w:r w:rsidRPr="005F438C">
        <w:fldChar w:fldCharType="separate"/>
      </w:r>
      <w:r w:rsidR="00527E5B" w:rsidRPr="005F438C">
        <w:t>Таблиця</w:t>
      </w:r>
      <w:proofErr w:type="spellEnd"/>
      <w:r w:rsidR="00527E5B" w:rsidRPr="005F438C">
        <w:t xml:space="preserve"> 4.1 – Методи визначення ідентифікації параметрів динамічних об’єктів1</w:t>
      </w:r>
      <w:r w:rsidRPr="005F438C">
        <w:fldChar w:fldCharType="end"/>
      </w:r>
    </w:p>
    <w:p w14:paraId="07AD0334" w14:textId="77777777" w:rsidR="00C243A1" w:rsidRPr="005F438C" w:rsidRDefault="00C243A1" w:rsidP="00C243A1">
      <w:pPr>
        <w:pStyle w:val="a2"/>
      </w:pPr>
      <w:r w:rsidRPr="005F438C">
        <w:t xml:space="preserve">У табл. 4.1 також узагальнено параметри положення, швидкості, прискорення та орієнтації, а також методи їх визначення в межах запропонованої інформаційної </w:t>
      </w:r>
      <w:proofErr w:type="spellStart"/>
      <w:r w:rsidRPr="005F438C">
        <w:t>технології.</w:t>
      </w:r>
      <w:r w:rsidRPr="005F438C">
        <w:fldChar w:fldCharType="begin"/>
      </w:r>
      <w:r w:rsidRPr="005F438C">
        <w:instrText xml:space="preserve"> REF _Ref221399609 \h </w:instrText>
      </w:r>
      <w:r w:rsidRPr="005F438C">
        <w:fldChar w:fldCharType="separate"/>
      </w:r>
      <w:r w:rsidR="00527E5B" w:rsidRPr="005F438C">
        <w:t>Таблиця</w:t>
      </w:r>
      <w:proofErr w:type="spellEnd"/>
      <w:r w:rsidR="00527E5B" w:rsidRPr="005F438C">
        <w:t xml:space="preserve"> 4.1 – Методи визначення ідентифікації параметрів динамічних об’єктів1</w:t>
      </w:r>
      <w:r w:rsidRPr="005F438C">
        <w:fldChar w:fldCharType="end"/>
      </w:r>
      <w:r w:rsidR="004736A1" w:rsidRPr="005F438C">
        <w:fldChar w:fldCharType="begin"/>
      </w:r>
      <w:r w:rsidR="004736A1" w:rsidRPr="005F438C">
        <w:instrText xml:space="preserve"> REF _Ref226482723 \h </w:instrText>
      </w:r>
      <w:r w:rsidR="004736A1" w:rsidRPr="005F438C">
        <w:fldChar w:fldCharType="separate"/>
      </w:r>
      <w:r w:rsidR="00527E5B" w:rsidRPr="005F438C">
        <w:t>Таблиця 4.2 – Умови та склад програмного експерименту1</w:t>
      </w:r>
      <w:r w:rsidR="004736A1" w:rsidRPr="005F438C">
        <w:fldChar w:fldCharType="end"/>
      </w:r>
    </w:p>
    <w:p w14:paraId="1360942C" w14:textId="77777777" w:rsidR="00A553BF" w:rsidRPr="005F438C" w:rsidRDefault="004736A1" w:rsidP="00A553BF">
      <w:pPr>
        <w:pStyle w:val="aff2"/>
        <w:rPr>
          <w:szCs w:val="28"/>
        </w:rPr>
      </w:pPr>
      <w:bookmarkStart w:id="42" w:name="_Ref221399609"/>
      <w:r w:rsidRPr="005F438C">
        <w:rPr>
          <w:szCs w:val="28"/>
        </w:rPr>
        <w:t>Таблиця 4.1 – Методи визначення ідентифікації параметрів динамічних об’єктів</w:t>
      </w:r>
      <w:r w:rsidR="00A553BF" w:rsidRPr="005F438C">
        <w:rPr>
          <w:szCs w:val="28"/>
        </w:rPr>
        <w:fldChar w:fldCharType="begin"/>
      </w:r>
      <w:r w:rsidR="00A553BF" w:rsidRPr="005F438C">
        <w:rPr>
          <w:szCs w:val="28"/>
        </w:rPr>
        <w:instrText xml:space="preserve"> SEQ Табл._4. \* ARABIC </w:instrText>
      </w:r>
      <w:r w:rsidR="00A553BF" w:rsidRPr="005F438C">
        <w:rPr>
          <w:szCs w:val="28"/>
        </w:rPr>
        <w:fldChar w:fldCharType="separate"/>
      </w:r>
      <w:r w:rsidR="00527E5B" w:rsidRPr="005F438C">
        <w:rPr>
          <w:szCs w:val="28"/>
        </w:rPr>
        <w:t>1</w:t>
      </w:r>
      <w:r w:rsidR="00A553BF" w:rsidRPr="005F438C">
        <w:rPr>
          <w:szCs w:val="28"/>
        </w:rPr>
        <w:fldChar w:fldCharType="end"/>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4"/>
        <w:gridCol w:w="4025"/>
      </w:tblGrid>
      <w:tr w:rsidR="00A553BF" w:rsidRPr="005F438C" w14:paraId="7B769343" w14:textId="77777777" w:rsidTr="006A2B7D">
        <w:trPr>
          <w:jc w:val="center"/>
        </w:trPr>
        <w:tc>
          <w:tcPr>
            <w:tcW w:w="2354" w:type="dxa"/>
          </w:tcPr>
          <w:p w14:paraId="7B210AE3" w14:textId="77777777" w:rsidR="00A553BF" w:rsidRPr="005F438C" w:rsidRDefault="00A553BF" w:rsidP="006A2B7D">
            <w:pPr>
              <w:pStyle w:val="10709-"/>
              <w:rPr>
                <w:sz w:val="28"/>
                <w:lang w:eastAsia="ru-RU"/>
              </w:rPr>
            </w:pPr>
            <w:r w:rsidRPr="005F438C">
              <w:rPr>
                <w:sz w:val="28"/>
                <w:lang w:eastAsia="ru-RU"/>
              </w:rPr>
              <w:t>Параметр</w:t>
            </w:r>
          </w:p>
        </w:tc>
        <w:tc>
          <w:tcPr>
            <w:tcW w:w="4025" w:type="dxa"/>
          </w:tcPr>
          <w:p w14:paraId="3DAB9B6E" w14:textId="77777777" w:rsidR="00A553BF" w:rsidRPr="005F438C" w:rsidRDefault="00A553BF" w:rsidP="006A2B7D">
            <w:pPr>
              <w:pStyle w:val="10709-"/>
              <w:rPr>
                <w:sz w:val="28"/>
                <w:lang w:eastAsia="ru-RU"/>
              </w:rPr>
            </w:pPr>
            <w:r w:rsidRPr="005F438C">
              <w:rPr>
                <w:sz w:val="28"/>
                <w:lang w:eastAsia="ru-RU"/>
              </w:rPr>
              <w:t>Метод визначення</w:t>
            </w:r>
          </w:p>
        </w:tc>
      </w:tr>
      <w:tr w:rsidR="00A553BF" w:rsidRPr="005F438C" w14:paraId="5D744C28" w14:textId="77777777" w:rsidTr="006A2B7D">
        <w:trPr>
          <w:jc w:val="center"/>
        </w:trPr>
        <w:tc>
          <w:tcPr>
            <w:tcW w:w="2354" w:type="dxa"/>
          </w:tcPr>
          <w:p w14:paraId="0EFC7C69" w14:textId="77777777" w:rsidR="00A553BF" w:rsidRPr="005F438C" w:rsidRDefault="00A553BF" w:rsidP="006A2B7D">
            <w:pPr>
              <w:pStyle w:val="10708-"/>
              <w:rPr>
                <w:sz w:val="28"/>
                <w:lang w:eastAsia="ru-RU"/>
              </w:rPr>
            </w:pPr>
            <w:r w:rsidRPr="005F438C">
              <w:rPr>
                <w:sz w:val="28"/>
                <w:lang w:eastAsia="ru-RU"/>
              </w:rPr>
              <w:t>Положення</w:t>
            </w:r>
          </w:p>
        </w:tc>
        <w:tc>
          <w:tcPr>
            <w:tcW w:w="4025" w:type="dxa"/>
          </w:tcPr>
          <w:p w14:paraId="073D806B" w14:textId="77777777" w:rsidR="00A553BF" w:rsidRPr="005F438C" w:rsidRDefault="00A553BF" w:rsidP="006A2B7D">
            <w:pPr>
              <w:pStyle w:val="10708-"/>
              <w:rPr>
                <w:sz w:val="28"/>
                <w:lang w:eastAsia="ru-RU"/>
              </w:rPr>
            </w:pPr>
            <w:proofErr w:type="spellStart"/>
            <w:r w:rsidRPr="005F438C">
              <w:rPr>
                <w:sz w:val="28"/>
                <w:lang w:eastAsia="ru-RU"/>
              </w:rPr>
              <w:t>Stereo</w:t>
            </w:r>
            <w:proofErr w:type="spellEnd"/>
            <w:r w:rsidRPr="005F438C">
              <w:rPr>
                <w:sz w:val="28"/>
                <w:lang w:eastAsia="ru-RU"/>
              </w:rPr>
              <w:t xml:space="preserve"> </w:t>
            </w:r>
            <w:proofErr w:type="spellStart"/>
            <w:r w:rsidRPr="005F438C">
              <w:rPr>
                <w:sz w:val="28"/>
                <w:lang w:eastAsia="ru-RU"/>
              </w:rPr>
              <w:t>Triangulation</w:t>
            </w:r>
            <w:proofErr w:type="spellEnd"/>
          </w:p>
        </w:tc>
      </w:tr>
      <w:tr w:rsidR="00A553BF" w:rsidRPr="005F438C" w14:paraId="19D90C20" w14:textId="77777777" w:rsidTr="006A2B7D">
        <w:trPr>
          <w:jc w:val="center"/>
        </w:trPr>
        <w:tc>
          <w:tcPr>
            <w:tcW w:w="2354" w:type="dxa"/>
          </w:tcPr>
          <w:p w14:paraId="519A78B7" w14:textId="77777777" w:rsidR="00A553BF" w:rsidRPr="005F438C" w:rsidRDefault="00A553BF" w:rsidP="006A2B7D">
            <w:pPr>
              <w:pStyle w:val="10708-"/>
              <w:rPr>
                <w:sz w:val="28"/>
                <w:lang w:eastAsia="ru-RU"/>
              </w:rPr>
            </w:pPr>
            <w:r w:rsidRPr="005F438C">
              <w:rPr>
                <w:sz w:val="28"/>
                <w:lang w:eastAsia="ru-RU"/>
              </w:rPr>
              <w:t>Швидкість</w:t>
            </w:r>
          </w:p>
        </w:tc>
        <w:tc>
          <w:tcPr>
            <w:tcW w:w="4025" w:type="dxa"/>
          </w:tcPr>
          <w:p w14:paraId="2E15EAAF" w14:textId="77777777" w:rsidR="00A553BF" w:rsidRPr="005F438C" w:rsidRDefault="00A553BF" w:rsidP="006A2B7D">
            <w:pPr>
              <w:pStyle w:val="10708-"/>
              <w:rPr>
                <w:sz w:val="28"/>
                <w:lang w:eastAsia="ru-RU"/>
              </w:rPr>
            </w:pPr>
            <w:proofErr w:type="spellStart"/>
            <w:r w:rsidRPr="005F438C">
              <w:rPr>
                <w:sz w:val="28"/>
                <w:lang w:eastAsia="ru-RU"/>
              </w:rPr>
              <w:t>Optical</w:t>
            </w:r>
            <w:proofErr w:type="spellEnd"/>
            <w:r w:rsidRPr="005F438C">
              <w:rPr>
                <w:sz w:val="28"/>
                <w:lang w:eastAsia="ru-RU"/>
              </w:rPr>
              <w:t xml:space="preserve"> </w:t>
            </w:r>
            <w:proofErr w:type="spellStart"/>
            <w:r w:rsidRPr="005F438C">
              <w:rPr>
                <w:sz w:val="28"/>
                <w:lang w:eastAsia="ru-RU"/>
              </w:rPr>
              <w:t>Flow</w:t>
            </w:r>
            <w:proofErr w:type="spellEnd"/>
            <w:r w:rsidRPr="005F438C">
              <w:rPr>
                <w:sz w:val="28"/>
                <w:lang w:eastAsia="ru-RU"/>
              </w:rPr>
              <w:t xml:space="preserve"> + </w:t>
            </w:r>
            <w:proofErr w:type="spellStart"/>
            <w:r w:rsidRPr="005F438C">
              <w:rPr>
                <w:sz w:val="28"/>
                <w:lang w:eastAsia="ru-RU"/>
              </w:rPr>
              <w:t>Kalman</w:t>
            </w:r>
            <w:proofErr w:type="spellEnd"/>
            <w:r w:rsidRPr="005F438C">
              <w:rPr>
                <w:sz w:val="28"/>
                <w:lang w:eastAsia="ru-RU"/>
              </w:rPr>
              <w:t xml:space="preserve"> </w:t>
            </w:r>
            <w:proofErr w:type="spellStart"/>
            <w:r w:rsidRPr="005F438C">
              <w:rPr>
                <w:sz w:val="28"/>
                <w:lang w:eastAsia="ru-RU"/>
              </w:rPr>
              <w:t>Filter</w:t>
            </w:r>
            <w:proofErr w:type="spellEnd"/>
          </w:p>
        </w:tc>
      </w:tr>
      <w:tr w:rsidR="00A553BF" w:rsidRPr="005F438C" w14:paraId="758C9D86" w14:textId="77777777" w:rsidTr="006A2B7D">
        <w:trPr>
          <w:jc w:val="center"/>
        </w:trPr>
        <w:tc>
          <w:tcPr>
            <w:tcW w:w="2354" w:type="dxa"/>
          </w:tcPr>
          <w:p w14:paraId="36B2E538" w14:textId="77777777" w:rsidR="00A553BF" w:rsidRPr="005F438C" w:rsidRDefault="00A553BF" w:rsidP="006A2B7D">
            <w:pPr>
              <w:pStyle w:val="10708-"/>
              <w:rPr>
                <w:sz w:val="28"/>
                <w:lang w:eastAsia="ru-RU"/>
              </w:rPr>
            </w:pPr>
            <w:r w:rsidRPr="005F438C">
              <w:rPr>
                <w:sz w:val="28"/>
                <w:lang w:eastAsia="ru-RU"/>
              </w:rPr>
              <w:t>Прискорення</w:t>
            </w:r>
          </w:p>
        </w:tc>
        <w:tc>
          <w:tcPr>
            <w:tcW w:w="4025" w:type="dxa"/>
          </w:tcPr>
          <w:p w14:paraId="081054A9" w14:textId="77777777" w:rsidR="00A553BF" w:rsidRPr="005F438C" w:rsidRDefault="00A553BF" w:rsidP="006A2B7D">
            <w:pPr>
              <w:pStyle w:val="10708-"/>
              <w:rPr>
                <w:sz w:val="28"/>
                <w:lang w:eastAsia="ru-RU"/>
              </w:rPr>
            </w:pPr>
            <w:r w:rsidRPr="005F438C">
              <w:rPr>
                <w:sz w:val="28"/>
                <w:lang w:eastAsia="ru-RU"/>
              </w:rPr>
              <w:t xml:space="preserve">IMU </w:t>
            </w:r>
            <w:proofErr w:type="spellStart"/>
            <w:r w:rsidRPr="005F438C">
              <w:rPr>
                <w:sz w:val="28"/>
                <w:lang w:eastAsia="ru-RU"/>
              </w:rPr>
              <w:t>Sensor</w:t>
            </w:r>
            <w:proofErr w:type="spellEnd"/>
            <w:r w:rsidRPr="005F438C">
              <w:rPr>
                <w:sz w:val="28"/>
                <w:lang w:eastAsia="ru-RU"/>
              </w:rPr>
              <w:t xml:space="preserve"> </w:t>
            </w:r>
            <w:proofErr w:type="spellStart"/>
            <w:r w:rsidRPr="005F438C">
              <w:rPr>
                <w:sz w:val="28"/>
                <w:lang w:eastAsia="ru-RU"/>
              </w:rPr>
              <w:t>Fusion</w:t>
            </w:r>
            <w:proofErr w:type="spellEnd"/>
          </w:p>
        </w:tc>
      </w:tr>
      <w:tr w:rsidR="00A553BF" w:rsidRPr="005F438C" w14:paraId="0D740C52" w14:textId="77777777" w:rsidTr="006A2B7D">
        <w:trPr>
          <w:jc w:val="center"/>
        </w:trPr>
        <w:tc>
          <w:tcPr>
            <w:tcW w:w="2354" w:type="dxa"/>
          </w:tcPr>
          <w:p w14:paraId="2E841E7C" w14:textId="77777777" w:rsidR="00A553BF" w:rsidRPr="005F438C" w:rsidRDefault="00A553BF" w:rsidP="006A2B7D">
            <w:pPr>
              <w:pStyle w:val="10708-"/>
              <w:rPr>
                <w:sz w:val="28"/>
                <w:lang w:eastAsia="ru-RU"/>
              </w:rPr>
            </w:pPr>
            <w:r w:rsidRPr="005F438C">
              <w:rPr>
                <w:sz w:val="28"/>
                <w:lang w:eastAsia="ru-RU"/>
              </w:rPr>
              <w:t>Орієнтація</w:t>
            </w:r>
          </w:p>
        </w:tc>
        <w:tc>
          <w:tcPr>
            <w:tcW w:w="4025" w:type="dxa"/>
          </w:tcPr>
          <w:p w14:paraId="1D9237D1" w14:textId="77777777" w:rsidR="00A553BF" w:rsidRPr="005F438C" w:rsidRDefault="00A553BF" w:rsidP="006A2B7D">
            <w:pPr>
              <w:pStyle w:val="10708-"/>
              <w:rPr>
                <w:sz w:val="28"/>
                <w:lang w:eastAsia="ru-RU"/>
              </w:rPr>
            </w:pPr>
            <w:proofErr w:type="spellStart"/>
            <w:r w:rsidRPr="005F438C">
              <w:rPr>
                <w:sz w:val="28"/>
                <w:lang w:eastAsia="ru-RU"/>
              </w:rPr>
              <w:t>Quaternion</w:t>
            </w:r>
            <w:proofErr w:type="spellEnd"/>
            <w:r w:rsidRPr="005F438C">
              <w:rPr>
                <w:sz w:val="28"/>
                <w:lang w:eastAsia="ru-RU"/>
              </w:rPr>
              <w:t xml:space="preserve"> </w:t>
            </w:r>
            <w:proofErr w:type="spellStart"/>
            <w:r w:rsidRPr="005F438C">
              <w:rPr>
                <w:sz w:val="28"/>
                <w:lang w:eastAsia="ru-RU"/>
              </w:rPr>
              <w:t>from</w:t>
            </w:r>
            <w:proofErr w:type="spellEnd"/>
            <w:r w:rsidRPr="005F438C">
              <w:rPr>
                <w:sz w:val="28"/>
                <w:lang w:eastAsia="ru-RU"/>
              </w:rPr>
              <w:t xml:space="preserve"> EMG</w:t>
            </w:r>
          </w:p>
        </w:tc>
      </w:tr>
    </w:tbl>
    <w:p w14:paraId="38094C87" w14:textId="77777777" w:rsidR="00C243A1" w:rsidRPr="005F438C" w:rsidRDefault="00C243A1" w:rsidP="00925D87">
      <w:pPr>
        <w:pStyle w:val="a2"/>
      </w:pPr>
    </w:p>
    <w:p w14:paraId="57C9AD5C" w14:textId="77777777" w:rsidR="00925D87" w:rsidRPr="005F438C" w:rsidRDefault="00925D87" w:rsidP="00925D87">
      <w:pPr>
        <w:pStyle w:val="2"/>
      </w:pPr>
      <w:bookmarkStart w:id="43" w:name="_Toc227583636"/>
      <w:r w:rsidRPr="005F438C">
        <w:t>4.</w:t>
      </w:r>
      <w:fldSimple w:instr=" SEQ SubChapter ">
        <w:r w:rsidR="00527E5B" w:rsidRPr="005F438C">
          <w:t>2</w:t>
        </w:r>
      </w:fldSimple>
      <w:r w:rsidRPr="005F438C">
        <w:t xml:space="preserve"> Програмна реалізація моделей дистанційної ідентифікації</w:t>
      </w:r>
      <w:bookmarkEnd w:id="43"/>
    </w:p>
    <w:p w14:paraId="6F0C85D9" w14:textId="77777777" w:rsidR="00925D87" w:rsidRPr="005F438C" w:rsidRDefault="00925D87" w:rsidP="00C15F53">
      <w:pPr>
        <w:pStyle w:val="a2"/>
        <w:rPr>
          <w:color w:val="EE0000"/>
        </w:rPr>
      </w:pPr>
    </w:p>
    <w:p w14:paraId="4E77D775" w14:textId="252EACE7" w:rsidR="00925D87" w:rsidRPr="005F438C" w:rsidRDefault="00925D87" w:rsidP="00C15F53">
      <w:pPr>
        <w:pStyle w:val="a2"/>
        <w:rPr>
          <w:color w:val="EE0000"/>
        </w:rPr>
      </w:pPr>
      <w:r w:rsidRPr="005F438C">
        <w:t xml:space="preserve">На рис. 4.4 показано реалізовану модель, яка включає обробку </w:t>
      </w:r>
      <w:proofErr w:type="spellStart"/>
      <w:r w:rsidRPr="005F438C">
        <w:t>відеопотоку</w:t>
      </w:r>
      <w:proofErr w:type="spellEnd"/>
      <w:r w:rsidRPr="005F438C">
        <w:t xml:space="preserve">, використання моделі DETR, використання оптичного потоку, формування і відображення результатів. Кольорами </w:t>
      </w:r>
      <w:proofErr w:type="spellStart"/>
      <w:r w:rsidRPr="005F438C">
        <w:t>відмічено</w:t>
      </w:r>
      <w:proofErr w:type="spellEnd"/>
      <w:r w:rsidRPr="005F438C">
        <w:t xml:space="preserve"> різні елементи реалізованої моделі.</w:t>
      </w:r>
      <w:r w:rsidR="00D42640" w:rsidRPr="005F438C">
        <w:rPr>
          <w:color w:val="EE0000"/>
        </w:rPr>
        <w:t xml:space="preserve"> </w:t>
      </w:r>
    </w:p>
    <w:p w14:paraId="669186A2" w14:textId="77777777" w:rsidR="00270603" w:rsidRPr="005F438C" w:rsidRDefault="00000000" w:rsidP="00F07AB3">
      <w:pPr>
        <w:pStyle w:val="a2"/>
      </w:pPr>
      <w:r w:rsidRPr="005F438C">
        <w:rPr>
          <w:noProof/>
        </w:rPr>
        <w:lastRenderedPageBreak/>
        <mc:AlternateContent>
          <mc:Choice Requires="wpc">
            <w:drawing>
              <wp:inline distT="0" distB="0" distL="0" distR="0" wp14:anchorId="16C92E4D" wp14:editId="461D1C09">
                <wp:extent cx="5080000" cy="5715000"/>
                <wp:effectExtent l="0" t="0" r="6350" b="0"/>
                <wp:docPr id="2048299765" name="Полотно 18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66" name="Прямокутник 188"/>
                        <wps:cNvSpPr/>
                        <wps:spPr>
                          <a:xfrm>
                            <a:off x="635000" y="254000"/>
                            <a:ext cx="3810000" cy="1016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0026EFB" w14:textId="77777777" w:rsidR="00270603" w:rsidRPr="005F438C" w:rsidRDefault="00000000" w:rsidP="00F07AB3">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Stream</w:t>
                              </w:r>
                              <w:proofErr w:type="spellEnd"/>
                              <w:r w:rsidRPr="005F438C">
                                <w:rPr>
                                  <w:color w:val="000000"/>
                                </w:rPr>
                                <w:t xml:space="preserve"> </w:t>
                              </w:r>
                              <w:proofErr w:type="spellStart"/>
                              <w:r w:rsidRPr="005F438C">
                                <w:rPr>
                                  <w:color w:val="000000"/>
                                </w:rPr>
                                <w:t>Processing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7" name="Прямокутник 189"/>
                        <wps:cNvSpPr/>
                        <wps:spPr>
                          <a:xfrm>
                            <a:off x="635000" y="1651000"/>
                            <a:ext cx="3810000" cy="1016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C786AD5" w14:textId="77777777" w:rsidR="00270603" w:rsidRPr="005F438C" w:rsidRDefault="00000000" w:rsidP="00F07AB3">
                              <w:pPr>
                                <w:pStyle w:val="a2"/>
                                <w:jc w:val="center"/>
                                <w:rPr>
                                  <w:color w:val="000000"/>
                                </w:rPr>
                              </w:pPr>
                              <w:proofErr w:type="spellStart"/>
                              <w:r w:rsidRPr="005F438C">
                                <w:rPr>
                                  <w:color w:val="000000"/>
                                </w:rPr>
                                <w:t>Using</w:t>
                              </w:r>
                              <w:proofErr w:type="spellEnd"/>
                              <w:r w:rsidRPr="005F438C">
                                <w:rPr>
                                  <w:color w:val="000000"/>
                                </w:rPr>
                                <w:t xml:space="preserve"> DETR </w:t>
                              </w:r>
                              <w:proofErr w:type="spellStart"/>
                              <w:r w:rsidRPr="005F438C">
                                <w:rPr>
                                  <w:color w:val="000000"/>
                                </w:rPr>
                                <w:t>Model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8" name="Прямокутник 190"/>
                        <wps:cNvSpPr/>
                        <wps:spPr>
                          <a:xfrm>
                            <a:off x="635000" y="3048000"/>
                            <a:ext cx="3810000" cy="1016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2FA2856" w14:textId="77777777" w:rsidR="00270603" w:rsidRPr="005F438C" w:rsidRDefault="00000000" w:rsidP="00F07AB3">
                              <w:pPr>
                                <w:pStyle w:val="a2"/>
                                <w:jc w:val="center"/>
                                <w:rPr>
                                  <w:color w:val="000000"/>
                                </w:rPr>
                              </w:pPr>
                              <w:proofErr w:type="spellStart"/>
                              <w:r w:rsidRPr="005F438C">
                                <w:rPr>
                                  <w:color w:val="000000"/>
                                </w:rPr>
                                <w:t>Using</w:t>
                              </w:r>
                              <w:proofErr w:type="spellEnd"/>
                              <w:r w:rsidRPr="005F438C">
                                <w:rPr>
                                  <w:color w:val="000000"/>
                                </w:rPr>
                                <w:t xml:space="preserve"> </w:t>
                              </w: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9" name="Прямокутник 191"/>
                        <wps:cNvSpPr/>
                        <wps:spPr>
                          <a:xfrm>
                            <a:off x="635000" y="4445000"/>
                            <a:ext cx="3810000" cy="1016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B9E220F" w14:textId="77777777" w:rsidR="00270603" w:rsidRPr="005F438C" w:rsidRDefault="00000000" w:rsidP="00F07AB3">
                              <w:pPr>
                                <w:pStyle w:val="a2"/>
                                <w:jc w:val="center"/>
                                <w:rPr>
                                  <w:color w:val="000000"/>
                                </w:rPr>
                              </w:pPr>
                              <w:proofErr w:type="spellStart"/>
                              <w:r w:rsidRPr="005F438C">
                                <w:rPr>
                                  <w:color w:val="000000"/>
                                </w:rPr>
                                <w:t>Forming</w:t>
                              </w:r>
                              <w:proofErr w:type="spellEnd"/>
                              <w:r w:rsidRPr="005F438C">
                                <w:rPr>
                                  <w:color w:val="000000"/>
                                </w:rPr>
                                <w:t xml:space="preserve"> </w:t>
                              </w:r>
                              <w:proofErr w:type="spellStart"/>
                              <w:r w:rsidRPr="005F438C">
                                <w:rPr>
                                  <w:color w:val="000000"/>
                                </w:rPr>
                                <w:t>and</w:t>
                              </w:r>
                              <w:proofErr w:type="spellEnd"/>
                              <w:r w:rsidRPr="005F438C">
                                <w:rPr>
                                  <w:color w:val="000000"/>
                                </w:rPr>
                                <w:t xml:space="preserve"> </w:t>
                              </w:r>
                              <w:proofErr w:type="spellStart"/>
                              <w:r w:rsidRPr="005F438C">
                                <w:rPr>
                                  <w:color w:val="000000"/>
                                </w:rPr>
                                <w:t>Displaying</w:t>
                              </w:r>
                              <w:proofErr w:type="spellEnd"/>
                              <w:r w:rsidRPr="005F438C">
                                <w:rPr>
                                  <w:color w:val="000000"/>
                                </w:rPr>
                                <w:t xml:space="preserve"> </w:t>
                              </w:r>
                              <w:proofErr w:type="spellStart"/>
                              <w:r w:rsidRPr="005F438C">
                                <w:rPr>
                                  <w:color w:val="000000"/>
                                </w:rPr>
                                <w:t>Results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0" name="Пряма сполучна лінія 192"/>
                        <wps:cNvCnPr/>
                        <wps:spPr>
                          <a:xfrm>
                            <a:off x="2540000" y="1270000"/>
                            <a:ext cx="0" cy="381000"/>
                          </a:xfrm>
                          <a:prstGeom prst="line">
                            <a:avLst/>
                          </a:prstGeom>
                          <a:ln w="19050">
                            <a:solidFill>
                              <a:srgbClr val="FFB464"/>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71" name="Пряма сполучна лінія 193"/>
                        <wps:cNvCnPr/>
                        <wps:spPr>
                          <a:xfrm>
                            <a:off x="2540000" y="2667000"/>
                            <a:ext cx="0" cy="381000"/>
                          </a:xfrm>
                          <a:prstGeom prst="line">
                            <a:avLst/>
                          </a:prstGeom>
                          <a:ln w="19050">
                            <a:solidFill>
                              <a:srgbClr val="FFB464"/>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72" name="Пряма сполучна лінія 194"/>
                        <wps:cNvCnPr/>
                        <wps:spPr>
                          <a:xfrm>
                            <a:off x="2540000" y="4064000"/>
                            <a:ext cx="0" cy="381000"/>
                          </a:xfrm>
                          <a:prstGeom prst="line">
                            <a:avLst/>
                          </a:prstGeom>
                          <a:ln w="19050">
                            <a:solidFill>
                              <a:srgbClr val="FFB464"/>
                            </a:solidFill>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6C92E4D" id="Полотно 187" o:spid="_x0000_s1244" editas="canvas" style="width:400pt;height:450pt;mso-position-horizontal-relative:char;mso-position-vertical-relative:line" coordsize="5080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">
                <v:shape id="_x0000_s1245" type="#_x0000_t75" style="position:absolute;width:50800;height:57150;visibility:visible;mso-wrap-style:square" filled="t">
                  <v:fill o:detectmouseclick="t"/>
                  <v:path o:connecttype="none"/>
                </v:shape>
                <v:rect id="Прямокутник 188" o:spid="_x0000_s1246" style="position:absolute;left:6350;top:254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" fillcolor="#e6c8ff" stroked="f" strokecolor="#0a2f40 [1604]" strokeweight="1pt">
                  <v:textbox>
                    <w:txbxContent>
                      <w:p w14:paraId="50026EFB" w14:textId="77777777" w:rsidR="00270603" w:rsidRPr="005F438C" w:rsidRDefault="00000000" w:rsidP="00F07AB3">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Stream</w:t>
                        </w:r>
                        <w:proofErr w:type="spellEnd"/>
                        <w:r w:rsidRPr="005F438C">
                          <w:rPr>
                            <w:color w:val="000000"/>
                          </w:rPr>
                          <w:t xml:space="preserve"> </w:t>
                        </w:r>
                        <w:proofErr w:type="spellStart"/>
                        <w:r w:rsidRPr="005F438C">
                          <w:rPr>
                            <w:color w:val="000000"/>
                          </w:rPr>
                          <w:t>Processing</w:t>
                        </w:r>
                        <w:proofErr w:type="spellEnd"/>
                      </w:p>
                    </w:txbxContent>
                  </v:textbox>
                </v:rect>
                <v:rect id="Прямокутник 189" o:spid="_x0000_s1247" style="position:absolute;left:6350;top:1651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" fillcolor="#ffc8c8" stroked="f" strokecolor="#0a2f40 [1604]" strokeweight="1pt">
                  <v:textbox>
                    <w:txbxContent>
                      <w:p w14:paraId="2C786AD5" w14:textId="77777777" w:rsidR="00270603" w:rsidRPr="005F438C" w:rsidRDefault="00000000" w:rsidP="00F07AB3">
                        <w:pPr>
                          <w:pStyle w:val="a2"/>
                          <w:jc w:val="center"/>
                          <w:rPr>
                            <w:color w:val="000000"/>
                          </w:rPr>
                        </w:pPr>
                        <w:proofErr w:type="spellStart"/>
                        <w:r w:rsidRPr="005F438C">
                          <w:rPr>
                            <w:color w:val="000000"/>
                          </w:rPr>
                          <w:t>Using</w:t>
                        </w:r>
                        <w:proofErr w:type="spellEnd"/>
                        <w:r w:rsidRPr="005F438C">
                          <w:rPr>
                            <w:color w:val="000000"/>
                          </w:rPr>
                          <w:t xml:space="preserve"> DETR </w:t>
                        </w:r>
                        <w:proofErr w:type="spellStart"/>
                        <w:r w:rsidRPr="005F438C">
                          <w:rPr>
                            <w:color w:val="000000"/>
                          </w:rPr>
                          <w:t>Model</w:t>
                        </w:r>
                        <w:proofErr w:type="spellEnd"/>
                      </w:p>
                    </w:txbxContent>
                  </v:textbox>
                </v:rect>
                <v:rect id="Прямокутник 190" o:spid="_x0000_s1248" style="position:absolute;left:6350;top:3048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" fillcolor="#ffdca0" stroked="f" strokecolor="#0a2f40 [1604]" strokeweight="1pt">
                  <v:textbox>
                    <w:txbxContent>
                      <w:p w14:paraId="02FA2856" w14:textId="77777777" w:rsidR="00270603" w:rsidRPr="005F438C" w:rsidRDefault="00000000" w:rsidP="00F07AB3">
                        <w:pPr>
                          <w:pStyle w:val="a2"/>
                          <w:jc w:val="center"/>
                          <w:rPr>
                            <w:color w:val="000000"/>
                          </w:rPr>
                        </w:pPr>
                        <w:proofErr w:type="spellStart"/>
                        <w:r w:rsidRPr="005F438C">
                          <w:rPr>
                            <w:color w:val="000000"/>
                          </w:rPr>
                          <w:t>Using</w:t>
                        </w:r>
                        <w:proofErr w:type="spellEnd"/>
                        <w:r w:rsidRPr="005F438C">
                          <w:rPr>
                            <w:color w:val="000000"/>
                          </w:rPr>
                          <w:t xml:space="preserve"> </w:t>
                        </w: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p>
                    </w:txbxContent>
                  </v:textbox>
                </v:rect>
                <v:rect id="Прямокутник 191" o:spid="_x0000_s1249" style="position:absolute;left:6350;top:4445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" fillcolor="#fff0a0" stroked="f" strokecolor="#0a2f40 [1604]" strokeweight="1pt">
                  <v:textbox>
                    <w:txbxContent>
                      <w:p w14:paraId="1B9E220F" w14:textId="77777777" w:rsidR="00270603" w:rsidRPr="005F438C" w:rsidRDefault="00000000" w:rsidP="00F07AB3">
                        <w:pPr>
                          <w:pStyle w:val="a2"/>
                          <w:jc w:val="center"/>
                          <w:rPr>
                            <w:color w:val="000000"/>
                          </w:rPr>
                        </w:pPr>
                        <w:proofErr w:type="spellStart"/>
                        <w:r w:rsidRPr="005F438C">
                          <w:rPr>
                            <w:color w:val="000000"/>
                          </w:rPr>
                          <w:t>Forming</w:t>
                        </w:r>
                        <w:proofErr w:type="spellEnd"/>
                        <w:r w:rsidRPr="005F438C">
                          <w:rPr>
                            <w:color w:val="000000"/>
                          </w:rPr>
                          <w:t xml:space="preserve"> </w:t>
                        </w:r>
                        <w:proofErr w:type="spellStart"/>
                        <w:r w:rsidRPr="005F438C">
                          <w:rPr>
                            <w:color w:val="000000"/>
                          </w:rPr>
                          <w:t>and</w:t>
                        </w:r>
                        <w:proofErr w:type="spellEnd"/>
                        <w:r w:rsidRPr="005F438C">
                          <w:rPr>
                            <w:color w:val="000000"/>
                          </w:rPr>
                          <w:t xml:space="preserve"> </w:t>
                        </w:r>
                        <w:proofErr w:type="spellStart"/>
                        <w:r w:rsidRPr="005F438C">
                          <w:rPr>
                            <w:color w:val="000000"/>
                          </w:rPr>
                          <w:t>Displaying</w:t>
                        </w:r>
                        <w:proofErr w:type="spellEnd"/>
                        <w:r w:rsidRPr="005F438C">
                          <w:rPr>
                            <w:color w:val="000000"/>
                          </w:rPr>
                          <w:t xml:space="preserve"> </w:t>
                        </w:r>
                        <w:proofErr w:type="spellStart"/>
                        <w:r w:rsidRPr="005F438C">
                          <w:rPr>
                            <w:color w:val="000000"/>
                          </w:rPr>
                          <w:t>Results</w:t>
                        </w:r>
                        <w:proofErr w:type="spellEnd"/>
                      </w:p>
                    </w:txbxContent>
                  </v:textbox>
                </v:rect>
                <v:line id="Пряма сполучна лінія 192" o:spid="_x0000_s1250" style="position:absolute;visibility:visible;mso-wrap-style:square" from="25400,12700" to="25400,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" strokecolor="#ffb464" strokeweight="1.5pt">
                  <v:stroke endarrow="block" joinstyle="miter"/>
                </v:line>
                <v:line id="Пряма сполучна лінія 193" o:spid="_x0000_s1251" style="position:absolute;visibility:visible;mso-wrap-style:square" from="25400,26670" to="25400,3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" strokecolor="#ffb464" strokeweight="1.5pt">
                  <v:stroke endarrow="block" joinstyle="miter"/>
                </v:line>
                <v:line id="Пряма сполучна лінія 194" o:spid="_x0000_s1252" style="position:absolute;visibility:visible;mso-wrap-style:square" from="25400,40640" to="25400,44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" strokecolor="#ffb464" strokeweight="1.5pt">
                  <v:stroke endarrow="block" joinstyle="miter"/>
                </v:line>
                <w10:anchorlock/>
              </v:group>
            </w:pict>
          </mc:Fallback>
        </mc:AlternateContent>
      </w:r>
    </w:p>
    <w:p w14:paraId="77E6DA9A" w14:textId="4827D2FB" w:rsidR="00925D87" w:rsidRPr="005F438C" w:rsidRDefault="00925D87" w:rsidP="00925D87">
      <w:pPr>
        <w:pStyle w:val="aff2"/>
      </w:pPr>
      <w:r w:rsidRPr="005F438C">
        <w:rPr>
          <w:color w:val="000000"/>
          <w:szCs w:val="28"/>
        </w:rPr>
        <w:t>Рис. 4.4 – Реалізована модель</w:t>
      </w:r>
    </w:p>
    <w:p w14:paraId="6E5D3968" w14:textId="77777777" w:rsidR="00925D87" w:rsidRPr="005F438C" w:rsidRDefault="00925D87" w:rsidP="00C15F53">
      <w:pPr>
        <w:pStyle w:val="a2"/>
        <w:rPr>
          <w:color w:val="EE0000"/>
        </w:rPr>
      </w:pPr>
    </w:p>
    <w:p w14:paraId="0970478A" w14:textId="77777777" w:rsidR="00C84C18" w:rsidRPr="005F438C" w:rsidRDefault="00C84C18" w:rsidP="00BA7455">
      <w:pPr>
        <w:pStyle w:val="a2"/>
        <w:rPr>
          <w:strike/>
          <w:rPrChange w:id="44" w:author="Boss" w:date="2026-04-06T22:21:00Z">
            <w:rPr/>
          </w:rPrChange>
        </w:rPr>
      </w:pPr>
    </w:p>
    <w:p w14:paraId="33753D3E" w14:textId="77777777" w:rsidR="006C637D" w:rsidRPr="005F438C" w:rsidRDefault="006C637D" w:rsidP="00BA7455">
      <w:pPr>
        <w:pStyle w:val="a2"/>
        <w:rPr>
          <w:strike/>
          <w:rPrChange w:id="45" w:author="Boss" w:date="2026-04-06T22:21:00Z">
            <w:rPr/>
          </w:rPrChange>
        </w:rPr>
      </w:pPr>
    </w:p>
    <w:p w14:paraId="33BB51A2" w14:textId="77777777" w:rsidR="00514C3E" w:rsidRPr="005F438C" w:rsidRDefault="00514C3E" w:rsidP="00BA7455">
      <w:pPr>
        <w:pStyle w:val="a2"/>
        <w:rPr>
          <w:strike/>
          <w:rPrChange w:id="46" w:author="Boss" w:date="2026-04-06T22:21:00Z">
            <w:rPr/>
          </w:rPrChange>
        </w:rPr>
      </w:pPr>
    </w:p>
    <w:p w14:paraId="34379316" w14:textId="77777777" w:rsidR="00514C3E" w:rsidRPr="005F438C" w:rsidRDefault="00514C3E" w:rsidP="00BA7455">
      <w:pPr>
        <w:pStyle w:val="a2"/>
        <w:rPr>
          <w:strike/>
          <w:rPrChange w:id="47" w:author="Boss" w:date="2026-04-06T22:21:00Z">
            <w:rPr/>
          </w:rPrChange>
        </w:rPr>
      </w:pPr>
    </w:p>
    <w:p w14:paraId="531287A9" w14:textId="77777777" w:rsidR="00AB0D1F" w:rsidRPr="005F438C" w:rsidRDefault="00AB0D1F" w:rsidP="00BA7455">
      <w:pPr>
        <w:pStyle w:val="a2"/>
      </w:pPr>
    </w:p>
    <w:p w14:paraId="08EB41FA" w14:textId="77777777" w:rsidR="009D7365" w:rsidRPr="005F438C" w:rsidRDefault="009D7365" w:rsidP="009D7365">
      <w:pPr>
        <w:pStyle w:val="a2"/>
        <w:rPr>
          <w:strike/>
          <w:rPrChange w:id="48" w:author="Boss" w:date="2026-04-06T22:37:00Z">
            <w:rPr/>
          </w:rPrChange>
        </w:rPr>
      </w:pPr>
    </w:p>
    <w:p w14:paraId="444ED6A8" w14:textId="77777777" w:rsidR="009D7365" w:rsidRPr="005F438C" w:rsidRDefault="009D7365" w:rsidP="009D7365">
      <w:pPr>
        <w:pStyle w:val="a2"/>
        <w:rPr>
          <w:strike/>
          <w:rPrChange w:id="49" w:author="Boss" w:date="2026-04-06T22:37:00Z">
            <w:rPr/>
          </w:rPrChange>
        </w:rPr>
      </w:pPr>
    </w:p>
    <w:p w14:paraId="1F8DC5C6" w14:textId="77777777" w:rsidR="009D7365" w:rsidRPr="005F438C" w:rsidRDefault="009D7365" w:rsidP="009D7365">
      <w:pPr>
        <w:pStyle w:val="a2"/>
        <w:rPr>
          <w:strike/>
          <w:rPrChange w:id="50" w:author="Boss" w:date="2026-04-06T22:37:00Z">
            <w:rPr/>
          </w:rPrChange>
        </w:rPr>
      </w:pPr>
    </w:p>
    <w:p w14:paraId="1CE8EF22" w14:textId="77777777" w:rsidR="009D7365" w:rsidRPr="005F438C" w:rsidRDefault="009D7365" w:rsidP="009D7365">
      <w:pPr>
        <w:pStyle w:val="a2"/>
        <w:rPr>
          <w:strike/>
          <w:rPrChange w:id="51" w:author="Boss" w:date="2026-04-06T22:37:00Z">
            <w:rPr/>
          </w:rPrChange>
        </w:rPr>
      </w:pPr>
    </w:p>
    <w:p w14:paraId="2F2AB9A7" w14:textId="77777777" w:rsidR="009D7365" w:rsidRPr="005F438C" w:rsidRDefault="009D7365" w:rsidP="009D7365">
      <w:pPr>
        <w:pStyle w:val="a2"/>
        <w:rPr>
          <w:strike/>
          <w:rPrChange w:id="52" w:author="Boss" w:date="2026-04-06T22:37:00Z">
            <w:rPr/>
          </w:rPrChange>
        </w:rPr>
      </w:pPr>
    </w:p>
    <w:p w14:paraId="15210E64" w14:textId="77777777" w:rsidR="009D7365" w:rsidRPr="005F438C" w:rsidRDefault="009D7365" w:rsidP="009D7365">
      <w:pPr>
        <w:pStyle w:val="a2"/>
        <w:rPr>
          <w:strike/>
          <w:rPrChange w:id="53" w:author="Boss" w:date="2026-04-06T22:37:00Z">
            <w:rPr/>
          </w:rPrChange>
        </w:rPr>
      </w:pPr>
    </w:p>
    <w:p w14:paraId="3031DA30" w14:textId="77777777" w:rsidR="009D7365" w:rsidRPr="005F438C" w:rsidRDefault="009D7365" w:rsidP="009D7365">
      <w:pPr>
        <w:pStyle w:val="a2"/>
        <w:rPr>
          <w:strike/>
          <w:rPrChange w:id="54" w:author="Boss" w:date="2026-04-06T22:37:00Z">
            <w:rPr/>
          </w:rPrChange>
        </w:rPr>
      </w:pPr>
    </w:p>
    <w:p w14:paraId="038C1E56" w14:textId="77777777" w:rsidR="00B63E5F" w:rsidRPr="005F438C" w:rsidRDefault="00B63E5F" w:rsidP="00B63E5F">
      <w:pPr>
        <w:pStyle w:val="a2"/>
        <w:rPr>
          <w:strike/>
          <w:rPrChange w:id="55" w:author="Boss" w:date="2026-04-06T22:37:00Z">
            <w:rPr/>
          </w:rPrChange>
        </w:rPr>
      </w:pPr>
    </w:p>
    <w:p w14:paraId="317473E1" w14:textId="77777777" w:rsidR="00B63E5F" w:rsidRPr="005F438C" w:rsidRDefault="00B63E5F" w:rsidP="00B63E5F">
      <w:pPr>
        <w:pStyle w:val="a2"/>
        <w:rPr>
          <w:strike/>
          <w:rPrChange w:id="56" w:author="Boss" w:date="2026-04-06T22:37:00Z">
            <w:rPr/>
          </w:rPrChange>
        </w:rPr>
      </w:pPr>
    </w:p>
    <w:p w14:paraId="5B8E3FC6" w14:textId="77777777" w:rsidR="00B63E5F" w:rsidRPr="005F438C" w:rsidRDefault="00B63E5F" w:rsidP="00B63E5F">
      <w:pPr>
        <w:pStyle w:val="a2"/>
        <w:rPr>
          <w:strike/>
          <w:rPrChange w:id="57" w:author="Boss" w:date="2026-04-06T22:37:00Z">
            <w:rPr/>
          </w:rPrChange>
        </w:rPr>
      </w:pPr>
    </w:p>
    <w:p w14:paraId="7B31823E" w14:textId="77777777" w:rsidR="00B63E5F" w:rsidRPr="005F438C" w:rsidRDefault="00B63E5F" w:rsidP="00B63E5F">
      <w:pPr>
        <w:pStyle w:val="a2"/>
        <w:rPr>
          <w:strike/>
          <w:rPrChange w:id="58" w:author="Boss" w:date="2026-04-06T22:37:00Z">
            <w:rPr/>
          </w:rPrChange>
        </w:rPr>
      </w:pPr>
    </w:p>
    <w:p w14:paraId="355E7345" w14:textId="77777777" w:rsidR="00B255E6" w:rsidRPr="005F438C" w:rsidRDefault="00B255E6" w:rsidP="00B255E6">
      <w:pPr>
        <w:pStyle w:val="a2"/>
      </w:pPr>
      <w:r w:rsidRPr="005F438C">
        <w:t xml:space="preserve">На </w:t>
      </w:r>
      <w:r w:rsidR="00C463FC" w:rsidRPr="005F438C">
        <w:t>рис. 4.</w:t>
      </w:r>
      <w:fldSimple w:instr=" REF _Ref226405099 ">
        <w:r w:rsidR="00527E5B" w:rsidRPr="005F438C">
          <w:t>5</w:t>
        </w:r>
      </w:fldSimple>
      <w:r w:rsidR="00C463FC" w:rsidRPr="005F438C">
        <w:t xml:space="preserve"> </w:t>
      </w:r>
      <w:r w:rsidR="007902D6" w:rsidRPr="005F438C">
        <w:t>показано</w:t>
      </w:r>
      <w:r w:rsidRPr="005F438C">
        <w:t xml:space="preserve"> розширений опис реалізованої моделі. Яка включає наступні елементи у вигляді конвеєру:</w:t>
      </w:r>
    </w:p>
    <w:p w14:paraId="0378E387" w14:textId="77777777" w:rsidR="00B255E6" w:rsidRPr="005F438C" w:rsidRDefault="00B255E6" w:rsidP="00B255E6">
      <w:pPr>
        <w:pStyle w:val="a2"/>
      </w:pPr>
      <w:r w:rsidRPr="005F438C">
        <w:t xml:space="preserve">1. Обробку відео потоку. Збереження відео файлу з </w:t>
      </w:r>
      <w:proofErr w:type="spellStart"/>
      <w:r w:rsidRPr="005F438C">
        <w:t>відеопотоку</w:t>
      </w:r>
      <w:proofErr w:type="spellEnd"/>
      <w:r w:rsidRPr="005F438C">
        <w:t>. Екстракція кадрів з відеофайлу. Отримання кадрів з відео файлу для подальшої їх обробки.</w:t>
      </w:r>
    </w:p>
    <w:p w14:paraId="4FBD7421" w14:textId="77777777" w:rsidR="00B255E6" w:rsidRPr="005F438C" w:rsidRDefault="00B255E6" w:rsidP="00B255E6">
      <w:pPr>
        <w:pStyle w:val="a2"/>
      </w:pPr>
      <w:r w:rsidRPr="005F438C">
        <w:t>2. Модель DETR. Кожен кадр обробляється моделлю для виявлення об</w:t>
      </w:r>
      <w:r w:rsidR="0089083A" w:rsidRPr="005F438C">
        <w:t>’</w:t>
      </w:r>
      <w:r w:rsidRPr="005F438C">
        <w:t>єктів, тобто виділення обмежувальних рамок об</w:t>
      </w:r>
      <w:r w:rsidR="0089083A" w:rsidRPr="005F438C">
        <w:t>’</w:t>
      </w:r>
      <w:r w:rsidRPr="005F438C">
        <w:t>єктів знайдений на кадрах. Отримання кадрів з рамками.</w:t>
      </w:r>
    </w:p>
    <w:p w14:paraId="321CF7C5" w14:textId="77777777" w:rsidR="00B255E6" w:rsidRPr="005F438C" w:rsidRDefault="00B255E6" w:rsidP="00B255E6">
      <w:pPr>
        <w:pStyle w:val="a2"/>
      </w:pPr>
      <w:r w:rsidRPr="005F438C">
        <w:t>3. Обчислення оптичного потоку. Визначення векторів руху. Аналіз швидкості та напрямку. Отримання візуалізації руху.</w:t>
      </w:r>
    </w:p>
    <w:p w14:paraId="1C5A1BFB" w14:textId="77777777" w:rsidR="00270603" w:rsidRPr="005F438C" w:rsidRDefault="00000000" w:rsidP="00F07AB3">
      <w:pPr>
        <w:pStyle w:val="a2"/>
      </w:pPr>
      <w:r w:rsidRPr="005F438C">
        <w:rPr>
          <w:noProof/>
        </w:rPr>
        <w:lastRenderedPageBreak/>
        <mc:AlternateContent>
          <mc:Choice Requires="wpc">
            <w:drawing>
              <wp:inline distT="0" distB="0" distL="0" distR="0" wp14:anchorId="55D88461" wp14:editId="148F897F">
                <wp:extent cx="5940425" cy="6879265"/>
                <wp:effectExtent l="0" t="0" r="3175" b="0"/>
                <wp:docPr id="2048299773" name="Полотно 19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74" name="Прямокутник 196"/>
                        <wps:cNvSpPr/>
                        <wps:spPr>
                          <a:xfrm>
                            <a:off x="105118" y="83711"/>
                            <a:ext cx="31685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4990896" w14:textId="77777777" w:rsidR="00270603" w:rsidRPr="005F438C" w:rsidRDefault="00000000" w:rsidP="0014672D">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Stream</w:t>
                              </w:r>
                              <w:proofErr w:type="spellEnd"/>
                              <w:r w:rsidRPr="005F438C">
                                <w:rPr>
                                  <w:color w:val="000000"/>
                                </w:rPr>
                                <w:t xml:space="preserve"> </w:t>
                              </w:r>
                              <w:proofErr w:type="spellStart"/>
                              <w:r w:rsidRPr="005F438C">
                                <w:rPr>
                                  <w:color w:val="000000"/>
                                </w:rPr>
                                <w:t>Processing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5" name="Прямокутник 197"/>
                        <wps:cNvSpPr/>
                        <wps:spPr>
                          <a:xfrm>
                            <a:off x="105118" y="1049802"/>
                            <a:ext cx="31685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68A22A0" w14:textId="77777777" w:rsidR="00270603" w:rsidRPr="005F438C" w:rsidRDefault="00000000" w:rsidP="0014672D">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File</w:t>
                              </w:r>
                              <w:proofErr w:type="spellEnd"/>
                              <w:r w:rsidRPr="005F438C">
                                <w:rPr>
                                  <w:color w:val="000000"/>
                                </w:rPr>
                                <w:t xml:space="preserve"> </w:t>
                              </w:r>
                              <w:proofErr w:type="spellStart"/>
                              <w:r w:rsidRPr="005F438C">
                                <w:rPr>
                                  <w:color w:val="000000"/>
                                </w:rPr>
                                <w:t>Saving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6" name="Прямокутник 198"/>
                        <wps:cNvSpPr/>
                        <wps:spPr>
                          <a:xfrm>
                            <a:off x="109368" y="2016550"/>
                            <a:ext cx="3153617"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B1CC6C6" w14:textId="77777777" w:rsidR="00270603" w:rsidRPr="005F438C" w:rsidRDefault="00000000" w:rsidP="0014672D">
                              <w:pPr>
                                <w:pStyle w:val="a2"/>
                                <w:jc w:val="center"/>
                                <w:rPr>
                                  <w:color w:val="000000"/>
                                </w:rPr>
                              </w:pPr>
                              <w:proofErr w:type="spellStart"/>
                              <w:r w:rsidRPr="005F438C">
                                <w:rPr>
                                  <w:color w:val="000000"/>
                                </w:rPr>
                                <w:t>Frame</w:t>
                              </w:r>
                              <w:proofErr w:type="spellEnd"/>
                              <w:r w:rsidRPr="005F438C">
                                <w:rPr>
                                  <w:color w:val="000000"/>
                                </w:rPr>
                                <w:t xml:space="preserve"> </w:t>
                              </w:r>
                              <w:proofErr w:type="spellStart"/>
                              <w:r w:rsidRPr="005F438C">
                                <w:rPr>
                                  <w:color w:val="000000"/>
                                </w:rPr>
                                <w:t>Extraction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7" name="Прямокутник 199"/>
                        <wps:cNvSpPr/>
                        <wps:spPr>
                          <a:xfrm>
                            <a:off x="109368" y="2983186"/>
                            <a:ext cx="3153615"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9207543" w14:textId="77777777" w:rsidR="00270603" w:rsidRPr="005F438C" w:rsidRDefault="00000000" w:rsidP="0014672D">
                              <w:pPr>
                                <w:pStyle w:val="a2"/>
                                <w:jc w:val="center"/>
                                <w:rPr>
                                  <w:color w:val="000000"/>
                                </w:rPr>
                              </w:pPr>
                              <w:proofErr w:type="spellStart"/>
                              <w:r w:rsidRPr="005F438C">
                                <w:rPr>
                                  <w:color w:val="000000"/>
                                </w:rPr>
                                <w:t>Frames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8" name="Пряма сполучна лінія 200"/>
                        <wps:cNvCnPr/>
                        <wps:spPr>
                          <a:xfrm flipH="1">
                            <a:off x="4606630" y="2785347"/>
                            <a:ext cx="6313" cy="187718"/>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79" name="Пряма сполучна лінія 201"/>
                        <wps:cNvCnPr/>
                        <wps:spPr>
                          <a:xfrm flipH="1">
                            <a:off x="4612943" y="1836472"/>
                            <a:ext cx="5317" cy="18691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0" name="Пряма сполучна лінія 202"/>
                        <wps:cNvCnPr/>
                        <wps:spPr>
                          <a:xfrm>
                            <a:off x="1680716" y="4711475"/>
                            <a:ext cx="0" cy="204243"/>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1" name="Прямокутник 204"/>
                        <wps:cNvSpPr/>
                        <wps:spPr>
                          <a:xfrm>
                            <a:off x="109370" y="3949778"/>
                            <a:ext cx="3153615"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EFAA25B" w14:textId="77777777" w:rsidR="00270603" w:rsidRPr="005F438C" w:rsidRDefault="00000000" w:rsidP="0014672D">
                              <w:pPr>
                                <w:pStyle w:val="a2"/>
                                <w:jc w:val="center"/>
                                <w:rPr>
                                  <w:color w:val="000000"/>
                                </w:rPr>
                              </w:pPr>
                              <w:r w:rsidRPr="005F438C">
                                <w:rPr>
                                  <w:color w:val="000000"/>
                                </w:rPr>
                                <w:t xml:space="preserve">DETR </w:t>
                              </w:r>
                              <w:proofErr w:type="spellStart"/>
                              <w:r w:rsidRPr="005F438C">
                                <w:rPr>
                                  <w:color w:val="000000"/>
                                </w:rPr>
                                <w:t>Model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2" name="Прямокутник 205"/>
                        <wps:cNvSpPr/>
                        <wps:spPr>
                          <a:xfrm>
                            <a:off x="114541" y="4916032"/>
                            <a:ext cx="3132349"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C71490A" w14:textId="77777777" w:rsidR="00270603" w:rsidRPr="005F438C" w:rsidRDefault="00000000" w:rsidP="0014672D">
                              <w:pPr>
                                <w:pStyle w:val="a2"/>
                                <w:jc w:val="center"/>
                                <w:rPr>
                                  <w:color w:val="000000"/>
                                </w:rPr>
                              </w:pPr>
                              <w:proofErr w:type="spellStart"/>
                              <w:r w:rsidRPr="005F438C">
                                <w:rPr>
                                  <w:color w:val="000000"/>
                                </w:rPr>
                                <w:t>Object</w:t>
                              </w:r>
                              <w:proofErr w:type="spellEnd"/>
                              <w:r w:rsidRPr="005F438C">
                                <w:rPr>
                                  <w:color w:val="000000"/>
                                </w:rPr>
                                <w:t xml:space="preserve"> </w:t>
                              </w:r>
                              <w:proofErr w:type="spellStart"/>
                              <w:r w:rsidRPr="005F438C">
                                <w:rPr>
                                  <w:color w:val="000000"/>
                                </w:rPr>
                                <w:t>Detection</w:t>
                              </w:r>
                              <w:proofErr w:type="spellEnd"/>
                              <w:r w:rsidRPr="005F438C">
                                <w:rPr>
                                  <w:color w:val="000000"/>
                                </w:rPr>
                                <w:t xml:space="preserve">: </w:t>
                              </w:r>
                              <w:proofErr w:type="spellStart"/>
                              <w:r w:rsidRPr="005F438C">
                                <w:rPr>
                                  <w:color w:val="000000"/>
                                </w:rPr>
                                <w:t>Bounding</w:t>
                              </w:r>
                              <w:proofErr w:type="spellEnd"/>
                              <w:r w:rsidRPr="005F438C">
                                <w:rPr>
                                  <w:color w:val="000000"/>
                                </w:rPr>
                                <w:t xml:space="preserve"> </w:t>
                              </w:r>
                              <w:proofErr w:type="spellStart"/>
                              <w:r w:rsidRPr="005F438C">
                                <w:rPr>
                                  <w:color w:val="000000"/>
                                </w:rPr>
                                <w:t>Boxes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3" name="Прямокутник 206"/>
                        <wps:cNvSpPr/>
                        <wps:spPr>
                          <a:xfrm>
                            <a:off x="109371" y="5882422"/>
                            <a:ext cx="3132349"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C773B42" w14:textId="77777777" w:rsidR="00270603" w:rsidRPr="005F438C" w:rsidRDefault="00000000" w:rsidP="0014672D">
                              <w:pPr>
                                <w:pStyle w:val="a2"/>
                                <w:jc w:val="center"/>
                                <w:rPr>
                                  <w:color w:val="000000"/>
                                </w:rPr>
                              </w:pPr>
                              <w:proofErr w:type="spellStart"/>
                              <w:r w:rsidRPr="005F438C">
                                <w:rPr>
                                  <w:color w:val="000000"/>
                                </w:rPr>
                                <w:t>Frames</w:t>
                              </w:r>
                              <w:proofErr w:type="spellEnd"/>
                              <w:r w:rsidRPr="005F438C">
                                <w:rPr>
                                  <w:color w:val="000000"/>
                                </w:rPr>
                                <w:t xml:space="preserve"> </w:t>
                              </w:r>
                              <w:proofErr w:type="spellStart"/>
                              <w:r w:rsidRPr="005F438C">
                                <w:rPr>
                                  <w:color w:val="000000"/>
                                </w:rPr>
                                <w:t>with</w:t>
                              </w:r>
                              <w:proofErr w:type="spellEnd"/>
                              <w:r w:rsidRPr="005F438C">
                                <w:rPr>
                                  <w:color w:val="000000"/>
                                </w:rPr>
                                <w:t xml:space="preserve"> </w:t>
                              </w:r>
                              <w:proofErr w:type="spellStart"/>
                              <w:r w:rsidRPr="005F438C">
                                <w:rPr>
                                  <w:color w:val="000000"/>
                                </w:rPr>
                                <w:t>Boxes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4" name="Пряма сполучна лінія 208"/>
                        <wps:cNvCnPr/>
                        <wps:spPr>
                          <a:xfrm>
                            <a:off x="4618260" y="886910"/>
                            <a:ext cx="0" cy="187606"/>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5" name="Пряма сполучна лінія 209"/>
                        <wps:cNvCnPr/>
                        <wps:spPr>
                          <a:xfrm flipH="1">
                            <a:off x="1675546" y="5677674"/>
                            <a:ext cx="5170" cy="204378"/>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6" name="Прямокутник 210"/>
                        <wps:cNvSpPr/>
                        <wps:spPr>
                          <a:xfrm>
                            <a:off x="3359889" y="125091"/>
                            <a:ext cx="2516741"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170A73F" w14:textId="77777777" w:rsidR="00270603" w:rsidRPr="005F438C" w:rsidRDefault="00000000" w:rsidP="0014672D">
                              <w:pPr>
                                <w:pStyle w:val="a2"/>
                                <w:jc w:val="center"/>
                              </w:pPr>
                              <w:proofErr w:type="spellStart"/>
                              <w:r w:rsidRPr="005F438C">
                                <w:t>Frames</w:t>
                              </w:r>
                              <w:proofErr w:type="spellEnd"/>
                              <w:r w:rsidRPr="005F438C">
                                <w:t xml:space="preserve"> </w:t>
                              </w:r>
                              <w:proofErr w:type="spellStart"/>
                              <w:r w:rsidRPr="005F438C">
                                <w:t>with</w:t>
                              </w:r>
                              <w:proofErr w:type="spellEnd"/>
                              <w:r w:rsidRPr="005F438C">
                                <w:t xml:space="preserve"> </w:t>
                              </w:r>
                              <w:proofErr w:type="spellStart"/>
                              <w:r w:rsidRPr="005F438C">
                                <w:t>Boxes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7" name="Прямокутник 211"/>
                        <wps:cNvSpPr/>
                        <wps:spPr>
                          <a:xfrm>
                            <a:off x="3359889" y="1074708"/>
                            <a:ext cx="2516741"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41BD359" w14:textId="77777777" w:rsidR="00270603" w:rsidRPr="005F438C" w:rsidRDefault="00000000" w:rsidP="0014672D">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r w:rsidRPr="005F438C">
                                <w:rPr>
                                  <w:color w:val="000000"/>
                                </w:rPr>
                                <w:t xml:space="preserve"> </w:t>
                              </w:r>
                              <w:proofErr w:type="spellStart"/>
                              <w:r w:rsidRPr="005F438C">
                                <w:rPr>
                                  <w:color w:val="000000"/>
                                </w:rPr>
                                <w:t>Calculation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8" name="Прямокутник 212"/>
                        <wps:cNvSpPr/>
                        <wps:spPr>
                          <a:xfrm>
                            <a:off x="3349256" y="2023637"/>
                            <a:ext cx="2527374"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B252453" w14:textId="77777777" w:rsidR="00270603" w:rsidRPr="005F438C" w:rsidRDefault="00000000" w:rsidP="0014672D">
                              <w:pPr>
                                <w:pStyle w:val="a2"/>
                                <w:jc w:val="center"/>
                                <w:rPr>
                                  <w:color w:val="000000"/>
                                </w:rPr>
                              </w:pPr>
                              <w:proofErr w:type="spellStart"/>
                              <w:r w:rsidRPr="005F438C">
                                <w:rPr>
                                  <w:color w:val="000000"/>
                                </w:rPr>
                                <w:t>Motion</w:t>
                              </w:r>
                              <w:proofErr w:type="spellEnd"/>
                              <w:r w:rsidRPr="005F438C">
                                <w:rPr>
                                  <w:color w:val="000000"/>
                                </w:rPr>
                                <w:t xml:space="preserve"> </w:t>
                              </w:r>
                              <w:proofErr w:type="spellStart"/>
                              <w:r w:rsidRPr="005F438C">
                                <w:rPr>
                                  <w:color w:val="000000"/>
                                </w:rPr>
                                <w:t>Vectors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9" name="Прямокутник 213"/>
                        <wps:cNvSpPr/>
                        <wps:spPr>
                          <a:xfrm>
                            <a:off x="3336630" y="2973366"/>
                            <a:ext cx="2540000"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CB92228" w14:textId="77777777" w:rsidR="00270603" w:rsidRPr="005F438C" w:rsidRDefault="00000000" w:rsidP="0014672D">
                              <w:pPr>
                                <w:pStyle w:val="a2"/>
                                <w:jc w:val="center"/>
                                <w:rPr>
                                  <w:color w:val="000000"/>
                                </w:rPr>
                              </w:pPr>
                              <w:proofErr w:type="spellStart"/>
                              <w:r w:rsidRPr="005F438C">
                                <w:rPr>
                                  <w:color w:val="000000"/>
                                </w:rPr>
                                <w:t>Speed</w:t>
                              </w:r>
                              <w:proofErr w:type="spellEnd"/>
                              <w:r w:rsidRPr="005F438C">
                                <w:rPr>
                                  <w:color w:val="000000"/>
                                </w:rPr>
                                <w:t xml:space="preserve"> </w:t>
                              </w:r>
                              <w:proofErr w:type="spellStart"/>
                              <w:r w:rsidRPr="005F438C">
                                <w:rPr>
                                  <w:color w:val="000000"/>
                                </w:rPr>
                                <w:t>and</w:t>
                              </w:r>
                              <w:proofErr w:type="spellEnd"/>
                              <w:r w:rsidRPr="005F438C">
                                <w:rPr>
                                  <w:color w:val="000000"/>
                                </w:rPr>
                                <w:t xml:space="preserve"> </w:t>
                              </w:r>
                              <w:proofErr w:type="spellStart"/>
                              <w:r w:rsidRPr="005F438C">
                                <w:rPr>
                                  <w:color w:val="000000"/>
                                </w:rPr>
                                <w:t>Direction</w:t>
                              </w:r>
                              <w:proofErr w:type="spellEnd"/>
                              <w:r w:rsidRPr="005F438C">
                                <w:rPr>
                                  <w:color w:val="000000"/>
                                </w:rPr>
                                <w:t xml:space="preserve"> </w:t>
                              </w:r>
                              <w:proofErr w:type="spellStart"/>
                              <w:r w:rsidRPr="005F438C">
                                <w:rPr>
                                  <w:color w:val="000000"/>
                                </w:rPr>
                                <w:t>Analysis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0" name="Пряма сполучна лінія 215"/>
                        <wps:cNvCnPr/>
                        <wps:spPr>
                          <a:xfrm flipH="1">
                            <a:off x="4606630" y="5633055"/>
                            <a:ext cx="6313" cy="18718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1" name="Прямокутник 218"/>
                        <wps:cNvSpPr/>
                        <wps:spPr>
                          <a:xfrm>
                            <a:off x="3336630" y="3922463"/>
                            <a:ext cx="2540000"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EE7CF59" w14:textId="77777777" w:rsidR="00270603" w:rsidRPr="005F438C" w:rsidRDefault="00000000" w:rsidP="0014672D">
                              <w:pPr>
                                <w:pStyle w:val="a2"/>
                                <w:jc w:val="center"/>
                                <w:rPr>
                                  <w:color w:val="000000"/>
                                </w:rPr>
                              </w:pPr>
                              <w:proofErr w:type="spellStart"/>
                              <w:r w:rsidRPr="005F438C">
                                <w:rPr>
                                  <w:color w:val="000000"/>
                                </w:rPr>
                                <w:t>Object</w:t>
                              </w:r>
                              <w:proofErr w:type="spellEnd"/>
                              <w:r w:rsidRPr="005F438C">
                                <w:rPr>
                                  <w:color w:val="000000"/>
                                </w:rPr>
                                <w:t xml:space="preserve"> </w:t>
                              </w:r>
                              <w:proofErr w:type="spellStart"/>
                              <w:r w:rsidRPr="005F438C">
                                <w:rPr>
                                  <w:color w:val="000000"/>
                                </w:rPr>
                                <w:t>Parameters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2" name="Прямокутник 219"/>
                        <wps:cNvSpPr/>
                        <wps:spPr>
                          <a:xfrm>
                            <a:off x="3349256" y="4871508"/>
                            <a:ext cx="2527374"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1CA46CA" w14:textId="77777777" w:rsidR="00270603" w:rsidRPr="005F438C" w:rsidRDefault="00000000" w:rsidP="0014672D">
                              <w:pPr>
                                <w:pStyle w:val="a2"/>
                                <w:jc w:val="center"/>
                                <w:rPr>
                                  <w:color w:val="000000"/>
                                </w:rPr>
                              </w:pPr>
                              <w:proofErr w:type="spellStart"/>
                              <w:r w:rsidRPr="005F438C">
                                <w:rPr>
                                  <w:color w:val="000000"/>
                                </w:rPr>
                                <w:t>Motion</w:t>
                              </w:r>
                              <w:proofErr w:type="spellEnd"/>
                              <w:r w:rsidRPr="005F438C">
                                <w:rPr>
                                  <w:color w:val="000000"/>
                                </w:rPr>
                                <w:t xml:space="preserve"> </w:t>
                              </w:r>
                              <w:proofErr w:type="spellStart"/>
                              <w:r w:rsidRPr="005F438C">
                                <w:rPr>
                                  <w:color w:val="000000"/>
                                </w:rPr>
                                <w:t>Visualization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3" name="Прямокутник 220"/>
                        <wps:cNvSpPr/>
                        <wps:spPr>
                          <a:xfrm>
                            <a:off x="3336630" y="5820708"/>
                            <a:ext cx="2540000"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ABE3404" w14:textId="77777777" w:rsidR="00270603" w:rsidRPr="005F438C" w:rsidRDefault="00000000" w:rsidP="0014672D">
                              <w:pPr>
                                <w:pStyle w:val="a2"/>
                                <w:jc w:val="center"/>
                                <w:rPr>
                                  <w:color w:val="000000"/>
                                </w:rPr>
                              </w:pPr>
                              <w:proofErr w:type="spellStart"/>
                              <w:r w:rsidRPr="005F438C">
                                <w:rPr>
                                  <w:color w:val="000000"/>
                                </w:rPr>
                                <w:t>Results</w:t>
                              </w:r>
                              <w:proofErr w:type="spellEnd"/>
                              <w:r w:rsidRPr="005F438C">
                                <w:rPr>
                                  <w:color w:val="000000"/>
                                </w:rPr>
                                <w:t xml:space="preserve"> </w:t>
                              </w:r>
                              <w:proofErr w:type="spellStart"/>
                              <w:r w:rsidRPr="005F438C">
                                <w:rPr>
                                  <w:color w:val="000000"/>
                                </w:rPr>
                                <w:t>Display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4" name="Пряма сполучна лінія 221"/>
                        <wps:cNvCnPr/>
                        <wps:spPr>
                          <a:xfrm>
                            <a:off x="4606630" y="3735366"/>
                            <a:ext cx="0" cy="187097"/>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5" name="Пряма сполучна лінія 222"/>
                        <wps:cNvCnPr/>
                        <wps:spPr>
                          <a:xfrm>
                            <a:off x="1689368" y="845667"/>
                            <a:ext cx="0" cy="204135"/>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6" name="Пряма сполучна лінія 223"/>
                        <wps:cNvCnPr/>
                        <wps:spPr>
                          <a:xfrm>
                            <a:off x="4606630" y="4684064"/>
                            <a:ext cx="6313" cy="187035"/>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7" name="Пряма сполучна лінія 224"/>
                        <wps:cNvCnPr/>
                        <wps:spPr>
                          <a:xfrm flipH="1">
                            <a:off x="1686177" y="1811665"/>
                            <a:ext cx="3191" cy="204737"/>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8" name="Пряма сполучна лінія 225"/>
                        <wps:cNvCnPr/>
                        <wps:spPr>
                          <a:xfrm flipH="1">
                            <a:off x="1686176" y="2796363"/>
                            <a:ext cx="3192" cy="18661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9" name="Пряма сполучна лінія 226"/>
                        <wps:cNvCnPr/>
                        <wps:spPr>
                          <a:xfrm>
                            <a:off x="1686176" y="3744938"/>
                            <a:ext cx="2" cy="204581"/>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5D88461" id="Полотно 195" o:spid="_x0000_s1253" editas="canvas" style="width:467.75pt;height:541.65pt;mso-position-horizontal-relative:char;mso-position-vertical-relative:line" coordsize="59404,68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">
                <v:shape id="_x0000_s1254" type="#_x0000_t75" style="position:absolute;width:59404;height:68789;visibility:visible;mso-wrap-style:square" filled="t">
                  <v:fill o:detectmouseclick="t"/>
                  <v:path o:connecttype="none"/>
                </v:shape>
                <v:rect id="Прямокутник 196" o:spid="_x0000_s1255" style="position:absolute;left:1051;top:837;width:3168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" fillcolor="#e6c8ff" stroked="f" strokecolor="#0a2f40 [1604]" strokeweight="1pt">
                  <v:textbox>
                    <w:txbxContent>
                      <w:p w14:paraId="74990896" w14:textId="77777777" w:rsidR="00270603" w:rsidRPr="005F438C" w:rsidRDefault="00000000" w:rsidP="0014672D">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Stream</w:t>
                        </w:r>
                        <w:proofErr w:type="spellEnd"/>
                        <w:r w:rsidRPr="005F438C">
                          <w:rPr>
                            <w:color w:val="000000"/>
                          </w:rPr>
                          <w:t xml:space="preserve"> </w:t>
                        </w:r>
                        <w:proofErr w:type="spellStart"/>
                        <w:r w:rsidRPr="005F438C">
                          <w:rPr>
                            <w:color w:val="000000"/>
                          </w:rPr>
                          <w:t>Processing</w:t>
                        </w:r>
                        <w:proofErr w:type="spellEnd"/>
                      </w:p>
                    </w:txbxContent>
                  </v:textbox>
                </v:rect>
                <v:rect id="Прямокутник 197" o:spid="_x0000_s1256" style="position:absolute;left:1051;top:10498;width:3168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" fillcolor="#e6c8ff" stroked="f" strokecolor="#0a2f40 [1604]" strokeweight="1pt">
                  <v:textbox>
                    <w:txbxContent>
                      <w:p w14:paraId="368A22A0" w14:textId="77777777" w:rsidR="00270603" w:rsidRPr="005F438C" w:rsidRDefault="00000000" w:rsidP="0014672D">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File</w:t>
                        </w:r>
                        <w:proofErr w:type="spellEnd"/>
                        <w:r w:rsidRPr="005F438C">
                          <w:rPr>
                            <w:color w:val="000000"/>
                          </w:rPr>
                          <w:t xml:space="preserve"> </w:t>
                        </w:r>
                        <w:proofErr w:type="spellStart"/>
                        <w:r w:rsidRPr="005F438C">
                          <w:rPr>
                            <w:color w:val="000000"/>
                          </w:rPr>
                          <w:t>Saving</w:t>
                        </w:r>
                        <w:proofErr w:type="spellEnd"/>
                      </w:p>
                    </w:txbxContent>
                  </v:textbox>
                </v:rect>
                <v:rect id="Прямокутник 198" o:spid="_x0000_s1257" style="position:absolute;left:1093;top:20165;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" fillcolor="#e6c8ff" stroked="f" strokecolor="#0a2f40 [1604]" strokeweight="1pt">
                  <v:textbox>
                    <w:txbxContent>
                      <w:p w14:paraId="1B1CC6C6" w14:textId="77777777" w:rsidR="00270603" w:rsidRPr="005F438C" w:rsidRDefault="00000000" w:rsidP="0014672D">
                        <w:pPr>
                          <w:pStyle w:val="a2"/>
                          <w:jc w:val="center"/>
                          <w:rPr>
                            <w:color w:val="000000"/>
                          </w:rPr>
                        </w:pPr>
                        <w:proofErr w:type="spellStart"/>
                        <w:r w:rsidRPr="005F438C">
                          <w:rPr>
                            <w:color w:val="000000"/>
                          </w:rPr>
                          <w:t>Frame</w:t>
                        </w:r>
                        <w:proofErr w:type="spellEnd"/>
                        <w:r w:rsidRPr="005F438C">
                          <w:rPr>
                            <w:color w:val="000000"/>
                          </w:rPr>
                          <w:t xml:space="preserve"> </w:t>
                        </w:r>
                        <w:proofErr w:type="spellStart"/>
                        <w:r w:rsidRPr="005F438C">
                          <w:rPr>
                            <w:color w:val="000000"/>
                          </w:rPr>
                          <w:t>Extraction</w:t>
                        </w:r>
                        <w:proofErr w:type="spellEnd"/>
                      </w:p>
                    </w:txbxContent>
                  </v:textbox>
                </v:rect>
                <v:rect id="Прямокутник 199" o:spid="_x0000_s1258" style="position:absolute;left:1093;top:29831;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" fillcolor="#e6c8ff" stroked="f" strokecolor="#0a2f40 [1604]" strokeweight="1pt">
                  <v:textbox>
                    <w:txbxContent>
                      <w:p w14:paraId="09207543" w14:textId="77777777" w:rsidR="00270603" w:rsidRPr="005F438C" w:rsidRDefault="00000000" w:rsidP="0014672D">
                        <w:pPr>
                          <w:pStyle w:val="a2"/>
                          <w:jc w:val="center"/>
                          <w:rPr>
                            <w:color w:val="000000"/>
                          </w:rPr>
                        </w:pPr>
                        <w:proofErr w:type="spellStart"/>
                        <w:r w:rsidRPr="005F438C">
                          <w:rPr>
                            <w:color w:val="000000"/>
                          </w:rPr>
                          <w:t>Frames</w:t>
                        </w:r>
                        <w:proofErr w:type="spellEnd"/>
                      </w:p>
                    </w:txbxContent>
                  </v:textbox>
                </v:rect>
                <v:line id="Пряма сполучна лінія 200" o:spid="_x0000_s1259" style="position:absolute;flip:x;visibility:visible;mso-wrap-style:square" from="46066,27853" to="46129,29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" strokecolor="#b4b4b4" strokeweight="1pt">
                  <v:stroke endarrow="block" joinstyle="miter"/>
                </v:line>
                <v:line id="Пряма сполучна лінія 201" o:spid="_x0000_s1260" style="position:absolute;flip:x;visibility:visible;mso-wrap-style:square" from="46129,18364" to="46182,20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" strokecolor="#b4b4b4" strokeweight="1pt">
                  <v:stroke endarrow="block" joinstyle="miter"/>
                </v:line>
                <v:line id="Пряма сполучна лінія 202" o:spid="_x0000_s1261" style="position:absolute;visibility:visible;mso-wrap-style:square" from="16807,47114" to="16807,49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" strokecolor="#b4b4b4" strokeweight="1pt">
                  <v:stroke endarrow="block" joinstyle="miter"/>
                </v:line>
                <v:rect id="Прямокутник 204" o:spid="_x0000_s1262" style="position:absolute;left:1093;top:39497;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" fillcolor="#ffc8c8" stroked="f" strokecolor="#0a2f40 [1604]" strokeweight="1pt">
                  <v:textbox>
                    <w:txbxContent>
                      <w:p w14:paraId="3EFAA25B" w14:textId="77777777" w:rsidR="00270603" w:rsidRPr="005F438C" w:rsidRDefault="00000000" w:rsidP="0014672D">
                        <w:pPr>
                          <w:pStyle w:val="a2"/>
                          <w:jc w:val="center"/>
                          <w:rPr>
                            <w:color w:val="000000"/>
                          </w:rPr>
                        </w:pPr>
                        <w:r w:rsidRPr="005F438C">
                          <w:rPr>
                            <w:color w:val="000000"/>
                          </w:rPr>
                          <w:t xml:space="preserve">DETR </w:t>
                        </w:r>
                        <w:proofErr w:type="spellStart"/>
                        <w:r w:rsidRPr="005F438C">
                          <w:rPr>
                            <w:color w:val="000000"/>
                          </w:rPr>
                          <w:t>Model</w:t>
                        </w:r>
                        <w:proofErr w:type="spellEnd"/>
                      </w:p>
                    </w:txbxContent>
                  </v:textbox>
                </v:rect>
                <v:rect id="Прямокутник 205" o:spid="_x0000_s1263" style="position:absolute;left:1145;top:49160;width:3132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" fillcolor="#ffc8c8" stroked="f" strokecolor="#0a2f40 [1604]" strokeweight="1pt">
                  <v:textbox>
                    <w:txbxContent>
                      <w:p w14:paraId="3C71490A" w14:textId="77777777" w:rsidR="00270603" w:rsidRPr="005F438C" w:rsidRDefault="00000000" w:rsidP="0014672D">
                        <w:pPr>
                          <w:pStyle w:val="a2"/>
                          <w:jc w:val="center"/>
                          <w:rPr>
                            <w:color w:val="000000"/>
                          </w:rPr>
                        </w:pPr>
                        <w:proofErr w:type="spellStart"/>
                        <w:r w:rsidRPr="005F438C">
                          <w:rPr>
                            <w:color w:val="000000"/>
                          </w:rPr>
                          <w:t>Object</w:t>
                        </w:r>
                        <w:proofErr w:type="spellEnd"/>
                        <w:r w:rsidRPr="005F438C">
                          <w:rPr>
                            <w:color w:val="000000"/>
                          </w:rPr>
                          <w:t xml:space="preserve"> </w:t>
                        </w:r>
                        <w:proofErr w:type="spellStart"/>
                        <w:r w:rsidRPr="005F438C">
                          <w:rPr>
                            <w:color w:val="000000"/>
                          </w:rPr>
                          <w:t>Detection</w:t>
                        </w:r>
                        <w:proofErr w:type="spellEnd"/>
                        <w:r w:rsidRPr="005F438C">
                          <w:rPr>
                            <w:color w:val="000000"/>
                          </w:rPr>
                          <w:t xml:space="preserve">: </w:t>
                        </w:r>
                        <w:proofErr w:type="spellStart"/>
                        <w:r w:rsidRPr="005F438C">
                          <w:rPr>
                            <w:color w:val="000000"/>
                          </w:rPr>
                          <w:t>Bounding</w:t>
                        </w:r>
                        <w:proofErr w:type="spellEnd"/>
                        <w:r w:rsidRPr="005F438C">
                          <w:rPr>
                            <w:color w:val="000000"/>
                          </w:rPr>
                          <w:t xml:space="preserve"> </w:t>
                        </w:r>
                        <w:proofErr w:type="spellStart"/>
                        <w:r w:rsidRPr="005F438C">
                          <w:rPr>
                            <w:color w:val="000000"/>
                          </w:rPr>
                          <w:t>Boxes</w:t>
                        </w:r>
                        <w:proofErr w:type="spellEnd"/>
                      </w:p>
                    </w:txbxContent>
                  </v:textbox>
                </v:rect>
                <v:rect id="Прямокутник 206" o:spid="_x0000_s1264" style="position:absolute;left:1093;top:58824;width:3132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" fillcolor="#ffc8c8" stroked="f" strokecolor="#0a2f40 [1604]" strokeweight="1pt">
                  <v:textbox>
                    <w:txbxContent>
                      <w:p w14:paraId="1C773B42" w14:textId="77777777" w:rsidR="00270603" w:rsidRPr="005F438C" w:rsidRDefault="00000000" w:rsidP="0014672D">
                        <w:pPr>
                          <w:pStyle w:val="a2"/>
                          <w:jc w:val="center"/>
                          <w:rPr>
                            <w:color w:val="000000"/>
                          </w:rPr>
                        </w:pPr>
                        <w:proofErr w:type="spellStart"/>
                        <w:r w:rsidRPr="005F438C">
                          <w:rPr>
                            <w:color w:val="000000"/>
                          </w:rPr>
                          <w:t>Frames</w:t>
                        </w:r>
                        <w:proofErr w:type="spellEnd"/>
                        <w:r w:rsidRPr="005F438C">
                          <w:rPr>
                            <w:color w:val="000000"/>
                          </w:rPr>
                          <w:t xml:space="preserve"> </w:t>
                        </w:r>
                        <w:proofErr w:type="spellStart"/>
                        <w:r w:rsidRPr="005F438C">
                          <w:rPr>
                            <w:color w:val="000000"/>
                          </w:rPr>
                          <w:t>with</w:t>
                        </w:r>
                        <w:proofErr w:type="spellEnd"/>
                        <w:r w:rsidRPr="005F438C">
                          <w:rPr>
                            <w:color w:val="000000"/>
                          </w:rPr>
                          <w:t xml:space="preserve"> </w:t>
                        </w:r>
                        <w:proofErr w:type="spellStart"/>
                        <w:r w:rsidRPr="005F438C">
                          <w:rPr>
                            <w:color w:val="000000"/>
                          </w:rPr>
                          <w:t>Boxes</w:t>
                        </w:r>
                        <w:proofErr w:type="spellEnd"/>
                      </w:p>
                    </w:txbxContent>
                  </v:textbox>
                </v:rect>
                <v:line id="Пряма сполучна лінія 208" o:spid="_x0000_s1265" style="position:absolute;visibility:visible;mso-wrap-style:square" from="46182,8869" to="46182,10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" strokecolor="#b4b4b4" strokeweight="1pt">
                  <v:stroke endarrow="block" joinstyle="miter"/>
                </v:line>
                <v:line id="Пряма сполучна лінія 209" o:spid="_x0000_s1266" style="position:absolute;flip:x;visibility:visible;mso-wrap-style:square" from="16755,56776" to="16807,58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" strokecolor="#b4b4b4" strokeweight="1pt">
                  <v:stroke endarrow="block" joinstyle="miter"/>
                </v:line>
                <v:rect id="Прямокутник 210" o:spid="_x0000_s1267" style="position:absolute;left:33598;top:1250;width:251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" fillcolor="#ffc8c8" stroked="f" strokecolor="#0a2f40 [1604]" strokeweight="1pt">
                  <v:textbox>
                    <w:txbxContent>
                      <w:p w14:paraId="3170A73F" w14:textId="77777777" w:rsidR="00270603" w:rsidRPr="005F438C" w:rsidRDefault="00000000" w:rsidP="0014672D">
                        <w:pPr>
                          <w:pStyle w:val="a2"/>
                          <w:jc w:val="center"/>
                        </w:pPr>
                        <w:proofErr w:type="spellStart"/>
                        <w:r w:rsidRPr="005F438C">
                          <w:t>Frames</w:t>
                        </w:r>
                        <w:proofErr w:type="spellEnd"/>
                        <w:r w:rsidRPr="005F438C">
                          <w:t xml:space="preserve"> </w:t>
                        </w:r>
                        <w:proofErr w:type="spellStart"/>
                        <w:r w:rsidRPr="005F438C">
                          <w:t>with</w:t>
                        </w:r>
                        <w:proofErr w:type="spellEnd"/>
                        <w:r w:rsidRPr="005F438C">
                          <w:t xml:space="preserve"> </w:t>
                        </w:r>
                        <w:proofErr w:type="spellStart"/>
                        <w:r w:rsidRPr="005F438C">
                          <w:t>Boxes</w:t>
                        </w:r>
                        <w:proofErr w:type="spellEnd"/>
                      </w:p>
                    </w:txbxContent>
                  </v:textbox>
                </v:rect>
                <v:rect id="Прямокутник 211" o:spid="_x0000_s1268" style="position:absolute;left:33598;top:10747;width:251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" fillcolor="#ffdca0" stroked="f" strokecolor="#0a2f40 [1604]" strokeweight="1pt">
                  <v:textbox>
                    <w:txbxContent>
                      <w:p w14:paraId="541BD359" w14:textId="77777777" w:rsidR="00270603" w:rsidRPr="005F438C" w:rsidRDefault="00000000" w:rsidP="0014672D">
                        <w:pPr>
                          <w:pStyle w:val="a2"/>
                          <w:jc w:val="center"/>
                          <w:rPr>
                            <w:color w:val="000000"/>
                          </w:rPr>
                        </w:pPr>
                        <w:proofErr w:type="spellStart"/>
                        <w:r w:rsidRPr="005F438C">
                          <w:rPr>
                            <w:color w:val="000000"/>
                          </w:rPr>
                          <w:t>Optical</w:t>
                        </w:r>
                        <w:proofErr w:type="spellEnd"/>
                        <w:r w:rsidRPr="005F438C">
                          <w:rPr>
                            <w:color w:val="000000"/>
                          </w:rPr>
                          <w:t xml:space="preserve"> </w:t>
                        </w:r>
                        <w:proofErr w:type="spellStart"/>
                        <w:r w:rsidRPr="005F438C">
                          <w:rPr>
                            <w:color w:val="000000"/>
                          </w:rPr>
                          <w:t>Flow</w:t>
                        </w:r>
                        <w:proofErr w:type="spellEnd"/>
                        <w:r w:rsidRPr="005F438C">
                          <w:rPr>
                            <w:color w:val="000000"/>
                          </w:rPr>
                          <w:t xml:space="preserve"> </w:t>
                        </w:r>
                        <w:proofErr w:type="spellStart"/>
                        <w:r w:rsidRPr="005F438C">
                          <w:rPr>
                            <w:color w:val="000000"/>
                          </w:rPr>
                          <w:t>Calculation</w:t>
                        </w:r>
                        <w:proofErr w:type="spellEnd"/>
                      </w:p>
                    </w:txbxContent>
                  </v:textbox>
                </v:rect>
                <v:rect id="Прямокутник 212" o:spid="_x0000_s1269" style="position:absolute;left:33492;top:20236;width:252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" fillcolor="#ffdca0" stroked="f" strokecolor="#0a2f40 [1604]" strokeweight="1pt">
                  <v:textbox>
                    <w:txbxContent>
                      <w:p w14:paraId="5B252453" w14:textId="77777777" w:rsidR="00270603" w:rsidRPr="005F438C" w:rsidRDefault="00000000" w:rsidP="0014672D">
                        <w:pPr>
                          <w:pStyle w:val="a2"/>
                          <w:jc w:val="center"/>
                          <w:rPr>
                            <w:color w:val="000000"/>
                          </w:rPr>
                        </w:pPr>
                        <w:proofErr w:type="spellStart"/>
                        <w:r w:rsidRPr="005F438C">
                          <w:rPr>
                            <w:color w:val="000000"/>
                          </w:rPr>
                          <w:t>Motion</w:t>
                        </w:r>
                        <w:proofErr w:type="spellEnd"/>
                        <w:r w:rsidRPr="005F438C">
                          <w:rPr>
                            <w:color w:val="000000"/>
                          </w:rPr>
                          <w:t xml:space="preserve"> </w:t>
                        </w:r>
                        <w:proofErr w:type="spellStart"/>
                        <w:r w:rsidRPr="005F438C">
                          <w:rPr>
                            <w:color w:val="000000"/>
                          </w:rPr>
                          <w:t>Vectors</w:t>
                        </w:r>
                        <w:proofErr w:type="spellEnd"/>
                      </w:p>
                    </w:txbxContent>
                  </v:textbox>
                </v:rect>
                <v:rect id="Прямокутник 213" o:spid="_x0000_s1270" style="position:absolute;left:33366;top:29733;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" fillcolor="#ffdca0" stroked="f" strokecolor="#0a2f40 [1604]" strokeweight="1pt">
                  <v:textbox>
                    <w:txbxContent>
                      <w:p w14:paraId="0CB92228" w14:textId="77777777" w:rsidR="00270603" w:rsidRPr="005F438C" w:rsidRDefault="00000000" w:rsidP="0014672D">
                        <w:pPr>
                          <w:pStyle w:val="a2"/>
                          <w:jc w:val="center"/>
                          <w:rPr>
                            <w:color w:val="000000"/>
                          </w:rPr>
                        </w:pPr>
                        <w:proofErr w:type="spellStart"/>
                        <w:r w:rsidRPr="005F438C">
                          <w:rPr>
                            <w:color w:val="000000"/>
                          </w:rPr>
                          <w:t>Speed</w:t>
                        </w:r>
                        <w:proofErr w:type="spellEnd"/>
                        <w:r w:rsidRPr="005F438C">
                          <w:rPr>
                            <w:color w:val="000000"/>
                          </w:rPr>
                          <w:t xml:space="preserve"> </w:t>
                        </w:r>
                        <w:proofErr w:type="spellStart"/>
                        <w:r w:rsidRPr="005F438C">
                          <w:rPr>
                            <w:color w:val="000000"/>
                          </w:rPr>
                          <w:t>and</w:t>
                        </w:r>
                        <w:proofErr w:type="spellEnd"/>
                        <w:r w:rsidRPr="005F438C">
                          <w:rPr>
                            <w:color w:val="000000"/>
                          </w:rPr>
                          <w:t xml:space="preserve"> </w:t>
                        </w:r>
                        <w:proofErr w:type="spellStart"/>
                        <w:r w:rsidRPr="005F438C">
                          <w:rPr>
                            <w:color w:val="000000"/>
                          </w:rPr>
                          <w:t>Direction</w:t>
                        </w:r>
                        <w:proofErr w:type="spellEnd"/>
                        <w:r w:rsidRPr="005F438C">
                          <w:rPr>
                            <w:color w:val="000000"/>
                          </w:rPr>
                          <w:t xml:space="preserve"> </w:t>
                        </w:r>
                        <w:proofErr w:type="spellStart"/>
                        <w:r w:rsidRPr="005F438C">
                          <w:rPr>
                            <w:color w:val="000000"/>
                          </w:rPr>
                          <w:t>Analysis</w:t>
                        </w:r>
                        <w:proofErr w:type="spellEnd"/>
                      </w:p>
                    </w:txbxContent>
                  </v:textbox>
                </v:rect>
                <v:line id="Пряма сполучна лінія 215" o:spid="_x0000_s1271" style="position:absolute;flip:x;visibility:visible;mso-wrap-style:square" from="46066,56330" to="46129,58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" strokecolor="#b4b4b4" strokeweight="1pt">
                  <v:stroke endarrow="block" joinstyle="miter"/>
                </v:line>
                <v:rect id="Прямокутник 218" o:spid="_x0000_s1272" style="position:absolute;left:33366;top:39224;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" fillcolor="#fff0a0" stroked="f" strokecolor="#0a2f40 [1604]" strokeweight="1pt">
                  <v:textbox>
                    <w:txbxContent>
                      <w:p w14:paraId="3EE7CF59" w14:textId="77777777" w:rsidR="00270603" w:rsidRPr="005F438C" w:rsidRDefault="00000000" w:rsidP="0014672D">
                        <w:pPr>
                          <w:pStyle w:val="a2"/>
                          <w:jc w:val="center"/>
                          <w:rPr>
                            <w:color w:val="000000"/>
                          </w:rPr>
                        </w:pPr>
                        <w:proofErr w:type="spellStart"/>
                        <w:r w:rsidRPr="005F438C">
                          <w:rPr>
                            <w:color w:val="000000"/>
                          </w:rPr>
                          <w:t>Object</w:t>
                        </w:r>
                        <w:proofErr w:type="spellEnd"/>
                        <w:r w:rsidRPr="005F438C">
                          <w:rPr>
                            <w:color w:val="000000"/>
                          </w:rPr>
                          <w:t xml:space="preserve"> </w:t>
                        </w:r>
                        <w:proofErr w:type="spellStart"/>
                        <w:r w:rsidRPr="005F438C">
                          <w:rPr>
                            <w:color w:val="000000"/>
                          </w:rPr>
                          <w:t>Parameters</w:t>
                        </w:r>
                        <w:proofErr w:type="spellEnd"/>
                      </w:p>
                    </w:txbxContent>
                  </v:textbox>
                </v:rect>
                <v:rect id="Прямокутник 219" o:spid="_x0000_s1273" style="position:absolute;left:33492;top:48715;width:252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" fillcolor="#fff0a0" stroked="f" strokecolor="#0a2f40 [1604]" strokeweight="1pt">
                  <v:textbox>
                    <w:txbxContent>
                      <w:p w14:paraId="51CA46CA" w14:textId="77777777" w:rsidR="00270603" w:rsidRPr="005F438C" w:rsidRDefault="00000000" w:rsidP="0014672D">
                        <w:pPr>
                          <w:pStyle w:val="a2"/>
                          <w:jc w:val="center"/>
                          <w:rPr>
                            <w:color w:val="000000"/>
                          </w:rPr>
                        </w:pPr>
                        <w:proofErr w:type="spellStart"/>
                        <w:r w:rsidRPr="005F438C">
                          <w:rPr>
                            <w:color w:val="000000"/>
                          </w:rPr>
                          <w:t>Motion</w:t>
                        </w:r>
                        <w:proofErr w:type="spellEnd"/>
                        <w:r w:rsidRPr="005F438C">
                          <w:rPr>
                            <w:color w:val="000000"/>
                          </w:rPr>
                          <w:t xml:space="preserve"> </w:t>
                        </w:r>
                        <w:proofErr w:type="spellStart"/>
                        <w:r w:rsidRPr="005F438C">
                          <w:rPr>
                            <w:color w:val="000000"/>
                          </w:rPr>
                          <w:t>Visualization</w:t>
                        </w:r>
                        <w:proofErr w:type="spellEnd"/>
                      </w:p>
                    </w:txbxContent>
                  </v:textbox>
                </v:rect>
                <v:rect id="Прямокутник 220" o:spid="_x0000_s1274" style="position:absolute;left:33366;top:58207;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" fillcolor="#fff0a0" stroked="f" strokecolor="#0a2f40 [1604]" strokeweight="1pt">
                  <v:textbox>
                    <w:txbxContent>
                      <w:p w14:paraId="2ABE3404" w14:textId="77777777" w:rsidR="00270603" w:rsidRPr="005F438C" w:rsidRDefault="00000000" w:rsidP="0014672D">
                        <w:pPr>
                          <w:pStyle w:val="a2"/>
                          <w:jc w:val="center"/>
                          <w:rPr>
                            <w:color w:val="000000"/>
                          </w:rPr>
                        </w:pPr>
                        <w:proofErr w:type="spellStart"/>
                        <w:r w:rsidRPr="005F438C">
                          <w:rPr>
                            <w:color w:val="000000"/>
                          </w:rPr>
                          <w:t>Results</w:t>
                        </w:r>
                        <w:proofErr w:type="spellEnd"/>
                        <w:r w:rsidRPr="005F438C">
                          <w:rPr>
                            <w:color w:val="000000"/>
                          </w:rPr>
                          <w:t xml:space="preserve"> </w:t>
                        </w:r>
                        <w:proofErr w:type="spellStart"/>
                        <w:r w:rsidRPr="005F438C">
                          <w:rPr>
                            <w:color w:val="000000"/>
                          </w:rPr>
                          <w:t>Display</w:t>
                        </w:r>
                        <w:proofErr w:type="spellEnd"/>
                      </w:p>
                    </w:txbxContent>
                  </v:textbox>
                </v:rect>
                <v:line id="Пряма сполучна лінія 221" o:spid="_x0000_s1275" style="position:absolute;visibility:visible;mso-wrap-style:square" from="46066,37353" to="46066,39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" strokecolor="#b4b4b4" strokeweight="1pt">
                  <v:stroke endarrow="block" joinstyle="miter"/>
                </v:line>
                <v:line id="Пряма сполучна лінія 222" o:spid="_x0000_s1276" style="position:absolute;visibility:visible;mso-wrap-style:square" from="16893,8456" to="16893,10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" strokecolor="#b4b4b4" strokeweight="1pt">
                  <v:stroke endarrow="block" joinstyle="miter"/>
                </v:line>
                <v:line id="Пряма сполучна лінія 223" o:spid="_x0000_s1277" style="position:absolute;visibility:visible;mso-wrap-style:square" from="46066,46840" to="46129,48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" strokecolor="#b4b4b4" strokeweight="1pt">
                  <v:stroke endarrow="block" joinstyle="miter"/>
                </v:line>
                <v:line id="Пряма сполучна лінія 224" o:spid="_x0000_s1278" style="position:absolute;flip:x;visibility:visible;mso-wrap-style:square" from="16861,18116" to="16893,20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" strokecolor="#b4b4b4" strokeweight="1pt">
                  <v:stroke endarrow="block" joinstyle="miter"/>
                </v:line>
                <v:line id="Пряма сполучна лінія 225" o:spid="_x0000_s1279" style="position:absolute;flip:x;visibility:visible;mso-wrap-style:square" from="16861,27963" to="16893,29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" strokecolor="#b4b4b4" strokeweight="1pt">
                  <v:stroke endarrow="block" joinstyle="miter"/>
                </v:line>
                <v:line id="Пряма сполучна лінія 226" o:spid="_x0000_s1280" style="position:absolute;visibility:visible;mso-wrap-style:square" from="16861,37449" to="16861,39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" strokecolor="#b4b4b4" strokeweight="1pt">
                  <v:stroke endarrow="block" joinstyle="miter"/>
                </v:line>
                <w10:anchorlock/>
              </v:group>
            </w:pict>
          </mc:Fallback>
        </mc:AlternateContent>
      </w:r>
    </w:p>
    <w:p w14:paraId="47F036BD" w14:textId="77777777" w:rsidR="00AE7504" w:rsidRPr="005F438C" w:rsidRDefault="00DD72D9" w:rsidP="00D42788">
      <w:pPr>
        <w:pStyle w:val="aff2"/>
      </w:pPr>
      <w:r>
        <w:t>Рис. 4.5 – Розширений опис реалізованої моделі</w:t>
      </w:r>
    </w:p>
    <w:p w14:paraId="6570C03B" w14:textId="77777777" w:rsidR="008422D4" w:rsidRPr="005F438C" w:rsidRDefault="008422D4" w:rsidP="008422D4">
      <w:pPr>
        <w:pStyle w:val="a2"/>
      </w:pPr>
    </w:p>
    <w:p w14:paraId="318B93E4" w14:textId="77777777" w:rsidR="008422D4" w:rsidRPr="005F438C" w:rsidRDefault="008422D4" w:rsidP="008422D4">
      <w:pPr>
        <w:pStyle w:val="2"/>
      </w:pPr>
      <w:bookmarkStart w:id="59" w:name="_Toc227583637"/>
      <w:r w:rsidRPr="005F438C">
        <w:t>4.</w:t>
      </w:r>
      <w:fldSimple w:instr=" SEQ SubChapter ">
        <w:r w:rsidR="00527E5B" w:rsidRPr="005F438C">
          <w:t>3</w:t>
        </w:r>
      </w:fldSimple>
      <w:r w:rsidRPr="005F438C">
        <w:t xml:space="preserve"> Програмна реалізація з використанням ансамблевих методів</w:t>
      </w:r>
      <w:bookmarkEnd w:id="59"/>
    </w:p>
    <w:p w14:paraId="52B5605A" w14:textId="77777777" w:rsidR="008422D4" w:rsidRPr="005F438C" w:rsidRDefault="008422D4" w:rsidP="00B255E6">
      <w:pPr>
        <w:pStyle w:val="a2"/>
      </w:pPr>
    </w:p>
    <w:p w14:paraId="133E4453" w14:textId="77777777" w:rsidR="00B255E6" w:rsidRPr="005F438C" w:rsidRDefault="00B255E6" w:rsidP="00B255E6">
      <w:pPr>
        <w:pStyle w:val="a2"/>
        <w:rPr>
          <w:strike/>
          <w:rPrChange w:id="60" w:author="Boss" w:date="2026-04-06T22:44:00Z">
            <w:rPr/>
          </w:rPrChange>
        </w:rPr>
      </w:pPr>
    </w:p>
    <w:p w14:paraId="56CFDFA5" w14:textId="77777777" w:rsidR="00B255E6" w:rsidRPr="005F438C" w:rsidRDefault="00B255E6" w:rsidP="00B255E6">
      <w:pPr>
        <w:pStyle w:val="a2"/>
        <w:rPr>
          <w:strike/>
          <w:rPrChange w:id="61" w:author="Boss" w:date="2026-04-06T22:44:00Z">
            <w:rPr/>
          </w:rPrChange>
        </w:rPr>
      </w:pPr>
    </w:p>
    <w:p w14:paraId="7FC39F52" w14:textId="77777777" w:rsidR="00B255E6" w:rsidRPr="005F438C" w:rsidRDefault="00B255E6" w:rsidP="00B255E6">
      <w:pPr>
        <w:pStyle w:val="a2"/>
        <w:rPr>
          <w:strike/>
          <w:rPrChange w:id="62" w:author="Boss" w:date="2026-04-06T22:44:00Z">
            <w:rPr/>
          </w:rPrChange>
        </w:rPr>
      </w:pPr>
    </w:p>
    <w:p w14:paraId="0EC3F997" w14:textId="77777777" w:rsidR="00B255E6" w:rsidRPr="005F438C" w:rsidRDefault="00B255E6" w:rsidP="00B255E6">
      <w:pPr>
        <w:pStyle w:val="a2"/>
        <w:rPr>
          <w:strike/>
          <w:rPrChange w:id="63" w:author="Boss" w:date="2026-04-06T22:44:00Z">
            <w:rPr/>
          </w:rPrChange>
        </w:rPr>
      </w:pPr>
    </w:p>
    <w:p w14:paraId="0F4ABF72" w14:textId="77777777" w:rsidR="00B255E6" w:rsidRPr="005F438C" w:rsidRDefault="00B255E6" w:rsidP="00B255E6">
      <w:pPr>
        <w:pStyle w:val="a2"/>
        <w:rPr>
          <w:strike/>
          <w:rPrChange w:id="64" w:author="Boss" w:date="2026-04-06T22:44:00Z">
            <w:rPr/>
          </w:rPrChange>
        </w:rPr>
      </w:pPr>
    </w:p>
    <w:p w14:paraId="419F249F" w14:textId="77777777" w:rsidR="00B255E6" w:rsidRPr="005F438C" w:rsidRDefault="00B255E6" w:rsidP="00B255E6">
      <w:pPr>
        <w:pStyle w:val="a2"/>
        <w:rPr>
          <w:strike/>
          <w:rPrChange w:id="65" w:author="Boss" w:date="2026-04-06T22:44:00Z">
            <w:rPr/>
          </w:rPrChange>
        </w:rPr>
      </w:pPr>
    </w:p>
    <w:p w14:paraId="114CC80C" w14:textId="77777777" w:rsidR="00B255E6" w:rsidRPr="005F438C" w:rsidRDefault="00B255E6" w:rsidP="00B255E6">
      <w:pPr>
        <w:pStyle w:val="a2"/>
        <w:rPr>
          <w:strike/>
          <w:rPrChange w:id="66" w:author="Boss" w:date="2026-04-06T22:44:00Z">
            <w:rPr/>
          </w:rPrChange>
        </w:rPr>
      </w:pPr>
    </w:p>
    <w:p w14:paraId="49A3377F" w14:textId="77777777" w:rsidR="00B255E6" w:rsidRPr="005F438C" w:rsidRDefault="00B255E6" w:rsidP="00B255E6">
      <w:pPr>
        <w:pStyle w:val="a2"/>
        <w:rPr>
          <w:strike/>
          <w:rPrChange w:id="67" w:author="Boss" w:date="2026-04-06T22:44:00Z">
            <w:rPr/>
          </w:rPrChange>
        </w:rPr>
      </w:pPr>
    </w:p>
    <w:p w14:paraId="1594D363" w14:textId="77777777" w:rsidR="00B255E6" w:rsidRPr="005F438C" w:rsidRDefault="00B255E6" w:rsidP="00B255E6">
      <w:pPr>
        <w:pStyle w:val="a2"/>
        <w:rPr>
          <w:strike/>
          <w:rPrChange w:id="68" w:author="Boss" w:date="2026-04-06T22:44:00Z">
            <w:rPr/>
          </w:rPrChange>
        </w:rPr>
      </w:pPr>
    </w:p>
    <w:p w14:paraId="097E450D" w14:textId="77777777" w:rsidR="00B255E6" w:rsidRPr="005F438C" w:rsidRDefault="00B255E6" w:rsidP="00B255E6">
      <w:pPr>
        <w:pStyle w:val="a2"/>
        <w:rPr>
          <w:strike/>
          <w:rPrChange w:id="69" w:author="Boss" w:date="2026-04-06T22:44:00Z">
            <w:rPr/>
          </w:rPrChange>
        </w:rPr>
      </w:pPr>
    </w:p>
    <w:p w14:paraId="4C2BAD28" w14:textId="77777777" w:rsidR="00FE55E8" w:rsidRPr="005F438C" w:rsidRDefault="00FE55E8" w:rsidP="00FE55E8">
      <w:pPr>
        <w:pStyle w:val="a2"/>
        <w:rPr>
          <w:lang w:eastAsia="uk-UA"/>
        </w:rPr>
      </w:pPr>
      <w:r w:rsidRPr="005F438C">
        <w:t>Для підвищення надійності ідентифікації в умовах динамічної зміни середовища застосовуються ансамблеві методи машинного навчання. Структура ансамблевих модулів у системі наведена на рис. 4.</w:t>
      </w:r>
      <w:fldSimple w:instr=" REF _Ref226405204 ">
        <w:r w:rsidR="00527E5B" w:rsidRPr="005F438C">
          <w:t>6</w:t>
        </w:r>
      </w:fldSimple>
      <w:r w:rsidRPr="005F438C">
        <w:rPr>
          <w:lang w:eastAsia="uk-UA"/>
        </w:rPr>
        <w:t>.</w:t>
      </w:r>
    </w:p>
    <w:p w14:paraId="429EC287" w14:textId="77777777" w:rsidR="00270603" w:rsidRPr="005F438C" w:rsidRDefault="00000000" w:rsidP="00F07AB3">
      <w:pPr>
        <w:pStyle w:val="a2"/>
      </w:pPr>
      <w:r w:rsidRPr="005F438C">
        <w:rPr>
          <w:noProof/>
        </w:rPr>
        <w:lastRenderedPageBreak/>
        <mc:AlternateContent>
          <mc:Choice Requires="wpc">
            <w:drawing>
              <wp:inline distT="0" distB="0" distL="0" distR="0" wp14:anchorId="5DFDD234" wp14:editId="335311D7">
                <wp:extent cx="5940425" cy="6921795"/>
                <wp:effectExtent l="0" t="0" r="3175" b="0"/>
                <wp:docPr id="2048299800" name="Полотно 2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01" name="Прямокутник 228"/>
                        <wps:cNvSpPr/>
                        <wps:spPr>
                          <a:xfrm>
                            <a:off x="127000" y="127000"/>
                            <a:ext cx="1905000" cy="762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19A5A07" w14:textId="77777777" w:rsidR="00270603" w:rsidRPr="005F438C" w:rsidRDefault="00000000" w:rsidP="00C910BF">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Stream</w:t>
                              </w:r>
                              <w:proofErr w:type="spellEnd"/>
                              <w:r w:rsidRPr="005F438C">
                                <w:rPr>
                                  <w:color w:val="000000"/>
                                </w:rPr>
                                <w:t xml:space="preserve"> / </w:t>
                              </w:r>
                              <w:proofErr w:type="spellStart"/>
                              <w:r w:rsidRPr="005F438C">
                                <w:rPr>
                                  <w:color w:val="000000"/>
                                </w:rPr>
                                <w:t>Frames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2" name="Прямокутник 229"/>
                        <wps:cNvSpPr/>
                        <wps:spPr>
                          <a:xfrm>
                            <a:off x="2540000" y="127000"/>
                            <a:ext cx="2540000" cy="889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BA3FCA4" w14:textId="77777777" w:rsidR="00270603" w:rsidRPr="005F438C" w:rsidRDefault="00000000" w:rsidP="00C910BF">
                              <w:pPr>
                                <w:pStyle w:val="a2"/>
                                <w:jc w:val="center"/>
                                <w:rPr>
                                  <w:color w:val="000000"/>
                                </w:rPr>
                              </w:pPr>
                              <w:proofErr w:type="spellStart"/>
                              <w:r w:rsidRPr="005F438C">
                                <w:rPr>
                                  <w:color w:val="000000"/>
                                </w:rPr>
                                <w:t>Pre-processing</w:t>
                              </w:r>
                              <w:proofErr w:type="spellEnd"/>
                            </w:p>
                            <w:p w14:paraId="2D1FCAAA" w14:textId="77777777" w:rsidR="00270603" w:rsidRPr="005F438C" w:rsidRDefault="00000000" w:rsidP="00C910BF">
                              <w:pPr>
                                <w:pStyle w:val="a2"/>
                                <w:jc w:val="center"/>
                                <w:rPr>
                                  <w:color w:val="000000"/>
                                </w:rPr>
                              </w:pPr>
                              <w:r w:rsidRPr="005F438C">
                                <w:rPr>
                                  <w:color w:val="000000"/>
                                </w:rPr>
                                <w:t>(</w:t>
                              </w:r>
                              <w:proofErr w:type="spellStart"/>
                              <w:r w:rsidRPr="005F438C">
                                <w:rPr>
                                  <w:color w:val="000000"/>
                                </w:rPr>
                                <w:t>Brightness</w:t>
                              </w:r>
                              <w:proofErr w:type="spellEnd"/>
                              <w:r w:rsidRPr="005F438C">
                                <w:rPr>
                                  <w:color w:val="000000"/>
                                </w:rPr>
                                <w:t xml:space="preserve">, </w:t>
                              </w:r>
                              <w:proofErr w:type="spellStart"/>
                              <w:r w:rsidRPr="005F438C">
                                <w:rPr>
                                  <w:color w:val="000000"/>
                                </w:rPr>
                                <w:t>Crop</w:t>
                              </w:r>
                              <w:proofErr w:type="spellEnd"/>
                              <w:r w:rsidRPr="005F438C">
                                <w:rPr>
                                  <w:color w:val="000000"/>
                                </w:rPr>
                                <w:t xml:space="preserve">, </w:t>
                              </w:r>
                              <w:proofErr w:type="spellStart"/>
                              <w:r w:rsidRPr="005F438C">
                                <w:rPr>
                                  <w:color w:val="000000"/>
                                </w:rPr>
                                <w:t>Scale</w:t>
                              </w:r>
                              <w:proofErr w:type="spellEnd"/>
                              <w:r w:rsidRPr="005F438C">
                                <w:rPr>
                                  <w:color w:val="000000"/>
                                </w:rPr>
                                <w:t xml:space="preserve">, </w:t>
                              </w:r>
                              <w:proofErr w:type="spellStart"/>
                              <w:r w:rsidRPr="005F438C">
                                <w:rPr>
                                  <w:color w:val="000000"/>
                                </w:rPr>
                                <w:t>Normalization</w:t>
                              </w:r>
                              <w:proofErr w:type="spellEnd"/>
                              <w:r w:rsidRPr="005F438C">
                                <w:rPr>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3" name="Прямокутник 230"/>
                        <wps:cNvSpPr/>
                        <wps:spPr>
                          <a:xfrm>
                            <a:off x="1080977" y="1525182"/>
                            <a:ext cx="1524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146451D" w14:textId="77777777" w:rsidR="00270603" w:rsidRPr="005F438C" w:rsidRDefault="00000000" w:rsidP="00C910BF">
                              <w:pPr>
                                <w:pStyle w:val="a2"/>
                                <w:jc w:val="center"/>
                                <w:rPr>
                                  <w:color w:val="000000"/>
                                </w:rPr>
                              </w:pPr>
                              <w:proofErr w:type="spellStart"/>
                              <w:r w:rsidRPr="005F438C">
                                <w:rPr>
                                  <w:color w:val="000000"/>
                                </w:rPr>
                                <w:t>Bagging</w:t>
                              </w:r>
                              <w:proofErr w:type="spellEnd"/>
                              <w:r w:rsidRPr="005F438C">
                                <w:rPr>
                                  <w:color w:val="000000"/>
                                </w:rPr>
                                <w:t xml:space="preserve"> (</w:t>
                              </w:r>
                              <w:proofErr w:type="spellStart"/>
                              <w:r w:rsidRPr="005F438C">
                                <w:rPr>
                                  <w:color w:val="000000"/>
                                </w:rPr>
                                <w:t>Parallel</w:t>
                              </w:r>
                              <w:proofErr w:type="spellEnd"/>
                              <w:r w:rsidRPr="005F438C">
                                <w:rPr>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4" name="Прямокутник 231"/>
                        <wps:cNvSpPr/>
                        <wps:spPr>
                          <a:xfrm>
                            <a:off x="3727081" y="1465277"/>
                            <a:ext cx="1905000" cy="639969"/>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79C05CE" w14:textId="77777777" w:rsidR="00270603" w:rsidRPr="005F438C" w:rsidRDefault="00000000" w:rsidP="00C910BF">
                              <w:pPr>
                                <w:pStyle w:val="a2"/>
                                <w:jc w:val="center"/>
                                <w:rPr>
                                  <w:color w:val="000000"/>
                                </w:rPr>
                              </w:pPr>
                              <w:proofErr w:type="spellStart"/>
                              <w:r w:rsidRPr="005F438C">
                                <w:rPr>
                                  <w:color w:val="000000"/>
                                </w:rPr>
                                <w:t>Boosting</w:t>
                              </w:r>
                              <w:proofErr w:type="spellEnd"/>
                              <w:r w:rsidRPr="005F438C">
                                <w:rPr>
                                  <w:color w:val="000000"/>
                                </w:rPr>
                                <w:t xml:space="preserve"> (</w:t>
                              </w:r>
                              <w:proofErr w:type="spellStart"/>
                              <w:r w:rsidRPr="005F438C">
                                <w:rPr>
                                  <w:color w:val="000000"/>
                                </w:rPr>
                                <w:t>Sequential</w:t>
                              </w:r>
                              <w:proofErr w:type="spellEnd"/>
                              <w:r w:rsidRPr="005F438C">
                                <w:rPr>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5" name="Прямокутник 232"/>
                        <wps:cNvSpPr/>
                        <wps:spPr>
                          <a:xfrm>
                            <a:off x="816344" y="2255283"/>
                            <a:ext cx="2032000" cy="762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49BF350" w14:textId="77777777" w:rsidR="00270603" w:rsidRPr="005F438C" w:rsidRDefault="00000000" w:rsidP="00C910BF">
                              <w:pPr>
                                <w:pStyle w:val="a2"/>
                                <w:jc w:val="center"/>
                                <w:rPr>
                                  <w:color w:val="000000"/>
                                </w:rPr>
                              </w:pPr>
                              <w:proofErr w:type="spellStart"/>
                              <w:r w:rsidRPr="005F438C">
                                <w:rPr>
                                  <w:color w:val="000000"/>
                                </w:rPr>
                                <w:t>GeoNet</w:t>
                              </w:r>
                              <w:proofErr w:type="spellEnd"/>
                              <w:r w:rsidRPr="005F438C">
                                <w:rPr>
                                  <w:color w:val="000000"/>
                                </w:rPr>
                                <w:t xml:space="preserve"> </w:t>
                              </w:r>
                              <w:proofErr w:type="spellStart"/>
                              <w:r w:rsidRPr="005F438C">
                                <w:rPr>
                                  <w:color w:val="000000"/>
                                </w:rPr>
                                <w:t>on</w:t>
                              </w:r>
                              <w:proofErr w:type="spellEnd"/>
                              <w:r w:rsidRPr="005F438C">
                                <w:rPr>
                                  <w:color w:val="000000"/>
                                </w:rPr>
                                <w:t xml:space="preserve"> N: </w:t>
                              </w:r>
                              <w:proofErr w:type="spellStart"/>
                              <w:r w:rsidRPr="005F438C">
                                <w:rPr>
                                  <w:color w:val="000000"/>
                                </w:rPr>
                                <w:t>frame</w:t>
                              </w:r>
                              <w:proofErr w:type="spellEnd"/>
                              <w:r w:rsidRPr="005F438C">
                                <w:rPr>
                                  <w:color w:val="000000"/>
                                </w:rPr>
                                <w:t xml:space="preserve"> </w:t>
                              </w:r>
                              <w:proofErr w:type="spellStart"/>
                              <w:r w:rsidRPr="005F438C">
                                <w:rPr>
                                  <w:color w:val="000000"/>
                                </w:rPr>
                                <w:t>modifications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6" name="Прямокутник 233"/>
                        <wps:cNvSpPr/>
                        <wps:spPr>
                          <a:xfrm>
                            <a:off x="816344" y="3407720"/>
                            <a:ext cx="2032000" cy="635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25BC6E0" w14:textId="77777777" w:rsidR="00270603" w:rsidRPr="005F438C" w:rsidRDefault="00000000" w:rsidP="00C910BF">
                              <w:pPr>
                                <w:pStyle w:val="a2"/>
                                <w:jc w:val="center"/>
                                <w:rPr>
                                  <w:color w:val="000000"/>
                                </w:rPr>
                              </w:pPr>
                              <w:proofErr w:type="spellStart"/>
                              <w:r w:rsidRPr="005F438C">
                                <w:rPr>
                                  <w:color w:val="000000"/>
                                </w:rPr>
                                <w:t>Combining</w:t>
                              </w:r>
                              <w:proofErr w:type="spellEnd"/>
                              <w:r w:rsidRPr="005F438C">
                                <w:rPr>
                                  <w:color w:val="000000"/>
                                </w:rPr>
                                <w:t xml:space="preserve"> (</w:t>
                              </w:r>
                              <w:proofErr w:type="spellStart"/>
                              <w:r w:rsidRPr="005F438C">
                                <w:rPr>
                                  <w:color w:val="000000"/>
                                </w:rPr>
                                <w:t>mean</w:t>
                              </w:r>
                              <w:proofErr w:type="spellEnd"/>
                              <w:r w:rsidRPr="005F438C">
                                <w:rPr>
                                  <w:color w:val="000000"/>
                                </w:rPr>
                                <w:t>)</w:t>
                              </w:r>
                            </w:p>
                            <w:p w14:paraId="65E93D44" w14:textId="77777777" w:rsidR="00270603" w:rsidRPr="005F438C" w:rsidRDefault="00000000" w:rsidP="00C910BF">
                              <w:pPr>
                                <w:pStyle w:val="a2"/>
                                <w:jc w:val="center"/>
                                <w:rPr>
                                  <w:color w:val="000000"/>
                                </w:rPr>
                              </w:pPr>
                              <w:proofErr w:type="spellStart"/>
                              <w:r w:rsidRPr="005F438C">
                                <w:rPr>
                                  <w:color w:val="000000"/>
                                </w:rPr>
                                <w:t>Depth</w:t>
                              </w:r>
                              <w:proofErr w:type="spellEnd"/>
                              <w:r w:rsidRPr="005F438C">
                                <w:rPr>
                                  <w:color w:val="000000"/>
                                </w:rPr>
                                <w:t xml:space="preserve">, </w:t>
                              </w:r>
                              <w:proofErr w:type="spellStart"/>
                              <w:r w:rsidRPr="005F438C">
                                <w:rPr>
                                  <w:color w:val="000000"/>
                                </w:rPr>
                                <w:t>Flow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7" name="Прямокутник 234"/>
                        <wps:cNvSpPr/>
                        <wps:spPr>
                          <a:xfrm>
                            <a:off x="3716448" y="2311129"/>
                            <a:ext cx="1905000" cy="727161"/>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759EAD8" w14:textId="77777777" w:rsidR="00270603" w:rsidRPr="005F438C" w:rsidRDefault="00000000" w:rsidP="00C910BF">
                              <w:pPr>
                                <w:pStyle w:val="a2"/>
                                <w:jc w:val="center"/>
                                <w:rPr>
                                  <w:color w:val="000000"/>
                                </w:rPr>
                              </w:pPr>
                              <w:proofErr w:type="spellStart"/>
                              <w:r w:rsidRPr="005F438C">
                                <w:rPr>
                                  <w:color w:val="000000"/>
                                </w:rPr>
                                <w:t>Model</w:t>
                              </w:r>
                              <w:proofErr w:type="spellEnd"/>
                              <w:r w:rsidRPr="005F438C">
                                <w:rPr>
                                  <w:color w:val="000000"/>
                                </w:rPr>
                                <w:t xml:space="preserve"> 1:</w:t>
                              </w:r>
                            </w:p>
                            <w:p w14:paraId="6F93160A" w14:textId="77777777" w:rsidR="00270603" w:rsidRPr="005F438C" w:rsidRDefault="00000000" w:rsidP="00C910BF">
                              <w:pPr>
                                <w:pStyle w:val="a2"/>
                                <w:jc w:val="center"/>
                                <w:rPr>
                                  <w:color w:val="000000"/>
                                </w:rPr>
                              </w:pPr>
                              <w:proofErr w:type="spellStart"/>
                              <w:r w:rsidRPr="005F438C">
                                <w:rPr>
                                  <w:color w:val="000000"/>
                                </w:rPr>
                                <w:t>Base</w:t>
                              </w:r>
                              <w:proofErr w:type="spellEnd"/>
                              <w:r w:rsidRPr="005F438C">
                                <w:rPr>
                                  <w:color w:val="000000"/>
                                </w:rPr>
                                <w:t xml:space="preserve"> </w:t>
                              </w:r>
                              <w:proofErr w:type="spellStart"/>
                              <w:r w:rsidRPr="005F438C">
                                <w:rPr>
                                  <w:color w:val="000000"/>
                                </w:rPr>
                                <w:t>Depth</w:t>
                              </w:r>
                              <w:proofErr w:type="spellEnd"/>
                              <w:r w:rsidRPr="005F438C">
                                <w:rPr>
                                  <w:color w:val="000000"/>
                                </w:rPr>
                                <w:t xml:space="preserve"> </w:t>
                              </w:r>
                              <w:proofErr w:type="spellStart"/>
                              <w:r w:rsidRPr="005F438C">
                                <w:rPr>
                                  <w:color w:val="000000"/>
                                </w:rPr>
                                <w:t>Map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8" name="Прямокутник 235"/>
                        <wps:cNvSpPr/>
                        <wps:spPr>
                          <a:xfrm>
                            <a:off x="3716448" y="3407570"/>
                            <a:ext cx="1905000" cy="634977"/>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14A74F9" w14:textId="77777777" w:rsidR="00270603" w:rsidRPr="005F438C" w:rsidRDefault="00000000" w:rsidP="00C910BF">
                              <w:pPr>
                                <w:pStyle w:val="a2"/>
                                <w:jc w:val="center"/>
                                <w:rPr>
                                  <w:color w:val="000000"/>
                                </w:rPr>
                              </w:pPr>
                              <w:proofErr w:type="spellStart"/>
                              <w:r w:rsidRPr="005F438C">
                                <w:rPr>
                                  <w:color w:val="000000"/>
                                </w:rPr>
                                <w:t>Model</w:t>
                              </w:r>
                              <w:proofErr w:type="spellEnd"/>
                              <w:r w:rsidRPr="005F438C">
                                <w:rPr>
                                  <w:color w:val="000000"/>
                                </w:rPr>
                                <w:t xml:space="preserve"> 2:</w:t>
                              </w:r>
                            </w:p>
                            <w:p w14:paraId="107634D3" w14:textId="77777777" w:rsidR="00270603" w:rsidRPr="005F438C" w:rsidRDefault="00000000" w:rsidP="00C910BF">
                              <w:pPr>
                                <w:pStyle w:val="a2"/>
                                <w:jc w:val="center"/>
                                <w:rPr>
                                  <w:color w:val="000000"/>
                                </w:rPr>
                              </w:pPr>
                              <w:proofErr w:type="spellStart"/>
                              <w:r w:rsidRPr="005F438C">
                                <w:rPr>
                                  <w:color w:val="000000"/>
                                </w:rPr>
                                <w:t>Zone</w:t>
                              </w:r>
                              <w:proofErr w:type="spellEnd"/>
                              <w:r w:rsidRPr="005F438C">
                                <w:rPr>
                                  <w:color w:val="000000"/>
                                </w:rPr>
                                <w:t xml:space="preserve"> </w:t>
                              </w:r>
                              <w:proofErr w:type="spellStart"/>
                              <w:r w:rsidRPr="005F438C">
                                <w:rPr>
                                  <w:color w:val="000000"/>
                                </w:rPr>
                                <w:t>Correction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9" name="Прямокутник 236"/>
                        <wps:cNvSpPr/>
                        <wps:spPr>
                          <a:xfrm>
                            <a:off x="1857522" y="4523547"/>
                            <a:ext cx="2286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BB57FB9" w14:textId="77777777" w:rsidR="00270603" w:rsidRPr="005F438C" w:rsidRDefault="00000000" w:rsidP="00C910BF">
                              <w:pPr>
                                <w:pStyle w:val="a2"/>
                                <w:jc w:val="center"/>
                                <w:rPr>
                                  <w:color w:val="000000"/>
                                </w:rPr>
                              </w:pPr>
                              <w:proofErr w:type="spellStart"/>
                              <w:r w:rsidRPr="005F438C">
                                <w:rPr>
                                  <w:color w:val="000000"/>
                                </w:rPr>
                                <w:t>Results</w:t>
                              </w:r>
                              <w:proofErr w:type="spellEnd"/>
                              <w:r w:rsidRPr="005F438C">
                                <w:rPr>
                                  <w:color w:val="000000"/>
                                </w:rPr>
                                <w:t xml:space="preserve"> </w:t>
                              </w:r>
                              <w:proofErr w:type="spellStart"/>
                              <w:r w:rsidRPr="005F438C">
                                <w:rPr>
                                  <w:color w:val="000000"/>
                                </w:rPr>
                                <w:t>Merging</w:t>
                              </w:r>
                              <w:proofErr w:type="spellEnd"/>
                              <w:r w:rsidRPr="005F438C">
                                <w:rPr>
                                  <w:color w:val="000000"/>
                                </w:rPr>
                                <w:t xml:space="preserve"> </w:t>
                              </w:r>
                              <w:proofErr w:type="spellStart"/>
                              <w:r w:rsidRPr="005F438C">
                                <w:rPr>
                                  <w:color w:val="000000"/>
                                </w:rPr>
                                <w:t>Module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10" name="Прямокутник 237"/>
                        <wps:cNvSpPr/>
                        <wps:spPr>
                          <a:xfrm>
                            <a:off x="3102714" y="5704943"/>
                            <a:ext cx="2540000" cy="762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C4CC549" w14:textId="77777777" w:rsidR="00270603" w:rsidRPr="005F438C" w:rsidRDefault="00000000" w:rsidP="00C910BF">
                              <w:pPr>
                                <w:pStyle w:val="a2"/>
                                <w:jc w:val="center"/>
                                <w:rPr>
                                  <w:color w:val="000000"/>
                                </w:rPr>
                              </w:pPr>
                              <w:proofErr w:type="spellStart"/>
                              <w:r w:rsidRPr="005F438C">
                                <w:rPr>
                                  <w:color w:val="000000"/>
                                </w:rPr>
                                <w:t>Trajectory</w:t>
                              </w:r>
                              <w:proofErr w:type="spellEnd"/>
                              <w:r w:rsidRPr="005F438C">
                                <w:rPr>
                                  <w:color w:val="000000"/>
                                </w:rPr>
                                <w:t xml:space="preserve"> </w:t>
                              </w:r>
                              <w:proofErr w:type="spellStart"/>
                              <w:r w:rsidRPr="005F438C">
                                <w:rPr>
                                  <w:color w:val="000000"/>
                                </w:rPr>
                                <w:t>Construction</w:t>
                              </w:r>
                              <w:proofErr w:type="spellEnd"/>
                              <w:r w:rsidRPr="005F438C">
                                <w:rPr>
                                  <w:color w:val="000000"/>
                                </w:rPr>
                                <w:t xml:space="preserve"> </w:t>
                              </w:r>
                              <w:proofErr w:type="spellStart"/>
                              <w:r w:rsidRPr="005F438C">
                                <w:rPr>
                                  <w:color w:val="000000"/>
                                </w:rPr>
                                <w:t>and</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Detection</w:t>
                              </w:r>
                              <w:proofErr w:type="spellEnd"/>
                              <w:r w:rsidRPr="005F438C">
                                <w:rPr>
                                  <w:color w:val="000000"/>
                                </w:rPr>
                                <w:t xml:space="preserve"> (</w:t>
                              </w:r>
                              <w:proofErr w:type="spellStart"/>
                              <w:r w:rsidRPr="005F438C">
                                <w:rPr>
                                  <w:color w:val="000000"/>
                                </w:rPr>
                                <w:t>via</w:t>
                              </w:r>
                              <w:proofErr w:type="spellEnd"/>
                              <w:r w:rsidRPr="005F438C">
                                <w:rPr>
                                  <w:color w:val="000000"/>
                                </w:rPr>
                                <w:t xml:space="preserve"> DETR, </w:t>
                              </w:r>
                              <w:proofErr w:type="spellStart"/>
                              <w:r w:rsidRPr="005F438C">
                                <w:rPr>
                                  <w:color w:val="000000"/>
                                </w:rPr>
                                <w:t>etc</w:t>
                              </w:r>
                              <w:proofErr w:type="spellEnd"/>
                              <w:r w:rsidRPr="005F438C">
                                <w:rPr>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11" name="Пряма сполучна лінія 238"/>
                        <wps:cNvCnPr/>
                        <wps:spPr>
                          <a:xfrm>
                            <a:off x="2032000" y="508000"/>
                            <a:ext cx="508000" cy="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2" name="Пряма сполучна лінія 239"/>
                        <wps:cNvCnPr/>
                        <wps:spPr>
                          <a:xfrm>
                            <a:off x="3810000" y="1016000"/>
                            <a:ext cx="869581" cy="449277"/>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3" name="Пряма сполучна лінія 240"/>
                        <wps:cNvCnPr/>
                        <wps:spPr>
                          <a:xfrm>
                            <a:off x="1832344" y="3017155"/>
                            <a:ext cx="0" cy="39042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4" name="Пряма сполучна лінія 241"/>
                        <wps:cNvCnPr/>
                        <wps:spPr>
                          <a:xfrm flipH="1">
                            <a:off x="1832344" y="2033182"/>
                            <a:ext cx="10633" cy="222101"/>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5" name="Пряма сполучна лінія 242"/>
                        <wps:cNvCnPr/>
                        <wps:spPr>
                          <a:xfrm flipH="1">
                            <a:off x="1842977" y="1016000"/>
                            <a:ext cx="1967023" cy="509182"/>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6" name="Пряма сполучна лінія 243"/>
                        <wps:cNvCnPr/>
                        <wps:spPr>
                          <a:xfrm>
                            <a:off x="1832344" y="4042720"/>
                            <a:ext cx="1168178" cy="480827"/>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7" name="Пряма сполучна лінія 244"/>
                        <wps:cNvCnPr/>
                        <wps:spPr>
                          <a:xfrm flipH="1">
                            <a:off x="4668948" y="2105246"/>
                            <a:ext cx="10633" cy="205883"/>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8" name="Пряма сполучна лінія 245"/>
                        <wps:cNvCnPr/>
                        <wps:spPr>
                          <a:xfrm>
                            <a:off x="4668948" y="3038290"/>
                            <a:ext cx="0" cy="36928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9" name="Пряма сполучна лінія 246"/>
                        <wps:cNvCnPr/>
                        <wps:spPr>
                          <a:xfrm flipH="1">
                            <a:off x="3000522" y="4042547"/>
                            <a:ext cx="1668426" cy="48100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20" name="Пряма сполучна лінія 247"/>
                        <wps:cNvCnPr/>
                        <wps:spPr>
                          <a:xfrm>
                            <a:off x="3000522" y="5031332"/>
                            <a:ext cx="1372192" cy="673368"/>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DFDD234" id="Полотно 227" o:spid="_x0000_s1281" editas="canvas" style="width:467.75pt;height:545pt;mso-position-horizontal-relative:char;mso-position-vertical-relative:line" coordsize="59404,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">
                <v:shape id="_x0000_s1282" type="#_x0000_t75" style="position:absolute;width:59404;height:69215;visibility:visible;mso-wrap-style:square" filled="t">
                  <v:fill o:detectmouseclick="t"/>
                  <v:path o:connecttype="none"/>
                </v:shape>
                <v:rect id="Прямокутник 228" o:spid="_x0000_s1283" style="position:absolute;left:1270;top:1270;width:1905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" fillcolor="#c9e9ff" stroked="f" strokecolor="#0a2f40 [1604]" strokeweight="1pt">
                  <v:textbox>
                    <w:txbxContent>
                      <w:p w14:paraId="319A5A07" w14:textId="77777777" w:rsidR="00270603" w:rsidRPr="005F438C" w:rsidRDefault="00000000" w:rsidP="00C910BF">
                        <w:pPr>
                          <w:pStyle w:val="a2"/>
                          <w:jc w:val="center"/>
                          <w:rPr>
                            <w:color w:val="000000"/>
                          </w:rPr>
                        </w:pPr>
                        <w:proofErr w:type="spellStart"/>
                        <w:r w:rsidRPr="005F438C">
                          <w:rPr>
                            <w:color w:val="000000"/>
                          </w:rPr>
                          <w:t>Video</w:t>
                        </w:r>
                        <w:proofErr w:type="spellEnd"/>
                        <w:r w:rsidRPr="005F438C">
                          <w:rPr>
                            <w:color w:val="000000"/>
                          </w:rPr>
                          <w:t xml:space="preserve"> </w:t>
                        </w:r>
                        <w:proofErr w:type="spellStart"/>
                        <w:r w:rsidRPr="005F438C">
                          <w:rPr>
                            <w:color w:val="000000"/>
                          </w:rPr>
                          <w:t>Stream</w:t>
                        </w:r>
                        <w:proofErr w:type="spellEnd"/>
                        <w:r w:rsidRPr="005F438C">
                          <w:rPr>
                            <w:color w:val="000000"/>
                          </w:rPr>
                          <w:t xml:space="preserve"> / </w:t>
                        </w:r>
                        <w:proofErr w:type="spellStart"/>
                        <w:r w:rsidRPr="005F438C">
                          <w:rPr>
                            <w:color w:val="000000"/>
                          </w:rPr>
                          <w:t>Frames</w:t>
                        </w:r>
                        <w:proofErr w:type="spellEnd"/>
                      </w:p>
                    </w:txbxContent>
                  </v:textbox>
                </v:rect>
                <v:rect id="Прямокутник 229" o:spid="_x0000_s1284" style="position:absolute;left:25400;top:1270;width:25400;height:8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" fillcolor="#c9e9ff" stroked="f" strokecolor="#0a2f40 [1604]" strokeweight="1pt">
                  <v:textbox>
                    <w:txbxContent>
                      <w:p w14:paraId="0BA3FCA4" w14:textId="77777777" w:rsidR="00270603" w:rsidRPr="005F438C" w:rsidRDefault="00000000" w:rsidP="00C910BF">
                        <w:pPr>
                          <w:pStyle w:val="a2"/>
                          <w:jc w:val="center"/>
                          <w:rPr>
                            <w:color w:val="000000"/>
                          </w:rPr>
                        </w:pPr>
                        <w:proofErr w:type="spellStart"/>
                        <w:r w:rsidRPr="005F438C">
                          <w:rPr>
                            <w:color w:val="000000"/>
                          </w:rPr>
                          <w:t>Pre-processing</w:t>
                        </w:r>
                        <w:proofErr w:type="spellEnd"/>
                      </w:p>
                      <w:p w14:paraId="2D1FCAAA" w14:textId="77777777" w:rsidR="00270603" w:rsidRPr="005F438C" w:rsidRDefault="00000000" w:rsidP="00C910BF">
                        <w:pPr>
                          <w:pStyle w:val="a2"/>
                          <w:jc w:val="center"/>
                          <w:rPr>
                            <w:color w:val="000000"/>
                          </w:rPr>
                        </w:pPr>
                        <w:r w:rsidRPr="005F438C">
                          <w:rPr>
                            <w:color w:val="000000"/>
                          </w:rPr>
                          <w:t>(</w:t>
                        </w:r>
                        <w:proofErr w:type="spellStart"/>
                        <w:r w:rsidRPr="005F438C">
                          <w:rPr>
                            <w:color w:val="000000"/>
                          </w:rPr>
                          <w:t>Brightness</w:t>
                        </w:r>
                        <w:proofErr w:type="spellEnd"/>
                        <w:r w:rsidRPr="005F438C">
                          <w:rPr>
                            <w:color w:val="000000"/>
                          </w:rPr>
                          <w:t xml:space="preserve">, </w:t>
                        </w:r>
                        <w:proofErr w:type="spellStart"/>
                        <w:r w:rsidRPr="005F438C">
                          <w:rPr>
                            <w:color w:val="000000"/>
                          </w:rPr>
                          <w:t>Crop</w:t>
                        </w:r>
                        <w:proofErr w:type="spellEnd"/>
                        <w:r w:rsidRPr="005F438C">
                          <w:rPr>
                            <w:color w:val="000000"/>
                          </w:rPr>
                          <w:t xml:space="preserve">, </w:t>
                        </w:r>
                        <w:proofErr w:type="spellStart"/>
                        <w:r w:rsidRPr="005F438C">
                          <w:rPr>
                            <w:color w:val="000000"/>
                          </w:rPr>
                          <w:t>Scale</w:t>
                        </w:r>
                        <w:proofErr w:type="spellEnd"/>
                        <w:r w:rsidRPr="005F438C">
                          <w:rPr>
                            <w:color w:val="000000"/>
                          </w:rPr>
                          <w:t xml:space="preserve">, </w:t>
                        </w:r>
                        <w:proofErr w:type="spellStart"/>
                        <w:r w:rsidRPr="005F438C">
                          <w:rPr>
                            <w:color w:val="000000"/>
                          </w:rPr>
                          <w:t>Normalization</w:t>
                        </w:r>
                        <w:proofErr w:type="spellEnd"/>
                        <w:r w:rsidRPr="005F438C">
                          <w:rPr>
                            <w:color w:val="000000"/>
                          </w:rPr>
                          <w:t>)</w:t>
                        </w:r>
                      </w:p>
                    </w:txbxContent>
                  </v:textbox>
                </v:rect>
                <v:rect id="Прямокутник 230" o:spid="_x0000_s1285" style="position:absolute;left:10809;top:15251;width:1524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" fillcolor="#ffac59" stroked="f" strokecolor="#0a2f40 [1604]" strokeweight="1pt">
                  <v:textbox>
                    <w:txbxContent>
                      <w:p w14:paraId="4146451D" w14:textId="77777777" w:rsidR="00270603" w:rsidRPr="005F438C" w:rsidRDefault="00000000" w:rsidP="00C910BF">
                        <w:pPr>
                          <w:pStyle w:val="a2"/>
                          <w:jc w:val="center"/>
                          <w:rPr>
                            <w:color w:val="000000"/>
                          </w:rPr>
                        </w:pPr>
                        <w:proofErr w:type="spellStart"/>
                        <w:r w:rsidRPr="005F438C">
                          <w:rPr>
                            <w:color w:val="000000"/>
                          </w:rPr>
                          <w:t>Bagging</w:t>
                        </w:r>
                        <w:proofErr w:type="spellEnd"/>
                        <w:r w:rsidRPr="005F438C">
                          <w:rPr>
                            <w:color w:val="000000"/>
                          </w:rPr>
                          <w:t xml:space="preserve"> (</w:t>
                        </w:r>
                        <w:proofErr w:type="spellStart"/>
                        <w:r w:rsidRPr="005F438C">
                          <w:rPr>
                            <w:color w:val="000000"/>
                          </w:rPr>
                          <w:t>Parallel</w:t>
                        </w:r>
                        <w:proofErr w:type="spellEnd"/>
                        <w:r w:rsidRPr="005F438C">
                          <w:rPr>
                            <w:color w:val="000000"/>
                          </w:rPr>
                          <w:t>)</w:t>
                        </w:r>
                      </w:p>
                    </w:txbxContent>
                  </v:textbox>
                </v:rect>
                <v:rect id="Прямокутник 231" o:spid="_x0000_s1286" style="position:absolute;left:37270;top:14652;width:19050;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" fillcolor="#ffac59" stroked="f" strokecolor="#0a2f40 [1604]" strokeweight="1pt">
                  <v:textbox>
                    <w:txbxContent>
                      <w:p w14:paraId="179C05CE" w14:textId="77777777" w:rsidR="00270603" w:rsidRPr="005F438C" w:rsidRDefault="00000000" w:rsidP="00C910BF">
                        <w:pPr>
                          <w:pStyle w:val="a2"/>
                          <w:jc w:val="center"/>
                          <w:rPr>
                            <w:color w:val="000000"/>
                          </w:rPr>
                        </w:pPr>
                        <w:proofErr w:type="spellStart"/>
                        <w:r w:rsidRPr="005F438C">
                          <w:rPr>
                            <w:color w:val="000000"/>
                          </w:rPr>
                          <w:t>Boosting</w:t>
                        </w:r>
                        <w:proofErr w:type="spellEnd"/>
                        <w:r w:rsidRPr="005F438C">
                          <w:rPr>
                            <w:color w:val="000000"/>
                          </w:rPr>
                          <w:t xml:space="preserve"> (</w:t>
                        </w:r>
                        <w:proofErr w:type="spellStart"/>
                        <w:r w:rsidRPr="005F438C">
                          <w:rPr>
                            <w:color w:val="000000"/>
                          </w:rPr>
                          <w:t>Sequential</w:t>
                        </w:r>
                        <w:proofErr w:type="spellEnd"/>
                        <w:r w:rsidRPr="005F438C">
                          <w:rPr>
                            <w:color w:val="000000"/>
                          </w:rPr>
                          <w:t>)</w:t>
                        </w:r>
                      </w:p>
                    </w:txbxContent>
                  </v:textbox>
                </v:rect>
                <v:rect id="Прямокутник 232" o:spid="_x0000_s1287" style="position:absolute;left:8163;top:22552;width:203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" fillcolor="#c9e9ff" stroked="f" strokecolor="#0a2f40 [1604]" strokeweight="1pt">
                  <v:textbox>
                    <w:txbxContent>
                      <w:p w14:paraId="649BF350" w14:textId="77777777" w:rsidR="00270603" w:rsidRPr="005F438C" w:rsidRDefault="00000000" w:rsidP="00C910BF">
                        <w:pPr>
                          <w:pStyle w:val="a2"/>
                          <w:jc w:val="center"/>
                          <w:rPr>
                            <w:color w:val="000000"/>
                          </w:rPr>
                        </w:pPr>
                        <w:proofErr w:type="spellStart"/>
                        <w:r w:rsidRPr="005F438C">
                          <w:rPr>
                            <w:color w:val="000000"/>
                          </w:rPr>
                          <w:t>GeoNet</w:t>
                        </w:r>
                        <w:proofErr w:type="spellEnd"/>
                        <w:r w:rsidRPr="005F438C">
                          <w:rPr>
                            <w:color w:val="000000"/>
                          </w:rPr>
                          <w:t xml:space="preserve"> </w:t>
                        </w:r>
                        <w:proofErr w:type="spellStart"/>
                        <w:r w:rsidRPr="005F438C">
                          <w:rPr>
                            <w:color w:val="000000"/>
                          </w:rPr>
                          <w:t>on</w:t>
                        </w:r>
                        <w:proofErr w:type="spellEnd"/>
                        <w:r w:rsidRPr="005F438C">
                          <w:rPr>
                            <w:color w:val="000000"/>
                          </w:rPr>
                          <w:t xml:space="preserve"> N: </w:t>
                        </w:r>
                        <w:proofErr w:type="spellStart"/>
                        <w:r w:rsidRPr="005F438C">
                          <w:rPr>
                            <w:color w:val="000000"/>
                          </w:rPr>
                          <w:t>frame</w:t>
                        </w:r>
                        <w:proofErr w:type="spellEnd"/>
                        <w:r w:rsidRPr="005F438C">
                          <w:rPr>
                            <w:color w:val="000000"/>
                          </w:rPr>
                          <w:t xml:space="preserve"> </w:t>
                        </w:r>
                        <w:proofErr w:type="spellStart"/>
                        <w:r w:rsidRPr="005F438C">
                          <w:rPr>
                            <w:color w:val="000000"/>
                          </w:rPr>
                          <w:t>modifications</w:t>
                        </w:r>
                        <w:proofErr w:type="spellEnd"/>
                      </w:p>
                    </w:txbxContent>
                  </v:textbox>
                </v:rect>
                <v:rect id="Прямокутник 233" o:spid="_x0000_s1288" style="position:absolute;left:8163;top:34077;width:2032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" fillcolor="#c9e9ff" stroked="f" strokecolor="#0a2f40 [1604]" strokeweight="1pt">
                  <v:textbox>
                    <w:txbxContent>
                      <w:p w14:paraId="125BC6E0" w14:textId="77777777" w:rsidR="00270603" w:rsidRPr="005F438C" w:rsidRDefault="00000000" w:rsidP="00C910BF">
                        <w:pPr>
                          <w:pStyle w:val="a2"/>
                          <w:jc w:val="center"/>
                          <w:rPr>
                            <w:color w:val="000000"/>
                          </w:rPr>
                        </w:pPr>
                        <w:proofErr w:type="spellStart"/>
                        <w:r w:rsidRPr="005F438C">
                          <w:rPr>
                            <w:color w:val="000000"/>
                          </w:rPr>
                          <w:t>Combining</w:t>
                        </w:r>
                        <w:proofErr w:type="spellEnd"/>
                        <w:r w:rsidRPr="005F438C">
                          <w:rPr>
                            <w:color w:val="000000"/>
                          </w:rPr>
                          <w:t xml:space="preserve"> (</w:t>
                        </w:r>
                        <w:proofErr w:type="spellStart"/>
                        <w:r w:rsidRPr="005F438C">
                          <w:rPr>
                            <w:color w:val="000000"/>
                          </w:rPr>
                          <w:t>mean</w:t>
                        </w:r>
                        <w:proofErr w:type="spellEnd"/>
                        <w:r w:rsidRPr="005F438C">
                          <w:rPr>
                            <w:color w:val="000000"/>
                          </w:rPr>
                          <w:t>)</w:t>
                        </w:r>
                      </w:p>
                      <w:p w14:paraId="65E93D44" w14:textId="77777777" w:rsidR="00270603" w:rsidRPr="005F438C" w:rsidRDefault="00000000" w:rsidP="00C910BF">
                        <w:pPr>
                          <w:pStyle w:val="a2"/>
                          <w:jc w:val="center"/>
                          <w:rPr>
                            <w:color w:val="000000"/>
                          </w:rPr>
                        </w:pPr>
                        <w:proofErr w:type="spellStart"/>
                        <w:r w:rsidRPr="005F438C">
                          <w:rPr>
                            <w:color w:val="000000"/>
                          </w:rPr>
                          <w:t>Depth</w:t>
                        </w:r>
                        <w:proofErr w:type="spellEnd"/>
                        <w:r w:rsidRPr="005F438C">
                          <w:rPr>
                            <w:color w:val="000000"/>
                          </w:rPr>
                          <w:t xml:space="preserve">, </w:t>
                        </w:r>
                        <w:proofErr w:type="spellStart"/>
                        <w:r w:rsidRPr="005F438C">
                          <w:rPr>
                            <w:color w:val="000000"/>
                          </w:rPr>
                          <w:t>Flow</w:t>
                        </w:r>
                        <w:proofErr w:type="spellEnd"/>
                      </w:p>
                    </w:txbxContent>
                  </v:textbox>
                </v:rect>
                <v:rect id="Прямокутник 234" o:spid="_x0000_s1289" style="position:absolute;left:37164;top:23111;width:19050;height:7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" fillcolor="#c9e9ff" stroked="f" strokecolor="#0a2f40 [1604]" strokeweight="1pt">
                  <v:textbox>
                    <w:txbxContent>
                      <w:p w14:paraId="1759EAD8" w14:textId="77777777" w:rsidR="00270603" w:rsidRPr="005F438C" w:rsidRDefault="00000000" w:rsidP="00C910BF">
                        <w:pPr>
                          <w:pStyle w:val="a2"/>
                          <w:jc w:val="center"/>
                          <w:rPr>
                            <w:color w:val="000000"/>
                          </w:rPr>
                        </w:pPr>
                        <w:proofErr w:type="spellStart"/>
                        <w:r w:rsidRPr="005F438C">
                          <w:rPr>
                            <w:color w:val="000000"/>
                          </w:rPr>
                          <w:t>Model</w:t>
                        </w:r>
                        <w:proofErr w:type="spellEnd"/>
                        <w:r w:rsidRPr="005F438C">
                          <w:rPr>
                            <w:color w:val="000000"/>
                          </w:rPr>
                          <w:t xml:space="preserve"> 1:</w:t>
                        </w:r>
                      </w:p>
                      <w:p w14:paraId="6F93160A" w14:textId="77777777" w:rsidR="00270603" w:rsidRPr="005F438C" w:rsidRDefault="00000000" w:rsidP="00C910BF">
                        <w:pPr>
                          <w:pStyle w:val="a2"/>
                          <w:jc w:val="center"/>
                          <w:rPr>
                            <w:color w:val="000000"/>
                          </w:rPr>
                        </w:pPr>
                        <w:proofErr w:type="spellStart"/>
                        <w:r w:rsidRPr="005F438C">
                          <w:rPr>
                            <w:color w:val="000000"/>
                          </w:rPr>
                          <w:t>Base</w:t>
                        </w:r>
                        <w:proofErr w:type="spellEnd"/>
                        <w:r w:rsidRPr="005F438C">
                          <w:rPr>
                            <w:color w:val="000000"/>
                          </w:rPr>
                          <w:t xml:space="preserve"> </w:t>
                        </w:r>
                        <w:proofErr w:type="spellStart"/>
                        <w:r w:rsidRPr="005F438C">
                          <w:rPr>
                            <w:color w:val="000000"/>
                          </w:rPr>
                          <w:t>Depth</w:t>
                        </w:r>
                        <w:proofErr w:type="spellEnd"/>
                        <w:r w:rsidRPr="005F438C">
                          <w:rPr>
                            <w:color w:val="000000"/>
                          </w:rPr>
                          <w:t xml:space="preserve"> </w:t>
                        </w:r>
                        <w:proofErr w:type="spellStart"/>
                        <w:r w:rsidRPr="005F438C">
                          <w:rPr>
                            <w:color w:val="000000"/>
                          </w:rPr>
                          <w:t>Map</w:t>
                        </w:r>
                        <w:proofErr w:type="spellEnd"/>
                      </w:p>
                    </w:txbxContent>
                  </v:textbox>
                </v:rect>
                <v:rect id="Прямокутник 235" o:spid="_x0000_s1290" style="position:absolute;left:37164;top:34075;width:1905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" fillcolor="#c9e9ff" stroked="f" strokecolor="#0a2f40 [1604]" strokeweight="1pt">
                  <v:textbox>
                    <w:txbxContent>
                      <w:p w14:paraId="314A74F9" w14:textId="77777777" w:rsidR="00270603" w:rsidRPr="005F438C" w:rsidRDefault="00000000" w:rsidP="00C910BF">
                        <w:pPr>
                          <w:pStyle w:val="a2"/>
                          <w:jc w:val="center"/>
                          <w:rPr>
                            <w:color w:val="000000"/>
                          </w:rPr>
                        </w:pPr>
                        <w:proofErr w:type="spellStart"/>
                        <w:r w:rsidRPr="005F438C">
                          <w:rPr>
                            <w:color w:val="000000"/>
                          </w:rPr>
                          <w:t>Model</w:t>
                        </w:r>
                        <w:proofErr w:type="spellEnd"/>
                        <w:r w:rsidRPr="005F438C">
                          <w:rPr>
                            <w:color w:val="000000"/>
                          </w:rPr>
                          <w:t xml:space="preserve"> 2:</w:t>
                        </w:r>
                      </w:p>
                      <w:p w14:paraId="107634D3" w14:textId="77777777" w:rsidR="00270603" w:rsidRPr="005F438C" w:rsidRDefault="00000000" w:rsidP="00C910BF">
                        <w:pPr>
                          <w:pStyle w:val="a2"/>
                          <w:jc w:val="center"/>
                          <w:rPr>
                            <w:color w:val="000000"/>
                          </w:rPr>
                        </w:pPr>
                        <w:proofErr w:type="spellStart"/>
                        <w:r w:rsidRPr="005F438C">
                          <w:rPr>
                            <w:color w:val="000000"/>
                          </w:rPr>
                          <w:t>Zone</w:t>
                        </w:r>
                        <w:proofErr w:type="spellEnd"/>
                        <w:r w:rsidRPr="005F438C">
                          <w:rPr>
                            <w:color w:val="000000"/>
                          </w:rPr>
                          <w:t xml:space="preserve"> </w:t>
                        </w:r>
                        <w:proofErr w:type="spellStart"/>
                        <w:r w:rsidRPr="005F438C">
                          <w:rPr>
                            <w:color w:val="000000"/>
                          </w:rPr>
                          <w:t>Correction</w:t>
                        </w:r>
                        <w:proofErr w:type="spellEnd"/>
                      </w:p>
                    </w:txbxContent>
                  </v:textbox>
                </v:rect>
                <v:rect id="Прямокутник 236" o:spid="_x0000_s1291" style="position:absolute;left:18575;top:45235;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" fillcolor="#ffac59" stroked="f" strokecolor="#0a2f40 [1604]" strokeweight="1pt">
                  <v:textbox>
                    <w:txbxContent>
                      <w:p w14:paraId="0BB57FB9" w14:textId="77777777" w:rsidR="00270603" w:rsidRPr="005F438C" w:rsidRDefault="00000000" w:rsidP="00C910BF">
                        <w:pPr>
                          <w:pStyle w:val="a2"/>
                          <w:jc w:val="center"/>
                          <w:rPr>
                            <w:color w:val="000000"/>
                          </w:rPr>
                        </w:pPr>
                        <w:proofErr w:type="spellStart"/>
                        <w:r w:rsidRPr="005F438C">
                          <w:rPr>
                            <w:color w:val="000000"/>
                          </w:rPr>
                          <w:t>Results</w:t>
                        </w:r>
                        <w:proofErr w:type="spellEnd"/>
                        <w:r w:rsidRPr="005F438C">
                          <w:rPr>
                            <w:color w:val="000000"/>
                          </w:rPr>
                          <w:t xml:space="preserve"> </w:t>
                        </w:r>
                        <w:proofErr w:type="spellStart"/>
                        <w:r w:rsidRPr="005F438C">
                          <w:rPr>
                            <w:color w:val="000000"/>
                          </w:rPr>
                          <w:t>Merging</w:t>
                        </w:r>
                        <w:proofErr w:type="spellEnd"/>
                        <w:r w:rsidRPr="005F438C">
                          <w:rPr>
                            <w:color w:val="000000"/>
                          </w:rPr>
                          <w:t xml:space="preserve"> </w:t>
                        </w:r>
                        <w:proofErr w:type="spellStart"/>
                        <w:r w:rsidRPr="005F438C">
                          <w:rPr>
                            <w:color w:val="000000"/>
                          </w:rPr>
                          <w:t>Module</w:t>
                        </w:r>
                        <w:proofErr w:type="spellEnd"/>
                      </w:p>
                    </w:txbxContent>
                  </v:textbox>
                </v:rect>
                <v:rect id="Прямокутник 237" o:spid="_x0000_s1292" style="position:absolute;left:31027;top:57049;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" fillcolor="#c9e9ff" stroked="f" strokecolor="#0a2f40 [1604]" strokeweight="1pt">
                  <v:textbox>
                    <w:txbxContent>
                      <w:p w14:paraId="6C4CC549" w14:textId="77777777" w:rsidR="00270603" w:rsidRPr="005F438C" w:rsidRDefault="00000000" w:rsidP="00C910BF">
                        <w:pPr>
                          <w:pStyle w:val="a2"/>
                          <w:jc w:val="center"/>
                          <w:rPr>
                            <w:color w:val="000000"/>
                          </w:rPr>
                        </w:pPr>
                        <w:proofErr w:type="spellStart"/>
                        <w:r w:rsidRPr="005F438C">
                          <w:rPr>
                            <w:color w:val="000000"/>
                          </w:rPr>
                          <w:t>Trajectory</w:t>
                        </w:r>
                        <w:proofErr w:type="spellEnd"/>
                        <w:r w:rsidRPr="005F438C">
                          <w:rPr>
                            <w:color w:val="000000"/>
                          </w:rPr>
                          <w:t xml:space="preserve"> </w:t>
                        </w:r>
                        <w:proofErr w:type="spellStart"/>
                        <w:r w:rsidRPr="005F438C">
                          <w:rPr>
                            <w:color w:val="000000"/>
                          </w:rPr>
                          <w:t>Construction</w:t>
                        </w:r>
                        <w:proofErr w:type="spellEnd"/>
                        <w:r w:rsidRPr="005F438C">
                          <w:rPr>
                            <w:color w:val="000000"/>
                          </w:rPr>
                          <w:t xml:space="preserve"> </w:t>
                        </w:r>
                        <w:proofErr w:type="spellStart"/>
                        <w:r w:rsidRPr="005F438C">
                          <w:rPr>
                            <w:color w:val="000000"/>
                          </w:rPr>
                          <w:t>and</w:t>
                        </w:r>
                        <w:proofErr w:type="spellEnd"/>
                        <w:r w:rsidRPr="005F438C">
                          <w:rPr>
                            <w:color w:val="000000"/>
                          </w:rPr>
                          <w:t xml:space="preserve"> </w:t>
                        </w:r>
                        <w:proofErr w:type="spellStart"/>
                        <w:r w:rsidRPr="005F438C">
                          <w:rPr>
                            <w:color w:val="000000"/>
                          </w:rPr>
                          <w:t>Object</w:t>
                        </w:r>
                        <w:proofErr w:type="spellEnd"/>
                        <w:r w:rsidRPr="005F438C">
                          <w:rPr>
                            <w:color w:val="000000"/>
                          </w:rPr>
                          <w:t xml:space="preserve"> </w:t>
                        </w:r>
                        <w:proofErr w:type="spellStart"/>
                        <w:r w:rsidRPr="005F438C">
                          <w:rPr>
                            <w:color w:val="000000"/>
                          </w:rPr>
                          <w:t>Detection</w:t>
                        </w:r>
                        <w:proofErr w:type="spellEnd"/>
                        <w:r w:rsidRPr="005F438C">
                          <w:rPr>
                            <w:color w:val="000000"/>
                          </w:rPr>
                          <w:t xml:space="preserve"> (</w:t>
                        </w:r>
                        <w:proofErr w:type="spellStart"/>
                        <w:r w:rsidRPr="005F438C">
                          <w:rPr>
                            <w:color w:val="000000"/>
                          </w:rPr>
                          <w:t>via</w:t>
                        </w:r>
                        <w:proofErr w:type="spellEnd"/>
                        <w:r w:rsidRPr="005F438C">
                          <w:rPr>
                            <w:color w:val="000000"/>
                          </w:rPr>
                          <w:t xml:space="preserve"> DETR, </w:t>
                        </w:r>
                        <w:proofErr w:type="spellStart"/>
                        <w:r w:rsidRPr="005F438C">
                          <w:rPr>
                            <w:color w:val="000000"/>
                          </w:rPr>
                          <w:t>etc</w:t>
                        </w:r>
                        <w:proofErr w:type="spellEnd"/>
                        <w:r w:rsidRPr="005F438C">
                          <w:rPr>
                            <w:color w:val="000000"/>
                          </w:rPr>
                          <w:t>.)</w:t>
                        </w:r>
                      </w:p>
                    </w:txbxContent>
                  </v:textbox>
                </v:rect>
                <v:line id="Пряма сполучна лінія 238" o:spid="_x0000_s1293" style="position:absolute;visibility:visible;mso-wrap-style:square" from="20320,5080" to="25400,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" strokecolor="#646464" strokeweight="1.25pt">
                  <v:stroke endarrow="block" joinstyle="miter"/>
                </v:line>
                <v:line id="Пряма сполучна лінія 239" o:spid="_x0000_s1294" style="position:absolute;visibility:visible;mso-wrap-style:square" from="38100,10160" to="4679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" strokecolor="#646464" strokeweight="1.25pt">
                  <v:stroke endarrow="block" joinstyle="miter"/>
                </v:line>
                <v:line id="Пряма сполучна лінія 240" o:spid="_x0000_s1295" style="position:absolute;visibility:visible;mso-wrap-style:square" from="18323,30171" to="18323,34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" strokecolor="#646464" strokeweight="1.25pt">
                  <v:stroke endarrow="block" joinstyle="miter"/>
                </v:line>
                <v:line id="Пряма сполучна лінія 241" o:spid="_x0000_s1296" style="position:absolute;flip:x;visibility:visible;mso-wrap-style:square" from="18323,20331" to="18429,22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" strokecolor="#646464" strokeweight="1.25pt">
                  <v:stroke endarrow="block" joinstyle="miter"/>
                </v:line>
                <v:line id="Пряма сполучна лінія 242" o:spid="_x0000_s1297" style="position:absolute;flip:x;visibility:visible;mso-wrap-style:square" from="18429,10160" to="38100,15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" strokecolor="#646464" strokeweight="1.25pt">
                  <v:stroke endarrow="block" joinstyle="miter"/>
                </v:line>
                <v:line id="Пряма сполучна лінія 243" o:spid="_x0000_s1298" style="position:absolute;visibility:visible;mso-wrap-style:square" from="18323,40427" to="30005,4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" strokecolor="#646464" strokeweight="1.25pt">
                  <v:stroke endarrow="block" joinstyle="miter"/>
                </v:line>
                <v:line id="Пряма сполучна лінія 244" o:spid="_x0000_s1299" style="position:absolute;flip:x;visibility:visible;mso-wrap-style:square" from="46689,21052" to="46795,23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" strokecolor="#646464" strokeweight="1.25pt">
                  <v:stroke endarrow="block" joinstyle="miter"/>
                </v:line>
                <v:line id="Пряма сполучна лінія 245" o:spid="_x0000_s1300" style="position:absolute;visibility:visible;mso-wrap-style:square" from="46689,30382" to="46689,34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" strokecolor="#646464" strokeweight="1.25pt">
                  <v:stroke endarrow="block" joinstyle="miter"/>
                </v:line>
                <v:line id="Пряма сполучна лінія 246" o:spid="_x0000_s1301" style="position:absolute;flip:x;visibility:visible;mso-wrap-style:square" from="30005,40425" to="46689,4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" strokecolor="#646464" strokeweight="1.25pt">
                  <v:stroke endarrow="block" joinstyle="miter"/>
                </v:line>
                <v:line id="Пряма сполучна лінія 247" o:spid="_x0000_s1302" style="position:absolute;visibility:visible;mso-wrap-style:square" from="30005,50313" to="43727,57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" strokecolor="#646464" strokeweight="1.25pt">
                  <v:stroke endarrow="block" joinstyle="miter"/>
                </v:line>
                <w10:anchorlock/>
              </v:group>
            </w:pict>
          </mc:Fallback>
        </mc:AlternateContent>
      </w:r>
    </w:p>
    <w:p w14:paraId="5F999D91" w14:textId="77777777" w:rsidR="00FE55E8" w:rsidRPr="005F438C" w:rsidRDefault="00FE55E8" w:rsidP="00FE55E8">
      <w:pPr>
        <w:pStyle w:val="aff2"/>
      </w:pPr>
      <w:r>
        <w:t>Рис. 4.6 – Структура ансамблевих модулів у системі</w:t>
      </w:r>
    </w:p>
    <w:p w14:paraId="233EAC6D" w14:textId="77777777" w:rsidR="00D4769E" w:rsidRPr="005F438C" w:rsidRDefault="00000000">
      <w:pPr>
        <w:pStyle w:val="a2"/>
      </w:pPr>
      <w:r w:rsidRPr="005F438C">
        <w:t>На рис. 4.6 наведено результат «Структура ансамблевих модулів у системі»,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3669A8E4" w14:textId="77777777" w:rsidR="00E219FA" w:rsidRPr="005F438C" w:rsidRDefault="00E219FA" w:rsidP="00E219FA">
      <w:pPr>
        <w:pStyle w:val="a2"/>
      </w:pPr>
      <w:r w:rsidRPr="005F438C">
        <w:t xml:space="preserve">Для </w:t>
      </w:r>
      <w:proofErr w:type="spellStart"/>
      <w:r w:rsidRPr="005F438C">
        <w:t>бегінгу</w:t>
      </w:r>
      <w:proofErr w:type="spellEnd"/>
      <w:r w:rsidRPr="005F438C">
        <w:t xml:space="preserve"> об</w:t>
      </w:r>
      <w:r w:rsidR="0089083A" w:rsidRPr="005F438C">
        <w:t>’</w:t>
      </w:r>
      <w:r w:rsidRPr="005F438C">
        <w:t xml:space="preserve">єднання карт глибини методом середнього значення. Для </w:t>
      </w:r>
      <w:proofErr w:type="spellStart"/>
      <w:r w:rsidRPr="005F438C">
        <w:t>бегінгу</w:t>
      </w:r>
      <w:proofErr w:type="spellEnd"/>
      <w:r w:rsidRPr="005F438C">
        <w:t xml:space="preserve"> карти глибини, отримані з різних підвибірок кадрів, об</w:t>
      </w:r>
      <w:r w:rsidR="0089083A" w:rsidRPr="005F438C">
        <w:t>’</w:t>
      </w:r>
      <w:r w:rsidRPr="005F438C">
        <w:t xml:space="preserve">єднуються </w:t>
      </w:r>
      <w:r w:rsidRPr="005F438C">
        <w:lastRenderedPageBreak/>
        <w:t>шляхом усереднення. Це дозволяє згладити локальні артефакти та підвищити стабільність результатів.</w:t>
      </w:r>
    </w:p>
    <w:p w14:paraId="0E80FDC2" w14:textId="77777777" w:rsidR="00E219FA" w:rsidRPr="005F438C" w:rsidRDefault="00E219FA" w:rsidP="00E219FA">
      <w:pPr>
        <w:pStyle w:val="a2"/>
      </w:pPr>
      <w:r w:rsidRPr="005F438C">
        <w:t xml:space="preserve">Для </w:t>
      </w:r>
      <w:proofErr w:type="spellStart"/>
      <w:r w:rsidRPr="005F438C">
        <w:t>бустінгу</w:t>
      </w:r>
      <w:proofErr w:type="spellEnd"/>
      <w:r w:rsidRPr="005F438C">
        <w:t xml:space="preserve"> зважене об</w:t>
      </w:r>
      <w:r w:rsidR="0089083A" w:rsidRPr="005F438C">
        <w:t>’</w:t>
      </w:r>
      <w:r w:rsidRPr="005F438C">
        <w:t xml:space="preserve">єднання результатів з урахуванням локальних похибок (приклад використання нейронної мережі-коректора). Для </w:t>
      </w:r>
      <w:proofErr w:type="spellStart"/>
      <w:r w:rsidRPr="005F438C">
        <w:t>бустінгу</w:t>
      </w:r>
      <w:proofErr w:type="spellEnd"/>
      <w:r w:rsidRPr="005F438C">
        <w:t xml:space="preserve"> застосовується зважене об</w:t>
      </w:r>
      <w:r w:rsidR="0089083A" w:rsidRPr="005F438C">
        <w:t>’</w:t>
      </w:r>
      <w:r w:rsidRPr="005F438C">
        <w:t>єднання результатів, де ваги призначаються на основі локальної похибки кожної моделі. У разі значного відхилення результатів у певній області рішення приймається на користь тієї моделі, яка показала нижчу похибку у сусідніх регіонах. Для цього використовується нейронна мережа-коректор.</w:t>
      </w:r>
    </w:p>
    <w:p w14:paraId="0593C788" w14:textId="77777777" w:rsidR="00B255E6" w:rsidRPr="005F438C" w:rsidRDefault="00B255E6" w:rsidP="00B255E6">
      <w:pPr>
        <w:pStyle w:val="a2"/>
      </w:pPr>
    </w:p>
    <w:p w14:paraId="115A6DE6" w14:textId="77777777" w:rsidR="00B255E6" w:rsidRPr="005F438C" w:rsidRDefault="00CF3222" w:rsidP="00CF3222">
      <w:pPr>
        <w:pStyle w:val="2"/>
      </w:pPr>
      <w:bookmarkStart w:id="70" w:name="_Toc227583638"/>
      <w:r w:rsidRPr="005F438C">
        <w:t>4</w:t>
      </w:r>
      <w:r w:rsidR="00B255E6" w:rsidRPr="005F438C">
        <w:t>.</w:t>
      </w:r>
      <w:fldSimple w:instr=" SEQ SubChapter ">
        <w:r w:rsidR="00527E5B" w:rsidRPr="005F438C">
          <w:t>4</w:t>
        </w:r>
      </w:fldSimple>
      <w:r w:rsidR="00B255E6" w:rsidRPr="005F438C">
        <w:t xml:space="preserve"> Результат поєднання </w:t>
      </w:r>
      <w:proofErr w:type="spellStart"/>
      <w:r w:rsidR="00B255E6" w:rsidRPr="005F438C">
        <w:t>трансформерів</w:t>
      </w:r>
      <w:proofErr w:type="spellEnd"/>
      <w:r w:rsidR="00B255E6" w:rsidRPr="005F438C">
        <w:t xml:space="preserve"> і методів оптичного потоку</w:t>
      </w:r>
      <w:bookmarkEnd w:id="70"/>
    </w:p>
    <w:p w14:paraId="5536BA97" w14:textId="77777777" w:rsidR="00B255E6" w:rsidRPr="005F438C" w:rsidRDefault="00B255E6" w:rsidP="00B255E6">
      <w:pPr>
        <w:pStyle w:val="a2"/>
      </w:pPr>
    </w:p>
    <w:p w14:paraId="2FA108E0" w14:textId="77777777" w:rsidR="00255AA8" w:rsidRPr="005F438C" w:rsidRDefault="00255AA8" w:rsidP="00B255E6">
      <w:pPr>
        <w:pStyle w:val="a2"/>
      </w:pPr>
      <w:r w:rsidRPr="005F438C">
        <w:t>Для демонстрації роботи розробленої інформаційної технології було проведено серію експериментів на тестових відеоданих. На рис. 4.</w:t>
      </w:r>
      <w:fldSimple w:instr=" REF _Ref226408319 ">
        <w:r w:rsidR="00527E5B" w:rsidRPr="005F438C">
          <w:t>7</w:t>
        </w:r>
      </w:fldSimple>
      <w:r w:rsidRPr="005F438C">
        <w:t xml:space="preserve"> наведено результати роботи моделі DETR (</w:t>
      </w:r>
      <w:proofErr w:type="spellStart"/>
      <w:r w:rsidRPr="005F438C">
        <w:t>Detection</w:t>
      </w:r>
      <w:proofErr w:type="spellEnd"/>
      <w:r w:rsidRPr="005F438C">
        <w:t xml:space="preserve"> </w:t>
      </w:r>
      <w:proofErr w:type="spellStart"/>
      <w:r w:rsidRPr="005F438C">
        <w:t>Transformer</w:t>
      </w:r>
      <w:proofErr w:type="spellEnd"/>
      <w:r w:rsidRPr="005F438C">
        <w:t>) для виявлення об</w:t>
      </w:r>
      <w:r w:rsidR="0089083A" w:rsidRPr="005F438C">
        <w:t>’</w:t>
      </w:r>
      <w:r w:rsidRPr="005F438C">
        <w:t>єктів у кадрі.</w:t>
      </w:r>
    </w:p>
    <w:p w14:paraId="4D4A4A4A" w14:textId="77777777" w:rsidR="00A14AF0" w:rsidRPr="00A14AF0" w:rsidRDefault="00A14AF0" w:rsidP="00A14AF0">
      <w:pPr>
        <w:pStyle w:val="a2"/>
      </w:pPr>
      <w:r>
        <w:t xml:space="preserve">У межах цього підрозділу виконано порівняння комбінованих схем за однаковою логікою оброблення: спочатку формується поле оптичного потоку, далі оцінюється карта глибини, після чого результати накладаються на зображення кадру для подальшої інтерпретації. Такий підхід дає змогу зіставити класичні та </w:t>
      </w:r>
      <w:proofErr w:type="spellStart"/>
      <w:r>
        <w:t>нейромережеві</w:t>
      </w:r>
      <w:proofErr w:type="spellEnd"/>
      <w:r>
        <w:t xml:space="preserve"> алгоритми за стабільністю, деталізацією та здатністю зберігати просторову структуру сцени.</w:t>
      </w:r>
    </w:p>
    <w:p w14:paraId="4D4A4A4B" w14:textId="77777777" w:rsidR="00A14AF0" w:rsidRPr="00A14AF0" w:rsidRDefault="00A14AF0" w:rsidP="00A14AF0">
      <w:pPr>
        <w:pStyle w:val="a2"/>
      </w:pPr>
      <w:r>
        <w:t xml:space="preserve">Для аналізу враховано якість виявлення об’єктів, узгодженість напрямку руху, чіткість меж на карті глибини, стійкість до шумів і придатність результату до подальшого використання в модулі ідентифікації. Саме тому далі наведено окремі результати для </w:t>
      </w:r>
      <w:proofErr w:type="spellStart"/>
      <w:r>
        <w:t>Farneback</w:t>
      </w:r>
      <w:proofErr w:type="spellEnd"/>
      <w:r>
        <w:t xml:space="preserve">, </w:t>
      </w:r>
      <w:proofErr w:type="spellStart"/>
      <w:r>
        <w:t>FlowNet</w:t>
      </w:r>
      <w:proofErr w:type="spellEnd"/>
      <w:r>
        <w:t xml:space="preserve">, </w:t>
      </w:r>
      <w:proofErr w:type="spellStart"/>
      <w:r>
        <w:t>GeoNet</w:t>
      </w:r>
      <w:proofErr w:type="spellEnd"/>
      <w:r>
        <w:t xml:space="preserve">, </w:t>
      </w:r>
      <w:proofErr w:type="spellStart"/>
      <w:r>
        <w:t>Horn-Schunck</w:t>
      </w:r>
      <w:proofErr w:type="spellEnd"/>
      <w:r>
        <w:t xml:space="preserve"> і </w:t>
      </w:r>
      <w:proofErr w:type="spellStart"/>
      <w:r>
        <w:t>Lucas-Kanade</w:t>
      </w:r>
      <w:proofErr w:type="spellEnd"/>
      <w:r>
        <w:t xml:space="preserve"> у поєднанні з різними моделями оцінювання глибини.</w:t>
      </w:r>
    </w:p>
    <w:p w14:paraId="4D4A4A4C" w14:textId="77777777" w:rsidR="00A14AF0" w:rsidRPr="00A14AF0" w:rsidRDefault="00A14AF0" w:rsidP="00A14AF0">
      <w:pPr>
        <w:pStyle w:val="a2"/>
      </w:pPr>
      <w:r>
        <w:t>Отримані візуалізації не дублюють одна одну, а відображають різні режими роботи інформаційної технології: від базового оптичного потоку й простих способів оцінювання глибини до інтегрованих схем, у яких поєднуються виявлення, рух і просторова інтерпретація кадру. Саме тому кожен наступний підрозділ акцентує окремий тип комбінації та його практичну інтерпретацію.</w:t>
      </w:r>
    </w:p>
    <w:p w14:paraId="4FDE40EE" w14:textId="77777777" w:rsidR="00255AA8" w:rsidRPr="005F438C" w:rsidRDefault="00255AA8" w:rsidP="00255AA8">
      <w:pPr>
        <w:pStyle w:val="a2"/>
        <w:keepNext/>
        <w:pBdr>
          <w:top w:val="nil"/>
          <w:left w:val="nil"/>
          <w:bottom w:val="nil"/>
          <w:right w:val="nil"/>
          <w:between w:val="nil"/>
        </w:pBdr>
        <w:spacing w:before="120" w:after="120"/>
        <w:jc w:val="center"/>
      </w:pPr>
      <w:r w:rsidRPr="005F438C">
        <w:rPr>
          <w:noProof/>
          <w:lang w:eastAsia="uk-UA"/>
        </w:rPr>
        <w:lastRenderedPageBreak/>
        <w:drawing>
          <wp:inline distT="0" distB="0" distL="0" distR="0" wp14:anchorId="6D3A268B" wp14:editId="233DFC6D">
            <wp:extent cx="6116117" cy="2551382"/>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116117" cy="2551382"/>
                    </a:xfrm>
                    <a:prstGeom prst="rect">
                      <a:avLst/>
                    </a:prstGeom>
                    <a:noFill/>
                    <a:ln>
                      <a:noFill/>
                    </a:ln>
                  </pic:spPr>
                </pic:pic>
              </a:graphicData>
            </a:graphic>
          </wp:inline>
        </w:drawing>
      </w:r>
    </w:p>
    <w:p w14:paraId="1C6DD636" w14:textId="77777777" w:rsidR="00255AA8" w:rsidRPr="005F438C" w:rsidRDefault="00A571C0" w:rsidP="00255AA8">
      <w:pPr>
        <w:pStyle w:val="aff2"/>
      </w:pPr>
      <w:r>
        <w:t>Рис. 4.7 – Результат виявлення об’єктів за допомогою моделі DETR</w:t>
      </w:r>
    </w:p>
    <w:p w14:paraId="3CBF90BC" w14:textId="32D91874" w:rsidR="00255AA8" w:rsidRPr="005F438C" w:rsidRDefault="0002454E" w:rsidP="00B255E6">
      <w:pPr>
        <w:pStyle w:val="a2"/>
      </w:pPr>
      <w:r w:rsidRPr="005F438C">
        <w:rPr>
          <w:color w:val="FF0000"/>
          <w:highlight w:val="yellow"/>
        </w:rPr>
        <w:t>На рис. 4.7 модель DETR успішно локалізує об’єкти в кадрі, виділяючи їх обмежувальними рамками. Виявлено 6 об’єктів, що відповідає реальній кількості рухомих цілей у сцені. На рис. 4.8 показано візуалізацію обчислених параметрів для виявлених об’єктів, а саме: їх просторового положення (x, y, z), миттєвої швидкості та напрямку руху</w:t>
      </w:r>
      <w:r w:rsidR="00D42640">
        <w:rPr>
          <w:color w:val="FF0000"/>
          <w:lang w:eastAsia="ja-JP"/>
        </w:rPr>
        <w:t>.</w:t>
      </w:r>
    </w:p>
    <w:p w14:paraId="1C206234" w14:textId="77777777" w:rsidR="00EE3DA1" w:rsidRPr="005F438C" w:rsidRDefault="0010633D" w:rsidP="00EE3DA1">
      <w:pPr>
        <w:pStyle w:val="a2"/>
        <w:keepNext/>
        <w:pBdr>
          <w:top w:val="nil"/>
          <w:left w:val="nil"/>
          <w:bottom w:val="nil"/>
          <w:right w:val="nil"/>
          <w:between w:val="nil"/>
        </w:pBdr>
        <w:spacing w:before="120" w:after="120"/>
        <w:jc w:val="center"/>
      </w:pPr>
      <w:r w:rsidRPr="005F438C">
        <w:rPr>
          <w:noProof/>
          <w:lang w:eastAsia="uk-UA"/>
        </w:rPr>
        <w:lastRenderedPageBreak/>
        <w:drawing>
          <wp:inline distT="0" distB="0" distL="0" distR="0" wp14:anchorId="446CF046" wp14:editId="2006ABAA">
            <wp:extent cx="5746151" cy="4495800"/>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75869" cy="4519052"/>
                    </a:xfrm>
                    <a:prstGeom prst="rect">
                      <a:avLst/>
                    </a:prstGeom>
                    <a:noFill/>
                    <a:ln>
                      <a:noFill/>
                    </a:ln>
                  </pic:spPr>
                </pic:pic>
              </a:graphicData>
            </a:graphic>
          </wp:inline>
        </w:drawing>
      </w:r>
    </w:p>
    <w:p w14:paraId="21641991" w14:textId="77777777" w:rsidR="0010633D" w:rsidRPr="005F438C" w:rsidRDefault="008133E2" w:rsidP="00EE3DA1">
      <w:pPr>
        <w:pStyle w:val="aff2"/>
      </w:pPr>
      <w:r>
        <w:t>Рис. 4.8 – Візуалізація ідентифікованих параметрів об’єктів</w:t>
      </w:r>
    </w:p>
    <w:p w14:paraId="18359DC1" w14:textId="77777777" w:rsidR="008133E2" w:rsidRPr="005F438C" w:rsidRDefault="00AD67E7" w:rsidP="00B255E6">
      <w:pPr>
        <w:pStyle w:val="a2"/>
      </w:pPr>
      <w:r>
        <w:t xml:space="preserve">Подальший аналіз показав, що комбінування різних методів оцінки оптичного потоку та глибини дає різні результати. На рис. 4.9 показано приклад роботи системи з використанням алгоритму оптичного потоку </w:t>
      </w:r>
      <w:proofErr w:type="spellStart"/>
      <w:r>
        <w:t>Фарнбека</w:t>
      </w:r>
      <w:proofErr w:type="spellEnd"/>
      <w:r>
        <w:t xml:space="preserve"> (</w:t>
      </w:r>
      <w:proofErr w:type="spellStart"/>
      <w:r>
        <w:t>Farneback</w:t>
      </w:r>
      <w:proofErr w:type="spellEnd"/>
      <w:r>
        <w:t xml:space="preserve">) для оцінки руху та моделі </w:t>
      </w:r>
      <w:proofErr w:type="spellStart"/>
      <w:r>
        <w:t>MiDaS</w:t>
      </w:r>
      <w:proofErr w:type="spellEnd"/>
      <w:r>
        <w:t xml:space="preserve"> для оцінки глибини сцени. Це класичний підхід </w:t>
      </w:r>
      <w:proofErr w:type="spellStart"/>
      <w:r>
        <w:t>Farneback</w:t>
      </w:r>
      <w:proofErr w:type="spellEnd"/>
      <w:r>
        <w:t xml:space="preserve"> + </w:t>
      </w:r>
      <w:proofErr w:type="spellStart"/>
      <w:r>
        <w:t>MiDaS</w:t>
      </w:r>
      <w:proofErr w:type="spellEnd"/>
      <w:r>
        <w:t>.</w:t>
      </w:r>
    </w:p>
    <w:p w14:paraId="5BF1B2EE" w14:textId="77777777" w:rsidR="00822E68" w:rsidRPr="005F438C" w:rsidRDefault="00822E68" w:rsidP="00B255E6">
      <w:pPr>
        <w:pStyle w:val="a2"/>
      </w:pPr>
    </w:p>
    <w:p w14:paraId="626A28AE" w14:textId="77777777" w:rsidR="00AD67E7" w:rsidRPr="005F438C" w:rsidRDefault="00AD67E7" w:rsidP="00AD67E7">
      <w:pPr>
        <w:pStyle w:val="a2"/>
        <w:keepNext/>
        <w:pBdr>
          <w:top w:val="nil"/>
          <w:left w:val="nil"/>
          <w:bottom w:val="nil"/>
          <w:right w:val="nil"/>
          <w:between w:val="nil"/>
        </w:pBdr>
        <w:spacing w:before="120" w:after="120"/>
        <w:jc w:val="center"/>
      </w:pPr>
      <w:r w:rsidRPr="005F438C">
        <w:rPr>
          <w:noProof/>
          <w:lang w:eastAsia="uk-UA"/>
        </w:rPr>
        <w:lastRenderedPageBreak/>
        <w:drawing>
          <wp:inline distT="0" distB="0" distL="0" distR="0" wp14:anchorId="48E95AC1" wp14:editId="504AAC16">
            <wp:extent cx="5775869" cy="442053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775869" cy="4420537"/>
                    </a:xfrm>
                    <a:prstGeom prst="rect">
                      <a:avLst/>
                    </a:prstGeom>
                    <a:noFill/>
                    <a:ln>
                      <a:noFill/>
                    </a:ln>
                  </pic:spPr>
                </pic:pic>
              </a:graphicData>
            </a:graphic>
          </wp:inline>
        </w:drawing>
      </w:r>
    </w:p>
    <w:p w14:paraId="1DA77B59" w14:textId="77777777" w:rsidR="00AD67E7" w:rsidRPr="005F438C" w:rsidRDefault="00407662" w:rsidP="00AD67E7">
      <w:pPr>
        <w:pStyle w:val="aff2"/>
      </w:pPr>
      <w:r w:rsidRPr="005F438C">
        <w:rPr>
          <w:szCs w:val="28"/>
        </w:rPr>
        <w:t>Рис. 4.9 – Візуалізація оптичного потоку (</w:t>
      </w:r>
      <w:proofErr w:type="spellStart"/>
      <w:r w:rsidRPr="005F438C">
        <w:rPr>
          <w:szCs w:val="28"/>
        </w:rPr>
        <w:t>Farneback</w:t>
      </w:r>
      <w:proofErr w:type="spellEnd"/>
      <w:r w:rsidRPr="005F438C">
        <w:rPr>
          <w:szCs w:val="28"/>
        </w:rPr>
        <w:t>), карти глибини (</w:t>
      </w:r>
      <w:proofErr w:type="spellStart"/>
      <w:r w:rsidRPr="005F438C">
        <w:rPr>
          <w:szCs w:val="28"/>
        </w:rPr>
        <w:t>MiDaS</w:t>
      </w:r>
      <w:proofErr w:type="spellEnd"/>
      <w:r w:rsidRPr="005F438C">
        <w:rPr>
          <w:szCs w:val="28"/>
        </w:rPr>
        <w:t>) та їх об’єднання</w:t>
      </w:r>
    </w:p>
    <w:p w14:paraId="3D33BA88" w14:textId="77777777" w:rsidR="00822E68" w:rsidRPr="005F438C" w:rsidRDefault="00501BA6" w:rsidP="00B255E6">
      <w:pPr>
        <w:pStyle w:val="a2"/>
      </w:pPr>
      <w:r w:rsidRPr="005F438C">
        <w:t xml:space="preserve">На рис. 4.9 зліва показано поле оптичного потоку, де кольором закодовано напрямок та інтенсивність руху пікселів. У центрі представлено карту глибини, отриману за допомогою моделі </w:t>
      </w:r>
      <w:proofErr w:type="spellStart"/>
      <w:r w:rsidRPr="005F438C">
        <w:t>MiDaS</w:t>
      </w:r>
      <w:proofErr w:type="spellEnd"/>
      <w:r w:rsidRPr="005F438C">
        <w:t>, де теплі кольори (жовтий, помаранчевий) відповідають ближчим об’єктам, а холодні (синій, фіолетовий) – віддаленим. Справа наведено результат об’єднання цих даних, що дозволяє одночасно аналізувати як динаміку, так і просторову структуру сцени. REF _</w:t>
      </w:r>
      <w:proofErr w:type="spellStart"/>
      <w:r w:rsidRPr="005F438C">
        <w:t>Ref</w:t>
      </w:r>
      <w:proofErr w:type="spellEnd"/>
    </w:p>
    <w:p w14:paraId="0487CBE7" w14:textId="77777777" w:rsidR="001A766B" w:rsidRPr="005F438C" w:rsidRDefault="00013E6B" w:rsidP="00B255E6">
      <w:pPr>
        <w:pStyle w:val="a2"/>
      </w:pPr>
      <w:r w:rsidRPr="005F438C">
        <w:t xml:space="preserve">Аналогічний аналіз було проведено для пари </w:t>
      </w:r>
      <w:r w:rsidR="0089083A" w:rsidRPr="005F438C">
        <w:rPr>
          <w:color w:val="FF0000"/>
        </w:rPr>
        <w:t>«</w:t>
      </w:r>
      <w:proofErr w:type="spellStart"/>
      <w:r w:rsidRPr="005F438C">
        <w:t>нейромережевий</w:t>
      </w:r>
      <w:proofErr w:type="spellEnd"/>
      <w:r w:rsidRPr="005F438C">
        <w:t xml:space="preserve"> оптичний потік </w:t>
      </w:r>
      <w:proofErr w:type="spellStart"/>
      <w:r w:rsidRPr="005F438C">
        <w:t>FlowNet</w:t>
      </w:r>
      <w:proofErr w:type="spellEnd"/>
      <w:r w:rsidRPr="005F438C">
        <w:t xml:space="preserve"> + </w:t>
      </w:r>
      <w:proofErr w:type="spellStart"/>
      <w:r w:rsidRPr="005F438C">
        <w:t>DPT_Large</w:t>
      </w:r>
      <w:proofErr w:type="spellEnd"/>
      <w:r w:rsidR="0089083A" w:rsidRPr="005F438C">
        <w:rPr>
          <w:color w:val="FF0000"/>
        </w:rPr>
        <w:t>»</w:t>
      </w:r>
      <w:r w:rsidRPr="005F438C">
        <w:t>. Результати цього експерименту наведено на рис. 4.</w:t>
      </w:r>
      <w:fldSimple w:instr=" REF _Ref226409204 ">
        <w:r w:rsidR="00527E5B" w:rsidRPr="005F438C">
          <w:t>10</w:t>
        </w:r>
      </w:fldSimple>
      <w:r w:rsidRPr="005F438C">
        <w:t>.</w:t>
      </w:r>
      <w:r w:rsidR="0089083A" w:rsidRPr="005F438C">
        <w:t xml:space="preserve"> </w:t>
      </w:r>
    </w:p>
    <w:p w14:paraId="68A5FDE2" w14:textId="77777777" w:rsidR="006F2624" w:rsidRPr="005F438C" w:rsidRDefault="006F2624" w:rsidP="006F2624">
      <w:pPr>
        <w:pStyle w:val="a2"/>
        <w:keepNext/>
        <w:pBdr>
          <w:top w:val="nil"/>
          <w:left w:val="nil"/>
          <w:bottom w:val="nil"/>
          <w:right w:val="nil"/>
          <w:between w:val="nil"/>
        </w:pBdr>
        <w:spacing w:before="120" w:after="120"/>
        <w:jc w:val="center"/>
      </w:pPr>
      <w:r w:rsidRPr="005F438C">
        <w:rPr>
          <w:noProof/>
          <w:lang w:eastAsia="uk-UA"/>
        </w:rPr>
        <w:lastRenderedPageBreak/>
        <w:drawing>
          <wp:inline distT="0" distB="0" distL="0" distR="0" wp14:anchorId="4ED631F8" wp14:editId="5DB69A6B">
            <wp:extent cx="5869643" cy="44958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870153" cy="4496190"/>
                    </a:xfrm>
                    <a:prstGeom prst="rect">
                      <a:avLst/>
                    </a:prstGeom>
                    <a:noFill/>
                    <a:ln>
                      <a:noFill/>
                    </a:ln>
                  </pic:spPr>
                </pic:pic>
              </a:graphicData>
            </a:graphic>
          </wp:inline>
        </w:drawing>
      </w:r>
    </w:p>
    <w:p w14:paraId="4309C44F" w14:textId="77777777" w:rsidR="006F2624" w:rsidRPr="005F438C" w:rsidRDefault="006F2624" w:rsidP="006F2624">
      <w:pPr>
        <w:pStyle w:val="aff2"/>
      </w:pPr>
      <w:r w:rsidRPr="005F438C">
        <w:rPr>
          <w:szCs w:val="28"/>
        </w:rPr>
        <w:t>Рис. 4.10 – Візуалізація оптичного потоку (</w:t>
      </w:r>
      <w:proofErr w:type="spellStart"/>
      <w:r w:rsidRPr="005F438C">
        <w:rPr>
          <w:szCs w:val="28"/>
        </w:rPr>
        <w:t>FlowNet</w:t>
      </w:r>
      <w:proofErr w:type="spellEnd"/>
      <w:r w:rsidRPr="005F438C">
        <w:rPr>
          <w:szCs w:val="28"/>
        </w:rPr>
        <w:t>), карти глибини (</w:t>
      </w:r>
      <w:proofErr w:type="spellStart"/>
      <w:r w:rsidRPr="005F438C">
        <w:rPr>
          <w:szCs w:val="28"/>
        </w:rPr>
        <w:t>DPT_Large</w:t>
      </w:r>
      <w:proofErr w:type="spellEnd"/>
      <w:r w:rsidRPr="005F438C">
        <w:rPr>
          <w:szCs w:val="28"/>
        </w:rPr>
        <w:t>) та їх об’єднання</w:t>
      </w:r>
    </w:p>
    <w:p w14:paraId="68BCD22E" w14:textId="77777777" w:rsidR="005B1048" w:rsidRPr="005F438C" w:rsidRDefault="005923DA" w:rsidP="00B255E6">
      <w:pPr>
        <w:pStyle w:val="a2"/>
      </w:pPr>
      <w:r w:rsidRPr="005F438C">
        <w:t xml:space="preserve">На рис. 4.10 використання </w:t>
      </w:r>
      <w:proofErr w:type="spellStart"/>
      <w:r w:rsidRPr="005F438C">
        <w:t>нейромережевих</w:t>
      </w:r>
      <w:proofErr w:type="spellEnd"/>
      <w:r w:rsidRPr="005F438C">
        <w:t xml:space="preserve"> методів (</w:t>
      </w:r>
      <w:proofErr w:type="spellStart"/>
      <w:r w:rsidRPr="005F438C">
        <w:t>FlowNet</w:t>
      </w:r>
      <w:proofErr w:type="spellEnd"/>
      <w:r w:rsidRPr="005F438C">
        <w:t xml:space="preserve">) дозволяє отримати більш деталізоване поле оптичного потоку порівняно з класичним алгоритмом </w:t>
      </w:r>
      <w:proofErr w:type="spellStart"/>
      <w:r w:rsidRPr="005F438C">
        <w:t>Фарнбека</w:t>
      </w:r>
      <w:proofErr w:type="spellEnd"/>
      <w:r w:rsidRPr="005F438C">
        <w:t xml:space="preserve">, особливо на межах об’єктів. Оцінка глибини за допомогою </w:t>
      </w:r>
      <w:proofErr w:type="spellStart"/>
      <w:r w:rsidRPr="005F438C">
        <w:t>DPT_Large</w:t>
      </w:r>
      <w:proofErr w:type="spellEnd"/>
      <w:r w:rsidRPr="005F438C">
        <w:t xml:space="preserve"> також демонструє вищу роздільну здатність. Використання </w:t>
      </w:r>
      <w:proofErr w:type="spellStart"/>
      <w:r w:rsidRPr="005F438C">
        <w:t>FlowNet</w:t>
      </w:r>
      <w:proofErr w:type="spellEnd"/>
      <w:r w:rsidRPr="005F438C">
        <w:t xml:space="preserve"> дає більш деталізоване поле оптичного потоку, особливо на межах об’єктів (артефакти руху зменшуються). </w:t>
      </w:r>
      <w:proofErr w:type="spellStart"/>
      <w:r w:rsidRPr="005F438C">
        <w:t>DPT_Large</w:t>
      </w:r>
      <w:proofErr w:type="spellEnd"/>
      <w:r w:rsidRPr="005F438C">
        <w:t xml:space="preserve"> забезпечує вищу роздільну здатність карти глибини порівняно з </w:t>
      </w:r>
      <w:proofErr w:type="spellStart"/>
      <w:r w:rsidRPr="005F438C">
        <w:t>MiDaS</w:t>
      </w:r>
      <w:proofErr w:type="spellEnd"/>
      <w:r w:rsidRPr="005F438C">
        <w:t>, що дозволяє розрізняти об’єкти на різних відстанях з більшою точністю.</w:t>
      </w:r>
    </w:p>
    <w:p w14:paraId="2ED8137E" w14:textId="77777777" w:rsidR="006F2624" w:rsidRPr="005F438C" w:rsidRDefault="00BC1E0F" w:rsidP="00B255E6">
      <w:pPr>
        <w:pStyle w:val="a2"/>
      </w:pPr>
      <w:r w:rsidRPr="005F438C">
        <w:t xml:space="preserve">Інтегральний підхід </w:t>
      </w:r>
      <w:proofErr w:type="spellStart"/>
      <w:r w:rsidRPr="005F438C">
        <w:t>GeoNet</w:t>
      </w:r>
      <w:proofErr w:type="spellEnd"/>
      <w:r w:rsidRPr="005F438C">
        <w:t xml:space="preserve">, який одночасно оцінює глибину та оптичний потік, показав себе як ефективний інструмент для спільного аналізу (рис. 4.11). Результати демонструють узгодженість між просторовою та часовою інформацією: рухомі об’єкти чітко відокремлюються від статичного фону, а їх </w:t>
      </w:r>
      <w:r w:rsidRPr="005F438C">
        <w:lastRenderedPageBreak/>
        <w:t>просторове положення узгоджується з картою глибини.</w:t>
      </w:r>
    </w:p>
    <w:p w14:paraId="32708804" w14:textId="77777777" w:rsidR="000C29F3" w:rsidRPr="005F438C" w:rsidRDefault="000C29F3" w:rsidP="000C29F3">
      <w:pPr>
        <w:pStyle w:val="a2"/>
        <w:keepNext/>
        <w:pBdr>
          <w:top w:val="nil"/>
          <w:left w:val="nil"/>
          <w:bottom w:val="nil"/>
          <w:right w:val="nil"/>
          <w:between w:val="nil"/>
        </w:pBdr>
        <w:spacing w:before="120" w:after="120"/>
        <w:jc w:val="center"/>
      </w:pPr>
      <w:r w:rsidRPr="005F438C">
        <w:rPr>
          <w:noProof/>
          <w:lang w:eastAsia="uk-UA"/>
        </w:rPr>
        <w:drawing>
          <wp:inline distT="0" distB="0" distL="0" distR="0" wp14:anchorId="5C103E26" wp14:editId="182E5A31">
            <wp:extent cx="5986216" cy="45815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87373" cy="4582411"/>
                    </a:xfrm>
                    <a:prstGeom prst="rect">
                      <a:avLst/>
                    </a:prstGeom>
                    <a:noFill/>
                    <a:ln>
                      <a:noFill/>
                    </a:ln>
                  </pic:spPr>
                </pic:pic>
              </a:graphicData>
            </a:graphic>
          </wp:inline>
        </w:drawing>
      </w:r>
    </w:p>
    <w:p w14:paraId="221EC09F" w14:textId="77777777" w:rsidR="000C29F3" w:rsidRPr="005F438C" w:rsidRDefault="00B514D7" w:rsidP="000C29F3">
      <w:pPr>
        <w:pStyle w:val="aff2"/>
      </w:pPr>
      <w:r w:rsidRPr="005F438C">
        <w:rPr>
          <w:szCs w:val="28"/>
        </w:rPr>
        <w:t xml:space="preserve">Рис. 4.11 – Візуалізація результатів роботи інтегрованої моделі </w:t>
      </w:r>
      <w:proofErr w:type="spellStart"/>
      <w:r w:rsidRPr="005F438C">
        <w:rPr>
          <w:szCs w:val="28"/>
        </w:rPr>
        <w:t>GeoNet</w:t>
      </w:r>
      <w:proofErr w:type="spellEnd"/>
    </w:p>
    <w:p w14:paraId="10D04BF6" w14:textId="77777777" w:rsidR="000C29F3" w:rsidRPr="005F438C" w:rsidRDefault="006F63A7" w:rsidP="00B255E6">
      <w:pPr>
        <w:pStyle w:val="a2"/>
      </w:pPr>
      <w:r w:rsidRPr="005F438C">
        <w:t xml:space="preserve">Для підвищення стійкості ідентифікації до шумів було застосовано ансамблевий метод </w:t>
      </w:r>
      <w:proofErr w:type="spellStart"/>
      <w:r w:rsidRPr="005F438C">
        <w:t>бегінгу</w:t>
      </w:r>
      <w:proofErr w:type="spellEnd"/>
      <w:r w:rsidRPr="005F438C">
        <w:t xml:space="preserve"> (</w:t>
      </w:r>
      <w:proofErr w:type="spellStart"/>
      <w:r w:rsidRPr="005F438C">
        <w:t>Bagging</w:t>
      </w:r>
      <w:proofErr w:type="spellEnd"/>
      <w:r w:rsidRPr="005F438C">
        <w:t>). На рис. 4.12 представлено результат роботи системи, де для оцінки глибини використовується ансамбль моделей (</w:t>
      </w:r>
      <w:proofErr w:type="spellStart"/>
      <w:r w:rsidRPr="005F438C">
        <w:t>Bagging</w:t>
      </w:r>
      <w:proofErr w:type="spellEnd"/>
      <w:r w:rsidRPr="005F438C">
        <w:t>), а оптичний потік обчислюється методом Горна–</w:t>
      </w:r>
      <w:proofErr w:type="spellStart"/>
      <w:r w:rsidRPr="005F438C">
        <w:t>Шунка</w:t>
      </w:r>
      <w:proofErr w:type="spellEnd"/>
      <w:r w:rsidRPr="005F438C">
        <w:t xml:space="preserve"> (</w:t>
      </w:r>
      <w:proofErr w:type="spellStart"/>
      <w:r w:rsidRPr="005F438C">
        <w:t>HornSchunck</w:t>
      </w:r>
      <w:proofErr w:type="spellEnd"/>
      <w:r w:rsidRPr="005F438C">
        <w:t>).</w:t>
      </w:r>
    </w:p>
    <w:p w14:paraId="21FED8B0" w14:textId="77777777" w:rsidR="0071489B" w:rsidRPr="005F438C" w:rsidRDefault="0071489B" w:rsidP="0071489B">
      <w:pPr>
        <w:pStyle w:val="a2"/>
        <w:keepNext/>
        <w:pBdr>
          <w:top w:val="nil"/>
          <w:left w:val="nil"/>
          <w:bottom w:val="nil"/>
          <w:right w:val="nil"/>
          <w:between w:val="nil"/>
        </w:pBdr>
        <w:spacing w:before="120" w:after="120"/>
        <w:jc w:val="center"/>
      </w:pPr>
      <w:r w:rsidRPr="005F438C">
        <w:rPr>
          <w:noProof/>
          <w:lang w:eastAsia="uk-UA"/>
        </w:rPr>
        <w:lastRenderedPageBreak/>
        <w:drawing>
          <wp:inline distT="0" distB="0" distL="0" distR="0" wp14:anchorId="51E2A76C" wp14:editId="650ADC7A">
            <wp:extent cx="5987373" cy="4582410"/>
            <wp:effectExtent l="0" t="0" r="0" b="8890"/>
            <wp:docPr id="183512859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8590" name="Рисунок 1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987373" cy="4582410"/>
                    </a:xfrm>
                    <a:prstGeom prst="rect">
                      <a:avLst/>
                    </a:prstGeom>
                    <a:noFill/>
                    <a:ln>
                      <a:noFill/>
                    </a:ln>
                  </pic:spPr>
                </pic:pic>
              </a:graphicData>
            </a:graphic>
          </wp:inline>
        </w:drawing>
      </w:r>
    </w:p>
    <w:p w14:paraId="48CB93E1" w14:textId="77777777" w:rsidR="009D7DA0" w:rsidRPr="005F438C" w:rsidRDefault="00802366" w:rsidP="009D7DA0">
      <w:pPr>
        <w:pStyle w:val="aff2"/>
        <w:rPr>
          <w:szCs w:val="28"/>
        </w:rPr>
      </w:pPr>
      <w:r w:rsidRPr="005F438C">
        <w:t>Рис. 4.12 – Візуалізація оптичного потоку (</w:t>
      </w:r>
      <w:proofErr w:type="spellStart"/>
      <w:r w:rsidRPr="005F438C">
        <w:t>HornSchunck</w:t>
      </w:r>
      <w:proofErr w:type="spellEnd"/>
      <w:r w:rsidRPr="005F438C">
        <w:t>) та ансамблевої оцінки глибини (</w:t>
      </w:r>
      <w:proofErr w:type="spellStart"/>
      <w:r w:rsidRPr="005F438C">
        <w:t>Bagging</w:t>
      </w:r>
      <w:proofErr w:type="spellEnd"/>
      <w:r w:rsidRPr="005F438C">
        <w:t>)</w:t>
      </w:r>
    </w:p>
    <w:p w14:paraId="44F50491" w14:textId="77777777" w:rsidR="006F63A7" w:rsidRPr="005F438C" w:rsidRDefault="0071489B" w:rsidP="00B255E6">
      <w:pPr>
        <w:pStyle w:val="a2"/>
      </w:pPr>
      <w:r w:rsidRPr="005F438C">
        <w:t>Завершальним етапом є інтеграція модуля виявлення об’єктів (DETR) з модулем оцінки руху (</w:t>
      </w:r>
      <w:proofErr w:type="spellStart"/>
      <w:r w:rsidRPr="005F438C">
        <w:t>Optical</w:t>
      </w:r>
      <w:proofErr w:type="spellEnd"/>
      <w:r w:rsidRPr="005F438C">
        <w:t xml:space="preserve"> </w:t>
      </w:r>
      <w:proofErr w:type="spellStart"/>
      <w:r w:rsidRPr="005F438C">
        <w:t>Flow</w:t>
      </w:r>
      <w:proofErr w:type="spellEnd"/>
      <w:r w:rsidRPr="005F438C">
        <w:t>). Як показано На рис. 4.13 обмежувальні рамки, отримані від DETR, накладаються на візуалізацію оптичного потоку. Це дозволяє для кожного виявленого об’єкта обчислити його індивідуальні параметри руху, такі як швидкість та напрямок.</w:t>
      </w:r>
    </w:p>
    <w:p w14:paraId="06BD02C0" w14:textId="77777777" w:rsidR="0071489B" w:rsidRPr="005F438C" w:rsidRDefault="0071489B" w:rsidP="0071489B">
      <w:pPr>
        <w:pStyle w:val="a2"/>
        <w:keepNext/>
        <w:pBdr>
          <w:top w:val="nil"/>
          <w:left w:val="nil"/>
          <w:bottom w:val="nil"/>
          <w:right w:val="nil"/>
          <w:between w:val="nil"/>
        </w:pBdr>
        <w:spacing w:before="120" w:after="120"/>
        <w:jc w:val="center"/>
      </w:pPr>
      <w:r w:rsidRPr="005F438C">
        <w:rPr>
          <w:noProof/>
          <w:lang w:eastAsia="uk-UA"/>
        </w:rPr>
        <w:lastRenderedPageBreak/>
        <w:drawing>
          <wp:inline distT="0" distB="0" distL="0" distR="0" wp14:anchorId="3B5E7967" wp14:editId="3264326B">
            <wp:extent cx="5987373" cy="4582410"/>
            <wp:effectExtent l="0" t="0" r="0" b="8890"/>
            <wp:docPr id="196692968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8590" name="Рисунок 1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987373" cy="4582410"/>
                    </a:xfrm>
                    <a:prstGeom prst="rect">
                      <a:avLst/>
                    </a:prstGeom>
                    <a:noFill/>
                    <a:ln>
                      <a:noFill/>
                    </a:ln>
                  </pic:spPr>
                </pic:pic>
              </a:graphicData>
            </a:graphic>
          </wp:inline>
        </w:drawing>
      </w:r>
    </w:p>
    <w:p w14:paraId="1C1F2B96" w14:textId="77777777" w:rsidR="0071489B" w:rsidRPr="005F438C" w:rsidRDefault="00297447" w:rsidP="0071489B">
      <w:pPr>
        <w:pStyle w:val="aff2"/>
      </w:pPr>
      <w:r w:rsidRPr="005F438C">
        <w:rPr>
          <w:szCs w:val="28"/>
        </w:rPr>
        <w:t>Рис. 4.13 – Результат інтеграції моделі виявлення DETR з візуалізацією оптичного потоку</w:t>
      </w:r>
    </w:p>
    <w:p w14:paraId="72D7D6EE" w14:textId="77777777" w:rsidR="00B255E6" w:rsidRPr="005F438C" w:rsidRDefault="00B255E6" w:rsidP="00B255E6">
      <w:pPr>
        <w:pStyle w:val="a2"/>
      </w:pPr>
      <w:r w:rsidRPr="005F438C">
        <w:t xml:space="preserve">На рис. 4.14–4.26 показано результати візуалізації оптичного потоку та карти глибини після об’єднання. Результати отримані за допомогою розробленого застосунку, у якому завантажується приклад відео з бібліотеки </w:t>
      </w:r>
      <w:proofErr w:type="spellStart"/>
      <w:r w:rsidRPr="005F438C">
        <w:t>OpenCV</w:t>
      </w:r>
      <w:proofErr w:type="spellEnd"/>
      <w:r w:rsidRPr="005F438C">
        <w:t xml:space="preserve">, вибираються два кадри, обчислюється карта глибини, розраховується оптичний потік, а потім обидві карти </w:t>
      </w:r>
      <w:proofErr w:type="spellStart"/>
      <w:r w:rsidRPr="005F438C">
        <w:t>візуалізуються</w:t>
      </w:r>
      <w:proofErr w:type="spellEnd"/>
      <w:r w:rsidRPr="005F438C">
        <w:t xml:space="preserve"> окремо та накладаються в одному зображенні.</w:t>
      </w:r>
    </w:p>
    <w:p w14:paraId="5D5D6690" w14:textId="77777777" w:rsidR="00673BAB" w:rsidRPr="005F438C" w:rsidRDefault="00673BAB" w:rsidP="00673BAB">
      <w:pPr>
        <w:pStyle w:val="a2"/>
      </w:pPr>
      <w:r w:rsidRPr="005F438C">
        <w:t xml:space="preserve">На рисунку </w:t>
      </w:r>
      <w:r w:rsidR="007902D6" w:rsidRPr="005F438C">
        <w:t>показано</w:t>
      </w:r>
      <w:r w:rsidRPr="005F438C">
        <w:t xml:space="preserve"> результати комплексної обробки відеоданих із використанням методів оцінки оптичного потоку, побудови карти глибини та їх подальшого об</w:t>
      </w:r>
      <w:r w:rsidR="0089083A" w:rsidRPr="005F438C">
        <w:t>’</w:t>
      </w:r>
      <w:r w:rsidRPr="005F438C">
        <w:t xml:space="preserve">єднання. Ліва частина </w:t>
      </w:r>
      <w:r w:rsidR="007902D6" w:rsidRPr="005F438C">
        <w:t>зображення</w:t>
      </w:r>
      <w:r w:rsidRPr="005F438C">
        <w:t xml:space="preserve"> демонструє поле оптичного потоку, де рухомі об</w:t>
      </w:r>
      <w:r w:rsidR="0089083A" w:rsidRPr="005F438C">
        <w:t>’</w:t>
      </w:r>
      <w:r w:rsidRPr="005F438C">
        <w:t>єкти виділено кольоровими маркерами на темному фоні. Інтенсивність і напрямок руху закодовано у вигляді кольорових відтінків, що дозволяє чітко ідентифікувати динамічні елементи сцени, зокрема пішоходів, які переміщуються у різних напрямках.</w:t>
      </w:r>
    </w:p>
    <w:p w14:paraId="63349720" w14:textId="77777777" w:rsidR="00673BAB" w:rsidRPr="005F438C" w:rsidRDefault="00673BAB" w:rsidP="00673BAB">
      <w:pPr>
        <w:pStyle w:val="a2"/>
      </w:pPr>
      <w:r w:rsidRPr="005F438C">
        <w:lastRenderedPageBreak/>
        <w:t>Центральна частина зображення відображає карту глибини сцени, отриману за допомогою відповідного алгоритму оцінки відстані до об</w:t>
      </w:r>
      <w:r w:rsidR="0089083A" w:rsidRPr="005F438C">
        <w:t>’</w:t>
      </w:r>
      <w:r w:rsidRPr="005F438C">
        <w:t>єктів. Кольорова шкала використовується для представлення відносної віддаленості: теплі кольори (жовтий, помаранчевий) відповідають ближчим об</w:t>
      </w:r>
      <w:r w:rsidR="0089083A" w:rsidRPr="005F438C">
        <w:t>’</w:t>
      </w:r>
      <w:r w:rsidRPr="005F438C">
        <w:t>єктам, тоді як холодні (фіолетовий, синій) більш віддаленим. Такий підхід забезпечує наочне сприйняття просторової структури сцени та дозволяє оцінити розташування об</w:t>
      </w:r>
      <w:r w:rsidR="0089083A" w:rsidRPr="005F438C">
        <w:t>’</w:t>
      </w:r>
      <w:r w:rsidRPr="005F438C">
        <w:t>єктів у тривимірному просторі навіть за наявності лише двовимірного зображення.</w:t>
      </w:r>
    </w:p>
    <w:p w14:paraId="73968748" w14:textId="77777777" w:rsidR="00673BAB" w:rsidRPr="005F438C" w:rsidRDefault="00673BAB" w:rsidP="00673BAB">
      <w:pPr>
        <w:pStyle w:val="a2"/>
        <w:rPr>
          <w:lang w:eastAsia="ja-JP"/>
        </w:rPr>
      </w:pPr>
      <w:r w:rsidRPr="005F438C">
        <w:t xml:space="preserve">Права частина </w:t>
      </w:r>
      <w:r w:rsidR="007902D6" w:rsidRPr="005F438C">
        <w:t>зображення</w:t>
      </w:r>
      <w:r w:rsidRPr="005F438C">
        <w:t xml:space="preserve"> демонструє результат об</w:t>
      </w:r>
      <w:r w:rsidR="0089083A" w:rsidRPr="005F438C">
        <w:t>’</w:t>
      </w:r>
      <w:r w:rsidRPr="005F438C">
        <w:t>єднання оптичного потоку та карти глибини, що формує узагальнене представлення сцени. У цьому випадку рухомі об</w:t>
      </w:r>
      <w:r w:rsidR="0089083A" w:rsidRPr="005F438C">
        <w:t>’</w:t>
      </w:r>
      <w:r w:rsidRPr="005F438C">
        <w:t>єкти не лише виділяються за рахунок динамічних характеристик, але й доповнюються інформацією про їхню відстань від камери. Така інтеграція даних підвищує інформативність аналізу, дозволяє більш точно сегментувати об</w:t>
      </w:r>
      <w:r w:rsidR="0089083A" w:rsidRPr="005F438C">
        <w:t>’</w:t>
      </w:r>
      <w:r w:rsidRPr="005F438C">
        <w:t>єкти та створює передумови для подальшої інтелектуальної обробки, зокрема ідентифікації параметрів динамічних об</w:t>
      </w:r>
      <w:r w:rsidR="0089083A" w:rsidRPr="005F438C">
        <w:t>’</w:t>
      </w:r>
      <w:r w:rsidRPr="005F438C">
        <w:t>єктів і прийняття рішень у системах комп</w:t>
      </w:r>
      <w:r w:rsidR="0089083A" w:rsidRPr="005F438C">
        <w:t>’</w:t>
      </w:r>
      <w:r w:rsidRPr="005F438C">
        <w:t>ютерного зору.</w:t>
      </w:r>
    </w:p>
    <w:p w14:paraId="70D0BB22" w14:textId="77777777" w:rsidR="00D42788" w:rsidRPr="005F438C" w:rsidRDefault="00B255E6" w:rsidP="00D42788">
      <w:pPr>
        <w:pStyle w:val="10705"/>
      </w:pPr>
      <w:r w:rsidRPr="005F438C">
        <w:rPr>
          <w:noProof/>
        </w:rPr>
        <w:drawing>
          <wp:inline distT="0" distB="0" distL="0" distR="0" wp14:anchorId="1DF9B9A8" wp14:editId="5F49ACC6">
            <wp:extent cx="5954040" cy="1609725"/>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5690" cy="1612875"/>
                    </a:xfrm>
                    <a:prstGeom prst="rect">
                      <a:avLst/>
                    </a:prstGeom>
                    <a:noFill/>
                    <a:ln>
                      <a:noFill/>
                    </a:ln>
                  </pic:spPr>
                </pic:pic>
              </a:graphicData>
            </a:graphic>
          </wp:inline>
        </w:drawing>
      </w:r>
    </w:p>
    <w:p w14:paraId="12A7E970" w14:textId="77777777" w:rsidR="00D14D21" w:rsidRPr="005F438C" w:rsidRDefault="00946F9D" w:rsidP="00D42788">
      <w:pPr>
        <w:pStyle w:val="aff2"/>
        <w:rPr>
          <w:szCs w:val="28"/>
        </w:rPr>
      </w:pPr>
      <w:r>
        <w:t>Рис. 4.14 – Результат візуалізації оптичного потоку та карти глибини після об’єднання</w:t>
      </w:r>
    </w:p>
    <w:p w14:paraId="4EB31852" w14:textId="77777777" w:rsidR="00946F9D" w:rsidRPr="005F438C" w:rsidRDefault="00946F9D" w:rsidP="00946F9D">
      <w:pPr>
        <w:pStyle w:val="a2"/>
      </w:pPr>
      <w:r w:rsidRPr="005F438C">
        <w:t xml:space="preserve">На рис. 4.14, 4.15 ліва панель демонструє поле оптичного потоку, отримане методом </w:t>
      </w:r>
      <w:proofErr w:type="spellStart"/>
      <w:r w:rsidRPr="005F438C">
        <w:t>Фарнбека</w:t>
      </w:r>
      <w:proofErr w:type="spellEnd"/>
      <w:r w:rsidRPr="005F438C">
        <w:t>. Кольорова гама показує напрямки руху: червоно-жовті відтінки відповідають руху вправо, синьо-зелені вліво. Центральна панель карта глибини, отримана простим розмиттям (</w:t>
      </w:r>
      <w:proofErr w:type="spellStart"/>
      <w:r w:rsidRPr="005F438C">
        <w:t>Blur</w:t>
      </w:r>
      <w:proofErr w:type="spellEnd"/>
      <w:r w:rsidRPr="005F438C">
        <w:t xml:space="preserve">). Теплі тони (жовтий/помаранчевий) відповідають ближнім об’єктам (умовно 0–50), холодні (синій/фіолетовий) – віддаленим (100+). Видно, що </w:t>
      </w:r>
      <w:proofErr w:type="spellStart"/>
      <w:r w:rsidRPr="005F438C">
        <w:t>Blur</w:t>
      </w:r>
      <w:proofErr w:type="spellEnd"/>
      <w:r w:rsidRPr="005F438C">
        <w:t xml:space="preserve"> дає лише дуже приблизну оцінку глибини: межі об’єктів розмиті, відсутня деталізація. Права панель об’єднання: кольорові </w:t>
      </w:r>
      <w:r w:rsidRPr="005F438C">
        <w:lastRenderedPageBreak/>
        <w:t>вектори потоку накладаються на розмиту карту глибини. Така комбінація непридатна для практичного використання через надто низьку якість оцінки глибини.</w:t>
      </w:r>
      <w:r w:rsidRPr="005F438C">
        <w:fldChar w:fldCharType="begin"/>
      </w:r>
      <w:r w:rsidRPr="005F438C">
        <w:instrText xml:space="preserve"> REF _Ref226405291 \h </w:instrText>
      </w:r>
      <w:r w:rsidRPr="005F438C">
        <w:fldChar w:fldCharType="separate"/>
      </w:r>
      <w:r w:rsidR="00527E5B" w:rsidRPr="005F438C">
        <w:t>14</w:t>
      </w:r>
      <w:r w:rsidRPr="005F438C">
        <w:fldChar w:fldCharType="end"/>
      </w:r>
      <w:r w:rsidRPr="005F438C">
        <w:fldChar w:fldCharType="begin"/>
      </w:r>
      <w:r w:rsidRPr="005F438C">
        <w:instrText xml:space="preserve"> REF _Ref226802991 \h </w:instrText>
      </w:r>
      <w:r w:rsidRPr="005F438C">
        <w:fldChar w:fldCharType="separate"/>
      </w:r>
      <w:r w:rsidR="00527E5B" w:rsidRPr="005F438C">
        <w:t>15</w:t>
      </w:r>
      <w:r w:rsidRPr="005F438C">
        <w:fldChar w:fldCharType="end"/>
      </w:r>
    </w:p>
    <w:p w14:paraId="47B8E931" w14:textId="77777777" w:rsidR="00D42788" w:rsidRPr="005F438C" w:rsidRDefault="00E50B07" w:rsidP="00D42788">
      <w:pPr>
        <w:pStyle w:val="10705"/>
      </w:pPr>
      <w:r w:rsidRPr="005F438C">
        <w:rPr>
          <w:noProof/>
        </w:rPr>
        <w:drawing>
          <wp:inline distT="0" distB="0" distL="0" distR="0" wp14:anchorId="1D83D520" wp14:editId="1BF96CF6">
            <wp:extent cx="6031865" cy="1928259"/>
            <wp:effectExtent l="0" t="0" r="6985" b="0"/>
            <wp:docPr id="1685649275" name="Рисунок 168564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49275" name="Рисунок 1685649275"/>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039431" cy="1930678"/>
                    </a:xfrm>
                    <a:prstGeom prst="rect">
                      <a:avLst/>
                    </a:prstGeom>
                    <a:noFill/>
                    <a:ln>
                      <a:noFill/>
                    </a:ln>
                  </pic:spPr>
                </pic:pic>
              </a:graphicData>
            </a:graphic>
          </wp:inline>
        </w:drawing>
      </w:r>
    </w:p>
    <w:p w14:paraId="1BD6C9C1" w14:textId="77777777" w:rsidR="00E50B07" w:rsidRPr="005F438C" w:rsidRDefault="00946F9D" w:rsidP="00D42788">
      <w:pPr>
        <w:pStyle w:val="aff2"/>
      </w:pPr>
      <w:r>
        <w:t xml:space="preserve">Рис. 4.15 – Результат візуалізації оптичного потоку та карти глибини після об’єднання </w:t>
      </w:r>
      <w:proofErr w:type="spellStart"/>
      <w:r>
        <w:t>Farneback</w:t>
      </w:r>
      <w:proofErr w:type="spellEnd"/>
      <w:r>
        <w:t xml:space="preserve"> + </w:t>
      </w:r>
      <w:proofErr w:type="spellStart"/>
      <w:r>
        <w:t>Blur</w:t>
      </w:r>
      <w:proofErr w:type="spellEnd"/>
    </w:p>
    <w:p w14:paraId="1A06B97F" w14:textId="77777777" w:rsidR="00D4769E" w:rsidRPr="005F438C" w:rsidRDefault="00000000">
      <w:pPr>
        <w:pStyle w:val="a2"/>
      </w:pPr>
      <w:r w:rsidRPr="005F438C">
        <w:t xml:space="preserve">На рис. 4.15 наведено результат «Результат візуалізації оптичного потоку та карти глибини після об’єднання </w:t>
      </w:r>
      <w:proofErr w:type="spellStart"/>
      <w:r w:rsidRPr="005F438C">
        <w:t>Farneback</w:t>
      </w:r>
      <w:proofErr w:type="spellEnd"/>
      <w:r w:rsidRPr="005F438C">
        <w:t xml:space="preserve"> + </w:t>
      </w:r>
      <w:proofErr w:type="spellStart"/>
      <w:r w:rsidRPr="005F438C">
        <w:t>Blur</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0F070273" w14:textId="77777777" w:rsidR="00E50B07" w:rsidRPr="005F438C" w:rsidRDefault="00EC0C78" w:rsidP="00EC0C78">
      <w:pPr>
        <w:pStyle w:val="a2"/>
      </w:pPr>
      <w:r w:rsidRPr="005F438C">
        <w:t xml:space="preserve">На рис. 4.16 наведено результат поєднання </w:t>
      </w:r>
      <w:proofErr w:type="spellStart"/>
      <w:r w:rsidRPr="005F438C">
        <w:t>Farneback</w:t>
      </w:r>
      <w:proofErr w:type="spellEnd"/>
      <w:r w:rsidRPr="005F438C">
        <w:t xml:space="preserve"> з градієнтною оцінкою глибини.</w:t>
      </w:r>
      <w:r w:rsidRPr="005F438C">
        <w:fldChar w:fldCharType="begin"/>
      </w:r>
      <w:r w:rsidRPr="005F438C">
        <w:instrText xml:space="preserve"> REF _Ref226809873 \h  \* MERGEFORMAT </w:instrText>
      </w:r>
      <w:r w:rsidRPr="005F438C">
        <w:fldChar w:fldCharType="separate"/>
      </w:r>
      <w:r w:rsidR="00527E5B" w:rsidRPr="005F438C">
        <w:t>16</w:t>
      </w:r>
      <w:r w:rsidRPr="005F438C">
        <w:fldChar w:fldCharType="end"/>
      </w:r>
    </w:p>
    <w:p w14:paraId="1AF5A9EE" w14:textId="77777777" w:rsidR="00D42788" w:rsidRPr="005F438C" w:rsidRDefault="00E50B07" w:rsidP="00D42788">
      <w:pPr>
        <w:pStyle w:val="10705"/>
      </w:pPr>
      <w:r w:rsidRPr="005F438C">
        <w:rPr>
          <w:noProof/>
        </w:rPr>
        <w:drawing>
          <wp:inline distT="0" distB="0" distL="0" distR="0" wp14:anchorId="59ED8291" wp14:editId="2971AA13">
            <wp:extent cx="5908065" cy="1920240"/>
            <wp:effectExtent l="0" t="0" r="0" b="3810"/>
            <wp:docPr id="465601698" name="Рисунок 46560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1698" name="Рисунок 46560169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914779" cy="1922422"/>
                    </a:xfrm>
                    <a:prstGeom prst="rect">
                      <a:avLst/>
                    </a:prstGeom>
                    <a:noFill/>
                    <a:ln>
                      <a:noFill/>
                    </a:ln>
                  </pic:spPr>
                </pic:pic>
              </a:graphicData>
            </a:graphic>
          </wp:inline>
        </w:drawing>
      </w:r>
    </w:p>
    <w:p w14:paraId="5D84D31F" w14:textId="77777777" w:rsidR="00E50B07" w:rsidRPr="005F438C" w:rsidRDefault="002249E5" w:rsidP="00D42788">
      <w:pPr>
        <w:pStyle w:val="aff2"/>
      </w:pPr>
      <w:r>
        <w:t xml:space="preserve">Рис. 4.16 – Результат візуалізації оптичного потоку та карти глибини після об’єднання </w:t>
      </w:r>
      <w:proofErr w:type="spellStart"/>
      <w:r>
        <w:t>Farneback</w:t>
      </w:r>
      <w:proofErr w:type="spellEnd"/>
      <w:r>
        <w:t xml:space="preserve"> + </w:t>
      </w:r>
      <w:proofErr w:type="spellStart"/>
      <w:r>
        <w:t>Gradient</w:t>
      </w:r>
      <w:proofErr w:type="spellEnd"/>
    </w:p>
    <w:p w14:paraId="4BA426ED" w14:textId="77777777" w:rsidR="00BC2856" w:rsidRPr="005F438C" w:rsidRDefault="00BC2856" w:rsidP="00077C1F">
      <w:pPr>
        <w:pStyle w:val="a2"/>
      </w:pPr>
      <w:r w:rsidRPr="005F438C">
        <w:t xml:space="preserve">На рис. 4.17 наведено результат поєднання </w:t>
      </w:r>
      <w:proofErr w:type="spellStart"/>
      <w:r w:rsidRPr="005F438C">
        <w:t>Farneback</w:t>
      </w:r>
      <w:proofErr w:type="spellEnd"/>
      <w:r w:rsidRPr="005F438C">
        <w:t xml:space="preserve"> з моделлю </w:t>
      </w:r>
      <w:proofErr w:type="spellStart"/>
      <w:r w:rsidRPr="005F438C">
        <w:t>MiDaS</w:t>
      </w:r>
      <w:proofErr w:type="spellEnd"/>
      <w:r w:rsidRPr="005F438C">
        <w:t>.</w:t>
      </w:r>
    </w:p>
    <w:p w14:paraId="737623B1" w14:textId="77777777" w:rsidR="00D42788" w:rsidRPr="005F438C" w:rsidRDefault="00E50B07" w:rsidP="00D42788">
      <w:pPr>
        <w:pStyle w:val="10705"/>
      </w:pPr>
      <w:r w:rsidRPr="005F438C">
        <w:rPr>
          <w:noProof/>
        </w:rPr>
        <w:lastRenderedPageBreak/>
        <w:drawing>
          <wp:inline distT="0" distB="0" distL="0" distR="0" wp14:anchorId="386FEE8B" wp14:editId="64AE81A7">
            <wp:extent cx="5838092" cy="1889760"/>
            <wp:effectExtent l="0" t="0" r="0" b="0"/>
            <wp:docPr id="284861185" name="Рисунок 28486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1185" name="Рисунок 28486118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847222" cy="1892715"/>
                    </a:xfrm>
                    <a:prstGeom prst="rect">
                      <a:avLst/>
                    </a:prstGeom>
                    <a:noFill/>
                    <a:ln>
                      <a:noFill/>
                    </a:ln>
                  </pic:spPr>
                </pic:pic>
              </a:graphicData>
            </a:graphic>
          </wp:inline>
        </w:drawing>
      </w:r>
    </w:p>
    <w:p w14:paraId="16443617" w14:textId="77777777" w:rsidR="00E50B07" w:rsidRPr="005F438C" w:rsidRDefault="002249E5" w:rsidP="00D42788">
      <w:pPr>
        <w:pStyle w:val="aff2"/>
      </w:pPr>
      <w:r w:rsidRPr="005F438C">
        <w:rPr>
          <w:szCs w:val="28"/>
        </w:rPr>
        <w:t xml:space="preserve">Рис. 4.17 – Результат візуалізації оптичного потоку та карти глибини після об’єднання </w:t>
      </w:r>
      <w:proofErr w:type="spellStart"/>
      <w:r w:rsidRPr="005F438C">
        <w:rPr>
          <w:szCs w:val="28"/>
        </w:rPr>
        <w:t>Farneback</w:t>
      </w:r>
      <w:proofErr w:type="spellEnd"/>
      <w:r w:rsidRPr="005F438C">
        <w:rPr>
          <w:szCs w:val="28"/>
        </w:rPr>
        <w:t xml:space="preserve"> + </w:t>
      </w:r>
      <w:proofErr w:type="spellStart"/>
      <w:r w:rsidRPr="005F438C">
        <w:rPr>
          <w:szCs w:val="28"/>
        </w:rPr>
        <w:t>MiDaS</w:t>
      </w:r>
      <w:proofErr w:type="spellEnd"/>
    </w:p>
    <w:p w14:paraId="51DBBC56" w14:textId="77777777" w:rsidR="00E50B07" w:rsidRPr="005F438C" w:rsidRDefault="00DC4FAE" w:rsidP="00077C1F">
      <w:pPr>
        <w:pStyle w:val="a2"/>
      </w:pPr>
      <w:r w:rsidRPr="005F438C">
        <w:t xml:space="preserve">На рис. 4.18 наведено результат поєднання </w:t>
      </w:r>
      <w:proofErr w:type="spellStart"/>
      <w:r w:rsidRPr="005F438C">
        <w:t>Farneback</w:t>
      </w:r>
      <w:proofErr w:type="spellEnd"/>
      <w:r w:rsidRPr="005F438C">
        <w:t xml:space="preserve"> з моделлю </w:t>
      </w:r>
      <w:proofErr w:type="spellStart"/>
      <w:r w:rsidRPr="005F438C">
        <w:t>DPT_Large</w:t>
      </w:r>
      <w:proofErr w:type="spellEnd"/>
      <w:r w:rsidRPr="005F438C">
        <w:t>.</w:t>
      </w:r>
    </w:p>
    <w:p w14:paraId="75D520FB" w14:textId="77777777" w:rsidR="00D42788" w:rsidRPr="005F438C" w:rsidRDefault="00E50B07" w:rsidP="00D42788">
      <w:pPr>
        <w:pStyle w:val="10705"/>
      </w:pPr>
      <w:r w:rsidRPr="005F438C">
        <w:rPr>
          <w:noProof/>
        </w:rPr>
        <w:drawing>
          <wp:inline distT="0" distB="0" distL="0" distR="0" wp14:anchorId="6E1A9C9F" wp14:editId="07599EF8">
            <wp:extent cx="5790484" cy="1882140"/>
            <wp:effectExtent l="0" t="0" r="1270" b="3810"/>
            <wp:docPr id="521367489" name="Рисунок 52136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7489" name="Рисунок 521367489"/>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793982" cy="1883277"/>
                    </a:xfrm>
                    <a:prstGeom prst="rect">
                      <a:avLst/>
                    </a:prstGeom>
                    <a:noFill/>
                    <a:ln>
                      <a:noFill/>
                    </a:ln>
                  </pic:spPr>
                </pic:pic>
              </a:graphicData>
            </a:graphic>
          </wp:inline>
        </w:drawing>
      </w:r>
    </w:p>
    <w:p w14:paraId="0C5F330D" w14:textId="77777777" w:rsidR="00E50B07" w:rsidRPr="005F438C" w:rsidRDefault="002249E5" w:rsidP="00D42788">
      <w:pPr>
        <w:pStyle w:val="aff2"/>
      </w:pPr>
      <w:r>
        <w:t xml:space="preserve">Рис. 4.18 – Результат візуалізації оптичного потоку та карти глибини після об’єднання </w:t>
      </w:r>
      <w:proofErr w:type="spellStart"/>
      <w:r>
        <w:t>Farneback</w:t>
      </w:r>
      <w:proofErr w:type="spellEnd"/>
      <w:r>
        <w:t xml:space="preserve"> + </w:t>
      </w:r>
      <w:proofErr w:type="spellStart"/>
      <w:r>
        <w:t>DPT_Large</w:t>
      </w:r>
      <w:proofErr w:type="spellEnd"/>
    </w:p>
    <w:p w14:paraId="3B36228F" w14:textId="77777777" w:rsidR="00E50B07" w:rsidRPr="005F438C" w:rsidRDefault="00DC4FAE" w:rsidP="00077C1F">
      <w:pPr>
        <w:pStyle w:val="a2"/>
      </w:pPr>
      <w:r w:rsidRPr="005F438C">
        <w:t xml:space="preserve">На рис. 4.19 наведено результат поєднання </w:t>
      </w:r>
      <w:proofErr w:type="spellStart"/>
      <w:r w:rsidRPr="005F438C">
        <w:t>Lucas</w:t>
      </w:r>
      <w:proofErr w:type="spellEnd"/>
      <w:r w:rsidRPr="005F438C">
        <w:t>–</w:t>
      </w:r>
      <w:proofErr w:type="spellStart"/>
      <w:r w:rsidRPr="005F438C">
        <w:t>Kanade</w:t>
      </w:r>
      <w:proofErr w:type="spellEnd"/>
      <w:r w:rsidRPr="005F438C">
        <w:t xml:space="preserve"> з розмиттям карти глибини.</w:t>
      </w:r>
    </w:p>
    <w:p w14:paraId="26D8A191" w14:textId="77777777" w:rsidR="00D42788" w:rsidRPr="005F438C" w:rsidRDefault="00E50B07" w:rsidP="00D42788">
      <w:pPr>
        <w:pStyle w:val="10705"/>
      </w:pPr>
      <w:r w:rsidRPr="005F438C">
        <w:rPr>
          <w:noProof/>
        </w:rPr>
        <w:lastRenderedPageBreak/>
        <w:drawing>
          <wp:inline distT="0" distB="0" distL="0" distR="0" wp14:anchorId="1B212EC1" wp14:editId="70E98333">
            <wp:extent cx="5809476" cy="1882140"/>
            <wp:effectExtent l="0" t="0" r="1270" b="3810"/>
            <wp:docPr id="1126913224" name="Рисунок 112691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3224" name="Рисунок 112691322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819038" cy="1885238"/>
                    </a:xfrm>
                    <a:prstGeom prst="rect">
                      <a:avLst/>
                    </a:prstGeom>
                    <a:noFill/>
                    <a:ln>
                      <a:noFill/>
                    </a:ln>
                  </pic:spPr>
                </pic:pic>
              </a:graphicData>
            </a:graphic>
          </wp:inline>
        </w:drawing>
      </w:r>
    </w:p>
    <w:p w14:paraId="5FBAF471" w14:textId="77777777" w:rsidR="00E50B07" w:rsidRPr="005F438C" w:rsidRDefault="002249E5" w:rsidP="00D42788">
      <w:pPr>
        <w:pStyle w:val="aff2"/>
      </w:pPr>
      <w:r w:rsidRPr="005F438C">
        <w:rPr>
          <w:szCs w:val="28"/>
        </w:rPr>
        <w:t xml:space="preserve">Рис. 4.19 – Результат візуалізації оптичного потоку та карти глибини після об’єднання </w:t>
      </w:r>
      <w:proofErr w:type="spellStart"/>
      <w:r w:rsidRPr="005F438C">
        <w:rPr>
          <w:szCs w:val="28"/>
        </w:rPr>
        <w:t>LucasKanade</w:t>
      </w:r>
      <w:proofErr w:type="spellEnd"/>
      <w:r w:rsidRPr="005F438C">
        <w:rPr>
          <w:szCs w:val="28"/>
        </w:rPr>
        <w:t xml:space="preserve"> + </w:t>
      </w:r>
      <w:proofErr w:type="spellStart"/>
      <w:r w:rsidRPr="005F438C">
        <w:rPr>
          <w:szCs w:val="28"/>
        </w:rPr>
        <w:t>Blur</w:t>
      </w:r>
      <w:proofErr w:type="spellEnd"/>
    </w:p>
    <w:p w14:paraId="224078CE" w14:textId="77777777" w:rsidR="00E50B07" w:rsidRPr="005F438C" w:rsidRDefault="00DC4FAE" w:rsidP="00077C1F">
      <w:pPr>
        <w:pStyle w:val="a2"/>
      </w:pPr>
      <w:r w:rsidRPr="005F438C">
        <w:t xml:space="preserve">На рис. 4.20 наведено результат поєднання </w:t>
      </w:r>
      <w:proofErr w:type="spellStart"/>
      <w:r w:rsidRPr="005F438C">
        <w:t>Lucas</w:t>
      </w:r>
      <w:proofErr w:type="spellEnd"/>
      <w:r w:rsidRPr="005F438C">
        <w:t>–</w:t>
      </w:r>
      <w:proofErr w:type="spellStart"/>
      <w:r w:rsidRPr="005F438C">
        <w:t>Kanade</w:t>
      </w:r>
      <w:proofErr w:type="spellEnd"/>
      <w:r w:rsidRPr="005F438C">
        <w:t xml:space="preserve"> з градієнтною оцінкою глибини.</w:t>
      </w:r>
    </w:p>
    <w:p w14:paraId="1E6743F1" w14:textId="77777777" w:rsidR="00D42788" w:rsidRPr="005F438C" w:rsidRDefault="00E50B07" w:rsidP="00D42788">
      <w:pPr>
        <w:pStyle w:val="10705"/>
      </w:pPr>
      <w:r w:rsidRPr="005F438C">
        <w:rPr>
          <w:noProof/>
        </w:rPr>
        <w:drawing>
          <wp:inline distT="0" distB="0" distL="0" distR="0" wp14:anchorId="73DCBF28" wp14:editId="69AD0819">
            <wp:extent cx="5740169" cy="1838325"/>
            <wp:effectExtent l="0" t="0" r="0" b="0"/>
            <wp:docPr id="739619253" name="Рисунок 7396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19253" name="Рисунок 73961925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745535" cy="1840043"/>
                    </a:xfrm>
                    <a:prstGeom prst="rect">
                      <a:avLst/>
                    </a:prstGeom>
                    <a:noFill/>
                    <a:ln>
                      <a:noFill/>
                    </a:ln>
                  </pic:spPr>
                </pic:pic>
              </a:graphicData>
            </a:graphic>
          </wp:inline>
        </w:drawing>
      </w:r>
    </w:p>
    <w:p w14:paraId="7AA62480" w14:textId="77777777" w:rsidR="00E50B07" w:rsidRPr="005F438C" w:rsidRDefault="002249E5" w:rsidP="00D42788">
      <w:pPr>
        <w:pStyle w:val="aff2"/>
      </w:pPr>
      <w:r w:rsidRPr="005F438C">
        <w:rPr>
          <w:szCs w:val="28"/>
        </w:rPr>
        <w:t xml:space="preserve">Рис. 4.20 – Результат візуалізації оптичного потоку та карти глибини після об’єднання </w:t>
      </w:r>
      <w:proofErr w:type="spellStart"/>
      <w:r w:rsidRPr="005F438C">
        <w:rPr>
          <w:szCs w:val="28"/>
        </w:rPr>
        <w:t>LucasKanade</w:t>
      </w:r>
      <w:proofErr w:type="spellEnd"/>
      <w:r w:rsidRPr="005F438C">
        <w:rPr>
          <w:szCs w:val="28"/>
        </w:rPr>
        <w:t xml:space="preserve"> + </w:t>
      </w:r>
      <w:proofErr w:type="spellStart"/>
      <w:r w:rsidRPr="005F438C">
        <w:rPr>
          <w:szCs w:val="28"/>
        </w:rPr>
        <w:t>Gradient</w:t>
      </w:r>
      <w:proofErr w:type="spellEnd"/>
    </w:p>
    <w:p w14:paraId="52D34C4B" w14:textId="77777777" w:rsidR="00E50B07" w:rsidRPr="005F438C" w:rsidRDefault="008C08A7" w:rsidP="00077C1F">
      <w:pPr>
        <w:pStyle w:val="a2"/>
      </w:pPr>
      <w:r w:rsidRPr="005F438C">
        <w:t xml:space="preserve">На рис. 4.21 наведено результат поєднання </w:t>
      </w:r>
      <w:proofErr w:type="spellStart"/>
      <w:r w:rsidRPr="005F438C">
        <w:t>Lucas</w:t>
      </w:r>
      <w:proofErr w:type="spellEnd"/>
      <w:r w:rsidRPr="005F438C">
        <w:t>–</w:t>
      </w:r>
      <w:proofErr w:type="spellStart"/>
      <w:r w:rsidRPr="005F438C">
        <w:t>Kanade</w:t>
      </w:r>
      <w:proofErr w:type="spellEnd"/>
      <w:r w:rsidRPr="005F438C">
        <w:t xml:space="preserve"> з моделлю </w:t>
      </w:r>
      <w:proofErr w:type="spellStart"/>
      <w:r w:rsidRPr="005F438C">
        <w:t>MiDaS</w:t>
      </w:r>
      <w:proofErr w:type="spellEnd"/>
      <w:r w:rsidRPr="005F438C">
        <w:t>.</w:t>
      </w:r>
    </w:p>
    <w:p w14:paraId="0F22B496" w14:textId="77777777" w:rsidR="00D42788" w:rsidRPr="005F438C" w:rsidRDefault="00E50B07" w:rsidP="00D42788">
      <w:pPr>
        <w:pStyle w:val="10705"/>
      </w:pPr>
      <w:r w:rsidRPr="005F438C">
        <w:rPr>
          <w:noProof/>
        </w:rPr>
        <w:drawing>
          <wp:inline distT="0" distB="0" distL="0" distR="0" wp14:anchorId="677D2653" wp14:editId="4689C667">
            <wp:extent cx="5812834" cy="1838325"/>
            <wp:effectExtent l="0" t="0" r="0" b="0"/>
            <wp:docPr id="1797134492" name="Рисунок 179713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4492" name="Рисунок 179713449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824856" cy="1842127"/>
                    </a:xfrm>
                    <a:prstGeom prst="rect">
                      <a:avLst/>
                    </a:prstGeom>
                    <a:noFill/>
                    <a:ln>
                      <a:noFill/>
                    </a:ln>
                  </pic:spPr>
                </pic:pic>
              </a:graphicData>
            </a:graphic>
          </wp:inline>
        </w:drawing>
      </w:r>
    </w:p>
    <w:p w14:paraId="4176A214" w14:textId="77777777" w:rsidR="00E50B07" w:rsidRPr="005F438C" w:rsidRDefault="002249E5" w:rsidP="00D42788">
      <w:pPr>
        <w:pStyle w:val="aff2"/>
      </w:pPr>
      <w:r w:rsidRPr="005F438C">
        <w:rPr>
          <w:szCs w:val="28"/>
        </w:rPr>
        <w:t xml:space="preserve">Рис. 4.21 – Результат візуалізації оптичного потоку та карти глибини після об’єднання </w:t>
      </w:r>
      <w:proofErr w:type="spellStart"/>
      <w:r w:rsidRPr="005F438C">
        <w:rPr>
          <w:szCs w:val="28"/>
        </w:rPr>
        <w:t>LucasKanade</w:t>
      </w:r>
      <w:proofErr w:type="spellEnd"/>
      <w:r w:rsidRPr="005F438C">
        <w:rPr>
          <w:szCs w:val="28"/>
        </w:rPr>
        <w:t xml:space="preserve"> + </w:t>
      </w:r>
      <w:proofErr w:type="spellStart"/>
      <w:r w:rsidRPr="005F438C">
        <w:rPr>
          <w:szCs w:val="28"/>
        </w:rPr>
        <w:t>MiDaS</w:t>
      </w:r>
      <w:proofErr w:type="spellEnd"/>
    </w:p>
    <w:p w14:paraId="7F34ACF5" w14:textId="77777777" w:rsidR="00E50B07" w:rsidRPr="005F438C" w:rsidRDefault="008C08A7" w:rsidP="00077C1F">
      <w:pPr>
        <w:pStyle w:val="a2"/>
      </w:pPr>
      <w:r w:rsidRPr="005F438C">
        <w:lastRenderedPageBreak/>
        <w:t xml:space="preserve">На рис. 4.22 наведено результат поєднання </w:t>
      </w:r>
      <w:proofErr w:type="spellStart"/>
      <w:r w:rsidRPr="005F438C">
        <w:t>Lucas</w:t>
      </w:r>
      <w:proofErr w:type="spellEnd"/>
      <w:r w:rsidRPr="005F438C">
        <w:t>–</w:t>
      </w:r>
      <w:proofErr w:type="spellStart"/>
      <w:r w:rsidRPr="005F438C">
        <w:t>Kanade</w:t>
      </w:r>
      <w:proofErr w:type="spellEnd"/>
      <w:r w:rsidRPr="005F438C">
        <w:t xml:space="preserve"> з моделлю </w:t>
      </w:r>
      <w:proofErr w:type="spellStart"/>
      <w:r w:rsidRPr="005F438C">
        <w:t>MiDaS_DPT</w:t>
      </w:r>
      <w:proofErr w:type="spellEnd"/>
      <w:r w:rsidRPr="005F438C">
        <w:t>.</w:t>
      </w:r>
    </w:p>
    <w:p w14:paraId="22DC2F16" w14:textId="77777777" w:rsidR="00D42788" w:rsidRPr="005F438C" w:rsidRDefault="00E50B07" w:rsidP="00D42788">
      <w:pPr>
        <w:pStyle w:val="10705"/>
      </w:pPr>
      <w:r w:rsidRPr="005F438C">
        <w:rPr>
          <w:noProof/>
        </w:rPr>
        <w:drawing>
          <wp:inline distT="0" distB="0" distL="0" distR="0" wp14:anchorId="5B7CBDB7" wp14:editId="0D2547F3">
            <wp:extent cx="5721738" cy="1809750"/>
            <wp:effectExtent l="0" t="0" r="0" b="0"/>
            <wp:docPr id="1400324066" name="Рисунок 140032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4066" name="Рисунок 1400324066"/>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723060" cy="1810168"/>
                    </a:xfrm>
                    <a:prstGeom prst="rect">
                      <a:avLst/>
                    </a:prstGeom>
                    <a:noFill/>
                    <a:ln>
                      <a:noFill/>
                    </a:ln>
                  </pic:spPr>
                </pic:pic>
              </a:graphicData>
            </a:graphic>
          </wp:inline>
        </w:drawing>
      </w:r>
    </w:p>
    <w:p w14:paraId="74073109" w14:textId="77777777" w:rsidR="00E50B07" w:rsidRPr="005F438C" w:rsidRDefault="002249E5" w:rsidP="00D42788">
      <w:pPr>
        <w:pStyle w:val="aff2"/>
      </w:pPr>
      <w:r w:rsidRPr="005F438C">
        <w:rPr>
          <w:szCs w:val="28"/>
        </w:rPr>
        <w:t xml:space="preserve">Рис. 4.22 – Результат візуалізації оптичного потоку та карти глибини після об’єднання </w:t>
      </w:r>
      <w:proofErr w:type="spellStart"/>
      <w:r w:rsidRPr="005F438C">
        <w:rPr>
          <w:szCs w:val="28"/>
        </w:rPr>
        <w:t>LucasKanade</w:t>
      </w:r>
      <w:proofErr w:type="spellEnd"/>
      <w:r w:rsidRPr="005F438C">
        <w:rPr>
          <w:szCs w:val="28"/>
        </w:rPr>
        <w:t xml:space="preserve"> + </w:t>
      </w:r>
      <w:proofErr w:type="spellStart"/>
      <w:r w:rsidRPr="005F438C">
        <w:rPr>
          <w:szCs w:val="28"/>
        </w:rPr>
        <w:t>MiDaS_DPT</w:t>
      </w:r>
      <w:proofErr w:type="spellEnd"/>
    </w:p>
    <w:p w14:paraId="52F12280" w14:textId="77777777" w:rsidR="00E50B07" w:rsidRPr="005F438C" w:rsidRDefault="008C08A7" w:rsidP="00077C1F">
      <w:pPr>
        <w:pStyle w:val="a2"/>
      </w:pPr>
      <w:r w:rsidRPr="005F438C">
        <w:t xml:space="preserve">На рис. 4.23 наведено результат поєднання </w:t>
      </w:r>
      <w:proofErr w:type="spellStart"/>
      <w:r w:rsidRPr="005F438C">
        <w:t>Horn</w:t>
      </w:r>
      <w:proofErr w:type="spellEnd"/>
      <w:r w:rsidRPr="005F438C">
        <w:t>–</w:t>
      </w:r>
      <w:proofErr w:type="spellStart"/>
      <w:r w:rsidRPr="005F438C">
        <w:t>Schunck</w:t>
      </w:r>
      <w:proofErr w:type="spellEnd"/>
      <w:r w:rsidRPr="005F438C">
        <w:t xml:space="preserve"> з розмиттям карти глибини.</w:t>
      </w:r>
    </w:p>
    <w:p w14:paraId="07C568A3" w14:textId="77777777" w:rsidR="00D42788" w:rsidRPr="005F438C" w:rsidRDefault="00E50B07" w:rsidP="00D42788">
      <w:pPr>
        <w:pStyle w:val="10705"/>
      </w:pPr>
      <w:r w:rsidRPr="005F438C">
        <w:rPr>
          <w:noProof/>
        </w:rPr>
        <w:drawing>
          <wp:inline distT="0" distB="0" distL="0" distR="0" wp14:anchorId="6CA3A769" wp14:editId="2A2EBA1C">
            <wp:extent cx="5730485" cy="1800225"/>
            <wp:effectExtent l="0" t="0" r="3810" b="0"/>
            <wp:docPr id="2048299586" name="Рисунок 204829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9586" name="Рисунок 2048299586"/>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737194" cy="1802333"/>
                    </a:xfrm>
                    <a:prstGeom prst="rect">
                      <a:avLst/>
                    </a:prstGeom>
                    <a:noFill/>
                    <a:ln>
                      <a:noFill/>
                    </a:ln>
                  </pic:spPr>
                </pic:pic>
              </a:graphicData>
            </a:graphic>
          </wp:inline>
        </w:drawing>
      </w:r>
    </w:p>
    <w:p w14:paraId="3B4BEA6A" w14:textId="77777777" w:rsidR="00E50B07" w:rsidRPr="005F438C" w:rsidRDefault="002249E5" w:rsidP="00D42788">
      <w:pPr>
        <w:pStyle w:val="aff2"/>
      </w:pPr>
      <w:r w:rsidRPr="005F438C">
        <w:rPr>
          <w:szCs w:val="28"/>
        </w:rPr>
        <w:t xml:space="preserve">Рис. 4.23 – Результат візуалізації оптичного потоку та карти глибини після об’єднання </w:t>
      </w:r>
      <w:proofErr w:type="spellStart"/>
      <w:r w:rsidRPr="005F438C">
        <w:rPr>
          <w:szCs w:val="28"/>
        </w:rPr>
        <w:t>HornSchunck</w:t>
      </w:r>
      <w:proofErr w:type="spellEnd"/>
      <w:r w:rsidRPr="005F438C">
        <w:rPr>
          <w:szCs w:val="28"/>
        </w:rPr>
        <w:t xml:space="preserve"> + </w:t>
      </w:r>
      <w:proofErr w:type="spellStart"/>
      <w:r w:rsidRPr="005F438C">
        <w:rPr>
          <w:szCs w:val="28"/>
        </w:rPr>
        <w:t>Blur</w:t>
      </w:r>
      <w:proofErr w:type="spellEnd"/>
    </w:p>
    <w:p w14:paraId="6A6CBCFF" w14:textId="77777777" w:rsidR="00E50B07" w:rsidRPr="005F438C" w:rsidRDefault="008C08A7" w:rsidP="00077C1F">
      <w:pPr>
        <w:pStyle w:val="a2"/>
      </w:pPr>
      <w:r w:rsidRPr="005F438C">
        <w:t xml:space="preserve">На рис. 4.24 наведено результат поєднання </w:t>
      </w:r>
      <w:proofErr w:type="spellStart"/>
      <w:r w:rsidRPr="005F438C">
        <w:t>Horn</w:t>
      </w:r>
      <w:proofErr w:type="spellEnd"/>
      <w:r w:rsidRPr="005F438C">
        <w:t>–</w:t>
      </w:r>
      <w:proofErr w:type="spellStart"/>
      <w:r w:rsidRPr="005F438C">
        <w:t>Schunck</w:t>
      </w:r>
      <w:proofErr w:type="spellEnd"/>
      <w:r w:rsidRPr="005F438C">
        <w:t xml:space="preserve"> з градієнтною оцінкою глибини.</w:t>
      </w:r>
    </w:p>
    <w:p w14:paraId="689B7054" w14:textId="77777777" w:rsidR="00D42788" w:rsidRPr="005F438C" w:rsidRDefault="00E50B07" w:rsidP="00D42788">
      <w:pPr>
        <w:pStyle w:val="10705"/>
      </w:pPr>
      <w:r w:rsidRPr="005F438C">
        <w:rPr>
          <w:noProof/>
        </w:rPr>
        <w:lastRenderedPageBreak/>
        <w:drawing>
          <wp:inline distT="0" distB="0" distL="0" distR="0" wp14:anchorId="4DC2F3B2" wp14:editId="01AB19FB">
            <wp:extent cx="5396788" cy="1729740"/>
            <wp:effectExtent l="0" t="0" r="0" b="3810"/>
            <wp:docPr id="1701992785" name="Рисунок 170199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92785" name="Рисунок 1701992785"/>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400796" cy="1731025"/>
                    </a:xfrm>
                    <a:prstGeom prst="rect">
                      <a:avLst/>
                    </a:prstGeom>
                    <a:noFill/>
                    <a:ln>
                      <a:noFill/>
                    </a:ln>
                  </pic:spPr>
                </pic:pic>
              </a:graphicData>
            </a:graphic>
          </wp:inline>
        </w:drawing>
      </w:r>
    </w:p>
    <w:p w14:paraId="2E3143B9" w14:textId="77777777" w:rsidR="00E50B07" w:rsidRPr="005F438C" w:rsidRDefault="002249E5" w:rsidP="00D42788">
      <w:pPr>
        <w:pStyle w:val="aff2"/>
      </w:pPr>
      <w:r w:rsidRPr="005F438C">
        <w:rPr>
          <w:szCs w:val="28"/>
        </w:rPr>
        <w:t xml:space="preserve">Рис. 4.24 – Результат візуалізації оптичного потоку та карти глибини після об’єднання </w:t>
      </w:r>
      <w:proofErr w:type="spellStart"/>
      <w:r w:rsidRPr="005F438C">
        <w:rPr>
          <w:szCs w:val="28"/>
        </w:rPr>
        <w:t>HornSchunck</w:t>
      </w:r>
      <w:proofErr w:type="spellEnd"/>
      <w:r w:rsidRPr="005F438C">
        <w:rPr>
          <w:szCs w:val="28"/>
        </w:rPr>
        <w:t xml:space="preserve"> + </w:t>
      </w:r>
      <w:proofErr w:type="spellStart"/>
      <w:r w:rsidRPr="005F438C">
        <w:rPr>
          <w:szCs w:val="28"/>
        </w:rPr>
        <w:t>Gradient</w:t>
      </w:r>
      <w:proofErr w:type="spellEnd"/>
    </w:p>
    <w:p w14:paraId="32FFD7B1" w14:textId="77777777" w:rsidR="00E50B07" w:rsidRPr="005F438C" w:rsidRDefault="008C08A7" w:rsidP="00077C1F">
      <w:pPr>
        <w:pStyle w:val="a2"/>
      </w:pPr>
      <w:r w:rsidRPr="005F438C">
        <w:t xml:space="preserve">На рис. 4.25 наведено результат поєднання </w:t>
      </w:r>
      <w:proofErr w:type="spellStart"/>
      <w:r w:rsidRPr="005F438C">
        <w:t>Horn</w:t>
      </w:r>
      <w:proofErr w:type="spellEnd"/>
      <w:r w:rsidRPr="005F438C">
        <w:t>–</w:t>
      </w:r>
      <w:proofErr w:type="spellStart"/>
      <w:r w:rsidRPr="005F438C">
        <w:t>Schunck</w:t>
      </w:r>
      <w:proofErr w:type="spellEnd"/>
      <w:r w:rsidRPr="005F438C">
        <w:t xml:space="preserve"> з моделлю </w:t>
      </w:r>
      <w:proofErr w:type="spellStart"/>
      <w:r w:rsidRPr="005F438C">
        <w:t>MiDaS</w:t>
      </w:r>
      <w:proofErr w:type="spellEnd"/>
      <w:r w:rsidRPr="005F438C">
        <w:t>.</w:t>
      </w:r>
    </w:p>
    <w:p w14:paraId="1C025FB8" w14:textId="77777777" w:rsidR="00D42788" w:rsidRPr="005F438C" w:rsidRDefault="00E50B07" w:rsidP="00D42788">
      <w:pPr>
        <w:pStyle w:val="10705"/>
      </w:pPr>
      <w:r w:rsidRPr="005F438C">
        <w:rPr>
          <w:noProof/>
        </w:rPr>
        <w:drawing>
          <wp:inline distT="0" distB="0" distL="0" distR="0" wp14:anchorId="219D391E" wp14:editId="1B180BF7">
            <wp:extent cx="5384523" cy="1737360"/>
            <wp:effectExtent l="0" t="0" r="6985" b="0"/>
            <wp:docPr id="1885939929" name="Рисунок 188593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9929" name="Рисунок 1885939929"/>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389259" cy="1738888"/>
                    </a:xfrm>
                    <a:prstGeom prst="rect">
                      <a:avLst/>
                    </a:prstGeom>
                    <a:noFill/>
                    <a:ln>
                      <a:noFill/>
                    </a:ln>
                  </pic:spPr>
                </pic:pic>
              </a:graphicData>
            </a:graphic>
          </wp:inline>
        </w:drawing>
      </w:r>
    </w:p>
    <w:p w14:paraId="221ED516" w14:textId="77777777" w:rsidR="00E50B07" w:rsidRPr="005F438C" w:rsidRDefault="00CF5DF3" w:rsidP="00D42788">
      <w:pPr>
        <w:pStyle w:val="aff2"/>
      </w:pPr>
      <w:r w:rsidRPr="005F438C">
        <w:rPr>
          <w:szCs w:val="28"/>
        </w:rPr>
        <w:t xml:space="preserve">Рис. 4.25 – Результат візуалізації оптичного потоку та карти глибини після об’єднання </w:t>
      </w:r>
      <w:proofErr w:type="spellStart"/>
      <w:r w:rsidRPr="005F438C">
        <w:rPr>
          <w:szCs w:val="28"/>
        </w:rPr>
        <w:t>HornSchunck</w:t>
      </w:r>
      <w:proofErr w:type="spellEnd"/>
      <w:r w:rsidRPr="005F438C">
        <w:rPr>
          <w:szCs w:val="28"/>
        </w:rPr>
        <w:t xml:space="preserve"> + </w:t>
      </w:r>
      <w:proofErr w:type="spellStart"/>
      <w:r w:rsidRPr="005F438C">
        <w:rPr>
          <w:szCs w:val="28"/>
        </w:rPr>
        <w:t>MiDaS</w:t>
      </w:r>
      <w:proofErr w:type="spellEnd"/>
    </w:p>
    <w:p w14:paraId="13E16C29" w14:textId="77777777" w:rsidR="00E50B07" w:rsidRPr="005F438C" w:rsidRDefault="008C08A7" w:rsidP="00112260">
      <w:pPr>
        <w:pStyle w:val="a2"/>
      </w:pPr>
      <w:r w:rsidRPr="005F438C">
        <w:t xml:space="preserve">На рис. 4.26 наведено результат поєднання </w:t>
      </w:r>
      <w:proofErr w:type="spellStart"/>
      <w:r w:rsidRPr="005F438C">
        <w:t>Horn</w:t>
      </w:r>
      <w:proofErr w:type="spellEnd"/>
      <w:r w:rsidRPr="005F438C">
        <w:t>–</w:t>
      </w:r>
      <w:proofErr w:type="spellStart"/>
      <w:r w:rsidRPr="005F438C">
        <w:t>Schunck</w:t>
      </w:r>
      <w:proofErr w:type="spellEnd"/>
      <w:r w:rsidRPr="005F438C">
        <w:t xml:space="preserve"> з моделлю </w:t>
      </w:r>
      <w:proofErr w:type="spellStart"/>
      <w:r w:rsidRPr="005F438C">
        <w:t>MiDaS_DPT</w:t>
      </w:r>
      <w:proofErr w:type="spellEnd"/>
      <w:r w:rsidRPr="005F438C">
        <w:t>.</w:t>
      </w:r>
      <w:r w:rsidR="00542D2B" w:rsidRPr="005F438C">
        <w:t xml:space="preserve"> </w:t>
      </w:r>
    </w:p>
    <w:p w14:paraId="49FF1917" w14:textId="77777777" w:rsidR="00D42788" w:rsidRPr="005F438C" w:rsidRDefault="00E50B07" w:rsidP="00D42788">
      <w:pPr>
        <w:pStyle w:val="10705"/>
      </w:pPr>
      <w:r w:rsidRPr="005F438C">
        <w:rPr>
          <w:noProof/>
        </w:rPr>
        <w:drawing>
          <wp:inline distT="0" distB="0" distL="0" distR="0" wp14:anchorId="45AAB7D7" wp14:editId="121A3647">
            <wp:extent cx="5729083" cy="1836420"/>
            <wp:effectExtent l="0" t="0" r="5080" b="0"/>
            <wp:docPr id="423789696" name="Рисунок 42378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89696" name="Рисунок 423789696"/>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732672" cy="1837570"/>
                    </a:xfrm>
                    <a:prstGeom prst="rect">
                      <a:avLst/>
                    </a:prstGeom>
                    <a:noFill/>
                    <a:ln>
                      <a:noFill/>
                    </a:ln>
                  </pic:spPr>
                </pic:pic>
              </a:graphicData>
            </a:graphic>
          </wp:inline>
        </w:drawing>
      </w:r>
    </w:p>
    <w:p w14:paraId="5A726A09" w14:textId="77777777" w:rsidR="00E50B07" w:rsidRPr="005F438C" w:rsidRDefault="00AD04A2" w:rsidP="00D42788">
      <w:pPr>
        <w:pStyle w:val="aff2"/>
        <w:rPr>
          <w:szCs w:val="28"/>
        </w:rPr>
      </w:pPr>
      <w:r w:rsidRPr="005F438C">
        <w:rPr>
          <w:szCs w:val="28"/>
        </w:rPr>
        <w:t xml:space="preserve">Рис. 4.26 – Результат візуалізації оптичного потоку та карти глибини після об’єднання </w:t>
      </w:r>
      <w:proofErr w:type="spellStart"/>
      <w:r w:rsidRPr="005F438C">
        <w:rPr>
          <w:szCs w:val="28"/>
        </w:rPr>
        <w:t>HornSchunck</w:t>
      </w:r>
      <w:proofErr w:type="spellEnd"/>
      <w:r w:rsidRPr="005F438C">
        <w:rPr>
          <w:szCs w:val="28"/>
        </w:rPr>
        <w:t xml:space="preserve"> + </w:t>
      </w:r>
      <w:proofErr w:type="spellStart"/>
      <w:r w:rsidRPr="005F438C">
        <w:rPr>
          <w:szCs w:val="28"/>
        </w:rPr>
        <w:t>MiDaS_DPT</w:t>
      </w:r>
      <w:proofErr w:type="spellEnd"/>
    </w:p>
    <w:p w14:paraId="725ABD93" w14:textId="77777777" w:rsidR="0045152E" w:rsidRPr="005F438C" w:rsidRDefault="000931D3" w:rsidP="00B2548C">
      <w:pPr>
        <w:pStyle w:val="316"/>
        <w:rPr>
          <w:lang w:eastAsia="ja-JP"/>
        </w:rPr>
      </w:pPr>
      <w:bookmarkStart w:id="71" w:name="_Toc227583639"/>
      <w:r w:rsidRPr="005F438C">
        <w:lastRenderedPageBreak/>
        <w:t xml:space="preserve">4.4.1 Результати поєднання методу </w:t>
      </w:r>
      <w:proofErr w:type="spellStart"/>
      <w:r w:rsidRPr="005F438C">
        <w:t>Farneback</w:t>
      </w:r>
      <w:proofErr w:type="spellEnd"/>
      <w:r w:rsidRPr="005F438C">
        <w:t xml:space="preserve">, методів оцінювання глибини і </w:t>
      </w:r>
      <w:proofErr w:type="spellStart"/>
      <w:r w:rsidRPr="005F438C">
        <w:t>трансформерів</w:t>
      </w:r>
      <w:bookmarkEnd w:id="71"/>
      <w:proofErr w:type="spellEnd"/>
    </w:p>
    <w:p w14:paraId="05D3C861" w14:textId="551C9519" w:rsidR="005C3155" w:rsidRPr="005F438C" w:rsidRDefault="0045152E" w:rsidP="005C3155">
      <w:pPr>
        <w:pStyle w:val="a2"/>
        <w:rPr>
          <w:color w:val="000000"/>
        </w:rPr>
      </w:pPr>
      <w:r w:rsidRPr="005F438C">
        <w:rPr>
          <w:color w:val="000000"/>
        </w:rPr>
        <w:t xml:space="preserve">На рис. 4.27 представлено результати роботи системи з використанням класичного алгоритму оптичного потоку </w:t>
      </w:r>
      <w:proofErr w:type="spellStart"/>
      <w:r w:rsidRPr="005F438C">
        <w:rPr>
          <w:color w:val="000000"/>
        </w:rPr>
        <w:t>Фарнбека</w:t>
      </w:r>
      <w:proofErr w:type="spellEnd"/>
      <w:r w:rsidRPr="005F438C">
        <w:rPr>
          <w:color w:val="000000"/>
        </w:rPr>
        <w:t xml:space="preserve"> (</w:t>
      </w:r>
      <w:proofErr w:type="spellStart"/>
      <w:r w:rsidRPr="005F438C">
        <w:rPr>
          <w:color w:val="000000"/>
        </w:rPr>
        <w:t>Farneback</w:t>
      </w:r>
      <w:proofErr w:type="spellEnd"/>
      <w:r w:rsidRPr="005F438C">
        <w:rPr>
          <w:color w:val="000000"/>
        </w:rPr>
        <w:t xml:space="preserve">) для оцінки руху та ансамблевого методу </w:t>
      </w:r>
      <w:proofErr w:type="spellStart"/>
      <w:r w:rsidRPr="005F438C">
        <w:rPr>
          <w:color w:val="000000"/>
        </w:rPr>
        <w:t>бегінгу</w:t>
      </w:r>
      <w:proofErr w:type="spellEnd"/>
      <w:r w:rsidRPr="005F438C">
        <w:rPr>
          <w:color w:val="000000"/>
        </w:rPr>
        <w:t xml:space="preserve"> (</w:t>
      </w:r>
      <w:proofErr w:type="spellStart"/>
      <w:r w:rsidRPr="005F438C">
        <w:rPr>
          <w:color w:val="000000"/>
        </w:rPr>
        <w:t>Bagging</w:t>
      </w:r>
      <w:proofErr w:type="spellEnd"/>
      <w:r w:rsidRPr="005F438C">
        <w:rPr>
          <w:color w:val="000000"/>
        </w:rPr>
        <w:t>) для оцінки глибини сцени. Ця комбінація демонструє ефективність ансамблевих підходів для підвищення стійкості ідентифікації параметрів динамічних об’єктів.</w:t>
      </w:r>
      <w:r w:rsidR="003600EB">
        <w:rPr>
          <w:color w:val="000000"/>
        </w:rPr>
        <w:t xml:space="preserve"> </w:t>
      </w:r>
      <w:r w:rsidR="005C3155" w:rsidRPr="005F438C">
        <w:rPr>
          <w:color w:val="000000"/>
        </w:rPr>
        <w:t>Ліва панель оптичний потік (</w:t>
      </w:r>
      <w:proofErr w:type="spellStart"/>
      <w:r w:rsidR="005C3155" w:rsidRPr="005F438C">
        <w:rPr>
          <w:color w:val="000000"/>
        </w:rPr>
        <w:t>Farneback</w:t>
      </w:r>
      <w:proofErr w:type="spellEnd"/>
      <w:r w:rsidR="005C3155" w:rsidRPr="005F438C">
        <w:rPr>
          <w:color w:val="000000"/>
        </w:rPr>
        <w:t xml:space="preserve">). Поле оптичного потоку, отримане методом </w:t>
      </w:r>
      <w:proofErr w:type="spellStart"/>
      <w:r w:rsidR="005C3155" w:rsidRPr="005F438C">
        <w:rPr>
          <w:color w:val="000000"/>
        </w:rPr>
        <w:t>Фарнбека</w:t>
      </w:r>
      <w:proofErr w:type="spellEnd"/>
      <w:r w:rsidR="005C3155" w:rsidRPr="005F438C">
        <w:rPr>
          <w:color w:val="000000"/>
        </w:rPr>
        <w:t xml:space="preserve">, візуалізує рух пікселів між двома послідовними кадрами. Кольорове кодування: червоно-жовті відтінки відповідають руху вправо та вверх, синьо-зелені – вліво та вниз. Насиченість кольору відображає інтенсивність руху: яскраві кольори вказують на значні переміщення, тьмяні – на повільний рух або статичні області. Метод </w:t>
      </w:r>
      <w:proofErr w:type="spellStart"/>
      <w:r w:rsidR="005C3155" w:rsidRPr="005F438C">
        <w:rPr>
          <w:color w:val="000000"/>
        </w:rPr>
        <w:t>Фарнбека</w:t>
      </w:r>
      <w:proofErr w:type="spellEnd"/>
      <w:r w:rsidR="005C3155" w:rsidRPr="005F438C">
        <w:rPr>
          <w:color w:val="000000"/>
        </w:rPr>
        <w:t xml:space="preserve"> дає густе поле векторів, що дозволяє аналізувати рух кожної точки кадру. На зображенні чітко виділяються рухомі об’єкти (автомобілі, пішоходи), тоді як статичний фон (будівлі, дерева) має мінімальні значення </w:t>
      </w:r>
      <w:proofErr w:type="spellStart"/>
      <w:r w:rsidR="005C3155" w:rsidRPr="005F438C">
        <w:rPr>
          <w:color w:val="000000"/>
        </w:rPr>
        <w:t>вектора</w:t>
      </w:r>
      <w:proofErr w:type="spellEnd"/>
      <w:r w:rsidR="005C3155" w:rsidRPr="005F438C">
        <w:rPr>
          <w:color w:val="000000"/>
        </w:rPr>
        <w:t xml:space="preserve"> потоку.</w:t>
      </w:r>
      <w:r w:rsidR="003600EB">
        <w:rPr>
          <w:color w:val="000000"/>
        </w:rPr>
        <w:t xml:space="preserve"> </w:t>
      </w:r>
      <w:r w:rsidR="005C3155" w:rsidRPr="005F438C">
        <w:rPr>
          <w:color w:val="000000"/>
        </w:rPr>
        <w:t>Центральна панель – карта глибини (</w:t>
      </w:r>
      <w:proofErr w:type="spellStart"/>
      <w:r w:rsidR="005C3155" w:rsidRPr="005F438C">
        <w:rPr>
          <w:color w:val="000000"/>
        </w:rPr>
        <w:t>Bagging</w:t>
      </w:r>
      <w:proofErr w:type="spellEnd"/>
      <w:r w:rsidR="005C3155" w:rsidRPr="005F438C">
        <w:rPr>
          <w:color w:val="000000"/>
        </w:rPr>
        <w:t xml:space="preserve">). Оцінка глибини виконана ансамблевим методом </w:t>
      </w:r>
      <w:proofErr w:type="spellStart"/>
      <w:r w:rsidR="005C3155" w:rsidRPr="005F438C">
        <w:rPr>
          <w:color w:val="000000"/>
        </w:rPr>
        <w:t>бегінгу</w:t>
      </w:r>
      <w:proofErr w:type="spellEnd"/>
      <w:r w:rsidR="005C3155" w:rsidRPr="005F438C">
        <w:rPr>
          <w:color w:val="000000"/>
        </w:rPr>
        <w:t xml:space="preserve"> (</w:t>
      </w:r>
      <w:proofErr w:type="spellStart"/>
      <w:r w:rsidR="005C3155" w:rsidRPr="005F438C">
        <w:rPr>
          <w:color w:val="000000"/>
        </w:rPr>
        <w:t>Bagging</w:t>
      </w:r>
      <w:proofErr w:type="spellEnd"/>
      <w:r w:rsidR="005C3155" w:rsidRPr="005F438C">
        <w:rPr>
          <w:color w:val="000000"/>
        </w:rPr>
        <w:t xml:space="preserve">). Суть методу полягає в навчанні кількох незалежних моделей на різних підвибірках вхідних даних (кадрів з випадковими модифікаціями яскравості, масштабу, обрізки) з подальшим усередненням результатів. Це дозволяє значно зменшити дисперсію оцінок та нівелювати вплив випадкових шумів і артефактів. Кольорова шкала: теплі тони (жовтий, помаранчевий) відповідають ближнім об’єктам, холодні (синій, фіолетовий) – віддаленим. Порівняно з одиночними моделями (наприклад, </w:t>
      </w:r>
      <w:proofErr w:type="spellStart"/>
      <w:r w:rsidR="005C3155" w:rsidRPr="005F438C">
        <w:rPr>
          <w:color w:val="000000"/>
        </w:rPr>
        <w:t>MiDaS</w:t>
      </w:r>
      <w:proofErr w:type="spellEnd"/>
      <w:r w:rsidR="005C3155" w:rsidRPr="005F438C">
        <w:rPr>
          <w:color w:val="000000"/>
        </w:rPr>
        <w:t xml:space="preserve">), </w:t>
      </w:r>
      <w:proofErr w:type="spellStart"/>
      <w:r w:rsidR="005C3155" w:rsidRPr="005F438C">
        <w:rPr>
          <w:color w:val="000000"/>
        </w:rPr>
        <w:t>Bagging</w:t>
      </w:r>
      <w:proofErr w:type="spellEnd"/>
      <w:r w:rsidR="005C3155" w:rsidRPr="005F438C">
        <w:rPr>
          <w:color w:val="000000"/>
        </w:rPr>
        <w:t xml:space="preserve"> дає більш згладжену карту глибини: локальні викиди (окремі пікселі з аномальною глибиною) зникають, а межі об’єктів стають чіткішими за рахунок усереднення. Це особливо важливо для сцен з високим рівнем шуму або поганими умовами освітлення.</w:t>
      </w:r>
      <w:r w:rsidR="003600EB">
        <w:rPr>
          <w:color w:val="000000"/>
        </w:rPr>
        <w:t xml:space="preserve"> </w:t>
      </w:r>
      <w:r w:rsidR="005C3155" w:rsidRPr="005F438C">
        <w:rPr>
          <w:color w:val="000000"/>
        </w:rPr>
        <w:t>Права панель – об’єднане зображення (</w:t>
      </w:r>
      <w:proofErr w:type="spellStart"/>
      <w:r w:rsidR="005C3155" w:rsidRPr="005F438C">
        <w:rPr>
          <w:color w:val="000000"/>
        </w:rPr>
        <w:t>Farneback</w:t>
      </w:r>
      <w:proofErr w:type="spellEnd"/>
      <w:r w:rsidR="005C3155" w:rsidRPr="005F438C">
        <w:rPr>
          <w:color w:val="000000"/>
        </w:rPr>
        <w:t xml:space="preserve"> + </w:t>
      </w:r>
      <w:proofErr w:type="spellStart"/>
      <w:r w:rsidR="005C3155" w:rsidRPr="005F438C">
        <w:rPr>
          <w:color w:val="000000"/>
        </w:rPr>
        <w:t>Bagging</w:t>
      </w:r>
      <w:proofErr w:type="spellEnd"/>
      <w:r w:rsidR="005C3155" w:rsidRPr="005F438C">
        <w:rPr>
          <w:color w:val="000000"/>
        </w:rPr>
        <w:t xml:space="preserve">). Результат накладання поля оптичного потоку на карту глибини. Кольорова насиченість відповідає інтенсивності руху (з лівої панелі), а яскравість – глибині (з центральної панелі). Це дозволяє одночасно аналізувати два важливих аспекти сцени: які об’єкти рухаються </w:t>
      </w:r>
      <w:r w:rsidR="005C3155" w:rsidRPr="005F438C">
        <w:rPr>
          <w:color w:val="000000"/>
        </w:rPr>
        <w:lastRenderedPageBreak/>
        <w:t>(насичені кольори) та на якій відстані від камери вони знаходяться (яскравість). Наприклад, близький об’єкт, що швидко рухається, буде зображений яскравим теплим кольором з високою насиченістю; віддалений статичний об’єкт тьмяним холодним кольором.</w:t>
      </w:r>
      <w:r w:rsidR="003600EB">
        <w:rPr>
          <w:color w:val="000000"/>
        </w:rPr>
        <w:t xml:space="preserve"> </w:t>
      </w:r>
      <w:proofErr w:type="spellStart"/>
      <w:r w:rsidR="005C3155" w:rsidRPr="005F438C">
        <w:rPr>
          <w:color w:val="000000"/>
        </w:rPr>
        <w:t>Детекція</w:t>
      </w:r>
      <w:proofErr w:type="spellEnd"/>
      <w:r w:rsidR="005C3155" w:rsidRPr="005F438C">
        <w:rPr>
          <w:color w:val="000000"/>
        </w:rPr>
        <w:t xml:space="preserve"> об’єктів</w:t>
      </w:r>
      <w:r w:rsidR="003600EB">
        <w:rPr>
          <w:color w:val="000000"/>
        </w:rPr>
        <w:t xml:space="preserve"> у</w:t>
      </w:r>
      <w:r w:rsidR="005C3155" w:rsidRPr="005F438C">
        <w:rPr>
          <w:color w:val="000000"/>
        </w:rPr>
        <w:t xml:space="preserve"> нижній частині зображення зазначено: «6 об’єктів виявлено». Це результат роботи моделі DETR, яка успішно локалізувала шість динамічних об’єктів у сцені. Кількість виявлених об’єктів збігається з візуальною оцінкою сцени, що підтверджує ефективність інтеграції DETR з методами оптичного потоку та глибини.</w:t>
      </w:r>
    </w:p>
    <w:p w14:paraId="28BAD475" w14:textId="77777777" w:rsidR="0045152E" w:rsidRPr="005F438C" w:rsidRDefault="005C3155" w:rsidP="005C3155">
      <w:pPr>
        <w:pStyle w:val="a2"/>
      </w:pPr>
      <w:r w:rsidRPr="005F438C">
        <w:rPr>
          <w:color w:val="000000"/>
        </w:rPr>
        <w:t xml:space="preserve">Висновки щодо комбінації </w:t>
      </w:r>
      <w:proofErr w:type="spellStart"/>
      <w:r w:rsidRPr="005F438C">
        <w:rPr>
          <w:color w:val="000000"/>
        </w:rPr>
        <w:t>Farneback</w:t>
      </w:r>
      <w:proofErr w:type="spellEnd"/>
      <w:r w:rsidRPr="005F438C">
        <w:rPr>
          <w:color w:val="000000"/>
        </w:rPr>
        <w:t xml:space="preserve"> + </w:t>
      </w:r>
      <w:proofErr w:type="spellStart"/>
      <w:r w:rsidRPr="005F438C">
        <w:rPr>
          <w:color w:val="000000"/>
        </w:rPr>
        <w:t>Bagging</w:t>
      </w:r>
      <w:proofErr w:type="spellEnd"/>
      <w:r w:rsidRPr="005F438C">
        <w:rPr>
          <w:color w:val="000000"/>
        </w:rPr>
        <w:t xml:space="preserve">. Ця комбінація є оптимальним вибором для сцен з підвищеним рівнем шуму або нестабільними умовами освітлення. Переваги: [1] висока стійкість до шумів завдяки ансамблевому усередненню; [2] густий оптичний потік </w:t>
      </w:r>
      <w:proofErr w:type="spellStart"/>
      <w:r w:rsidRPr="005F438C">
        <w:rPr>
          <w:color w:val="000000"/>
        </w:rPr>
        <w:t>Фарнбека</w:t>
      </w:r>
      <w:proofErr w:type="spellEnd"/>
      <w:r w:rsidRPr="005F438C">
        <w:rPr>
          <w:color w:val="000000"/>
        </w:rPr>
        <w:t xml:space="preserve"> забезпечує детальну інформацію про рух; [3] об’єднане зображення дозволяє наочно аналізувати просторово-часову структуру сцени. Недоліки: [1] підвищені обчислювальні витрати (</w:t>
      </w:r>
      <w:proofErr w:type="spellStart"/>
      <w:r w:rsidRPr="005F438C">
        <w:rPr>
          <w:color w:val="000000"/>
        </w:rPr>
        <w:t>Bagging</w:t>
      </w:r>
      <w:proofErr w:type="spellEnd"/>
      <w:r w:rsidRPr="005F438C">
        <w:rPr>
          <w:color w:val="000000"/>
        </w:rPr>
        <w:t xml:space="preserve"> вимагає запуску M моделей); [2] метод </w:t>
      </w:r>
      <w:proofErr w:type="spellStart"/>
      <w:r w:rsidRPr="005F438C">
        <w:rPr>
          <w:color w:val="000000"/>
        </w:rPr>
        <w:t>Фарнбека</w:t>
      </w:r>
      <w:proofErr w:type="spellEnd"/>
      <w:r w:rsidRPr="005F438C">
        <w:rPr>
          <w:color w:val="000000"/>
        </w:rPr>
        <w:t xml:space="preserve"> може розмивати межі швидко рухомих об’єктів. Рекомендується використовувати цю комбінацію в системах відеоспостереження зі складними умовами зйомки (сутінки, туман, дощ).</w:t>
      </w:r>
    </w:p>
    <w:p w14:paraId="22754E38" w14:textId="77777777" w:rsidR="0045152E" w:rsidRPr="005F438C" w:rsidRDefault="0045152E" w:rsidP="0045152E">
      <w:pPr>
        <w:pStyle w:val="a2"/>
        <w:keepNext/>
        <w:jc w:val="center"/>
      </w:pPr>
      <w:r w:rsidRPr="005F438C">
        <w:rPr>
          <w:noProof/>
        </w:rPr>
        <w:lastRenderedPageBreak/>
        <w:drawing>
          <wp:inline distT="0" distB="0" distL="0" distR="0" wp14:anchorId="104D2574" wp14:editId="7AA29885">
            <wp:extent cx="5486400" cy="4198993"/>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agging.png"/>
                    <pic:cNvPicPr/>
                  </pic:nvPicPr>
                  <pic:blipFill>
                    <a:blip r:embed="rId35"/>
                    <a:stretch>
                      <a:fillRect/>
                    </a:stretch>
                  </pic:blipFill>
                  <pic:spPr>
                    <a:xfrm>
                      <a:off x="0" y="0"/>
                      <a:ext cx="5486400" cy="4198993"/>
                    </a:xfrm>
                    <a:prstGeom prst="rect">
                      <a:avLst/>
                    </a:prstGeom>
                  </pic:spPr>
                </pic:pic>
              </a:graphicData>
            </a:graphic>
          </wp:inline>
        </w:drawing>
      </w:r>
    </w:p>
    <w:p w14:paraId="0946794A" w14:textId="77777777" w:rsidR="0045152E" w:rsidRPr="005F438C" w:rsidRDefault="0045152E" w:rsidP="0045152E">
      <w:pPr>
        <w:pStyle w:val="aff2"/>
        <w:rPr>
          <w:color w:val="000000"/>
        </w:rPr>
      </w:pPr>
      <w:r w:rsidRPr="005F438C">
        <w:rPr>
          <w:color w:val="000000"/>
        </w:rPr>
        <w:t xml:space="preserve">Рис. 4.27 — </w:t>
      </w:r>
      <w:proofErr w:type="spellStart"/>
      <w:r w:rsidRPr="005F438C">
        <w:rPr>
          <w:color w:val="000000"/>
        </w:rPr>
        <w:t>Farneback_Bagging</w:t>
      </w:r>
      <w:proofErr w:type="spellEnd"/>
    </w:p>
    <w:p w14:paraId="6FA7AF2C" w14:textId="77777777" w:rsidR="0045152E" w:rsidRPr="005F438C" w:rsidRDefault="0045152E" w:rsidP="0045152E">
      <w:pPr>
        <w:pStyle w:val="a2"/>
      </w:pPr>
    </w:p>
    <w:p w14:paraId="0EF81A08" w14:textId="77777777" w:rsidR="00C008D8" w:rsidRPr="005F438C" w:rsidRDefault="0045152E" w:rsidP="00C008D8">
      <w:pPr>
        <w:pStyle w:val="a2"/>
        <w:rPr>
          <w:color w:val="000000"/>
        </w:rPr>
      </w:pPr>
      <w:r w:rsidRPr="005F438C">
        <w:rPr>
          <w:color w:val="000000"/>
        </w:rPr>
        <w:t xml:space="preserve">На рис. 4.28 зображено </w:t>
      </w:r>
      <w:proofErr w:type="spellStart"/>
      <w:r w:rsidRPr="005F438C">
        <w:rPr>
          <w:color w:val="000000"/>
        </w:rPr>
        <w:t>Farneback_Blur</w:t>
      </w:r>
      <w:proofErr w:type="spellEnd"/>
      <w:r w:rsidRPr="005F438C">
        <w:rPr>
          <w:color w:val="000000"/>
        </w:rPr>
        <w:t>.</w:t>
      </w:r>
      <w:r w:rsidR="00C008D8" w:rsidRPr="005F438C">
        <w:rPr>
          <w:color w:val="000000"/>
        </w:rPr>
        <w:t xml:space="preserve"> На рис. 4.28 показано результати роботи системи з використанням алгоритму оптичного потоку </w:t>
      </w:r>
      <w:proofErr w:type="spellStart"/>
      <w:r w:rsidR="00C008D8" w:rsidRPr="005F438C">
        <w:rPr>
          <w:color w:val="000000"/>
        </w:rPr>
        <w:t>Фарнбека</w:t>
      </w:r>
      <w:proofErr w:type="spellEnd"/>
      <w:r w:rsidR="00C008D8" w:rsidRPr="005F438C">
        <w:rPr>
          <w:color w:val="000000"/>
        </w:rPr>
        <w:t xml:space="preserve"> (</w:t>
      </w:r>
      <w:proofErr w:type="spellStart"/>
      <w:r w:rsidR="00C008D8" w:rsidRPr="005F438C">
        <w:rPr>
          <w:color w:val="000000"/>
        </w:rPr>
        <w:t>Farneback</w:t>
      </w:r>
      <w:proofErr w:type="spellEnd"/>
      <w:r w:rsidR="00C008D8" w:rsidRPr="005F438C">
        <w:rPr>
          <w:color w:val="000000"/>
        </w:rPr>
        <w:t>) для оцінки руху та простого методу розмиття (</w:t>
      </w:r>
      <w:proofErr w:type="spellStart"/>
      <w:r w:rsidR="00C008D8" w:rsidRPr="005F438C">
        <w:rPr>
          <w:color w:val="000000"/>
        </w:rPr>
        <w:t>Blur</w:t>
      </w:r>
      <w:proofErr w:type="spellEnd"/>
      <w:r w:rsidR="00C008D8" w:rsidRPr="005F438C">
        <w:rPr>
          <w:color w:val="000000"/>
        </w:rPr>
        <w:t>) для оцінки глибини сцени. Ця комбінація слугує базовим (</w:t>
      </w:r>
      <w:proofErr w:type="spellStart"/>
      <w:r w:rsidR="00C008D8" w:rsidRPr="005F438C">
        <w:rPr>
          <w:color w:val="000000"/>
        </w:rPr>
        <w:t>референсним</w:t>
      </w:r>
      <w:proofErr w:type="spellEnd"/>
      <w:r w:rsidR="00C008D8" w:rsidRPr="005F438C">
        <w:rPr>
          <w:color w:val="000000"/>
        </w:rPr>
        <w:t>) варіантом для демонстрації важливості використання якісних методів оцінки глибини.</w:t>
      </w:r>
    </w:p>
    <w:p w14:paraId="5F0B5FE0" w14:textId="77777777" w:rsidR="00C008D8" w:rsidRPr="005F438C" w:rsidRDefault="00C008D8" w:rsidP="00C008D8">
      <w:pPr>
        <w:pStyle w:val="a2"/>
        <w:rPr>
          <w:color w:val="000000"/>
        </w:rPr>
      </w:pPr>
      <w:r w:rsidRPr="005F438C">
        <w:rPr>
          <w:color w:val="000000"/>
        </w:rPr>
        <w:t>Ліва панель – оптичний потік (</w:t>
      </w:r>
      <w:proofErr w:type="spellStart"/>
      <w:r w:rsidRPr="005F438C">
        <w:rPr>
          <w:color w:val="000000"/>
        </w:rPr>
        <w:t>Farneback</w:t>
      </w:r>
      <w:proofErr w:type="spellEnd"/>
      <w:r w:rsidRPr="005F438C">
        <w:rPr>
          <w:color w:val="000000"/>
        </w:rPr>
        <w:t xml:space="preserve">). Поле оптичного потоку, отримане методом </w:t>
      </w:r>
      <w:proofErr w:type="spellStart"/>
      <w:r w:rsidRPr="005F438C">
        <w:rPr>
          <w:color w:val="000000"/>
        </w:rPr>
        <w:t>Фарнбека</w:t>
      </w:r>
      <w:proofErr w:type="spellEnd"/>
      <w:r w:rsidRPr="005F438C">
        <w:rPr>
          <w:color w:val="000000"/>
        </w:rPr>
        <w:t xml:space="preserve">, візуалізує рух пікселів між двома послідовними кадрами. Кольорове кодування: червоно-жовті відтінки відповідають руху вправо та вверх, синьо-зелені вліво та вниз. Насиченість кольору відображає інтенсивність руху: яскраві кольори вказують на значні переміщення, тьмяні – на повільний рух або статичні області. Метод </w:t>
      </w:r>
      <w:proofErr w:type="spellStart"/>
      <w:r w:rsidRPr="005F438C">
        <w:rPr>
          <w:color w:val="000000"/>
        </w:rPr>
        <w:t>Фарнбека</w:t>
      </w:r>
      <w:proofErr w:type="spellEnd"/>
      <w:r w:rsidRPr="005F438C">
        <w:rPr>
          <w:color w:val="000000"/>
        </w:rPr>
        <w:t xml:space="preserve"> дає густе поле векторів, що дозволяє аналізувати рух кожної точки кадру. На зображенні чітко виділяються рухомі об’єкти (автомобілі, пішоходи), тоді як статичний фон має мінімальні значення </w:t>
      </w:r>
      <w:proofErr w:type="spellStart"/>
      <w:r w:rsidRPr="005F438C">
        <w:rPr>
          <w:color w:val="000000"/>
        </w:rPr>
        <w:t>вектора</w:t>
      </w:r>
      <w:proofErr w:type="spellEnd"/>
      <w:r w:rsidRPr="005F438C">
        <w:rPr>
          <w:color w:val="000000"/>
        </w:rPr>
        <w:t xml:space="preserve"> потоку.</w:t>
      </w:r>
    </w:p>
    <w:p w14:paraId="5269EC57" w14:textId="77777777" w:rsidR="00C008D8" w:rsidRPr="005F438C" w:rsidRDefault="00C008D8" w:rsidP="00C008D8">
      <w:pPr>
        <w:pStyle w:val="a2"/>
        <w:rPr>
          <w:color w:val="000000"/>
        </w:rPr>
      </w:pPr>
      <w:r w:rsidRPr="005F438C">
        <w:rPr>
          <w:color w:val="000000"/>
        </w:rPr>
        <w:lastRenderedPageBreak/>
        <w:t>Центральна панель – карта глибини (</w:t>
      </w:r>
      <w:proofErr w:type="spellStart"/>
      <w:r w:rsidRPr="005F438C">
        <w:rPr>
          <w:color w:val="000000"/>
        </w:rPr>
        <w:t>Blur</w:t>
      </w:r>
      <w:proofErr w:type="spellEnd"/>
      <w:r w:rsidRPr="005F438C">
        <w:rPr>
          <w:color w:val="000000"/>
        </w:rPr>
        <w:t>). Оцінка глибини виконана методом простого розмиття (</w:t>
      </w:r>
      <w:proofErr w:type="spellStart"/>
      <w:r w:rsidRPr="005F438C">
        <w:rPr>
          <w:color w:val="000000"/>
        </w:rPr>
        <w:t>Blur</w:t>
      </w:r>
      <w:proofErr w:type="spellEnd"/>
      <w:r w:rsidRPr="005F438C">
        <w:rPr>
          <w:color w:val="000000"/>
        </w:rPr>
        <w:t xml:space="preserve">) найпримітивнішим способом, який не використовує жодної інформації про геометрію сцени. По суті, це перетворення вхідного зображення в </w:t>
      </w:r>
      <w:proofErr w:type="spellStart"/>
      <w:r w:rsidRPr="005F438C">
        <w:rPr>
          <w:color w:val="000000"/>
        </w:rPr>
        <w:t>напівтонову</w:t>
      </w:r>
      <w:proofErr w:type="spellEnd"/>
      <w:r w:rsidRPr="005F438C">
        <w:rPr>
          <w:color w:val="000000"/>
        </w:rPr>
        <w:t xml:space="preserve"> карту з подальшим застосуванням фільтра нижніх частот</w:t>
      </w:r>
      <w:r w:rsidR="009C0E12" w:rsidRPr="005F438C">
        <w:rPr>
          <w:rFonts w:hint="eastAsia"/>
          <w:color w:val="000000"/>
          <w:lang w:eastAsia="ja-JP"/>
        </w:rPr>
        <w:t xml:space="preserve">, </w:t>
      </w:r>
      <w:r w:rsidRPr="005F438C">
        <w:rPr>
          <w:color w:val="000000"/>
        </w:rPr>
        <w:t xml:space="preserve">наприклад, </w:t>
      </w:r>
      <w:proofErr w:type="spellStart"/>
      <w:r w:rsidRPr="005F438C">
        <w:rPr>
          <w:color w:val="000000"/>
        </w:rPr>
        <w:t>гауссового</w:t>
      </w:r>
      <w:proofErr w:type="spellEnd"/>
      <w:r w:rsidRPr="005F438C">
        <w:rPr>
          <w:color w:val="000000"/>
        </w:rPr>
        <w:t xml:space="preserve"> розмиття. Результат: карта глибини є лише згладженою версією </w:t>
      </w:r>
      <w:proofErr w:type="spellStart"/>
      <w:r w:rsidRPr="005F438C">
        <w:rPr>
          <w:color w:val="000000"/>
        </w:rPr>
        <w:t>яскравісного</w:t>
      </w:r>
      <w:proofErr w:type="spellEnd"/>
      <w:r w:rsidRPr="005F438C">
        <w:rPr>
          <w:color w:val="000000"/>
        </w:rPr>
        <w:t xml:space="preserve"> каналу зображення, яка не має фізичного зв’язку з реальною відстанню до об’єктів. Кольорова шкала теплі тони ближче, холодні далі</w:t>
      </w:r>
      <w:r w:rsidR="009C0E12" w:rsidRPr="005F438C">
        <w:rPr>
          <w:rFonts w:hint="eastAsia"/>
          <w:color w:val="000000"/>
          <w:lang w:eastAsia="ja-JP"/>
        </w:rPr>
        <w:t xml:space="preserve"> </w:t>
      </w:r>
      <w:r w:rsidRPr="005F438C">
        <w:rPr>
          <w:color w:val="000000"/>
        </w:rPr>
        <w:t>застосована формально, але не відображає дійсну просторову структуру сцени. Межі об’єктів розмиті, відсутня кореляція між кольором на карті глибини та реальним розташуванням об’єктів у просторі. Наприклад, близький об’єкт на передньому плані може мати холодний колір</w:t>
      </w:r>
      <w:r w:rsidR="009C0E12" w:rsidRPr="005F438C">
        <w:rPr>
          <w:rFonts w:hint="eastAsia"/>
          <w:color w:val="000000"/>
          <w:lang w:eastAsia="ja-JP"/>
        </w:rPr>
        <w:t>,</w:t>
      </w:r>
      <w:r w:rsidRPr="005F438C">
        <w:rPr>
          <w:color w:val="000000"/>
        </w:rPr>
        <w:t xml:space="preserve"> як далекий, а віддалений теплий</w:t>
      </w:r>
      <w:r w:rsidR="009C0E12" w:rsidRPr="005F438C">
        <w:rPr>
          <w:rFonts w:hint="eastAsia"/>
          <w:color w:val="000000"/>
          <w:lang w:eastAsia="ja-JP"/>
        </w:rPr>
        <w:t xml:space="preserve">, </w:t>
      </w:r>
      <w:r w:rsidRPr="005F438C">
        <w:rPr>
          <w:color w:val="000000"/>
        </w:rPr>
        <w:t>як близький.</w:t>
      </w:r>
    </w:p>
    <w:p w14:paraId="449CA8E3" w14:textId="77777777" w:rsidR="00C008D8" w:rsidRPr="005F438C" w:rsidRDefault="00C008D8" w:rsidP="00C008D8">
      <w:pPr>
        <w:pStyle w:val="a2"/>
        <w:rPr>
          <w:color w:val="000000"/>
        </w:rPr>
      </w:pPr>
      <w:r w:rsidRPr="005F438C">
        <w:rPr>
          <w:color w:val="000000"/>
        </w:rPr>
        <w:t xml:space="preserve">Права панель – об’єднане зображення </w:t>
      </w:r>
      <w:proofErr w:type="spellStart"/>
      <w:r w:rsidRPr="005F438C">
        <w:rPr>
          <w:color w:val="000000"/>
        </w:rPr>
        <w:t>Farneback</w:t>
      </w:r>
      <w:proofErr w:type="spellEnd"/>
      <w:r w:rsidRPr="005F438C">
        <w:rPr>
          <w:color w:val="000000"/>
        </w:rPr>
        <w:t xml:space="preserve"> + </w:t>
      </w:r>
      <w:proofErr w:type="spellStart"/>
      <w:r w:rsidRPr="005F438C">
        <w:rPr>
          <w:color w:val="000000"/>
        </w:rPr>
        <w:t>Blur</w:t>
      </w:r>
      <w:proofErr w:type="spellEnd"/>
      <w:r w:rsidRPr="005F438C">
        <w:rPr>
          <w:color w:val="000000"/>
        </w:rPr>
        <w:t>. Результат накладання поля оптичного потоку на карту глибини, отриману розмиттям. Кольорова насиченість відповідає інтенсивності руху з лівої панелі, а яскравість псевдо-глибині з центральної панелі. Оскільки карта глибини не має фізичного сенсу, об’єднане зображення вводить в оману: рухомі об’єкти можуть мати «неправильну» яскравість, не пов’язану з їх реальною відстанню до камери. Це ускладнює інтерпретацію результатів та може призвести до помилкових висновків про просторове положення об’єктів.</w:t>
      </w:r>
    </w:p>
    <w:p w14:paraId="4907D9CA" w14:textId="77777777" w:rsidR="00C008D8" w:rsidRPr="005F438C" w:rsidRDefault="00C008D8" w:rsidP="00C008D8">
      <w:pPr>
        <w:pStyle w:val="a2"/>
        <w:rPr>
          <w:color w:val="000000"/>
        </w:rPr>
      </w:pPr>
      <w:proofErr w:type="spellStart"/>
      <w:r w:rsidRPr="005F438C">
        <w:rPr>
          <w:color w:val="000000"/>
        </w:rPr>
        <w:t>Детекція</w:t>
      </w:r>
      <w:proofErr w:type="spellEnd"/>
      <w:r w:rsidRPr="005F438C">
        <w:rPr>
          <w:color w:val="000000"/>
        </w:rPr>
        <w:t xml:space="preserve"> об’єктів. У нижній частині зображення зазначено: «6 об’єктів виявлено». Це результат роботи моделі DETR, яка локалізує об’єкти незалежно від якості карти глибини. Важливо підкреслити, що DETR виявляє об’єкти лише за їхніми візуальними ознаками, не використовуючи інформацію про глибину. Тому кількість виявлених об’єктів [6] збігається з попередніми експериментами, але подальший аналіз параметрів швидкість, напрямок, глибина буде неточним через низьку якість карти глибини.</w:t>
      </w:r>
    </w:p>
    <w:p w14:paraId="4D3B059B" w14:textId="77777777" w:rsidR="0045152E" w:rsidRPr="005F438C" w:rsidRDefault="00C008D8" w:rsidP="00C008D8">
      <w:pPr>
        <w:pStyle w:val="a2"/>
      </w:pPr>
      <w:r w:rsidRPr="005F438C">
        <w:rPr>
          <w:color w:val="000000"/>
        </w:rPr>
        <w:t xml:space="preserve">Висновки щодо комбінації </w:t>
      </w:r>
      <w:proofErr w:type="spellStart"/>
      <w:r w:rsidRPr="005F438C">
        <w:rPr>
          <w:color w:val="000000"/>
        </w:rPr>
        <w:t>Farneback</w:t>
      </w:r>
      <w:proofErr w:type="spellEnd"/>
      <w:r w:rsidRPr="005F438C">
        <w:rPr>
          <w:color w:val="000000"/>
        </w:rPr>
        <w:t xml:space="preserve"> + </w:t>
      </w:r>
      <w:proofErr w:type="spellStart"/>
      <w:r w:rsidRPr="005F438C">
        <w:rPr>
          <w:color w:val="000000"/>
        </w:rPr>
        <w:t>Blur</w:t>
      </w:r>
      <w:proofErr w:type="spellEnd"/>
      <w:r w:rsidRPr="005F438C">
        <w:rPr>
          <w:color w:val="000000"/>
        </w:rPr>
        <w:t xml:space="preserve">. Ця комбінація є найгіршою серед усіх досліджених і слугує «нижньою межею» якості. Основні недоліки: [1] метод </w:t>
      </w:r>
      <w:proofErr w:type="spellStart"/>
      <w:r w:rsidRPr="005F438C">
        <w:rPr>
          <w:color w:val="000000"/>
        </w:rPr>
        <w:t>Blur</w:t>
      </w:r>
      <w:proofErr w:type="spellEnd"/>
      <w:r w:rsidRPr="005F438C">
        <w:rPr>
          <w:color w:val="000000"/>
        </w:rPr>
        <w:t xml:space="preserve"> не дає фізично коректної оцінки глибини, оскільки ґрунтується лише </w:t>
      </w:r>
      <w:r w:rsidRPr="005F438C">
        <w:rPr>
          <w:color w:val="000000"/>
        </w:rPr>
        <w:lastRenderedPageBreak/>
        <w:t xml:space="preserve">на яскравості зображення; [2] відсутність просторової інформації робить об’єднане зображення малоінформативним; [3] неможливість визначення реальної відстані до об’єктів унеможливлює їх просторову локалізацію. Рекомендація: метод </w:t>
      </w:r>
      <w:proofErr w:type="spellStart"/>
      <w:r w:rsidRPr="005F438C">
        <w:rPr>
          <w:color w:val="000000"/>
        </w:rPr>
        <w:t>Blur</w:t>
      </w:r>
      <w:proofErr w:type="spellEnd"/>
      <w:r w:rsidRPr="005F438C">
        <w:rPr>
          <w:color w:val="000000"/>
        </w:rPr>
        <w:t xml:space="preserve"> не слід використовувати в жодних практичних застосуваннях, оскільки він не забезпечує достовірної оцінки глибини. Ця комбінація показана лише для демонстрації важливості використання якісних </w:t>
      </w:r>
      <w:proofErr w:type="spellStart"/>
      <w:r w:rsidRPr="005F438C">
        <w:rPr>
          <w:color w:val="000000"/>
        </w:rPr>
        <w:t>нейромережевих</w:t>
      </w:r>
      <w:proofErr w:type="spellEnd"/>
      <w:r w:rsidRPr="005F438C">
        <w:rPr>
          <w:color w:val="000000"/>
        </w:rPr>
        <w:t xml:space="preserve"> методів </w:t>
      </w:r>
      <w:proofErr w:type="spellStart"/>
      <w:r w:rsidRPr="005F438C">
        <w:rPr>
          <w:color w:val="000000"/>
        </w:rPr>
        <w:t>MiDaS</w:t>
      </w:r>
      <w:proofErr w:type="spellEnd"/>
      <w:r w:rsidRPr="005F438C">
        <w:rPr>
          <w:color w:val="000000"/>
        </w:rPr>
        <w:t xml:space="preserve">, </w:t>
      </w:r>
      <w:proofErr w:type="spellStart"/>
      <w:r w:rsidRPr="005F438C">
        <w:rPr>
          <w:color w:val="000000"/>
        </w:rPr>
        <w:t>DPT_Large</w:t>
      </w:r>
      <w:proofErr w:type="spellEnd"/>
      <w:r w:rsidRPr="005F438C">
        <w:rPr>
          <w:color w:val="000000"/>
        </w:rPr>
        <w:t xml:space="preserve">, </w:t>
      </w:r>
      <w:proofErr w:type="spellStart"/>
      <w:r w:rsidRPr="005F438C">
        <w:rPr>
          <w:color w:val="000000"/>
        </w:rPr>
        <w:t>GeoNet</w:t>
      </w:r>
      <w:proofErr w:type="spellEnd"/>
      <w:r w:rsidRPr="005F438C">
        <w:rPr>
          <w:color w:val="000000"/>
        </w:rPr>
        <w:t xml:space="preserve"> або ансамблевих підходів </w:t>
      </w:r>
      <w:proofErr w:type="spellStart"/>
      <w:r w:rsidRPr="005F438C">
        <w:rPr>
          <w:color w:val="000000"/>
        </w:rPr>
        <w:t>Bagging</w:t>
      </w:r>
      <w:proofErr w:type="spellEnd"/>
      <w:r w:rsidRPr="005F438C">
        <w:rPr>
          <w:color w:val="000000"/>
        </w:rPr>
        <w:t xml:space="preserve">, </w:t>
      </w:r>
      <w:proofErr w:type="spellStart"/>
      <w:r w:rsidRPr="005F438C">
        <w:rPr>
          <w:color w:val="000000"/>
        </w:rPr>
        <w:t>Boosting</w:t>
      </w:r>
      <w:proofErr w:type="spellEnd"/>
      <w:r w:rsidRPr="005F438C">
        <w:rPr>
          <w:color w:val="000000"/>
        </w:rPr>
        <w:t xml:space="preserve"> для оцінки глибини сцени.</w:t>
      </w:r>
    </w:p>
    <w:p w14:paraId="6C52E25F" w14:textId="77777777" w:rsidR="0045152E" w:rsidRPr="005F438C" w:rsidRDefault="0045152E" w:rsidP="0045152E">
      <w:pPr>
        <w:pStyle w:val="a2"/>
        <w:keepNext/>
        <w:jc w:val="center"/>
      </w:pPr>
      <w:r w:rsidRPr="005F438C">
        <w:rPr>
          <w:noProof/>
        </w:rPr>
        <w:drawing>
          <wp:inline distT="0" distB="0" distL="0" distR="0" wp14:anchorId="4AC22E29" wp14:editId="1671C0E0">
            <wp:extent cx="5486400" cy="4198993"/>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lur.png"/>
                    <pic:cNvPicPr/>
                  </pic:nvPicPr>
                  <pic:blipFill>
                    <a:blip r:embed="rId36"/>
                    <a:stretch>
                      <a:fillRect/>
                    </a:stretch>
                  </pic:blipFill>
                  <pic:spPr>
                    <a:xfrm>
                      <a:off x="0" y="0"/>
                      <a:ext cx="5486400" cy="4198993"/>
                    </a:xfrm>
                    <a:prstGeom prst="rect">
                      <a:avLst/>
                    </a:prstGeom>
                  </pic:spPr>
                </pic:pic>
              </a:graphicData>
            </a:graphic>
          </wp:inline>
        </w:drawing>
      </w:r>
    </w:p>
    <w:p w14:paraId="42C35943" w14:textId="77777777" w:rsidR="0045152E" w:rsidRPr="005F438C" w:rsidRDefault="0045152E" w:rsidP="0045152E">
      <w:pPr>
        <w:pStyle w:val="aff2"/>
      </w:pPr>
      <w:r w:rsidRPr="005F438C">
        <w:rPr>
          <w:color w:val="000000"/>
        </w:rPr>
        <w:t xml:space="preserve">Рис. 4.28 — </w:t>
      </w:r>
      <w:proofErr w:type="spellStart"/>
      <w:r w:rsidRPr="005F438C">
        <w:rPr>
          <w:color w:val="000000"/>
        </w:rPr>
        <w:t>Farneback</w:t>
      </w:r>
      <w:proofErr w:type="spellEnd"/>
      <w:r w:rsidR="009C0E12" w:rsidRPr="005F438C">
        <w:rPr>
          <w:color w:val="000000"/>
        </w:rPr>
        <w:t xml:space="preserve"> і </w:t>
      </w:r>
      <w:proofErr w:type="spellStart"/>
      <w:r w:rsidRPr="005F438C">
        <w:rPr>
          <w:color w:val="000000"/>
        </w:rPr>
        <w:t>Blur</w:t>
      </w:r>
      <w:proofErr w:type="spellEnd"/>
    </w:p>
    <w:p w14:paraId="5B4437D4" w14:textId="77777777" w:rsidR="0045152E" w:rsidRPr="005F438C" w:rsidRDefault="0045152E" w:rsidP="0045152E">
      <w:pPr>
        <w:pStyle w:val="a2"/>
      </w:pPr>
    </w:p>
    <w:p w14:paraId="631EADB5" w14:textId="3AFE4372" w:rsidR="00C008D8" w:rsidRPr="005F438C" w:rsidRDefault="0045152E" w:rsidP="00C008D8">
      <w:pPr>
        <w:pStyle w:val="a2"/>
        <w:rPr>
          <w:color w:val="000000"/>
        </w:rPr>
      </w:pPr>
      <w:r w:rsidRPr="005F438C">
        <w:rPr>
          <w:color w:val="000000"/>
        </w:rPr>
        <w:t xml:space="preserve">На рис. 4.29 зображено </w:t>
      </w:r>
      <w:proofErr w:type="spellStart"/>
      <w:r w:rsidRPr="005F438C">
        <w:rPr>
          <w:color w:val="000000"/>
        </w:rPr>
        <w:t>Farneback</w:t>
      </w:r>
      <w:proofErr w:type="spellEnd"/>
      <w:r w:rsidR="009C0E12" w:rsidRPr="005F438C">
        <w:rPr>
          <w:color w:val="000000"/>
        </w:rPr>
        <w:t xml:space="preserve"> і </w:t>
      </w:r>
      <w:proofErr w:type="spellStart"/>
      <w:r w:rsidRPr="005F438C">
        <w:rPr>
          <w:color w:val="000000"/>
        </w:rPr>
        <w:t>Boosting</w:t>
      </w:r>
      <w:proofErr w:type="spellEnd"/>
      <w:r w:rsidRPr="005F438C">
        <w:rPr>
          <w:color w:val="000000"/>
        </w:rPr>
        <w:t xml:space="preserve">. На рис. 4.29 показано результати роботи системи з використанням класичного алгоритму оптичного потоку </w:t>
      </w:r>
      <w:proofErr w:type="spellStart"/>
      <w:r w:rsidRPr="005F438C">
        <w:rPr>
          <w:color w:val="000000"/>
        </w:rPr>
        <w:t>Фарнбека</w:t>
      </w:r>
      <w:proofErr w:type="spellEnd"/>
      <w:r w:rsidRPr="005F438C">
        <w:rPr>
          <w:color w:val="000000"/>
        </w:rPr>
        <w:t xml:space="preserve"> (</w:t>
      </w:r>
      <w:proofErr w:type="spellStart"/>
      <w:r w:rsidRPr="005F438C">
        <w:rPr>
          <w:color w:val="000000"/>
        </w:rPr>
        <w:t>Farneback</w:t>
      </w:r>
      <w:proofErr w:type="spellEnd"/>
      <w:r w:rsidRPr="005F438C">
        <w:rPr>
          <w:color w:val="000000"/>
        </w:rPr>
        <w:t xml:space="preserve">) для оцінки руху та ансамблевого методу </w:t>
      </w:r>
      <w:proofErr w:type="spellStart"/>
      <w:r w:rsidRPr="005F438C">
        <w:rPr>
          <w:color w:val="000000"/>
        </w:rPr>
        <w:t>бустінгу</w:t>
      </w:r>
      <w:proofErr w:type="spellEnd"/>
      <w:r w:rsidRPr="005F438C">
        <w:rPr>
          <w:color w:val="000000"/>
        </w:rPr>
        <w:t xml:space="preserve"> для оцінки глибини сцени. Ця комбінація демонструє ефективність послідовних ансамблевих підходів для підвищення точності ідентифікації параметрів динамічних об’єктів, особливо на межах об’єктів та в областях з різкими перепадами </w:t>
      </w:r>
      <w:r w:rsidRPr="005F438C">
        <w:rPr>
          <w:color w:val="000000"/>
        </w:rPr>
        <w:lastRenderedPageBreak/>
        <w:t>глибини.</w:t>
      </w:r>
    </w:p>
    <w:p w14:paraId="2AFAF5F6" w14:textId="77777777" w:rsidR="00C008D8" w:rsidRPr="005F438C" w:rsidRDefault="00C008D8" w:rsidP="00C008D8">
      <w:pPr>
        <w:pStyle w:val="a2"/>
        <w:rPr>
          <w:color w:val="000000"/>
        </w:rPr>
      </w:pPr>
      <w:r w:rsidRPr="005F438C">
        <w:rPr>
          <w:color w:val="000000"/>
        </w:rPr>
        <w:t xml:space="preserve">Ліва панель оптичний потік </w:t>
      </w:r>
      <w:proofErr w:type="spellStart"/>
      <w:r w:rsidRPr="005F438C">
        <w:rPr>
          <w:color w:val="000000"/>
        </w:rPr>
        <w:t>Farneback</w:t>
      </w:r>
      <w:proofErr w:type="spellEnd"/>
      <w:r w:rsidRPr="005F438C">
        <w:rPr>
          <w:color w:val="000000"/>
        </w:rPr>
        <w:t xml:space="preserve">. Поле оптичного потоку, отримане методом </w:t>
      </w:r>
      <w:proofErr w:type="spellStart"/>
      <w:r w:rsidRPr="005F438C">
        <w:rPr>
          <w:color w:val="000000"/>
        </w:rPr>
        <w:t>Фарнбека</w:t>
      </w:r>
      <w:proofErr w:type="spellEnd"/>
      <w:r w:rsidRPr="005F438C">
        <w:rPr>
          <w:color w:val="000000"/>
        </w:rPr>
        <w:t xml:space="preserve">, візуалізує рух пікселів між двома послідовними кадрами. Кольорове кодування: червоно-жовті відтінки відповідають руху вправо та вверх, синьо-зелені – вліво та вниз. Насиченість кольору відображає інтенсивність руху: яскраві кольори вказують на значні переміщення, тьмяні – на повільний рух або статичні області. Метод </w:t>
      </w:r>
      <w:proofErr w:type="spellStart"/>
      <w:r w:rsidRPr="005F438C">
        <w:rPr>
          <w:color w:val="000000"/>
        </w:rPr>
        <w:t>Фарнбека</w:t>
      </w:r>
      <w:proofErr w:type="spellEnd"/>
      <w:r w:rsidRPr="005F438C">
        <w:rPr>
          <w:color w:val="000000"/>
        </w:rPr>
        <w:t xml:space="preserve"> дає густе поле векторів, що дозволяє аналізувати рух кожної точки кадру. На зображенні чітко виділяються рухомі об’єкти, тоді як статичний фон має мінімальні значення </w:t>
      </w:r>
      <w:proofErr w:type="spellStart"/>
      <w:r w:rsidRPr="005F438C">
        <w:rPr>
          <w:color w:val="000000"/>
        </w:rPr>
        <w:t>вектора</w:t>
      </w:r>
      <w:proofErr w:type="spellEnd"/>
      <w:r w:rsidRPr="005F438C">
        <w:rPr>
          <w:color w:val="000000"/>
        </w:rPr>
        <w:t xml:space="preserve"> потоку.</w:t>
      </w:r>
    </w:p>
    <w:p w14:paraId="78BAA5D8" w14:textId="77777777" w:rsidR="00C008D8" w:rsidRPr="005F438C" w:rsidRDefault="00C008D8" w:rsidP="00C008D8">
      <w:pPr>
        <w:pStyle w:val="a2"/>
        <w:rPr>
          <w:color w:val="000000"/>
        </w:rPr>
      </w:pPr>
      <w:r w:rsidRPr="005F438C">
        <w:rPr>
          <w:color w:val="000000"/>
        </w:rPr>
        <w:t xml:space="preserve">Центральна панель карта глибини </w:t>
      </w:r>
      <w:proofErr w:type="spellStart"/>
      <w:r w:rsidRPr="005F438C">
        <w:rPr>
          <w:color w:val="000000"/>
        </w:rPr>
        <w:t>Boosting</w:t>
      </w:r>
      <w:proofErr w:type="spellEnd"/>
      <w:r w:rsidRPr="005F438C">
        <w:rPr>
          <w:color w:val="000000"/>
        </w:rPr>
        <w:t xml:space="preserve">. Оцінка глибини виконана ансамблевим методом </w:t>
      </w:r>
      <w:proofErr w:type="spellStart"/>
      <w:r w:rsidRPr="005F438C">
        <w:rPr>
          <w:color w:val="000000"/>
        </w:rPr>
        <w:t>бустінгу</w:t>
      </w:r>
      <w:proofErr w:type="spellEnd"/>
      <w:r w:rsidRPr="005F438C">
        <w:rPr>
          <w:color w:val="000000"/>
        </w:rPr>
        <w:t xml:space="preserve"> </w:t>
      </w:r>
      <w:proofErr w:type="spellStart"/>
      <w:r w:rsidRPr="005F438C">
        <w:rPr>
          <w:color w:val="000000"/>
        </w:rPr>
        <w:t>Boosting</w:t>
      </w:r>
      <w:proofErr w:type="spellEnd"/>
      <w:r w:rsidRPr="005F438C">
        <w:rPr>
          <w:color w:val="000000"/>
        </w:rPr>
        <w:t xml:space="preserve">. На відміну від </w:t>
      </w:r>
      <w:proofErr w:type="spellStart"/>
      <w:r w:rsidRPr="005F438C">
        <w:rPr>
          <w:color w:val="000000"/>
        </w:rPr>
        <w:t>бегінгу</w:t>
      </w:r>
      <w:proofErr w:type="spellEnd"/>
      <w:r w:rsidRPr="005F438C">
        <w:rPr>
          <w:color w:val="000000"/>
        </w:rPr>
        <w:t xml:space="preserve"> </w:t>
      </w:r>
      <w:proofErr w:type="spellStart"/>
      <w:r w:rsidRPr="005F438C">
        <w:rPr>
          <w:color w:val="000000"/>
        </w:rPr>
        <w:t>Bagging</w:t>
      </w:r>
      <w:proofErr w:type="spellEnd"/>
      <w:r w:rsidRPr="005F438C">
        <w:rPr>
          <w:color w:val="000000"/>
        </w:rPr>
        <w:t xml:space="preserve">, який усереднює результати паралельних моделей, </w:t>
      </w:r>
      <w:proofErr w:type="spellStart"/>
      <w:r w:rsidRPr="005F438C">
        <w:rPr>
          <w:color w:val="000000"/>
        </w:rPr>
        <w:t>бустінг</w:t>
      </w:r>
      <w:proofErr w:type="spellEnd"/>
      <w:r w:rsidRPr="005F438C">
        <w:rPr>
          <w:color w:val="000000"/>
        </w:rPr>
        <w:t xml:space="preserve"> передбачає послідовне навчання моделей, де кожна наступна модель фокусується на виправленні помилок попередньої. Математично це виражається як зважене підсумовування:</w:t>
      </w:r>
    </w:p>
    <w:p w14:paraId="2B795A9D" w14:textId="77777777" w:rsidR="00C008D8" w:rsidRPr="005F438C" w:rsidRDefault="00000000" w:rsidP="00C008D8">
      <w:pPr>
        <w:pStyle w:val="a2"/>
        <w:rPr>
          <w:color w:val="000000"/>
        </w:rPr>
      </w:pPr>
      <m:oMathPara>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boost</m:t>
              </m:r>
            </m:sub>
          </m:sSub>
          <m:r>
            <w:rPr>
              <w:rFonts w:ascii="Cambria Math" w:hAnsi="Cambria Math"/>
              <w:color w:val="000000"/>
            </w:rPr>
            <m:t>= Σ</m:t>
          </m:r>
          <m:d>
            <m:dPr>
              <m:ctrlPr>
                <w:rPr>
                  <w:rFonts w:ascii="Cambria Math" w:hAnsi="Cambria Math"/>
                  <w:i/>
                  <w:color w:val="000000"/>
                </w:rPr>
              </m:ctrlPr>
            </m:dPr>
            <m:e>
              <m:r>
                <w:rPr>
                  <w:rFonts w:ascii="Cambria Math" w:hAnsi="Cambria Math"/>
                  <w:color w:val="000000"/>
                </w:rPr>
                <m:t>m=1..M</m:t>
              </m:r>
            </m:e>
          </m:d>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m</m:t>
              </m:r>
            </m:sub>
          </m:sSub>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m</m:t>
              </m:r>
            </m:sup>
          </m:sSup>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m</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unc>
            <m:funcPr>
              <m:ctrlPr>
                <w:rPr>
                  <w:rFonts w:ascii="Cambria Math" w:hAnsi="Cambria Math"/>
                  <w:color w:val="000000"/>
                </w:rPr>
              </m:ctrlPr>
            </m:funcPr>
            <m:fName>
              <m:r>
                <m:rPr>
                  <m:sty m:val="p"/>
                </m:rPr>
                <w:rPr>
                  <w:rFonts w:ascii="Cambria Math" w:hAnsi="Cambria Math"/>
                  <w:color w:val="000000"/>
                </w:rPr>
                <m:t>ln</m:t>
              </m:r>
            </m:fName>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 xml:space="preserve">1 - </m:t>
                      </m:r>
                      <m:sSub>
                        <m:sSubPr>
                          <m:ctrlPr>
                            <w:rPr>
                              <w:rFonts w:ascii="Cambria Math" w:hAnsi="Cambria Math"/>
                              <w:i/>
                              <w:color w:val="000000"/>
                            </w:rPr>
                          </m:ctrlPr>
                        </m:sSubPr>
                        <m:e>
                          <m:r>
                            <w:rPr>
                              <w:rFonts w:ascii="Cambria Math" w:hAnsi="Cambria Math"/>
                              <w:color w:val="000000"/>
                            </w:rPr>
                            <m:t>ε</m:t>
                          </m:r>
                        </m:e>
                        <m:sub>
                          <m:r>
                            <w:rPr>
                              <w:rFonts w:ascii="Cambria Math" w:hAnsi="Cambria Math"/>
                              <w:color w:val="000000"/>
                            </w:rPr>
                            <m:t>m</m:t>
                          </m:r>
                        </m:sub>
                      </m:sSub>
                    </m:num>
                    <m:den>
                      <m:sSub>
                        <m:sSubPr>
                          <m:ctrlPr>
                            <w:rPr>
                              <w:rFonts w:ascii="Cambria Math" w:hAnsi="Cambria Math"/>
                              <w:i/>
                              <w:color w:val="000000"/>
                            </w:rPr>
                          </m:ctrlPr>
                        </m:sSubPr>
                        <m:e>
                          <m:r>
                            <w:rPr>
                              <w:rFonts w:ascii="Cambria Math" w:hAnsi="Cambria Math"/>
                              <w:color w:val="000000"/>
                            </w:rPr>
                            <m:t>ε</m:t>
                          </m:r>
                        </m:e>
                        <m:sub>
                          <m:r>
                            <w:rPr>
                              <w:rFonts w:ascii="Cambria Math" w:hAnsi="Cambria Math"/>
                              <w:color w:val="000000"/>
                            </w:rPr>
                            <m:t>m</m:t>
                          </m:r>
                        </m:sub>
                      </m:sSub>
                    </m:den>
                  </m:f>
                </m:e>
              </m:d>
            </m:e>
          </m:func>
        </m:oMath>
      </m:oMathPara>
    </w:p>
    <w:p w14:paraId="6995F859" w14:textId="77777777" w:rsidR="00C008D8" w:rsidRPr="005F438C" w:rsidRDefault="00C008D8" w:rsidP="00C008D8">
      <w:pPr>
        <w:pStyle w:val="a2"/>
        <w:rPr>
          <w:color w:val="000000"/>
        </w:rPr>
      </w:pPr>
      <w:r w:rsidRPr="005F438C">
        <w:rPr>
          <w:color w:val="000000"/>
        </w:rPr>
        <w:t xml:space="preserve">де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m</m:t>
            </m:r>
          </m:sub>
        </m:sSub>
      </m:oMath>
      <w:r w:rsidRPr="005F438C">
        <w:rPr>
          <w:color w:val="000000"/>
        </w:rPr>
        <w:t xml:space="preserve"> – вага </w:t>
      </w:r>
      <m:oMath>
        <m:r>
          <w:rPr>
            <w:rFonts w:ascii="Cambria Math" w:hAnsi="Cambria Math"/>
            <w:color w:val="000000"/>
          </w:rPr>
          <m:t>m</m:t>
        </m:r>
      </m:oMath>
      <w:r w:rsidRPr="005F438C">
        <w:rPr>
          <w:color w:val="000000"/>
        </w:rPr>
        <w:t xml:space="preserve">-ї моделі, обернено пропорційна її помилці </w:t>
      </w:r>
      <m:oMath>
        <m:sSub>
          <m:sSubPr>
            <m:ctrlPr>
              <w:rPr>
                <w:rFonts w:ascii="Cambria Math" w:hAnsi="Cambria Math"/>
                <w:i/>
                <w:color w:val="000000"/>
              </w:rPr>
            </m:ctrlPr>
          </m:sSubPr>
          <m:e>
            <m:r>
              <w:rPr>
                <w:rFonts w:ascii="Cambria Math" w:hAnsi="Cambria Math"/>
                <w:color w:val="000000"/>
              </w:rPr>
              <m:t>ε</m:t>
            </m:r>
          </m:e>
          <m:sub>
            <m:r>
              <w:rPr>
                <w:rFonts w:ascii="Cambria Math" w:hAnsi="Cambria Math"/>
                <w:color w:val="000000"/>
              </w:rPr>
              <m:t>m</m:t>
            </m:r>
          </m:sub>
        </m:sSub>
      </m:oMath>
      <w:r w:rsidRPr="005F438C">
        <w:rPr>
          <w:color w:val="000000"/>
        </w:rPr>
        <w:t>.</w:t>
      </w:r>
    </w:p>
    <w:p w14:paraId="39655AD4" w14:textId="77777777" w:rsidR="00C008D8" w:rsidRPr="005F438C" w:rsidRDefault="00C008D8" w:rsidP="00C008D8">
      <w:pPr>
        <w:pStyle w:val="a2"/>
        <w:rPr>
          <w:color w:val="000000"/>
        </w:rPr>
      </w:pPr>
      <w:r w:rsidRPr="005F438C">
        <w:rPr>
          <w:color w:val="000000"/>
        </w:rPr>
        <w:t xml:space="preserve">Результат: карта глибини має підкреслені межі об’єктів порівняно з </w:t>
      </w:r>
      <w:proofErr w:type="spellStart"/>
      <w:r w:rsidRPr="005F438C">
        <w:rPr>
          <w:color w:val="000000"/>
        </w:rPr>
        <w:t>бегінгом</w:t>
      </w:r>
      <w:proofErr w:type="spellEnd"/>
      <w:r w:rsidRPr="005F438C">
        <w:rPr>
          <w:color w:val="000000"/>
        </w:rPr>
        <w:t>. Там, де попередні моделі помилялися</w:t>
      </w:r>
      <w:r w:rsidR="009C0E12" w:rsidRPr="005F438C">
        <w:rPr>
          <w:color w:val="000000"/>
        </w:rPr>
        <w:t>,</w:t>
      </w:r>
      <w:r w:rsidRPr="005F438C">
        <w:rPr>
          <w:color w:val="000000"/>
        </w:rPr>
        <w:t xml:space="preserve"> наприклад, на краях рухомих об’єктів або в зонах оклюзій), наступні моделі отримують більшу вагу і «</w:t>
      </w:r>
      <w:proofErr w:type="spellStart"/>
      <w:r w:rsidRPr="005F438C">
        <w:rPr>
          <w:color w:val="000000"/>
        </w:rPr>
        <w:t>донавчаються</w:t>
      </w:r>
      <w:proofErr w:type="spellEnd"/>
      <w:r w:rsidRPr="005F438C">
        <w:rPr>
          <w:color w:val="000000"/>
        </w:rPr>
        <w:t xml:space="preserve">» на цих складних областях. Кольорова шкала: теплі тони жовтий, помаранчевий відповідають ближнім об’єктам, холодні синій, фіолетовий віддаленим. Порівняно з </w:t>
      </w:r>
      <w:proofErr w:type="spellStart"/>
      <w:r w:rsidRPr="005F438C">
        <w:rPr>
          <w:color w:val="000000"/>
        </w:rPr>
        <w:t>Bagging</w:t>
      </w:r>
      <w:proofErr w:type="spellEnd"/>
      <w:r w:rsidRPr="005F438C">
        <w:rPr>
          <w:color w:val="000000"/>
        </w:rPr>
        <w:t xml:space="preserve"> (рис. 4.27), </w:t>
      </w:r>
      <w:proofErr w:type="spellStart"/>
      <w:r w:rsidRPr="005F438C">
        <w:rPr>
          <w:color w:val="000000"/>
        </w:rPr>
        <w:t>Boosting</w:t>
      </w:r>
      <w:proofErr w:type="spellEnd"/>
      <w:r w:rsidRPr="005F438C">
        <w:rPr>
          <w:color w:val="000000"/>
        </w:rPr>
        <w:t xml:space="preserve"> дає більш різкі переходи глибини на межах об’єктів, що особливо важливо для задач сегментації та точного визначення просторового положення.</w:t>
      </w:r>
    </w:p>
    <w:p w14:paraId="005A5175" w14:textId="77777777" w:rsidR="00C008D8" w:rsidRPr="005F438C" w:rsidRDefault="00C008D8" w:rsidP="00C008D8">
      <w:pPr>
        <w:pStyle w:val="a2"/>
        <w:rPr>
          <w:color w:val="000000"/>
        </w:rPr>
      </w:pPr>
      <w:r w:rsidRPr="005F438C">
        <w:rPr>
          <w:color w:val="000000"/>
        </w:rPr>
        <w:t xml:space="preserve">Права панель об’єднане зображення </w:t>
      </w:r>
      <w:proofErr w:type="spellStart"/>
      <w:r w:rsidRPr="005F438C">
        <w:rPr>
          <w:color w:val="000000"/>
        </w:rPr>
        <w:t>Farneback</w:t>
      </w:r>
      <w:proofErr w:type="spellEnd"/>
      <w:r w:rsidRPr="005F438C">
        <w:rPr>
          <w:color w:val="000000"/>
        </w:rPr>
        <w:t xml:space="preserve"> + </w:t>
      </w:r>
      <w:proofErr w:type="spellStart"/>
      <w:r w:rsidRPr="005F438C">
        <w:rPr>
          <w:color w:val="000000"/>
        </w:rPr>
        <w:t>Boosting</w:t>
      </w:r>
      <w:proofErr w:type="spellEnd"/>
      <w:r w:rsidRPr="005F438C">
        <w:rPr>
          <w:color w:val="000000"/>
        </w:rPr>
        <w:t xml:space="preserve">. Результат накладання поля оптичного потоку на карту глибини, отриману </w:t>
      </w:r>
      <w:proofErr w:type="spellStart"/>
      <w:r w:rsidRPr="005F438C">
        <w:rPr>
          <w:color w:val="000000"/>
        </w:rPr>
        <w:t>бустінгом</w:t>
      </w:r>
      <w:proofErr w:type="spellEnd"/>
      <w:r w:rsidRPr="005F438C">
        <w:rPr>
          <w:color w:val="000000"/>
        </w:rPr>
        <w:t xml:space="preserve">. Кольорова насиченість відповідає інтенсивності руху з лівої панелі, а яскравість глибині з центральної панелі. Завдяки підкресленим межам на карті глибини, об’єднане зображення дозволяє чітко відокремлювати рухомі об’єкти один від одного та </w:t>
      </w:r>
      <w:r w:rsidRPr="005F438C">
        <w:rPr>
          <w:color w:val="000000"/>
        </w:rPr>
        <w:lastRenderedPageBreak/>
        <w:t>від статичного фону. Наприклад, якщо два об’єкти рухаються в різних напрямках і знаходяться на різних відстанях, на об’єднаному зображенні вони будуть мати різні кольори напрямок та різну яскравість глибина, що полегшує їх ідентифікацію.</w:t>
      </w:r>
    </w:p>
    <w:p w14:paraId="23F3B233" w14:textId="77777777" w:rsidR="00C008D8" w:rsidRPr="005F438C" w:rsidRDefault="00C008D8" w:rsidP="00C008D8">
      <w:pPr>
        <w:pStyle w:val="a2"/>
        <w:rPr>
          <w:color w:val="000000"/>
        </w:rPr>
      </w:pPr>
      <w:proofErr w:type="spellStart"/>
      <w:r w:rsidRPr="005F438C">
        <w:rPr>
          <w:color w:val="000000"/>
        </w:rPr>
        <w:t>Детекція</w:t>
      </w:r>
      <w:proofErr w:type="spellEnd"/>
      <w:r w:rsidRPr="005F438C">
        <w:rPr>
          <w:color w:val="000000"/>
        </w:rPr>
        <w:t xml:space="preserve"> об’єктів. У нижній частині зображення зазначено: «6 об’єктів виявлено». Це результат роботи моделі DETR, яка успішно локалізувала шість динамічних об’єктів у сцені. Завдяки високій якості карти глибини </w:t>
      </w:r>
      <w:proofErr w:type="spellStart"/>
      <w:r w:rsidRPr="005F438C">
        <w:rPr>
          <w:color w:val="000000"/>
        </w:rPr>
        <w:t>Boosting</w:t>
      </w:r>
      <w:proofErr w:type="spellEnd"/>
      <w:r w:rsidRPr="005F438C">
        <w:rPr>
          <w:color w:val="000000"/>
        </w:rPr>
        <w:t xml:space="preserve"> та точному оптичному потоку </w:t>
      </w:r>
      <w:proofErr w:type="spellStart"/>
      <w:r w:rsidRPr="005F438C">
        <w:rPr>
          <w:color w:val="000000"/>
        </w:rPr>
        <w:t>Farneback</w:t>
      </w:r>
      <w:proofErr w:type="spellEnd"/>
      <w:r w:rsidRPr="005F438C">
        <w:rPr>
          <w:color w:val="000000"/>
        </w:rPr>
        <w:t>, для кожного з цих шести об’єктів можна надійно обчислити кінематичні параметри швидкість, напрямок та просторове положення глибину.</w:t>
      </w:r>
    </w:p>
    <w:p w14:paraId="570806F3" w14:textId="77777777" w:rsidR="0045152E" w:rsidRPr="005F438C" w:rsidRDefault="00C008D8" w:rsidP="00C008D8">
      <w:pPr>
        <w:pStyle w:val="a2"/>
      </w:pPr>
      <w:r w:rsidRPr="005F438C">
        <w:rPr>
          <w:color w:val="000000"/>
        </w:rPr>
        <w:t xml:space="preserve">Висновки щодо комбінації </w:t>
      </w:r>
      <w:proofErr w:type="spellStart"/>
      <w:r w:rsidRPr="005F438C">
        <w:rPr>
          <w:color w:val="000000"/>
        </w:rPr>
        <w:t>Farneback</w:t>
      </w:r>
      <w:proofErr w:type="spellEnd"/>
      <w:r w:rsidRPr="005F438C">
        <w:rPr>
          <w:color w:val="000000"/>
        </w:rPr>
        <w:t xml:space="preserve"> + </w:t>
      </w:r>
      <w:proofErr w:type="spellStart"/>
      <w:r w:rsidRPr="005F438C">
        <w:rPr>
          <w:color w:val="000000"/>
        </w:rPr>
        <w:t>Boosting</w:t>
      </w:r>
      <w:proofErr w:type="spellEnd"/>
      <w:r w:rsidRPr="005F438C">
        <w:rPr>
          <w:color w:val="000000"/>
        </w:rPr>
        <w:t xml:space="preserve">. Ця комбінація є оптимальним вибором для сцен з різкими перепадами глибини, великою кількістю оклюзій або коли важлива точна сегментація меж об’єктів. Переваги: [1] підкреслені межі об’єктів на карті глибини завдяки послідовному навчанню; [2] висока точність у складних областях (оклюзії, краї об’єктів); [3] густий оптичний потік </w:t>
      </w:r>
      <w:proofErr w:type="spellStart"/>
      <w:r w:rsidRPr="005F438C">
        <w:rPr>
          <w:color w:val="000000"/>
        </w:rPr>
        <w:t>Фарнбека</w:t>
      </w:r>
      <w:proofErr w:type="spellEnd"/>
      <w:r w:rsidRPr="005F438C">
        <w:rPr>
          <w:color w:val="000000"/>
        </w:rPr>
        <w:t xml:space="preserve"> забезпечує детальну інформацію про рух. Недоліки: [1] підвищені обчислювальні витрати (послідовне навчання M моделей); [2] метод </w:t>
      </w:r>
      <w:proofErr w:type="spellStart"/>
      <w:r w:rsidRPr="005F438C">
        <w:rPr>
          <w:color w:val="000000"/>
        </w:rPr>
        <w:t>Фарнбека</w:t>
      </w:r>
      <w:proofErr w:type="spellEnd"/>
      <w:r w:rsidRPr="005F438C">
        <w:rPr>
          <w:color w:val="000000"/>
        </w:rPr>
        <w:t xml:space="preserve"> може розмивати межі швидко рухомих об’єктів. Рекомендація: використовувати цю комбінацію в задачах, де критична точність визначення меж об’єктів (наприклад, автономне водіння, робототехніка, медична діагностика).</w:t>
      </w:r>
    </w:p>
    <w:p w14:paraId="69FF77E2" w14:textId="77777777" w:rsidR="0045152E" w:rsidRPr="005F438C" w:rsidRDefault="0045152E" w:rsidP="0045152E">
      <w:pPr>
        <w:pStyle w:val="a2"/>
        <w:keepNext/>
        <w:jc w:val="center"/>
      </w:pPr>
      <w:r w:rsidRPr="005F438C">
        <w:rPr>
          <w:noProof/>
        </w:rPr>
        <w:lastRenderedPageBreak/>
        <w:drawing>
          <wp:inline distT="0" distB="0" distL="0" distR="0" wp14:anchorId="25010D05" wp14:editId="76A8398F">
            <wp:extent cx="5923990" cy="4533900"/>
            <wp:effectExtent l="0" t="0" r="635" b="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oosting.png"/>
                    <pic:cNvPicPr/>
                  </pic:nvPicPr>
                  <pic:blipFill>
                    <a:blip r:embed="rId37"/>
                    <a:stretch>
                      <a:fillRect/>
                    </a:stretch>
                  </pic:blipFill>
                  <pic:spPr>
                    <a:xfrm>
                      <a:off x="0" y="0"/>
                      <a:ext cx="5927481" cy="4536572"/>
                    </a:xfrm>
                    <a:prstGeom prst="rect">
                      <a:avLst/>
                    </a:prstGeom>
                  </pic:spPr>
                </pic:pic>
              </a:graphicData>
            </a:graphic>
          </wp:inline>
        </w:drawing>
      </w:r>
    </w:p>
    <w:p w14:paraId="08A7109E" w14:textId="77777777" w:rsidR="0045152E" w:rsidRPr="005F438C" w:rsidRDefault="0045152E" w:rsidP="0045152E">
      <w:pPr>
        <w:pStyle w:val="aff2"/>
      </w:pPr>
      <w:r w:rsidRPr="005F438C">
        <w:rPr>
          <w:color w:val="000000"/>
        </w:rPr>
        <w:t xml:space="preserve">Рис. 4.29 — </w:t>
      </w:r>
      <w:proofErr w:type="spellStart"/>
      <w:r w:rsidRPr="005F438C">
        <w:rPr>
          <w:color w:val="000000"/>
        </w:rPr>
        <w:t>Farneback_Boosting</w:t>
      </w:r>
      <w:proofErr w:type="spellEnd"/>
    </w:p>
    <w:p w14:paraId="0C352603" w14:textId="77777777" w:rsidR="00D4769E" w:rsidRPr="005F438C" w:rsidRDefault="00000000">
      <w:pPr>
        <w:pStyle w:val="a2"/>
      </w:pPr>
      <w:r w:rsidRPr="005F438C">
        <w:t>На рис. 4.29 наведено результат «</w:t>
      </w:r>
      <w:proofErr w:type="spellStart"/>
      <w:r w:rsidRPr="005F438C">
        <w:t>Farneback_Boosting</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6E0005CC" w14:textId="77777777" w:rsidR="006759BE" w:rsidRPr="005F438C" w:rsidRDefault="0045152E" w:rsidP="006759BE">
      <w:pPr>
        <w:pStyle w:val="a2"/>
      </w:pPr>
      <w:r w:rsidRPr="005F438C">
        <w:t xml:space="preserve">На рис. 4.30 зображено </w:t>
      </w:r>
      <w:proofErr w:type="spellStart"/>
      <w:r w:rsidRPr="005F438C">
        <w:t>Farneback_DPT_Large</w:t>
      </w:r>
      <w:proofErr w:type="spellEnd"/>
      <w:r w:rsidRPr="005F438C">
        <w:t>.</w:t>
      </w:r>
      <w:r w:rsidR="006759BE" w:rsidRPr="005F438C">
        <w:t xml:space="preserve"> На рис. 4.30 показано результати роботи системи з використанням класичного алгоритму оптичного потоку </w:t>
      </w:r>
      <w:proofErr w:type="spellStart"/>
      <w:r w:rsidR="006759BE" w:rsidRPr="005F438C">
        <w:t>Фарнбека</w:t>
      </w:r>
      <w:proofErr w:type="spellEnd"/>
      <w:r w:rsidR="006759BE" w:rsidRPr="005F438C">
        <w:t xml:space="preserve"> (</w:t>
      </w:r>
      <w:proofErr w:type="spellStart"/>
      <w:r w:rsidR="006759BE" w:rsidRPr="005F438C">
        <w:t>Farneback</w:t>
      </w:r>
      <w:proofErr w:type="spellEnd"/>
      <w:r w:rsidR="006759BE" w:rsidRPr="005F438C">
        <w:t xml:space="preserve">) для оцінки руху та </w:t>
      </w:r>
      <w:proofErr w:type="spellStart"/>
      <w:r w:rsidR="006759BE" w:rsidRPr="005F438C">
        <w:t>нейромережевої</w:t>
      </w:r>
      <w:proofErr w:type="spellEnd"/>
      <w:r w:rsidR="006759BE" w:rsidRPr="005F438C">
        <w:t xml:space="preserve"> моделі </w:t>
      </w:r>
      <w:proofErr w:type="spellStart"/>
      <w:r w:rsidR="006759BE" w:rsidRPr="005F438C">
        <w:t>DPT_Large</w:t>
      </w:r>
      <w:proofErr w:type="spellEnd"/>
      <w:r w:rsidR="006759BE" w:rsidRPr="005F438C">
        <w:t xml:space="preserve"> (</w:t>
      </w:r>
      <w:proofErr w:type="spellStart"/>
      <w:r w:rsidR="006759BE" w:rsidRPr="005F438C">
        <w:t>Dense</w:t>
      </w:r>
      <w:proofErr w:type="spellEnd"/>
      <w:r w:rsidR="006759BE" w:rsidRPr="005F438C">
        <w:t xml:space="preserve"> </w:t>
      </w:r>
      <w:proofErr w:type="spellStart"/>
      <w:r w:rsidR="006759BE" w:rsidRPr="005F438C">
        <w:t>Prediction</w:t>
      </w:r>
      <w:proofErr w:type="spellEnd"/>
      <w:r w:rsidR="006759BE" w:rsidRPr="005F438C">
        <w:t xml:space="preserve"> </w:t>
      </w:r>
      <w:proofErr w:type="spellStart"/>
      <w:r w:rsidR="006759BE" w:rsidRPr="005F438C">
        <w:t>Transformer</w:t>
      </w:r>
      <w:proofErr w:type="spellEnd"/>
      <w:r w:rsidR="006759BE" w:rsidRPr="005F438C">
        <w:t xml:space="preserve">) для оцінки глибини сцени. Ця комбінація демонструє переваги використання </w:t>
      </w:r>
      <w:proofErr w:type="spellStart"/>
      <w:r w:rsidR="006759BE" w:rsidRPr="005F438C">
        <w:t>високороздільних</w:t>
      </w:r>
      <w:proofErr w:type="spellEnd"/>
      <w:r w:rsidR="006759BE" w:rsidRPr="005F438C">
        <w:t xml:space="preserve"> </w:t>
      </w:r>
      <w:proofErr w:type="spellStart"/>
      <w:r w:rsidR="006759BE" w:rsidRPr="005F438C">
        <w:t>нейромережевих</w:t>
      </w:r>
      <w:proofErr w:type="spellEnd"/>
      <w:r w:rsidR="006759BE" w:rsidRPr="005F438C">
        <w:t xml:space="preserve"> методів для задач просторової реконструкції.</w:t>
      </w:r>
    </w:p>
    <w:p w14:paraId="11EB529B" w14:textId="77777777" w:rsidR="006759BE" w:rsidRPr="005F438C" w:rsidRDefault="006759BE" w:rsidP="006759BE">
      <w:pPr>
        <w:pStyle w:val="a2"/>
      </w:pPr>
      <w:r w:rsidRPr="005F438C">
        <w:t>Ліва панель – оптичний потік (</w:t>
      </w:r>
      <w:proofErr w:type="spellStart"/>
      <w:r w:rsidRPr="005F438C">
        <w:t>Farneback</w:t>
      </w:r>
      <w:proofErr w:type="spellEnd"/>
      <w:r w:rsidRPr="005F438C">
        <w:t xml:space="preserve">). Поле оптичного потоку, отримане методом </w:t>
      </w:r>
      <w:proofErr w:type="spellStart"/>
      <w:r w:rsidRPr="005F438C">
        <w:t>Фарнбека</w:t>
      </w:r>
      <w:proofErr w:type="spellEnd"/>
      <w:r w:rsidRPr="005F438C">
        <w:t xml:space="preserve">, візуалізує рух пікселів між двома послідовними кадрами. Кольорове кодування: червоно-жовті відтінки відповідають руху вправо та вверх, синьо-зелені – вліво та вниз. Насиченість кольору відображає </w:t>
      </w:r>
      <w:r w:rsidRPr="005F438C">
        <w:lastRenderedPageBreak/>
        <w:t xml:space="preserve">інтенсивність руху. Метод </w:t>
      </w:r>
      <w:proofErr w:type="spellStart"/>
      <w:r w:rsidRPr="005F438C">
        <w:t>Фарнбека</w:t>
      </w:r>
      <w:proofErr w:type="spellEnd"/>
      <w:r w:rsidRPr="005F438C">
        <w:t xml:space="preserve"> дає густе поле векторів, що дозволяє аналізувати рух кожної точки кадру. На зображенні чітко виділяються рухомі об’єкти (автомобілі, пішоходи), тоді як статичний фон має мінімальні значення </w:t>
      </w:r>
      <w:proofErr w:type="spellStart"/>
      <w:r w:rsidRPr="005F438C">
        <w:t>вектора</w:t>
      </w:r>
      <w:proofErr w:type="spellEnd"/>
      <w:r w:rsidRPr="005F438C">
        <w:t xml:space="preserve"> потоку.</w:t>
      </w:r>
    </w:p>
    <w:p w14:paraId="0BCCC294" w14:textId="77777777" w:rsidR="006759BE" w:rsidRPr="005F438C" w:rsidRDefault="006759BE" w:rsidP="006759BE">
      <w:pPr>
        <w:pStyle w:val="a2"/>
      </w:pPr>
      <w:r w:rsidRPr="005F438C">
        <w:t>Центральна панель – карта глибини (</w:t>
      </w:r>
      <w:proofErr w:type="spellStart"/>
      <w:r w:rsidRPr="005F438C">
        <w:t>DPT_Large</w:t>
      </w:r>
      <w:proofErr w:type="spellEnd"/>
      <w:r w:rsidRPr="005F438C">
        <w:t xml:space="preserve">). Оцінка глибини виконана моделлю </w:t>
      </w:r>
      <w:proofErr w:type="spellStart"/>
      <w:r w:rsidRPr="005F438C">
        <w:t>DPT_Large</w:t>
      </w:r>
      <w:proofErr w:type="spellEnd"/>
      <w:r w:rsidRPr="005F438C">
        <w:t xml:space="preserve"> (</w:t>
      </w:r>
      <w:proofErr w:type="spellStart"/>
      <w:r w:rsidRPr="005F438C">
        <w:t>Dense</w:t>
      </w:r>
      <w:proofErr w:type="spellEnd"/>
      <w:r w:rsidRPr="005F438C">
        <w:t xml:space="preserve"> </w:t>
      </w:r>
      <w:proofErr w:type="spellStart"/>
      <w:r w:rsidRPr="005F438C">
        <w:t>Prediction</w:t>
      </w:r>
      <w:proofErr w:type="spellEnd"/>
      <w:r w:rsidRPr="005F438C">
        <w:t xml:space="preserve"> </w:t>
      </w:r>
      <w:proofErr w:type="spellStart"/>
      <w:r w:rsidRPr="005F438C">
        <w:t>Transformer</w:t>
      </w:r>
      <w:proofErr w:type="spellEnd"/>
      <w:r w:rsidRPr="005F438C">
        <w:t xml:space="preserve">) – покращеною версією </w:t>
      </w:r>
      <w:proofErr w:type="spellStart"/>
      <w:r w:rsidRPr="005F438C">
        <w:t>MiDaS</w:t>
      </w:r>
      <w:proofErr w:type="spellEnd"/>
      <w:r w:rsidRPr="005F438C">
        <w:t xml:space="preserve">, яка використовує архітектуру </w:t>
      </w:r>
      <w:proofErr w:type="spellStart"/>
      <w:r w:rsidRPr="005F438C">
        <w:t>трансформера</w:t>
      </w:r>
      <w:proofErr w:type="spellEnd"/>
      <w:r w:rsidRPr="005F438C">
        <w:t xml:space="preserve"> для щільного передбачення. Основні переваги </w:t>
      </w:r>
      <w:proofErr w:type="spellStart"/>
      <w:r w:rsidRPr="005F438C">
        <w:t>DPT_Large</w:t>
      </w:r>
      <w:proofErr w:type="spellEnd"/>
      <w:r w:rsidRPr="005F438C">
        <w:t>:</w:t>
      </w:r>
    </w:p>
    <w:p w14:paraId="49515911" w14:textId="77777777" w:rsidR="006759BE" w:rsidRPr="005F438C" w:rsidRDefault="006759BE" w:rsidP="006759BE">
      <w:pPr>
        <w:pStyle w:val="a2"/>
      </w:pPr>
      <w:r w:rsidRPr="005F438C">
        <w:t>- Висока роздільна здатність: модель зберігає деталі дрібних об’єктів (гілки дерев, дрібні конструкції), які «розмиваються» в інших методах.</w:t>
      </w:r>
    </w:p>
    <w:p w14:paraId="50D2CEF2" w14:textId="77777777" w:rsidR="006759BE" w:rsidRPr="005F438C" w:rsidRDefault="006759BE" w:rsidP="006759BE">
      <w:pPr>
        <w:pStyle w:val="a2"/>
      </w:pPr>
      <w:r w:rsidRPr="005F438C">
        <w:t>- Чіткі межі: перепади глибини на межах об’єктів є різкими, без ореолів (</w:t>
      </w:r>
      <w:proofErr w:type="spellStart"/>
      <w:r w:rsidRPr="005F438C">
        <w:t>halo</w:t>
      </w:r>
      <w:proofErr w:type="spellEnd"/>
      <w:r w:rsidRPr="005F438C">
        <w:t>-ефектів).</w:t>
      </w:r>
    </w:p>
    <w:p w14:paraId="4259F7B9" w14:textId="77777777" w:rsidR="006759BE" w:rsidRPr="005F438C" w:rsidRDefault="006759BE" w:rsidP="006759BE">
      <w:pPr>
        <w:pStyle w:val="a2"/>
      </w:pPr>
      <w:r w:rsidRPr="005F438C">
        <w:t>- Фізична коректність: кольорова шкала (теплі тони – ближче, холодні – далі) відповідає реальній просторовій структурі сцени.</w:t>
      </w:r>
    </w:p>
    <w:p w14:paraId="10815DEF" w14:textId="77777777" w:rsidR="006759BE" w:rsidRPr="005F438C" w:rsidRDefault="006759BE" w:rsidP="006759BE">
      <w:pPr>
        <w:pStyle w:val="a2"/>
      </w:pPr>
      <w:r w:rsidRPr="005F438C">
        <w:t xml:space="preserve">Порівняно з базовою моделлю </w:t>
      </w:r>
      <w:proofErr w:type="spellStart"/>
      <w:r w:rsidRPr="005F438C">
        <w:t>MiDaS</w:t>
      </w:r>
      <w:proofErr w:type="spellEnd"/>
      <w:r w:rsidRPr="005F438C">
        <w:t xml:space="preserve"> (рис. 4.33), </w:t>
      </w:r>
      <w:proofErr w:type="spellStart"/>
      <w:r w:rsidRPr="005F438C">
        <w:t>DPT_Large</w:t>
      </w:r>
      <w:proofErr w:type="spellEnd"/>
      <w:r w:rsidRPr="005F438C">
        <w:t xml:space="preserve"> демонструє кращу деталізацію: окремі дрібні об’єкти (наприклад, ліхтарі, дорожні знаки) мають чіткі межі та правильно визначену глибину. Особливо це помітно на складних сценах з великою кількістю дрібних деталей.</w:t>
      </w:r>
    </w:p>
    <w:p w14:paraId="4DFD589D" w14:textId="77777777" w:rsidR="006759BE" w:rsidRPr="005F438C" w:rsidRDefault="006759BE" w:rsidP="006759BE">
      <w:pPr>
        <w:pStyle w:val="a2"/>
      </w:pPr>
      <w:r w:rsidRPr="005F438C">
        <w:t>Права панель – об’єднане зображення (</w:t>
      </w:r>
      <w:proofErr w:type="spellStart"/>
      <w:r w:rsidRPr="005F438C">
        <w:t>Farneback</w:t>
      </w:r>
      <w:proofErr w:type="spellEnd"/>
      <w:r w:rsidRPr="005F438C">
        <w:t xml:space="preserve"> + </w:t>
      </w:r>
      <w:proofErr w:type="spellStart"/>
      <w:r w:rsidRPr="005F438C">
        <w:t>DPT_Large</w:t>
      </w:r>
      <w:proofErr w:type="spellEnd"/>
      <w:r w:rsidRPr="005F438C">
        <w:t xml:space="preserve">). Результат накладання поля оптичного потоку на </w:t>
      </w:r>
      <w:proofErr w:type="spellStart"/>
      <w:r w:rsidRPr="005F438C">
        <w:t>високороздільну</w:t>
      </w:r>
      <w:proofErr w:type="spellEnd"/>
      <w:r w:rsidRPr="005F438C">
        <w:t xml:space="preserve"> карту глибини. Кольорова насиченість відповідає інтенсивності руху (з лівої панелі), а яскравість – глибині (з центральної панелі). Завдяки високій роздільній здатності </w:t>
      </w:r>
      <w:proofErr w:type="spellStart"/>
      <w:r w:rsidRPr="005F438C">
        <w:t>DPT_Large</w:t>
      </w:r>
      <w:proofErr w:type="spellEnd"/>
      <w:r w:rsidRPr="005F438C">
        <w:t>, об’єднане зображення дозволяє:</w:t>
      </w:r>
    </w:p>
    <w:p w14:paraId="0B3D611F" w14:textId="77777777" w:rsidR="006759BE" w:rsidRPr="005F438C" w:rsidRDefault="006759BE" w:rsidP="006759BE">
      <w:pPr>
        <w:pStyle w:val="a2"/>
      </w:pPr>
      <w:r w:rsidRPr="005F438C">
        <w:t>- одночасно аналізувати рух та просторове положення навіть для дрібних об’єктів;</w:t>
      </w:r>
    </w:p>
    <w:p w14:paraId="4CC38CD2" w14:textId="77777777" w:rsidR="006759BE" w:rsidRPr="005F438C" w:rsidRDefault="006759BE" w:rsidP="006759BE">
      <w:pPr>
        <w:pStyle w:val="a2"/>
      </w:pPr>
      <w:r w:rsidRPr="005F438C">
        <w:t>- чітко відокремлювати об’єкти, що частково перекриваються (оклюзії);</w:t>
      </w:r>
    </w:p>
    <w:p w14:paraId="04FE34BA" w14:textId="77777777" w:rsidR="006759BE" w:rsidRPr="005F438C" w:rsidRDefault="006759BE" w:rsidP="006759BE">
      <w:pPr>
        <w:pStyle w:val="a2"/>
      </w:pPr>
      <w:r w:rsidRPr="005F438C">
        <w:t>- точно локалізувати межі рухомих об’єктів на карті глибини.</w:t>
      </w:r>
    </w:p>
    <w:p w14:paraId="27396E48" w14:textId="77777777" w:rsidR="006759BE" w:rsidRPr="005F438C" w:rsidRDefault="006759BE" w:rsidP="006759BE">
      <w:pPr>
        <w:pStyle w:val="a2"/>
      </w:pPr>
      <w:proofErr w:type="spellStart"/>
      <w:r w:rsidRPr="005F438C">
        <w:t>Детекція</w:t>
      </w:r>
      <w:proofErr w:type="spellEnd"/>
      <w:r w:rsidRPr="005F438C">
        <w:t xml:space="preserve"> об’єктів. У нижній частині зображення зазначено: «6 об’єктів виявлено». Це результат роботи моделі DETR, яка успішно локалізувала шість динамічних об’єктів у сцені. Завдяки високій роздільній здатності </w:t>
      </w:r>
      <w:proofErr w:type="spellStart"/>
      <w:r w:rsidRPr="005F438C">
        <w:t>DPT_Large</w:t>
      </w:r>
      <w:proofErr w:type="spellEnd"/>
      <w:r w:rsidRPr="005F438C">
        <w:t xml:space="preserve">, для </w:t>
      </w:r>
      <w:r w:rsidRPr="005F438C">
        <w:lastRenderedPageBreak/>
        <w:t>кожного з цих об’єктів можна точно визначити не тільки кінематичні параметри (швидкість, напрямок), але й просторове положення з високою точністю.</w:t>
      </w:r>
    </w:p>
    <w:p w14:paraId="61488829" w14:textId="77777777" w:rsidR="0045152E" w:rsidRPr="005F438C" w:rsidRDefault="006759BE" w:rsidP="006759BE">
      <w:pPr>
        <w:pStyle w:val="a2"/>
      </w:pPr>
      <w:r w:rsidRPr="005F438C">
        <w:t xml:space="preserve">Висновки щодо комбінації </w:t>
      </w:r>
      <w:proofErr w:type="spellStart"/>
      <w:r w:rsidRPr="005F438C">
        <w:t>Farneback</w:t>
      </w:r>
      <w:proofErr w:type="spellEnd"/>
      <w:r w:rsidRPr="005F438C">
        <w:t xml:space="preserve"> + </w:t>
      </w:r>
      <w:proofErr w:type="spellStart"/>
      <w:r w:rsidRPr="005F438C">
        <w:t>DPT_Large</w:t>
      </w:r>
      <w:proofErr w:type="spellEnd"/>
      <w:r w:rsidRPr="005F438C">
        <w:t xml:space="preserve">. Ця комбінація є оптимальним вибором для сцен з великою кількістю дрібних об’єктів або коли потрібна висока роздільна здатність карти глибини. Переваги: [1] висока роздільна здатність </w:t>
      </w:r>
      <w:proofErr w:type="spellStart"/>
      <w:r w:rsidRPr="005F438C">
        <w:t>DPT_Large</w:t>
      </w:r>
      <w:proofErr w:type="spellEnd"/>
      <w:r w:rsidRPr="005F438C">
        <w:t xml:space="preserve"> дозволяє розрізняти дрібні об’єкти; [2] чіткі межі об’єктів покращують сегментацію; [3] густий оптичний потік </w:t>
      </w:r>
      <w:proofErr w:type="spellStart"/>
      <w:r w:rsidRPr="005F438C">
        <w:t>Фарнбека</w:t>
      </w:r>
      <w:proofErr w:type="spellEnd"/>
      <w:r w:rsidRPr="005F438C">
        <w:t xml:space="preserve"> забезпечує детальну інформацію про рух. Недоліки: [1] </w:t>
      </w:r>
      <w:proofErr w:type="spellStart"/>
      <w:r w:rsidRPr="005F438C">
        <w:t>DPT_Large</w:t>
      </w:r>
      <w:proofErr w:type="spellEnd"/>
      <w:r w:rsidRPr="005F438C">
        <w:t xml:space="preserve"> потребує значних обчислювальних ресурсів (GPU з великою пам’яттю); [2] метод </w:t>
      </w:r>
      <w:proofErr w:type="spellStart"/>
      <w:r w:rsidRPr="005F438C">
        <w:t>Фарнбека</w:t>
      </w:r>
      <w:proofErr w:type="spellEnd"/>
      <w:r w:rsidRPr="005F438C">
        <w:t xml:space="preserve"> може розмивати межі швидко рухомих об’єктів. Рекомендація: використовувати цю комбінацію в задачах, де критична деталізація просторової структури (наприклад, аналіз дорожнього руху, дистанційне зондування, робототехніка).</w:t>
      </w:r>
    </w:p>
    <w:p w14:paraId="369C7C17" w14:textId="77777777" w:rsidR="0045152E" w:rsidRPr="005F438C" w:rsidRDefault="0045152E" w:rsidP="0045152E">
      <w:pPr>
        <w:pStyle w:val="a2"/>
        <w:keepNext/>
        <w:jc w:val="center"/>
      </w:pPr>
      <w:r w:rsidRPr="005F438C">
        <w:rPr>
          <w:noProof/>
        </w:rPr>
        <w:drawing>
          <wp:inline distT="0" distB="0" distL="0" distR="0" wp14:anchorId="78D7641E" wp14:editId="7A28C9F5">
            <wp:extent cx="5486400" cy="4202258"/>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DPT_Large.png"/>
                    <pic:cNvPicPr/>
                  </pic:nvPicPr>
                  <pic:blipFill>
                    <a:blip r:embed="rId38"/>
                    <a:stretch>
                      <a:fillRect/>
                    </a:stretch>
                  </pic:blipFill>
                  <pic:spPr>
                    <a:xfrm>
                      <a:off x="0" y="0"/>
                      <a:ext cx="5486400" cy="4202258"/>
                    </a:xfrm>
                    <a:prstGeom prst="rect">
                      <a:avLst/>
                    </a:prstGeom>
                  </pic:spPr>
                </pic:pic>
              </a:graphicData>
            </a:graphic>
          </wp:inline>
        </w:drawing>
      </w:r>
    </w:p>
    <w:p w14:paraId="2C51471D" w14:textId="77777777" w:rsidR="0045152E" w:rsidRPr="005F438C" w:rsidRDefault="0045152E" w:rsidP="0045152E">
      <w:pPr>
        <w:pStyle w:val="aff2"/>
      </w:pPr>
      <w:r w:rsidRPr="005F438C">
        <w:rPr>
          <w:color w:val="000000"/>
        </w:rPr>
        <w:t xml:space="preserve">Рис. 4.30 — </w:t>
      </w:r>
      <w:proofErr w:type="spellStart"/>
      <w:r w:rsidRPr="005F438C">
        <w:rPr>
          <w:color w:val="000000"/>
        </w:rPr>
        <w:t>Farneback_DPT_Large</w:t>
      </w:r>
      <w:proofErr w:type="spellEnd"/>
    </w:p>
    <w:p w14:paraId="4521E552" w14:textId="77777777" w:rsidR="00D4769E" w:rsidRPr="005F438C" w:rsidRDefault="00000000">
      <w:pPr>
        <w:pStyle w:val="a2"/>
      </w:pPr>
      <w:r w:rsidRPr="005F438C">
        <w:t>На рис. 4.30 наведено результат «</w:t>
      </w:r>
      <w:proofErr w:type="spellStart"/>
      <w:r w:rsidRPr="005F438C">
        <w:t>Farneback_DPT_Large</w:t>
      </w:r>
      <w:proofErr w:type="spellEnd"/>
      <w:r w:rsidRPr="005F438C">
        <w:t xml:space="preserve">»,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w:t>
      </w:r>
      <w:r w:rsidRPr="005F438C">
        <w:lastRenderedPageBreak/>
        <w:t>об’єктів.</w:t>
      </w:r>
    </w:p>
    <w:p w14:paraId="40676710" w14:textId="77777777" w:rsidR="006759BE" w:rsidRPr="005F438C" w:rsidRDefault="0045152E" w:rsidP="006759BE">
      <w:pPr>
        <w:pStyle w:val="a2"/>
      </w:pPr>
      <w:r w:rsidRPr="005F438C">
        <w:t xml:space="preserve">На рис. 4.31 зображено </w:t>
      </w:r>
      <w:proofErr w:type="spellStart"/>
      <w:r w:rsidRPr="005F438C">
        <w:t>Farneback</w:t>
      </w:r>
      <w:r w:rsidR="00B464A1" w:rsidRPr="005F438C">
        <w:t>+</w:t>
      </w:r>
      <w:r w:rsidRPr="005F438C">
        <w:t>GeoNet</w:t>
      </w:r>
      <w:proofErr w:type="spellEnd"/>
      <w:r w:rsidRPr="005F438C">
        <w:t>.</w:t>
      </w:r>
      <w:r w:rsidR="006759BE" w:rsidRPr="005F438C">
        <w:t xml:space="preserve"> На рис. 4.31 показано результати роботи системи з використанням класичного алгоритму оптичного потоку </w:t>
      </w:r>
      <w:proofErr w:type="spellStart"/>
      <w:r w:rsidR="006759BE" w:rsidRPr="005F438C">
        <w:t>Фарнбека</w:t>
      </w:r>
      <w:proofErr w:type="spellEnd"/>
      <w:r w:rsidR="006759BE" w:rsidRPr="005F438C">
        <w:t xml:space="preserve"> (</w:t>
      </w:r>
      <w:proofErr w:type="spellStart"/>
      <w:r w:rsidR="006759BE" w:rsidRPr="005F438C">
        <w:t>Farneback</w:t>
      </w:r>
      <w:proofErr w:type="spellEnd"/>
      <w:r w:rsidR="006759BE" w:rsidRPr="005F438C">
        <w:t xml:space="preserve">) для оцінки руху та моделі </w:t>
      </w:r>
      <w:proofErr w:type="spellStart"/>
      <w:r w:rsidR="006759BE" w:rsidRPr="005F438C">
        <w:t>GeoNet</w:t>
      </w:r>
      <w:proofErr w:type="spellEnd"/>
      <w:r w:rsidR="006759BE" w:rsidRPr="005F438C">
        <w:t xml:space="preserve"> для оцінки глибини сцени. Ця комбінація демонструє ефективність інтеграції класичних методів оптичного потоку з </w:t>
      </w:r>
      <w:proofErr w:type="spellStart"/>
      <w:r w:rsidR="006759BE" w:rsidRPr="005F438C">
        <w:t>нейромережевими</w:t>
      </w:r>
      <w:proofErr w:type="spellEnd"/>
      <w:r w:rsidR="006759BE" w:rsidRPr="005F438C">
        <w:t xml:space="preserve"> </w:t>
      </w:r>
      <w:proofErr w:type="spellStart"/>
      <w:r w:rsidR="006759BE" w:rsidRPr="005F438C">
        <w:t>архітектурами</w:t>
      </w:r>
      <w:proofErr w:type="spellEnd"/>
      <w:r w:rsidR="006759BE" w:rsidRPr="005F438C">
        <w:t xml:space="preserve"> просторового аналізу.</w:t>
      </w:r>
    </w:p>
    <w:p w14:paraId="59E99658" w14:textId="77777777" w:rsidR="006759BE" w:rsidRPr="005F438C" w:rsidRDefault="006759BE" w:rsidP="006759BE">
      <w:pPr>
        <w:pStyle w:val="a2"/>
      </w:pPr>
      <w:r w:rsidRPr="005F438C">
        <w:t>Центральна панель – карта глибини (</w:t>
      </w:r>
      <w:proofErr w:type="spellStart"/>
      <w:r w:rsidRPr="005F438C">
        <w:t>GeoNet</w:t>
      </w:r>
      <w:proofErr w:type="spellEnd"/>
      <w:r w:rsidRPr="005F438C">
        <w:t xml:space="preserve">). Оцінка глибини виконана моделлю </w:t>
      </w:r>
      <w:proofErr w:type="spellStart"/>
      <w:r w:rsidRPr="005F438C">
        <w:t>GeoNet</w:t>
      </w:r>
      <w:proofErr w:type="spellEnd"/>
      <w:r w:rsidRPr="005F438C">
        <w:t xml:space="preserve"> – глибокою нейронною архітектурою, яка поєднує задачу оцінки глибини з задачею оцінки оптичного потоку в єдиній неконтрольованій (</w:t>
      </w:r>
      <w:proofErr w:type="spellStart"/>
      <w:r w:rsidRPr="005F438C">
        <w:t>unsupervised</w:t>
      </w:r>
      <w:proofErr w:type="spellEnd"/>
      <w:r w:rsidRPr="005F438C">
        <w:t xml:space="preserve">) структурі. Ключові особливості </w:t>
      </w:r>
      <w:proofErr w:type="spellStart"/>
      <w:r w:rsidRPr="005F438C">
        <w:t>GeoNet</w:t>
      </w:r>
      <w:proofErr w:type="spellEnd"/>
      <w:r w:rsidRPr="005F438C">
        <w:t>:</w:t>
      </w:r>
    </w:p>
    <w:p w14:paraId="71399D62" w14:textId="77777777" w:rsidR="006759BE" w:rsidRPr="005F438C" w:rsidRDefault="006759BE" w:rsidP="006759BE">
      <w:pPr>
        <w:pStyle w:val="a2"/>
      </w:pPr>
      <w:r w:rsidRPr="005F438C">
        <w:t xml:space="preserve">- Спільне навчання: </w:t>
      </w:r>
      <w:proofErr w:type="spellStart"/>
      <w:r w:rsidRPr="005F438C">
        <w:t>GeoNet</w:t>
      </w:r>
      <w:proofErr w:type="spellEnd"/>
      <w:r w:rsidRPr="005F438C">
        <w:t xml:space="preserve"> одночасно навчається оцінювати глибину (</w:t>
      </w:r>
      <w:proofErr w:type="spellStart"/>
      <w:r w:rsidRPr="005F438C">
        <w:t>DepthNet</w:t>
      </w:r>
      <w:proofErr w:type="spellEnd"/>
      <w:r w:rsidRPr="005F438C">
        <w:t>), позицію камери (</w:t>
      </w:r>
      <w:proofErr w:type="spellStart"/>
      <w:r w:rsidRPr="005F438C">
        <w:t>PoseNet</w:t>
      </w:r>
      <w:proofErr w:type="spellEnd"/>
      <w:r w:rsidRPr="005F438C">
        <w:t>) та оптичний потік (</w:t>
      </w:r>
      <w:proofErr w:type="spellStart"/>
      <w:r w:rsidRPr="005F438C">
        <w:t>ResFlowNet</w:t>
      </w:r>
      <w:proofErr w:type="spellEnd"/>
      <w:r w:rsidRPr="005F438C">
        <w:t>) без використання розмічених даних (</w:t>
      </w:r>
      <w:proofErr w:type="spellStart"/>
      <w:r w:rsidRPr="005F438C">
        <w:t>ground</w:t>
      </w:r>
      <w:proofErr w:type="spellEnd"/>
      <w:r w:rsidRPr="005F438C">
        <w:t xml:space="preserve"> </w:t>
      </w:r>
      <w:proofErr w:type="spellStart"/>
      <w:r w:rsidRPr="005F438C">
        <w:t>truth</w:t>
      </w:r>
      <w:proofErr w:type="spellEnd"/>
      <w:r w:rsidRPr="005F438C">
        <w:t>).</w:t>
      </w:r>
    </w:p>
    <w:p w14:paraId="4A57BCA0" w14:textId="77777777" w:rsidR="006759BE" w:rsidRPr="005F438C" w:rsidRDefault="006759BE" w:rsidP="006759BE">
      <w:pPr>
        <w:pStyle w:val="a2"/>
      </w:pPr>
      <w:r w:rsidRPr="005F438C">
        <w:t>- Фотометрична узгодженість: модель використовує функцію втрат, що базується на реконструкції кадрів, що забезпечує природну узгодженість між глибиною та рухом.</w:t>
      </w:r>
    </w:p>
    <w:p w14:paraId="22EC2210" w14:textId="77777777" w:rsidR="006759BE" w:rsidRPr="005F438C" w:rsidRDefault="006759BE" w:rsidP="006759BE">
      <w:pPr>
        <w:pStyle w:val="a2"/>
      </w:pPr>
      <w:r w:rsidRPr="005F438C">
        <w:t>- Геометрична коректність: карта глибини є фізично правдоподібною: теплі тони (жовтий, помаранчевий) відповідають ближнім об’єктам, холодні (синій, фіолетовий) – віддаленим.</w:t>
      </w:r>
    </w:p>
    <w:p w14:paraId="57E394C8" w14:textId="77777777" w:rsidR="006759BE" w:rsidRPr="005F438C" w:rsidRDefault="006759BE" w:rsidP="006759BE">
      <w:pPr>
        <w:pStyle w:val="a2"/>
      </w:pPr>
      <w:r w:rsidRPr="005F438C">
        <w:t xml:space="preserve">Порівняно з </w:t>
      </w:r>
      <w:proofErr w:type="spellStart"/>
      <w:r w:rsidRPr="005F438C">
        <w:t>DPT_Large</w:t>
      </w:r>
      <w:proofErr w:type="spellEnd"/>
      <w:r w:rsidRPr="005F438C">
        <w:t xml:space="preserve"> (рис. 4.30), </w:t>
      </w:r>
      <w:proofErr w:type="spellStart"/>
      <w:r w:rsidRPr="005F438C">
        <w:t>GeoNet</w:t>
      </w:r>
      <w:proofErr w:type="spellEnd"/>
      <w:r w:rsidRPr="005F438C">
        <w:t xml:space="preserve"> дає дещо нижчу роздільну здатність, але забезпечує кращу узгодженість між глибиною та оптичним потоком, оскільки обидві задачі вирішуються спільно. Це особливо важливо для сцен зі складним рухом камери (наприклад, відео з </w:t>
      </w:r>
      <w:proofErr w:type="spellStart"/>
      <w:r w:rsidRPr="005F438C">
        <w:t>дрона</w:t>
      </w:r>
      <w:proofErr w:type="spellEnd"/>
      <w:r w:rsidRPr="005F438C">
        <w:t xml:space="preserve"> або </w:t>
      </w:r>
      <w:proofErr w:type="spellStart"/>
      <w:r w:rsidRPr="005F438C">
        <w:t>відеореєстратора</w:t>
      </w:r>
      <w:proofErr w:type="spellEnd"/>
      <w:r w:rsidRPr="005F438C">
        <w:t>).</w:t>
      </w:r>
    </w:p>
    <w:p w14:paraId="50CF95BF" w14:textId="77777777" w:rsidR="006759BE" w:rsidRPr="005F438C" w:rsidRDefault="006759BE" w:rsidP="006759BE">
      <w:pPr>
        <w:pStyle w:val="a2"/>
      </w:pPr>
      <w:r w:rsidRPr="005F438C">
        <w:t>Права панель – об’єднане зображення (</w:t>
      </w:r>
      <w:proofErr w:type="spellStart"/>
      <w:r w:rsidRPr="005F438C">
        <w:t>Farneback</w:t>
      </w:r>
      <w:proofErr w:type="spellEnd"/>
      <w:r w:rsidRPr="005F438C">
        <w:t xml:space="preserve"> + </w:t>
      </w:r>
      <w:proofErr w:type="spellStart"/>
      <w:r w:rsidRPr="005F438C">
        <w:t>GeoNet</w:t>
      </w:r>
      <w:proofErr w:type="spellEnd"/>
      <w:r w:rsidRPr="005F438C">
        <w:t xml:space="preserve">). Результат накладання поля оптичного потоку </w:t>
      </w:r>
      <w:proofErr w:type="spellStart"/>
      <w:r w:rsidRPr="005F438C">
        <w:t>Фарнбека</w:t>
      </w:r>
      <w:proofErr w:type="spellEnd"/>
      <w:r w:rsidRPr="005F438C">
        <w:t xml:space="preserve"> на карту глибини </w:t>
      </w:r>
      <w:proofErr w:type="spellStart"/>
      <w:r w:rsidRPr="005F438C">
        <w:t>GeoNet</w:t>
      </w:r>
      <w:proofErr w:type="spellEnd"/>
      <w:r w:rsidRPr="005F438C">
        <w:t xml:space="preserve">. Кольорова насиченість відповідає інтенсивності руху (з лівої панелі), а яскравість – глибині (з центральної панелі). Оскільки </w:t>
      </w:r>
      <w:proofErr w:type="spellStart"/>
      <w:r w:rsidRPr="005F438C">
        <w:t>GeoNet</w:t>
      </w:r>
      <w:proofErr w:type="spellEnd"/>
      <w:r w:rsidRPr="005F438C">
        <w:t xml:space="preserve"> навчається спільно з оптичним потоком, його карта глибини природно узгоджується з рухом: на об’єктах, що рухаються, градієнт глибини вирівняний з напрямком векторів потоку. Це дозволяє:</w:t>
      </w:r>
    </w:p>
    <w:p w14:paraId="46B0991A" w14:textId="77777777" w:rsidR="006759BE" w:rsidRPr="005F438C" w:rsidRDefault="006759BE" w:rsidP="006759BE">
      <w:pPr>
        <w:pStyle w:val="a2"/>
      </w:pPr>
      <w:r w:rsidRPr="005F438C">
        <w:t>- більш точно визначати просторове положення рухомих об’єктів;</w:t>
      </w:r>
    </w:p>
    <w:p w14:paraId="7FEE56AE" w14:textId="77777777" w:rsidR="006759BE" w:rsidRPr="005F438C" w:rsidRDefault="006759BE" w:rsidP="006759BE">
      <w:pPr>
        <w:pStyle w:val="a2"/>
      </w:pPr>
      <w:r w:rsidRPr="005F438C">
        <w:lastRenderedPageBreak/>
        <w:t>- розрізняти власний рух об’єкта від руху камери;</w:t>
      </w:r>
    </w:p>
    <w:p w14:paraId="7580420D" w14:textId="77777777" w:rsidR="006759BE" w:rsidRPr="005F438C" w:rsidRDefault="006759BE" w:rsidP="006759BE">
      <w:pPr>
        <w:pStyle w:val="a2"/>
      </w:pPr>
      <w:r w:rsidRPr="005F438C">
        <w:t>- зменшувати помилки на межах об’єктів, де класичні методи (</w:t>
      </w:r>
      <w:proofErr w:type="spellStart"/>
      <w:r w:rsidRPr="005F438C">
        <w:t>Farneback</w:t>
      </w:r>
      <w:proofErr w:type="spellEnd"/>
      <w:r w:rsidRPr="005F438C">
        <w:t>) можуть «розтікатися».</w:t>
      </w:r>
    </w:p>
    <w:p w14:paraId="5472DBD7" w14:textId="77777777" w:rsidR="0045152E" w:rsidRPr="005F438C" w:rsidRDefault="006759BE" w:rsidP="006759BE">
      <w:pPr>
        <w:pStyle w:val="a2"/>
      </w:pPr>
      <w:proofErr w:type="spellStart"/>
      <w:r w:rsidRPr="005F438C">
        <w:t>Детекція</w:t>
      </w:r>
      <w:proofErr w:type="spellEnd"/>
      <w:r w:rsidRPr="005F438C">
        <w:t xml:space="preserve"> об’єктів. У нижній частині зображення зазначено: «6 об’єктів виявлено». Це результат роботи моделі DETR, яка успішно локалізувала шість динамічних об’єктів у сцені. Завдяки узгодженості між глибиною </w:t>
      </w:r>
      <w:proofErr w:type="spellStart"/>
      <w:r w:rsidRPr="005F438C">
        <w:t>GeoNet</w:t>
      </w:r>
      <w:proofErr w:type="spellEnd"/>
      <w:r w:rsidRPr="005F438C">
        <w:t xml:space="preserve"> та оптичним потоком </w:t>
      </w:r>
      <w:proofErr w:type="spellStart"/>
      <w:r w:rsidRPr="005F438C">
        <w:t>Farneback</w:t>
      </w:r>
      <w:proofErr w:type="spellEnd"/>
      <w:r w:rsidRPr="005F438C">
        <w:t>, для кожного об’єкта можна надійно обчислити не тільки швидкість і напрямок, але й просторове положення з урахуванням руху камери.</w:t>
      </w:r>
    </w:p>
    <w:p w14:paraId="5568AF54" w14:textId="77777777" w:rsidR="0045152E" w:rsidRPr="005F438C" w:rsidRDefault="0045152E" w:rsidP="0045152E">
      <w:pPr>
        <w:pStyle w:val="a2"/>
        <w:keepNext/>
        <w:jc w:val="center"/>
      </w:pPr>
      <w:r w:rsidRPr="005F438C">
        <w:rPr>
          <w:noProof/>
        </w:rPr>
        <w:drawing>
          <wp:inline distT="0" distB="0" distL="0" distR="0" wp14:anchorId="09D8ADF9" wp14:editId="5896E792">
            <wp:extent cx="5486400" cy="4198993"/>
            <wp:effectExtent l="0" t="0" r="0" b="0"/>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GeoNet.png"/>
                    <pic:cNvPicPr/>
                  </pic:nvPicPr>
                  <pic:blipFill>
                    <a:blip r:embed="rId39"/>
                    <a:stretch>
                      <a:fillRect/>
                    </a:stretch>
                  </pic:blipFill>
                  <pic:spPr>
                    <a:xfrm>
                      <a:off x="0" y="0"/>
                      <a:ext cx="5486400" cy="4198993"/>
                    </a:xfrm>
                    <a:prstGeom prst="rect">
                      <a:avLst/>
                    </a:prstGeom>
                  </pic:spPr>
                </pic:pic>
              </a:graphicData>
            </a:graphic>
          </wp:inline>
        </w:drawing>
      </w:r>
    </w:p>
    <w:p w14:paraId="2C1B1CC2" w14:textId="77777777" w:rsidR="0045152E" w:rsidRPr="005F438C" w:rsidRDefault="0045152E" w:rsidP="0045152E">
      <w:pPr>
        <w:pStyle w:val="aff2"/>
      </w:pPr>
      <w:r w:rsidRPr="005F438C">
        <w:rPr>
          <w:color w:val="000000"/>
        </w:rPr>
        <w:t xml:space="preserve">Рис. 4.31 — </w:t>
      </w:r>
      <w:proofErr w:type="spellStart"/>
      <w:r w:rsidRPr="005F438C">
        <w:rPr>
          <w:color w:val="000000"/>
        </w:rPr>
        <w:t>Farneback_GeoNet</w:t>
      </w:r>
      <w:proofErr w:type="spellEnd"/>
    </w:p>
    <w:p w14:paraId="272AFFE4" w14:textId="77777777" w:rsidR="00D4769E" w:rsidRPr="005F438C" w:rsidRDefault="00000000">
      <w:pPr>
        <w:pStyle w:val="a2"/>
      </w:pPr>
      <w:r w:rsidRPr="005F438C">
        <w:t>На рис. 4.31 наведено результат «</w:t>
      </w:r>
      <w:proofErr w:type="spellStart"/>
      <w:r w:rsidRPr="005F438C">
        <w:t>Farneback_GeoNet</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37A79742" w14:textId="77777777" w:rsidR="006759BE" w:rsidRPr="005F438C" w:rsidRDefault="0045152E" w:rsidP="006759BE">
      <w:pPr>
        <w:pStyle w:val="a2"/>
      </w:pPr>
      <w:r w:rsidRPr="005F438C">
        <w:t xml:space="preserve">На рис. 4.32 зображено </w:t>
      </w:r>
      <w:proofErr w:type="spellStart"/>
      <w:r w:rsidRPr="005F438C">
        <w:t>Farneback_Gradient</w:t>
      </w:r>
      <w:proofErr w:type="spellEnd"/>
      <w:r w:rsidRPr="005F438C">
        <w:t xml:space="preserve">. На рис. 4.32 показано результати роботи системи з використанням класичного алгоритму оптичного потоку </w:t>
      </w:r>
      <w:proofErr w:type="spellStart"/>
      <w:r w:rsidRPr="005F438C">
        <w:t>Фарнбека</w:t>
      </w:r>
      <w:proofErr w:type="spellEnd"/>
      <w:r w:rsidRPr="005F438C">
        <w:t xml:space="preserve"> (</w:t>
      </w:r>
      <w:proofErr w:type="spellStart"/>
      <w:r w:rsidRPr="005F438C">
        <w:t>Farneback</w:t>
      </w:r>
      <w:proofErr w:type="spellEnd"/>
      <w:r w:rsidRPr="005F438C">
        <w:t>) для оцінки руху та методу градієнта (</w:t>
      </w:r>
      <w:proofErr w:type="spellStart"/>
      <w:r w:rsidRPr="005F438C">
        <w:t>Gradient</w:t>
      </w:r>
      <w:proofErr w:type="spellEnd"/>
      <w:r w:rsidRPr="005F438C">
        <w:t xml:space="preserve">) для оцінки </w:t>
      </w:r>
      <w:r w:rsidRPr="005F438C">
        <w:lastRenderedPageBreak/>
        <w:t>глибини сцени. Ця комбінація демонструє можливості використання градієнтних методів для виділення меж об’єктів, але з суттєвими обмеженнями щодо кількісної оцінки абсолютної глибини.</w:t>
      </w:r>
    </w:p>
    <w:p w14:paraId="3362991E" w14:textId="77777777" w:rsidR="006759BE" w:rsidRPr="005F438C" w:rsidRDefault="006759BE" w:rsidP="006759BE">
      <w:pPr>
        <w:pStyle w:val="a2"/>
      </w:pPr>
      <w:r w:rsidRPr="005F438C">
        <w:t>Ліва панель – оптичний потік (</w:t>
      </w:r>
      <w:proofErr w:type="spellStart"/>
      <w:r w:rsidRPr="005F438C">
        <w:t>Farneback</w:t>
      </w:r>
      <w:proofErr w:type="spellEnd"/>
      <w:r w:rsidRPr="005F438C">
        <w:t xml:space="preserve">). Поле оптичного потоку, отримане методом </w:t>
      </w:r>
      <w:proofErr w:type="spellStart"/>
      <w:r w:rsidRPr="005F438C">
        <w:t>Фарнбека</w:t>
      </w:r>
      <w:proofErr w:type="spellEnd"/>
      <w:r w:rsidRPr="005F438C">
        <w:t xml:space="preserve">, візуалізує рух пікселів між двома послідовними кадрами. Кольорове кодування: червоно-жовті відтінки відповідають руху вправо та вверх, синьо-зелені – вліво та вниз. Насиченість кольору відображає інтенсивність руху. Метод </w:t>
      </w:r>
      <w:proofErr w:type="spellStart"/>
      <w:r w:rsidRPr="005F438C">
        <w:t>Фарнбека</w:t>
      </w:r>
      <w:proofErr w:type="spellEnd"/>
      <w:r w:rsidRPr="005F438C">
        <w:t xml:space="preserve"> дає густе поле векторів, що дозволяє аналізувати рух кожної точки кадру. На зображенні чітко виділяються рухомі об’єкти, тоді як статичний фон має мінімальні значення </w:t>
      </w:r>
      <w:proofErr w:type="spellStart"/>
      <w:r w:rsidRPr="005F438C">
        <w:t>вектора</w:t>
      </w:r>
      <w:proofErr w:type="spellEnd"/>
      <w:r w:rsidRPr="005F438C">
        <w:t xml:space="preserve"> потоку.</w:t>
      </w:r>
    </w:p>
    <w:p w14:paraId="6898DB14" w14:textId="77777777" w:rsidR="006759BE" w:rsidRPr="005F438C" w:rsidRDefault="006759BE" w:rsidP="006759BE">
      <w:pPr>
        <w:pStyle w:val="a2"/>
      </w:pPr>
      <w:r w:rsidRPr="005F438C">
        <w:t>Центральна панель – карта глибини (</w:t>
      </w:r>
      <w:proofErr w:type="spellStart"/>
      <w:r w:rsidRPr="005F438C">
        <w:t>Gradient</w:t>
      </w:r>
      <w:proofErr w:type="spellEnd"/>
      <w:r w:rsidRPr="005F438C">
        <w:t xml:space="preserve">). Оцінка глибини виконана методом градієнта (обчислення </w:t>
      </w:r>
      <w:proofErr w:type="spellStart"/>
      <w:r w:rsidRPr="005F438C">
        <w:t>лапласіана</w:t>
      </w:r>
      <w:proofErr w:type="spellEnd"/>
      <w:r w:rsidRPr="005F438C">
        <w:t xml:space="preserve"> або модуля градієнта зображення). Цей метод ґрунтується на припущенні, що різкі перепади яскравості відповідають межам об’єктів, а отже – перепадам глибини. Математично градієнт зображення обчислюється як:</w:t>
      </w:r>
    </w:p>
    <w:p w14:paraId="4B197D89" w14:textId="77777777" w:rsidR="006759BE" w:rsidRPr="005F438C" w:rsidRDefault="00000000" w:rsidP="006759BE">
      <w:pPr>
        <w:pStyle w:val="a2"/>
      </w:pPr>
      <m:oMathPara>
        <m:oMath>
          <m:d>
            <m:dPr>
              <m:begChr m:val="|"/>
              <m:endChr m:val="|"/>
              <m:ctrlPr>
                <w:rPr>
                  <w:rFonts w:ascii="Cambria Math" w:hAnsi="Cambria Math"/>
                  <w:i/>
                </w:rPr>
              </m:ctrlPr>
            </m:dPr>
            <m:e>
              <m:r>
                <w:rPr>
                  <w:rFonts w:ascii="Cambria Math" w:hAnsi="Cambria Math"/>
                </w:rPr>
                <m:t>∇ I</m:t>
              </m:r>
            </m:e>
          </m: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 I</m:t>
                          </m:r>
                        </m:num>
                        <m:den>
                          <m:r>
                            <w:rPr>
                              <w:rFonts w:ascii="Cambria Math" w:hAnsi="Cambria Math"/>
                            </w:rPr>
                            <m:t>∂ x</m:t>
                          </m:r>
                        </m:den>
                      </m:f>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 I</m:t>
                          </m:r>
                        </m:num>
                        <m:den>
                          <m:r>
                            <w:rPr>
                              <w:rFonts w:ascii="Cambria Math" w:hAnsi="Cambria Math"/>
                            </w:rPr>
                            <m:t>∂ y</m:t>
                          </m:r>
                        </m:den>
                      </m:f>
                    </m:e>
                  </m:d>
                </m:e>
                <m:sup>
                  <m:r>
                    <w:rPr>
                      <w:rFonts w:ascii="Cambria Math" w:hAnsi="Cambria Math"/>
                    </w:rPr>
                    <m:t>2</m:t>
                  </m:r>
                </m:sup>
              </m:sSup>
            </m:e>
          </m:rad>
        </m:oMath>
      </m:oMathPara>
    </w:p>
    <w:p w14:paraId="2BF1C07F" w14:textId="77777777" w:rsidR="006759BE" w:rsidRPr="005F438C" w:rsidRDefault="006759BE" w:rsidP="006759BE">
      <w:pPr>
        <w:pStyle w:val="a2"/>
      </w:pPr>
      <w:r w:rsidRPr="005F438C">
        <w:t xml:space="preserve">де </w:t>
      </w:r>
      <m:oMath>
        <m:r>
          <w:rPr>
            <w:rFonts w:ascii="Cambria Math" w:hAnsi="Cambria Math"/>
          </w:rPr>
          <m:t>I</m:t>
        </m:r>
      </m:oMath>
      <w:r w:rsidRPr="005F438C">
        <w:t xml:space="preserve"> – інтенсивність зображення, </w:t>
      </w:r>
      <m:oMath>
        <m:f>
          <m:fPr>
            <m:ctrlPr>
              <w:rPr>
                <w:rFonts w:ascii="Cambria Math" w:hAnsi="Cambria Math"/>
                <w:i/>
              </w:rPr>
            </m:ctrlPr>
          </m:fPr>
          <m:num>
            <m:r>
              <w:rPr>
                <w:rFonts w:ascii="Cambria Math" w:hAnsi="Cambria Math" w:hint="eastAsia"/>
              </w:rPr>
              <m:t>∂ I</m:t>
            </m:r>
            <m:ctrlPr>
              <w:rPr>
                <w:rFonts w:ascii="Cambria Math" w:hAnsi="Cambria Math" w:hint="eastAsia"/>
                <w:i/>
              </w:rPr>
            </m:ctrlPr>
          </m:num>
          <m:den>
            <m:r>
              <w:rPr>
                <w:rFonts w:ascii="Cambria Math" w:hAnsi="Cambria Math" w:hint="eastAsia"/>
              </w:rPr>
              <m:t>∂ x</m:t>
            </m:r>
          </m:den>
        </m:f>
      </m:oMath>
      <w:r w:rsidRPr="005F438C">
        <w:t xml:space="preserve"> та </w:t>
      </w:r>
      <m:oMath>
        <m:f>
          <m:fPr>
            <m:ctrlPr>
              <w:rPr>
                <w:rFonts w:ascii="Cambria Math" w:hAnsi="Cambria Math"/>
                <w:i/>
              </w:rPr>
            </m:ctrlPr>
          </m:fPr>
          <m:num>
            <m:r>
              <w:rPr>
                <w:rFonts w:ascii="Cambria Math" w:hAnsi="Cambria Math" w:hint="eastAsia"/>
              </w:rPr>
              <m:t>∂ I</m:t>
            </m:r>
            <m:ctrlPr>
              <w:rPr>
                <w:rFonts w:ascii="Cambria Math" w:hAnsi="Cambria Math" w:hint="eastAsia"/>
                <w:i/>
              </w:rPr>
            </m:ctrlPr>
          </m:num>
          <m:den>
            <m:r>
              <w:rPr>
                <w:rFonts w:ascii="Cambria Math" w:hAnsi="Cambria Math" w:hint="eastAsia"/>
              </w:rPr>
              <m:t>∂ y</m:t>
            </m:r>
          </m:den>
        </m:f>
      </m:oMath>
      <w:r w:rsidRPr="005F438C">
        <w:t xml:space="preserve"> – просторові похідні.</w:t>
      </w:r>
    </w:p>
    <w:p w14:paraId="747285CD" w14:textId="77777777" w:rsidR="006759BE" w:rsidRPr="005F438C" w:rsidRDefault="006759BE" w:rsidP="006759BE">
      <w:pPr>
        <w:pStyle w:val="a2"/>
      </w:pPr>
      <w:r w:rsidRPr="005F438C">
        <w:t xml:space="preserve">Особливості методу </w:t>
      </w:r>
      <w:proofErr w:type="spellStart"/>
      <w:r w:rsidRPr="005F438C">
        <w:t>Gradient</w:t>
      </w:r>
      <w:proofErr w:type="spellEnd"/>
      <w:r w:rsidRPr="005F438C">
        <w:t>:</w:t>
      </w:r>
    </w:p>
    <w:p w14:paraId="6883F61E" w14:textId="77777777" w:rsidR="006759BE" w:rsidRPr="005F438C" w:rsidRDefault="006759BE" w:rsidP="006759BE">
      <w:pPr>
        <w:pStyle w:val="a2"/>
      </w:pPr>
      <w:r w:rsidRPr="005F438C">
        <w:t>- Виділення меж: метод чітко показує контури об’єктів, де градієнт максимальний (білі лінії на темному фоні).</w:t>
      </w:r>
    </w:p>
    <w:p w14:paraId="2985C56D" w14:textId="77777777" w:rsidR="006759BE" w:rsidRPr="005F438C" w:rsidRDefault="006759BE" w:rsidP="006759BE">
      <w:pPr>
        <w:pStyle w:val="a2"/>
      </w:pPr>
      <w:r w:rsidRPr="005F438C">
        <w:t>- Відсутність абсолютних значень: метод не дає кількісної оцінки відстані до об’єкта – лише вказує на наявність межі.</w:t>
      </w:r>
    </w:p>
    <w:p w14:paraId="0BF3A8FD" w14:textId="77777777" w:rsidR="006759BE" w:rsidRPr="005F438C" w:rsidRDefault="006759BE" w:rsidP="006759BE">
      <w:pPr>
        <w:pStyle w:val="a2"/>
      </w:pPr>
      <w:r w:rsidRPr="005F438C">
        <w:t>- Чутливість до текстури: на текстурних областях (наприклад, трава, листя) градієнт може бути високим навіть за відсутності перепаду глибини.</w:t>
      </w:r>
    </w:p>
    <w:p w14:paraId="1DA6A2D7" w14:textId="77777777" w:rsidR="006759BE" w:rsidRPr="005F438C" w:rsidRDefault="006759BE" w:rsidP="006759BE">
      <w:pPr>
        <w:pStyle w:val="a2"/>
      </w:pPr>
      <w:r w:rsidRPr="005F438C">
        <w:t>- Нечутливість до гладких поверхонь: похилі гладкі поверхні (наприклад, дорога, стіна) мають низький градієнт, хоча глибина може змінюватися.</w:t>
      </w:r>
    </w:p>
    <w:p w14:paraId="1CC1DD09" w14:textId="77777777" w:rsidR="006759BE" w:rsidRPr="005F438C" w:rsidRDefault="006759BE" w:rsidP="006759BE">
      <w:pPr>
        <w:pStyle w:val="a2"/>
      </w:pPr>
      <w:r w:rsidRPr="005F438C">
        <w:t xml:space="preserve">На центральній панелі видно, що метод </w:t>
      </w:r>
      <w:proofErr w:type="spellStart"/>
      <w:r w:rsidRPr="005F438C">
        <w:t>Gradient</w:t>
      </w:r>
      <w:proofErr w:type="spellEnd"/>
      <w:r w:rsidRPr="005F438C">
        <w:t xml:space="preserve"> виділяє лише контури об’єктів (білі лінії), а внутрішні області об’єктів та фон є однорідними (чорними). </w:t>
      </w:r>
      <w:r w:rsidRPr="005F438C">
        <w:lastRenderedPageBreak/>
        <w:t>Це робить карту глибини непридатною для визначення абсолютної відстані до об’єктів, але може бути корисною для задач сегментації.</w:t>
      </w:r>
    </w:p>
    <w:p w14:paraId="54496E52" w14:textId="77777777" w:rsidR="006759BE" w:rsidRPr="005F438C" w:rsidRDefault="006759BE" w:rsidP="006759BE">
      <w:pPr>
        <w:pStyle w:val="a2"/>
      </w:pPr>
      <w:r w:rsidRPr="005F438C">
        <w:t>Права панель – об’єднане зображення (</w:t>
      </w:r>
      <w:proofErr w:type="spellStart"/>
      <w:r w:rsidRPr="005F438C">
        <w:t>Farneback</w:t>
      </w:r>
      <w:proofErr w:type="spellEnd"/>
      <w:r w:rsidRPr="005F438C">
        <w:t xml:space="preserve"> + </w:t>
      </w:r>
      <w:proofErr w:type="spellStart"/>
      <w:r w:rsidRPr="005F438C">
        <w:t>Gradient</w:t>
      </w:r>
      <w:proofErr w:type="spellEnd"/>
      <w:r w:rsidRPr="005F438C">
        <w:t xml:space="preserve">). Результат накладання поля оптичного потоку </w:t>
      </w:r>
      <w:proofErr w:type="spellStart"/>
      <w:r w:rsidRPr="005F438C">
        <w:t>Фарнбека</w:t>
      </w:r>
      <w:proofErr w:type="spellEnd"/>
      <w:r w:rsidRPr="005F438C">
        <w:t xml:space="preserve"> на градієнтну карту. Кольорова насиченість відповідає інтенсивності руху (з лівої панелі), а яскравість – градієнту (з центральної панелі). Особливості об’єднання:</w:t>
      </w:r>
    </w:p>
    <w:p w14:paraId="201A27A4" w14:textId="77777777" w:rsidR="006759BE" w:rsidRPr="005F438C" w:rsidRDefault="006759BE" w:rsidP="006759BE">
      <w:pPr>
        <w:pStyle w:val="a2"/>
      </w:pPr>
      <w:r w:rsidRPr="005F438C">
        <w:t>- Вектори потоку чітко видно лише на межах об’єктів (там, де градієнт максимальний).</w:t>
      </w:r>
    </w:p>
    <w:p w14:paraId="266F8EFA" w14:textId="77777777" w:rsidR="006759BE" w:rsidRPr="005F438C" w:rsidRDefault="006759BE" w:rsidP="006759BE">
      <w:pPr>
        <w:pStyle w:val="a2"/>
      </w:pPr>
      <w:r w:rsidRPr="005F438C">
        <w:t>- Всередині однорідних областей (де градієнт близький до нуля) інформація про рух практично відсутня.</w:t>
      </w:r>
    </w:p>
    <w:p w14:paraId="20CCE2D7" w14:textId="77777777" w:rsidR="006759BE" w:rsidRPr="005F438C" w:rsidRDefault="006759BE" w:rsidP="006759BE">
      <w:pPr>
        <w:pStyle w:val="a2"/>
      </w:pPr>
      <w:r w:rsidRPr="005F438C">
        <w:t>- Це дозволяє аналізувати рух саме меж об’єктів, але не дає інформації про рух внутрішніх точок.</w:t>
      </w:r>
    </w:p>
    <w:p w14:paraId="6F2719A9" w14:textId="77777777" w:rsidR="006759BE" w:rsidRPr="005F438C" w:rsidRDefault="006759BE" w:rsidP="006759BE">
      <w:pPr>
        <w:pStyle w:val="a2"/>
      </w:pPr>
      <w:proofErr w:type="spellStart"/>
      <w:r w:rsidRPr="005F438C">
        <w:t>Детекція</w:t>
      </w:r>
      <w:proofErr w:type="spellEnd"/>
      <w:r w:rsidRPr="005F438C">
        <w:t xml:space="preserve"> об’єктів. У нижній частині зображення зазначено: «6 об’єктів виявлено». Це результат роботи моделі DETR, яка локалізує об’єкти незалежно від якості карти глибини. Однак через відсутність абсолютних значень глибини, подальший аналіз просторового положення об’єктів (координата Z) є неможливим.</w:t>
      </w:r>
    </w:p>
    <w:p w14:paraId="4A105424" w14:textId="77777777" w:rsidR="006759BE" w:rsidRPr="005F438C" w:rsidRDefault="006759BE" w:rsidP="006759BE">
      <w:pPr>
        <w:pStyle w:val="a2"/>
      </w:pPr>
      <w:r w:rsidRPr="005F438C">
        <w:t xml:space="preserve">Висновки щодо комбінації </w:t>
      </w:r>
      <w:proofErr w:type="spellStart"/>
      <w:r w:rsidRPr="005F438C">
        <w:t>Farneback</w:t>
      </w:r>
      <w:proofErr w:type="spellEnd"/>
      <w:r w:rsidRPr="005F438C">
        <w:t xml:space="preserve"> + </w:t>
      </w:r>
      <w:proofErr w:type="spellStart"/>
      <w:r w:rsidRPr="005F438C">
        <w:t>Gradient</w:t>
      </w:r>
      <w:proofErr w:type="spellEnd"/>
      <w:r w:rsidRPr="005F438C">
        <w:t>. Ця комбінація має обмежене практичне застосування і може бути корисною лише для специфічних задач. Основні характеристики:</w:t>
      </w:r>
    </w:p>
    <w:p w14:paraId="6F78CAB5" w14:textId="77777777" w:rsidR="006759BE" w:rsidRPr="005F438C" w:rsidRDefault="006759BE" w:rsidP="006759BE">
      <w:pPr>
        <w:pStyle w:val="a2"/>
      </w:pPr>
      <w:r w:rsidRPr="005F438C">
        <w:t>- Переваги: [1] дуже низька обчислювальна складність (O(n)); [2] чітке виділення меж рухомих об’єктів; [3] не потребує навчання.</w:t>
      </w:r>
    </w:p>
    <w:p w14:paraId="08057599" w14:textId="77777777" w:rsidR="006759BE" w:rsidRPr="005F438C" w:rsidRDefault="006759BE" w:rsidP="006759BE">
      <w:pPr>
        <w:pStyle w:val="a2"/>
      </w:pPr>
      <w:r w:rsidRPr="005F438C">
        <w:t>- Недоліки: [1] відсутність абсолютних значень глибини; [2] чутливість до текстури; [3] непридатність для визначення відстані до об’єктів; [4] втрата інформації про рух всередині однорідних областей.</w:t>
      </w:r>
    </w:p>
    <w:p w14:paraId="547D1B2A" w14:textId="77777777" w:rsidR="0045152E" w:rsidRPr="005F438C" w:rsidRDefault="0045152E" w:rsidP="0045152E">
      <w:pPr>
        <w:pStyle w:val="a2"/>
        <w:keepNext/>
        <w:jc w:val="center"/>
      </w:pPr>
      <w:r w:rsidRPr="005F438C">
        <w:rPr>
          <w:noProof/>
        </w:rPr>
        <w:lastRenderedPageBreak/>
        <w:drawing>
          <wp:inline distT="0" distB="0" distL="0" distR="0" wp14:anchorId="303EBC22" wp14:editId="71C433FF">
            <wp:extent cx="5486400" cy="4198993"/>
            <wp:effectExtent l="0" t="0" r="0" b="0"/>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Gradient.png"/>
                    <pic:cNvPicPr/>
                  </pic:nvPicPr>
                  <pic:blipFill>
                    <a:blip r:embed="rId40"/>
                    <a:stretch>
                      <a:fillRect/>
                    </a:stretch>
                  </pic:blipFill>
                  <pic:spPr>
                    <a:xfrm>
                      <a:off x="0" y="0"/>
                      <a:ext cx="5486400" cy="4198993"/>
                    </a:xfrm>
                    <a:prstGeom prst="rect">
                      <a:avLst/>
                    </a:prstGeom>
                  </pic:spPr>
                </pic:pic>
              </a:graphicData>
            </a:graphic>
          </wp:inline>
        </w:drawing>
      </w:r>
    </w:p>
    <w:p w14:paraId="5E87F704" w14:textId="77777777" w:rsidR="0045152E" w:rsidRPr="005F438C" w:rsidRDefault="0045152E" w:rsidP="0045152E">
      <w:pPr>
        <w:pStyle w:val="aff2"/>
      </w:pPr>
      <w:r w:rsidRPr="005F438C">
        <w:rPr>
          <w:color w:val="000000"/>
        </w:rPr>
        <w:t xml:space="preserve">Рис. 4.32 — </w:t>
      </w:r>
      <w:proofErr w:type="spellStart"/>
      <w:r w:rsidRPr="005F438C">
        <w:rPr>
          <w:color w:val="000000"/>
        </w:rPr>
        <w:t>Farneback_Gradient</w:t>
      </w:r>
      <w:proofErr w:type="spellEnd"/>
    </w:p>
    <w:p w14:paraId="211C4FB6" w14:textId="77777777" w:rsidR="00D4769E" w:rsidRPr="005F438C" w:rsidRDefault="00000000">
      <w:pPr>
        <w:pStyle w:val="a2"/>
      </w:pPr>
      <w:r w:rsidRPr="005F438C">
        <w:t>На рис. 4.32 наведено результат «</w:t>
      </w:r>
      <w:proofErr w:type="spellStart"/>
      <w:r w:rsidRPr="005F438C">
        <w:t>Farneback_Gradient</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562ACB3D" w14:textId="77777777" w:rsidR="006759BE" w:rsidRPr="005F438C" w:rsidRDefault="0045152E" w:rsidP="006759BE">
      <w:pPr>
        <w:pStyle w:val="a2"/>
      </w:pPr>
      <w:r w:rsidRPr="005F438C">
        <w:t xml:space="preserve">На рис. 4.33 зображено </w:t>
      </w:r>
      <w:proofErr w:type="spellStart"/>
      <w:r w:rsidRPr="005F438C">
        <w:t>Farneback_MiDaS</w:t>
      </w:r>
      <w:proofErr w:type="spellEnd"/>
      <w:r w:rsidRPr="005F438C">
        <w:t>.</w:t>
      </w:r>
      <w:r w:rsidR="006759BE" w:rsidRPr="005F438C">
        <w:t xml:space="preserve"> На рис. 4.33 показано результати роботи системи з використанням класичного алгоритму оптичного потоку </w:t>
      </w:r>
      <w:proofErr w:type="spellStart"/>
      <w:r w:rsidR="006759BE" w:rsidRPr="005F438C">
        <w:t>Фарнбека</w:t>
      </w:r>
      <w:proofErr w:type="spellEnd"/>
      <w:r w:rsidR="006759BE" w:rsidRPr="005F438C">
        <w:t xml:space="preserve"> (</w:t>
      </w:r>
      <w:proofErr w:type="spellStart"/>
      <w:r w:rsidR="006759BE" w:rsidRPr="005F438C">
        <w:t>Farneback</w:t>
      </w:r>
      <w:proofErr w:type="spellEnd"/>
      <w:r w:rsidR="006759BE" w:rsidRPr="005F438C">
        <w:t xml:space="preserve">) для оцінки руху та </w:t>
      </w:r>
      <w:proofErr w:type="spellStart"/>
      <w:r w:rsidR="006759BE" w:rsidRPr="005F438C">
        <w:t>нейромережевої</w:t>
      </w:r>
      <w:proofErr w:type="spellEnd"/>
      <w:r w:rsidR="006759BE" w:rsidRPr="005F438C">
        <w:t xml:space="preserve"> моделі </w:t>
      </w:r>
      <w:proofErr w:type="spellStart"/>
      <w:r w:rsidR="006759BE" w:rsidRPr="005F438C">
        <w:t>MiDaS</w:t>
      </w:r>
      <w:proofErr w:type="spellEnd"/>
      <w:r w:rsidR="006759BE" w:rsidRPr="005F438C">
        <w:t xml:space="preserve"> для оцінки глибини сцени. Ця комбінація є базовою (</w:t>
      </w:r>
      <w:proofErr w:type="spellStart"/>
      <w:r w:rsidR="006759BE" w:rsidRPr="005F438C">
        <w:t>референсною</w:t>
      </w:r>
      <w:proofErr w:type="spellEnd"/>
      <w:r w:rsidR="006759BE" w:rsidRPr="005F438C">
        <w:t xml:space="preserve">) для порівняння з іншими методами, оскільки поєднує стандартний класичний підхід до оцінки руху з якісною </w:t>
      </w:r>
      <w:proofErr w:type="spellStart"/>
      <w:r w:rsidR="006759BE" w:rsidRPr="005F438C">
        <w:t>нейромережевою</w:t>
      </w:r>
      <w:proofErr w:type="spellEnd"/>
      <w:r w:rsidR="006759BE" w:rsidRPr="005F438C">
        <w:t xml:space="preserve"> оцінкою глибини.</w:t>
      </w:r>
    </w:p>
    <w:p w14:paraId="42C3BFFF" w14:textId="77777777" w:rsidR="006759BE" w:rsidRPr="005F438C" w:rsidRDefault="006759BE" w:rsidP="006759BE">
      <w:pPr>
        <w:pStyle w:val="a2"/>
      </w:pPr>
      <w:r w:rsidRPr="005F438C">
        <w:t>Ліва панель – оптичний потік (</w:t>
      </w:r>
      <w:proofErr w:type="spellStart"/>
      <w:r w:rsidRPr="005F438C">
        <w:t>Farneback</w:t>
      </w:r>
      <w:proofErr w:type="spellEnd"/>
      <w:r w:rsidRPr="005F438C">
        <w:t xml:space="preserve">). Поле оптичного потоку, отримане методом </w:t>
      </w:r>
      <w:proofErr w:type="spellStart"/>
      <w:r w:rsidRPr="005F438C">
        <w:t>Фарнбека</w:t>
      </w:r>
      <w:proofErr w:type="spellEnd"/>
      <w:r w:rsidRPr="005F438C">
        <w:t xml:space="preserve">, візуалізує рух пікселів між двома послідовними кадрами. Кольорове кодування: червоно-жовті відтінки відповідають руху вправо та вверх, синьо-зелені – вліво та вниз. Насиченість кольору відображає інтенсивність руху: яскраві кольори вказують на значні переміщення, тьмяні – на повільний рух або статичні області. Метод </w:t>
      </w:r>
      <w:proofErr w:type="spellStart"/>
      <w:r w:rsidRPr="005F438C">
        <w:t>Фарнбека</w:t>
      </w:r>
      <w:proofErr w:type="spellEnd"/>
      <w:r w:rsidRPr="005F438C">
        <w:t xml:space="preserve"> дає густе поле векторів, що </w:t>
      </w:r>
      <w:r w:rsidRPr="005F438C">
        <w:lastRenderedPageBreak/>
        <w:t xml:space="preserve">дозволяє аналізувати рух кожної точки кадру. На зображенні чітко виділяються рухомі об’єкти (автомобілі, пішоходи), тоді як статичний фон (будівлі, дерева, дорога) має мінімальні значення </w:t>
      </w:r>
      <w:proofErr w:type="spellStart"/>
      <w:r w:rsidRPr="005F438C">
        <w:t>вектора</w:t>
      </w:r>
      <w:proofErr w:type="spellEnd"/>
      <w:r w:rsidRPr="005F438C">
        <w:t xml:space="preserve"> потоку.</w:t>
      </w:r>
    </w:p>
    <w:p w14:paraId="6AA9757F" w14:textId="77777777" w:rsidR="006759BE" w:rsidRPr="005F438C" w:rsidRDefault="006759BE" w:rsidP="006759BE">
      <w:pPr>
        <w:pStyle w:val="a2"/>
      </w:pPr>
      <w:r w:rsidRPr="005F438C">
        <w:t>Центральна панель – карта глибини (</w:t>
      </w:r>
      <w:proofErr w:type="spellStart"/>
      <w:r w:rsidRPr="005F438C">
        <w:t>MiDaS</w:t>
      </w:r>
      <w:proofErr w:type="spellEnd"/>
      <w:r w:rsidRPr="005F438C">
        <w:t xml:space="preserve">). Оцінка глибини виконана моделлю </w:t>
      </w:r>
      <w:proofErr w:type="spellStart"/>
      <w:r w:rsidRPr="005F438C">
        <w:t>MiDaS</w:t>
      </w:r>
      <w:proofErr w:type="spellEnd"/>
      <w:r w:rsidRPr="005F438C">
        <w:t xml:space="preserve"> (</w:t>
      </w:r>
      <w:proofErr w:type="spellStart"/>
      <w:r w:rsidRPr="005F438C">
        <w:t>Mixed</w:t>
      </w:r>
      <w:proofErr w:type="spellEnd"/>
      <w:r w:rsidRPr="005F438C">
        <w:t xml:space="preserve"> </w:t>
      </w:r>
      <w:proofErr w:type="spellStart"/>
      <w:r w:rsidRPr="005F438C">
        <w:t>Depth</w:t>
      </w:r>
      <w:proofErr w:type="spellEnd"/>
      <w:r w:rsidRPr="005F438C">
        <w:t xml:space="preserve"> </w:t>
      </w:r>
      <w:proofErr w:type="spellStart"/>
      <w:r w:rsidRPr="005F438C">
        <w:t>and</w:t>
      </w:r>
      <w:proofErr w:type="spellEnd"/>
      <w:r w:rsidRPr="005F438C">
        <w:t xml:space="preserve"> </w:t>
      </w:r>
      <w:proofErr w:type="spellStart"/>
      <w:r w:rsidRPr="005F438C">
        <w:t>Stereo</w:t>
      </w:r>
      <w:proofErr w:type="spellEnd"/>
      <w:r w:rsidRPr="005F438C">
        <w:t xml:space="preserve">) – </w:t>
      </w:r>
      <w:proofErr w:type="spellStart"/>
      <w:r w:rsidRPr="005F438C">
        <w:t>нейромережевою</w:t>
      </w:r>
      <w:proofErr w:type="spellEnd"/>
      <w:r w:rsidRPr="005F438C">
        <w:t xml:space="preserve"> архітектурою, навченою на великих наборах даних для монокулярної оцінки глибини. Ключові характеристики </w:t>
      </w:r>
      <w:proofErr w:type="spellStart"/>
      <w:r w:rsidRPr="005F438C">
        <w:t>MiDaS</w:t>
      </w:r>
      <w:proofErr w:type="spellEnd"/>
      <w:r w:rsidRPr="005F438C">
        <w:t>:</w:t>
      </w:r>
    </w:p>
    <w:p w14:paraId="020D7D81" w14:textId="77777777" w:rsidR="006759BE" w:rsidRPr="005F438C" w:rsidRDefault="006759BE" w:rsidP="006759BE">
      <w:pPr>
        <w:pStyle w:val="a2"/>
      </w:pPr>
      <w:r w:rsidRPr="005F438C">
        <w:t>- Фізична коректність: карта глибини відображає реальну просторову структуру сцени. Кольорова шкала: теплі тони (жовтий, помаранчевий, червоний) відповідають ближнім об’єктам (передній план), холодні тони (зелений, синій, фіолетовий) – віддаленим (задній план).</w:t>
      </w:r>
    </w:p>
    <w:p w14:paraId="5A9474B6" w14:textId="77777777" w:rsidR="006759BE" w:rsidRPr="005F438C" w:rsidRDefault="006759BE" w:rsidP="006759BE">
      <w:pPr>
        <w:pStyle w:val="a2"/>
      </w:pPr>
      <w:r w:rsidRPr="005F438C">
        <w:t>- Чіткі межі об’єктів: перепади глибини на межах об’єктів є добре помітними, що дозволяє відокремлювати окремі об’єкти один від одного.</w:t>
      </w:r>
    </w:p>
    <w:p w14:paraId="0C4E4277" w14:textId="77777777" w:rsidR="006759BE" w:rsidRPr="005F438C" w:rsidRDefault="006759BE" w:rsidP="006759BE">
      <w:pPr>
        <w:pStyle w:val="a2"/>
      </w:pPr>
      <w:r w:rsidRPr="005F438C">
        <w:t xml:space="preserve">- </w:t>
      </w:r>
      <w:proofErr w:type="spellStart"/>
      <w:r w:rsidRPr="005F438C">
        <w:t>Робастність</w:t>
      </w:r>
      <w:proofErr w:type="spellEnd"/>
      <w:r w:rsidRPr="005F438C">
        <w:t xml:space="preserve">: </w:t>
      </w:r>
      <w:proofErr w:type="spellStart"/>
      <w:r w:rsidRPr="005F438C">
        <w:t>MiDaS</w:t>
      </w:r>
      <w:proofErr w:type="spellEnd"/>
      <w:r w:rsidRPr="005F438C">
        <w:t xml:space="preserve"> працює на різноманітних сценах (міські, природні, інтер’єри) без </w:t>
      </w:r>
      <w:proofErr w:type="spellStart"/>
      <w:r w:rsidRPr="005F438C">
        <w:t>донавчання</w:t>
      </w:r>
      <w:proofErr w:type="spellEnd"/>
      <w:r w:rsidRPr="005F438C">
        <w:t xml:space="preserve"> (</w:t>
      </w:r>
      <w:proofErr w:type="spellStart"/>
      <w:r w:rsidRPr="005F438C">
        <w:t>zero-shot</w:t>
      </w:r>
      <w:proofErr w:type="spellEnd"/>
      <w:r w:rsidRPr="005F438C">
        <w:t>).</w:t>
      </w:r>
    </w:p>
    <w:p w14:paraId="31587944" w14:textId="77777777" w:rsidR="006759BE" w:rsidRPr="005F438C" w:rsidRDefault="006759BE" w:rsidP="006759BE">
      <w:pPr>
        <w:pStyle w:val="a2"/>
      </w:pPr>
      <w:r w:rsidRPr="005F438C">
        <w:t xml:space="preserve">- Швидкодія: оптимізована версія </w:t>
      </w:r>
      <w:proofErr w:type="spellStart"/>
      <w:r w:rsidRPr="005F438C">
        <w:t>MiDaS</w:t>
      </w:r>
      <w:proofErr w:type="spellEnd"/>
      <w:r w:rsidRPr="005F438C">
        <w:t xml:space="preserve"> (</w:t>
      </w:r>
      <w:proofErr w:type="spellStart"/>
      <w:r w:rsidRPr="005F438C">
        <w:t>MiDaS_small</w:t>
      </w:r>
      <w:proofErr w:type="spellEnd"/>
      <w:r w:rsidRPr="005F438C">
        <w:t>) здатна працювати в реальному часі на сучасних GPU.</w:t>
      </w:r>
    </w:p>
    <w:p w14:paraId="2A30FBB9" w14:textId="77777777" w:rsidR="006759BE" w:rsidRPr="005F438C" w:rsidRDefault="006759BE" w:rsidP="006759BE">
      <w:pPr>
        <w:pStyle w:val="a2"/>
      </w:pPr>
      <w:r w:rsidRPr="005F438C">
        <w:t xml:space="preserve">На центральній панелі видно, що </w:t>
      </w:r>
      <w:proofErr w:type="spellStart"/>
      <w:r w:rsidRPr="005F438C">
        <w:t>MiDaS</w:t>
      </w:r>
      <w:proofErr w:type="spellEnd"/>
      <w:r w:rsidRPr="005F438C">
        <w:t xml:space="preserve"> </w:t>
      </w:r>
      <w:proofErr w:type="spellStart"/>
      <w:r w:rsidRPr="005F438C">
        <w:t>коректно</w:t>
      </w:r>
      <w:proofErr w:type="spellEnd"/>
      <w:r w:rsidRPr="005F438C">
        <w:t xml:space="preserve"> визначає глибину: близькі об’єкти (автомобілі на передньому плані, пішоходи) мають теплі кольори, віддалені (будівлі на горизонті, дерева) – холодні. Переходи глибини є плавними, без різких артефактів.</w:t>
      </w:r>
    </w:p>
    <w:p w14:paraId="3435AFC4" w14:textId="77777777" w:rsidR="006759BE" w:rsidRPr="005F438C" w:rsidRDefault="006759BE" w:rsidP="006759BE">
      <w:pPr>
        <w:pStyle w:val="a2"/>
      </w:pPr>
      <w:r w:rsidRPr="005F438C">
        <w:t>Права панель – об’єднане зображення (</w:t>
      </w:r>
      <w:proofErr w:type="spellStart"/>
      <w:r w:rsidRPr="005F438C">
        <w:t>Farneback</w:t>
      </w:r>
      <w:proofErr w:type="spellEnd"/>
      <w:r w:rsidRPr="005F438C">
        <w:t xml:space="preserve"> + </w:t>
      </w:r>
      <w:proofErr w:type="spellStart"/>
      <w:r w:rsidRPr="005F438C">
        <w:t>MiDaS</w:t>
      </w:r>
      <w:proofErr w:type="spellEnd"/>
      <w:r w:rsidRPr="005F438C">
        <w:t xml:space="preserve">). Результат накладання поля оптичного потоку </w:t>
      </w:r>
      <w:proofErr w:type="spellStart"/>
      <w:r w:rsidRPr="005F438C">
        <w:t>Фарнбека</w:t>
      </w:r>
      <w:proofErr w:type="spellEnd"/>
      <w:r w:rsidRPr="005F438C">
        <w:t xml:space="preserve"> на карту глибини </w:t>
      </w:r>
      <w:proofErr w:type="spellStart"/>
      <w:r w:rsidRPr="005F438C">
        <w:t>MiDaS</w:t>
      </w:r>
      <w:proofErr w:type="spellEnd"/>
      <w:r w:rsidRPr="005F438C">
        <w:t>. Кольорова насиченість відповідає інтенсивності руху (з лівої панелі), а яскравість – глибині (з центральної панелі). Це дозволяє одночасно аналізувати:</w:t>
      </w:r>
    </w:p>
    <w:p w14:paraId="0AA4B797" w14:textId="77777777" w:rsidR="006759BE" w:rsidRPr="005F438C" w:rsidRDefault="006759BE" w:rsidP="006759BE">
      <w:pPr>
        <w:pStyle w:val="a2"/>
      </w:pPr>
      <w:r w:rsidRPr="005F438C">
        <w:t>- які об’єкти рухаються (насичені кольори);</w:t>
      </w:r>
    </w:p>
    <w:p w14:paraId="6C23D6F9" w14:textId="77777777" w:rsidR="006759BE" w:rsidRPr="005F438C" w:rsidRDefault="006759BE" w:rsidP="006759BE">
      <w:pPr>
        <w:pStyle w:val="a2"/>
      </w:pPr>
      <w:r w:rsidRPr="005F438C">
        <w:t>- з якою швидкістю (яскравість кольору);</w:t>
      </w:r>
    </w:p>
    <w:p w14:paraId="35FAF45C" w14:textId="77777777" w:rsidR="006759BE" w:rsidRPr="005F438C" w:rsidRDefault="006759BE" w:rsidP="006759BE">
      <w:pPr>
        <w:pStyle w:val="a2"/>
      </w:pPr>
      <w:r w:rsidRPr="005F438C">
        <w:t>- у якому напрямку (відтінок кольору);</w:t>
      </w:r>
    </w:p>
    <w:p w14:paraId="777D4875" w14:textId="77777777" w:rsidR="006759BE" w:rsidRPr="005F438C" w:rsidRDefault="006759BE" w:rsidP="006759BE">
      <w:pPr>
        <w:pStyle w:val="a2"/>
      </w:pPr>
      <w:r w:rsidRPr="005F438C">
        <w:t>- на якій відстані від камери вони знаходяться (яскравість фону).</w:t>
      </w:r>
    </w:p>
    <w:p w14:paraId="1C51A4F2" w14:textId="77777777" w:rsidR="006759BE" w:rsidRPr="005F438C" w:rsidRDefault="006759BE" w:rsidP="006759BE">
      <w:pPr>
        <w:pStyle w:val="a2"/>
      </w:pPr>
      <w:r w:rsidRPr="005F438C">
        <w:t xml:space="preserve">Об’єднане зображення є наочним та інформативним: наприклад, близький </w:t>
      </w:r>
      <w:r w:rsidRPr="005F438C">
        <w:lastRenderedPageBreak/>
        <w:t>автомобіль, що швидко рухається вправо, буде зображений яскравим насиченим жовто-червоним кольором на теплому (близькому) фоні; віддалений пішохід, що повільно рухається вліво – тьмяним синьо-зеленим кольором на холодному (далекому) фоні.</w:t>
      </w:r>
    </w:p>
    <w:p w14:paraId="033195E2" w14:textId="77777777" w:rsidR="006759BE" w:rsidRPr="005F438C" w:rsidRDefault="006759BE" w:rsidP="006759BE">
      <w:pPr>
        <w:pStyle w:val="a2"/>
      </w:pPr>
      <w:proofErr w:type="spellStart"/>
      <w:r w:rsidRPr="005F438C">
        <w:t>Детекція</w:t>
      </w:r>
      <w:proofErr w:type="spellEnd"/>
      <w:r w:rsidRPr="005F438C">
        <w:t xml:space="preserve"> об’єктів. У нижній частині зображення зазначено: «6 об’єктів виявлено». Це результат роботи моделі DETR, яка успішно локалізувала шість динамічних об’єктів у сцені. Поєднання DETR з </w:t>
      </w:r>
      <w:proofErr w:type="spellStart"/>
      <w:r w:rsidRPr="005F438C">
        <w:t>Farneback</w:t>
      </w:r>
      <w:proofErr w:type="spellEnd"/>
      <w:r w:rsidRPr="005F438C">
        <w:t xml:space="preserve"> + </w:t>
      </w:r>
      <w:proofErr w:type="spellStart"/>
      <w:r w:rsidRPr="005F438C">
        <w:t>MiDaS</w:t>
      </w:r>
      <w:proofErr w:type="spellEnd"/>
      <w:r w:rsidRPr="005F438C">
        <w:t xml:space="preserve"> дозволяє для кожного з цих шести об’єктів обчислити повний набір параметрів: просторове положення (x, y, z), швидкість (v) та напрямок руху (θ).</w:t>
      </w:r>
    </w:p>
    <w:p w14:paraId="204FBAE6" w14:textId="77777777" w:rsidR="0045152E" w:rsidRPr="005F438C" w:rsidRDefault="006759BE" w:rsidP="006759BE">
      <w:pPr>
        <w:pStyle w:val="a2"/>
      </w:pPr>
      <w:r w:rsidRPr="005F438C">
        <w:t xml:space="preserve">Висновки щодо комбінації </w:t>
      </w:r>
      <w:proofErr w:type="spellStart"/>
      <w:r w:rsidRPr="005F438C">
        <w:t>Farneback</w:t>
      </w:r>
      <w:proofErr w:type="spellEnd"/>
      <w:r w:rsidRPr="005F438C">
        <w:t xml:space="preserve"> + </w:t>
      </w:r>
      <w:proofErr w:type="spellStart"/>
      <w:r w:rsidRPr="005F438C">
        <w:t>MiDaS</w:t>
      </w:r>
      <w:proofErr w:type="spellEnd"/>
      <w:r w:rsidRPr="005F438C">
        <w:t>. Ця комбінація є базовою та збалансованою, рекомендується як відправна точка для більшості практичних застосувань. Переваги: [1] висока якість оцінки глибини (</w:t>
      </w:r>
      <w:proofErr w:type="spellStart"/>
      <w:r w:rsidRPr="005F438C">
        <w:t>MiDaS</w:t>
      </w:r>
      <w:proofErr w:type="spellEnd"/>
      <w:r w:rsidRPr="005F438C">
        <w:t>); [2] густий оптичний потік (</w:t>
      </w:r>
      <w:proofErr w:type="spellStart"/>
      <w:r w:rsidRPr="005F438C">
        <w:t>Farneback</w:t>
      </w:r>
      <w:proofErr w:type="spellEnd"/>
      <w:r w:rsidRPr="005F438C">
        <w:t xml:space="preserve">); [3] наочне об’єднане зображення; [4] прийнятна швидкодія; [5] </w:t>
      </w:r>
      <w:proofErr w:type="spellStart"/>
      <w:r w:rsidRPr="005F438C">
        <w:t>робастність</w:t>
      </w:r>
      <w:proofErr w:type="spellEnd"/>
      <w:r w:rsidRPr="005F438C">
        <w:t xml:space="preserve"> до різних типів сцен. Недоліки: [1] класичний метод </w:t>
      </w:r>
      <w:proofErr w:type="spellStart"/>
      <w:r w:rsidRPr="005F438C">
        <w:t>Farneback</w:t>
      </w:r>
      <w:proofErr w:type="spellEnd"/>
      <w:r w:rsidRPr="005F438C">
        <w:t xml:space="preserve"> може розмивати межі швидко рухомих об’єктів; [2] </w:t>
      </w:r>
      <w:proofErr w:type="spellStart"/>
      <w:r w:rsidRPr="005F438C">
        <w:t>MiDaS</w:t>
      </w:r>
      <w:proofErr w:type="spellEnd"/>
      <w:r w:rsidRPr="005F438C">
        <w:t xml:space="preserve"> має обмежену роздільну здатність порівняно з </w:t>
      </w:r>
      <w:proofErr w:type="spellStart"/>
      <w:r w:rsidRPr="005F438C">
        <w:t>DPT_Large</w:t>
      </w:r>
      <w:proofErr w:type="spellEnd"/>
      <w:r w:rsidRPr="005F438C">
        <w:t>. Рекомендація: використовувати цю комбінацію як базову для більшості задач (відеоспостереження, аналіз дорожнього руху, моніторинг), де потрібне хороше співвідношення точності та швидкодії.</w:t>
      </w:r>
    </w:p>
    <w:p w14:paraId="2DC1BB16" w14:textId="77777777" w:rsidR="0045152E" w:rsidRPr="005F438C" w:rsidRDefault="0045152E" w:rsidP="0045152E">
      <w:pPr>
        <w:pStyle w:val="a2"/>
        <w:keepNext/>
        <w:jc w:val="center"/>
      </w:pPr>
      <w:r w:rsidRPr="005F438C">
        <w:rPr>
          <w:noProof/>
        </w:rPr>
        <w:lastRenderedPageBreak/>
        <w:drawing>
          <wp:inline distT="0" distB="0" distL="0" distR="0" wp14:anchorId="0F0BC110" wp14:editId="50FA4D5E">
            <wp:extent cx="5486400" cy="4198993"/>
            <wp:effectExtent l="0" t="0" r="0" b="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MiDaS.png"/>
                    <pic:cNvPicPr/>
                  </pic:nvPicPr>
                  <pic:blipFill>
                    <a:blip r:embed="rId18"/>
                    <a:stretch>
                      <a:fillRect/>
                    </a:stretch>
                  </pic:blipFill>
                  <pic:spPr>
                    <a:xfrm>
                      <a:off x="0" y="0"/>
                      <a:ext cx="5486400" cy="4198993"/>
                    </a:xfrm>
                    <a:prstGeom prst="rect">
                      <a:avLst/>
                    </a:prstGeom>
                  </pic:spPr>
                </pic:pic>
              </a:graphicData>
            </a:graphic>
          </wp:inline>
        </w:drawing>
      </w:r>
    </w:p>
    <w:p w14:paraId="7C3307F1" w14:textId="77777777" w:rsidR="0045152E" w:rsidRPr="005F438C" w:rsidRDefault="0045152E" w:rsidP="0045152E">
      <w:pPr>
        <w:pStyle w:val="aff2"/>
      </w:pPr>
      <w:r w:rsidRPr="005F438C">
        <w:rPr>
          <w:color w:val="000000"/>
        </w:rPr>
        <w:t xml:space="preserve">Рис. 4.33 — </w:t>
      </w:r>
      <w:proofErr w:type="spellStart"/>
      <w:r w:rsidRPr="005F438C">
        <w:rPr>
          <w:color w:val="000000"/>
        </w:rPr>
        <w:t>Farneback_MiDaS</w:t>
      </w:r>
      <w:proofErr w:type="spellEnd"/>
    </w:p>
    <w:p w14:paraId="4CC4974B" w14:textId="77777777" w:rsidR="00D4769E" w:rsidRPr="005F438C" w:rsidRDefault="00000000">
      <w:pPr>
        <w:pStyle w:val="a2"/>
      </w:pPr>
      <w:r w:rsidRPr="005F438C">
        <w:t>На рис. 4.33 наведено результат «</w:t>
      </w:r>
      <w:proofErr w:type="spellStart"/>
      <w:r w:rsidRPr="005F438C">
        <w:t>Farneback_MiDaS</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2CED0412" w14:textId="77777777" w:rsidR="0045152E" w:rsidRPr="005F438C" w:rsidRDefault="0045152E" w:rsidP="0045152E">
      <w:pPr>
        <w:pStyle w:val="a2"/>
      </w:pPr>
    </w:p>
    <w:p w14:paraId="1BC1E8A1" w14:textId="77777777" w:rsidR="00CC5078" w:rsidRPr="005F438C" w:rsidRDefault="000931D3" w:rsidP="00B2548C">
      <w:pPr>
        <w:pStyle w:val="316"/>
        <w:rPr>
          <w:lang w:eastAsia="ja-JP"/>
        </w:rPr>
      </w:pPr>
      <w:bookmarkStart w:id="72" w:name="_Toc227583640"/>
      <w:r w:rsidRPr="005F438C">
        <w:t xml:space="preserve">4.4.2 Результати поєднання методу </w:t>
      </w:r>
      <w:proofErr w:type="spellStart"/>
      <w:r w:rsidRPr="005F438C">
        <w:t>FlowNet</w:t>
      </w:r>
      <w:proofErr w:type="spellEnd"/>
      <w:r w:rsidRPr="005F438C">
        <w:t xml:space="preserve">, методів оцінювання глибини і </w:t>
      </w:r>
      <w:proofErr w:type="spellStart"/>
      <w:r w:rsidRPr="005F438C">
        <w:t>трансформерів</w:t>
      </w:r>
      <w:bookmarkEnd w:id="72"/>
      <w:proofErr w:type="spellEnd"/>
    </w:p>
    <w:p w14:paraId="790623E7" w14:textId="77777777" w:rsidR="00575196" w:rsidRPr="005F438C" w:rsidRDefault="00575196" w:rsidP="00F35653">
      <w:pPr>
        <w:pStyle w:val="a2"/>
      </w:pPr>
    </w:p>
    <w:p w14:paraId="7752F4FD" w14:textId="044C99AE" w:rsidR="00F35653" w:rsidRPr="005F438C" w:rsidRDefault="0045152E" w:rsidP="00F35653">
      <w:pPr>
        <w:pStyle w:val="a2"/>
      </w:pPr>
      <w:r w:rsidRPr="005F438C">
        <w:t xml:space="preserve">На рис. 4.34 зображено </w:t>
      </w:r>
      <w:proofErr w:type="spellStart"/>
      <w:r w:rsidRPr="005F438C">
        <w:t>FlowNet_Bagging</w:t>
      </w:r>
      <w:proofErr w:type="spellEnd"/>
      <w:r w:rsidRPr="005F438C">
        <w:t xml:space="preserve">. На рис. 4.34 показано результати роботи системи з використанням </w:t>
      </w:r>
      <w:proofErr w:type="spellStart"/>
      <w:r w:rsidRPr="005F438C">
        <w:t>нейромережевого</w:t>
      </w:r>
      <w:proofErr w:type="spellEnd"/>
      <w:r w:rsidRPr="005F438C">
        <w:t xml:space="preserve"> алгоритму оптичного потоку </w:t>
      </w:r>
      <w:proofErr w:type="spellStart"/>
      <w:r w:rsidRPr="005F438C">
        <w:t>FlowNet</w:t>
      </w:r>
      <w:proofErr w:type="spellEnd"/>
      <w:r w:rsidRPr="005F438C">
        <w:t xml:space="preserve"> для оцінки руху та ансамблевого методу </w:t>
      </w:r>
      <w:proofErr w:type="spellStart"/>
      <w:r w:rsidRPr="005F438C">
        <w:t>бегінгу</w:t>
      </w:r>
      <w:proofErr w:type="spellEnd"/>
      <w:r w:rsidRPr="005F438C">
        <w:t xml:space="preserve"> (</w:t>
      </w:r>
      <w:proofErr w:type="spellStart"/>
      <w:r w:rsidRPr="005F438C">
        <w:t>Bagging</w:t>
      </w:r>
      <w:proofErr w:type="spellEnd"/>
      <w:r w:rsidRPr="005F438C">
        <w:t xml:space="preserve">) для оцінки глибини сцени. Ця комбінація є однією з найкращих, оскільки поєднує переваги </w:t>
      </w:r>
      <w:proofErr w:type="spellStart"/>
      <w:r w:rsidRPr="005F438C">
        <w:t>нейромережевої</w:t>
      </w:r>
      <w:proofErr w:type="spellEnd"/>
      <w:r w:rsidRPr="005F438C">
        <w:t xml:space="preserve"> оцінки руху (навченої на великих даних) з ансамблевим підвищенням стійкості оцінки глибини.</w:t>
      </w:r>
      <w:r w:rsidR="00386A8E">
        <w:t xml:space="preserve"> </w:t>
      </w:r>
      <w:r w:rsidR="00F35653" w:rsidRPr="005F438C">
        <w:t>Ліва панель – оптичний потік (</w:t>
      </w:r>
      <w:proofErr w:type="spellStart"/>
      <w:r w:rsidR="00F35653" w:rsidRPr="005F438C">
        <w:t>FlowNet</w:t>
      </w:r>
      <w:proofErr w:type="spellEnd"/>
      <w:r w:rsidR="00F35653" w:rsidRPr="005F438C">
        <w:t xml:space="preserve">). Поле оптичного потоку, отримане </w:t>
      </w:r>
      <w:proofErr w:type="spellStart"/>
      <w:r w:rsidR="00F35653" w:rsidRPr="005F438C">
        <w:t>нейромережевою</w:t>
      </w:r>
      <w:proofErr w:type="spellEnd"/>
      <w:r w:rsidR="00F35653" w:rsidRPr="005F438C">
        <w:t xml:space="preserve"> моделлю </w:t>
      </w:r>
      <w:proofErr w:type="spellStart"/>
      <w:r w:rsidR="00F35653" w:rsidRPr="005F438C">
        <w:t>FlowNet</w:t>
      </w:r>
      <w:proofErr w:type="spellEnd"/>
      <w:r w:rsidR="00F35653" w:rsidRPr="005F438C">
        <w:t>, візуалізує рух пікселів між двома послідовними кадрами. Згідно з оригінальною роботою[</w:t>
      </w:r>
      <w:r w:rsidR="001D1BDC" w:rsidRPr="005F438C">
        <w:fldChar w:fldCharType="begin"/>
      </w:r>
      <w:r w:rsidR="001D1BDC" w:rsidRPr="005F438C">
        <w:instrText xml:space="preserve"> REF _Ref227232205 \r \h </w:instrText>
      </w:r>
      <w:r w:rsidR="001D1BDC" w:rsidRPr="005F438C">
        <w:fldChar w:fldCharType="separate"/>
      </w:r>
      <w:r w:rsidR="00527E5B" w:rsidRPr="005F438C">
        <w:t>35</w:t>
      </w:r>
      <w:r w:rsidR="001D1BDC" w:rsidRPr="005F438C">
        <w:fldChar w:fldCharType="end"/>
      </w:r>
      <w:r w:rsidR="00F35653" w:rsidRPr="005F438C">
        <w:t xml:space="preserve">]], </w:t>
      </w:r>
      <w:proofErr w:type="spellStart"/>
      <w:r w:rsidR="00F35653" w:rsidRPr="005F438C">
        <w:lastRenderedPageBreak/>
        <w:t>FlowNet</w:t>
      </w:r>
      <w:proofErr w:type="spellEnd"/>
      <w:r w:rsidR="00F35653" w:rsidRPr="005F438C">
        <w:t xml:space="preserve"> є першою </w:t>
      </w:r>
      <w:proofErr w:type="spellStart"/>
      <w:r w:rsidR="00F35653" w:rsidRPr="005F438C">
        <w:t>згортковою</w:t>
      </w:r>
      <w:proofErr w:type="spellEnd"/>
      <w:r w:rsidR="00F35653" w:rsidRPr="005F438C">
        <w:t xml:space="preserve"> нейронною мережею, навченою </w:t>
      </w:r>
      <w:proofErr w:type="spellStart"/>
      <w:r w:rsidR="00F35653" w:rsidRPr="005F438C">
        <w:t>end-to-end</w:t>
      </w:r>
      <w:proofErr w:type="spellEnd"/>
      <w:r w:rsidR="00F35653" w:rsidRPr="005F438C">
        <w:t xml:space="preserve"> для передбачення оптичного потоку безпосередньо з пари зображень. Архітектура </w:t>
      </w:r>
      <w:proofErr w:type="spellStart"/>
      <w:r w:rsidR="00F35653" w:rsidRPr="005F438C">
        <w:t>FlowNet</w:t>
      </w:r>
      <w:proofErr w:type="spellEnd"/>
      <w:r w:rsidR="00F35653" w:rsidRPr="005F438C">
        <w:t xml:space="preserve"> базується на двох варіантах: </w:t>
      </w:r>
      <w:proofErr w:type="spellStart"/>
      <w:r w:rsidR="00F35653" w:rsidRPr="005F438C">
        <w:t>FlowNetSimple</w:t>
      </w:r>
      <w:proofErr w:type="spellEnd"/>
      <w:r w:rsidR="00F35653" w:rsidRPr="005F438C">
        <w:t xml:space="preserve"> (конкатенація вхідних кадрів) та </w:t>
      </w:r>
      <w:proofErr w:type="spellStart"/>
      <w:r w:rsidR="00F35653" w:rsidRPr="005F438C">
        <w:t>FlowNetCorr</w:t>
      </w:r>
      <w:proofErr w:type="spellEnd"/>
      <w:r w:rsidR="00F35653" w:rsidRPr="005F438C">
        <w:t xml:space="preserve"> (використання кореляційного шару). На відміну від класичних методів (</w:t>
      </w:r>
      <w:proofErr w:type="spellStart"/>
      <w:r w:rsidR="00F35653" w:rsidRPr="005F438C">
        <w:t>Farneback</w:t>
      </w:r>
      <w:proofErr w:type="spellEnd"/>
      <w:r w:rsidR="00F35653" w:rsidRPr="005F438C">
        <w:t xml:space="preserve">, </w:t>
      </w:r>
      <w:proofErr w:type="spellStart"/>
      <w:r w:rsidR="00F35653" w:rsidRPr="005F438C">
        <w:t>HornSchunck</w:t>
      </w:r>
      <w:proofErr w:type="spellEnd"/>
      <w:r w:rsidR="00F35653" w:rsidRPr="005F438C">
        <w:t xml:space="preserve">), </w:t>
      </w:r>
      <w:proofErr w:type="spellStart"/>
      <w:r w:rsidR="00F35653" w:rsidRPr="005F438C">
        <w:t>FlowNet</w:t>
      </w:r>
      <w:proofErr w:type="spellEnd"/>
      <w:r w:rsidR="00F35653" w:rsidRPr="005F438C">
        <w:t xml:space="preserve"> навчається на великому синтетичному наборі даних </w:t>
      </w:r>
      <w:proofErr w:type="spellStart"/>
      <w:r w:rsidR="00F35653" w:rsidRPr="005F438C">
        <w:t>Flying</w:t>
      </w:r>
      <w:proofErr w:type="spellEnd"/>
      <w:r w:rsidR="00F35653" w:rsidRPr="005F438C">
        <w:t xml:space="preserve"> </w:t>
      </w:r>
      <w:proofErr w:type="spellStart"/>
      <w:r w:rsidR="00F35653" w:rsidRPr="005F438C">
        <w:t>Chairs</w:t>
      </w:r>
      <w:proofErr w:type="spellEnd"/>
      <w:r w:rsidR="00F35653" w:rsidRPr="005F438C">
        <w:t xml:space="preserve"> (22 872 пари зображень), що дозволяє йому досягати високої точності та деталізації на реальних сценах без </w:t>
      </w:r>
      <w:proofErr w:type="spellStart"/>
      <w:r w:rsidR="00F35653" w:rsidRPr="005F438C">
        <w:t>донавчання</w:t>
      </w:r>
      <w:proofErr w:type="spellEnd"/>
      <w:r w:rsidR="00F35653" w:rsidRPr="005F438C">
        <w:t>.</w:t>
      </w:r>
    </w:p>
    <w:p w14:paraId="448D9156" w14:textId="77777777" w:rsidR="00F35653" w:rsidRPr="005F438C" w:rsidRDefault="00F35653" w:rsidP="00F35653">
      <w:pPr>
        <w:pStyle w:val="a2"/>
      </w:pPr>
      <w:r w:rsidRPr="005F438C">
        <w:t xml:space="preserve">Ключові особливості </w:t>
      </w:r>
      <w:proofErr w:type="spellStart"/>
      <w:r w:rsidRPr="005F438C">
        <w:t>FlowNet</w:t>
      </w:r>
      <w:proofErr w:type="spellEnd"/>
      <w:r w:rsidRPr="005F438C">
        <w:t>, які спостерігаються на лівій панелі:</w:t>
      </w:r>
    </w:p>
    <w:p w14:paraId="060D5ACD" w14:textId="77777777" w:rsidR="00F35653" w:rsidRPr="005F438C" w:rsidRDefault="00F35653" w:rsidP="00F35653">
      <w:pPr>
        <w:pStyle w:val="a2"/>
      </w:pPr>
      <w:r w:rsidRPr="005F438C">
        <w:t xml:space="preserve">- Чіткі межі рухомих об’єктів: на відміну від класичних методів, які розмивають межі, </w:t>
      </w:r>
      <w:proofErr w:type="spellStart"/>
      <w:r w:rsidRPr="005F438C">
        <w:t>FlowNet</w:t>
      </w:r>
      <w:proofErr w:type="spellEnd"/>
      <w:r w:rsidRPr="005F438C">
        <w:t xml:space="preserve"> точно виділяє контури об’єктів завдяки навченим ознакам на різних масштабах.</w:t>
      </w:r>
    </w:p>
    <w:p w14:paraId="496113AF" w14:textId="77777777" w:rsidR="00F35653" w:rsidRPr="005F438C" w:rsidRDefault="00F35653" w:rsidP="00F35653">
      <w:pPr>
        <w:pStyle w:val="a2"/>
      </w:pPr>
      <w:r w:rsidRPr="005F438C">
        <w:t>- Стійкість до оклюзій: навіть при частковому перекритті об’єктів, потік зберігає коректну структуру завдяки узагальнюючій здатності CNN.</w:t>
      </w:r>
    </w:p>
    <w:p w14:paraId="2C3CF6AB" w14:textId="77777777" w:rsidR="00F35653" w:rsidRPr="005F438C" w:rsidRDefault="00F35653" w:rsidP="00F35653">
      <w:pPr>
        <w:pStyle w:val="a2"/>
      </w:pPr>
      <w:r w:rsidRPr="005F438C">
        <w:t>- Деталізація дрібних рухів: модель здатна фіксувати навіть незначні переміщення дрібних об’єктів, що особливо важливо для сцен з високою динамікою.</w:t>
      </w:r>
    </w:p>
    <w:p w14:paraId="39CFCCA6" w14:textId="77777777" w:rsidR="00F35653" w:rsidRPr="005F438C" w:rsidRDefault="00F35653" w:rsidP="00F35653">
      <w:pPr>
        <w:pStyle w:val="a2"/>
      </w:pPr>
      <w:r w:rsidRPr="005F438C">
        <w:t xml:space="preserve">Архітектурно </w:t>
      </w:r>
      <w:proofErr w:type="spellStart"/>
      <w:r w:rsidRPr="005F438C">
        <w:t>FlowNet</w:t>
      </w:r>
      <w:proofErr w:type="spellEnd"/>
      <w:r w:rsidRPr="005F438C">
        <w:t xml:space="preserve"> складається з двох частин: </w:t>
      </w:r>
      <w:proofErr w:type="spellStart"/>
      <w:r w:rsidRPr="005F438C">
        <w:t>contractive</w:t>
      </w:r>
      <w:proofErr w:type="spellEnd"/>
      <w:r w:rsidRPr="005F438C">
        <w:t xml:space="preserve"> </w:t>
      </w:r>
      <w:proofErr w:type="spellStart"/>
      <w:r w:rsidRPr="005F438C">
        <w:t>part</w:t>
      </w:r>
      <w:proofErr w:type="spellEnd"/>
      <w:r w:rsidRPr="005F438C">
        <w:t xml:space="preserve"> (звужуюча частина) – послідовність з 9 </w:t>
      </w:r>
      <w:proofErr w:type="spellStart"/>
      <w:r w:rsidRPr="005F438C">
        <w:t>згорткових</w:t>
      </w:r>
      <w:proofErr w:type="spellEnd"/>
      <w:r w:rsidRPr="005F438C">
        <w:t xml:space="preserve"> шарів з кроками 2 для просторового стиснення інформації, та </w:t>
      </w:r>
      <w:proofErr w:type="spellStart"/>
      <w:r w:rsidRPr="005F438C">
        <w:t>expanding</w:t>
      </w:r>
      <w:proofErr w:type="spellEnd"/>
      <w:r w:rsidRPr="005F438C">
        <w:t xml:space="preserve"> </w:t>
      </w:r>
      <w:proofErr w:type="spellStart"/>
      <w:r w:rsidRPr="005F438C">
        <w:t>part</w:t>
      </w:r>
      <w:proofErr w:type="spellEnd"/>
      <w:r w:rsidRPr="005F438C">
        <w:t xml:space="preserve"> (</w:t>
      </w:r>
      <w:proofErr w:type="spellStart"/>
      <w:r w:rsidRPr="005F438C">
        <w:t>розширююча</w:t>
      </w:r>
      <w:proofErr w:type="spellEnd"/>
      <w:r w:rsidRPr="005F438C">
        <w:t xml:space="preserve"> частина) – </w:t>
      </w:r>
      <w:proofErr w:type="spellStart"/>
      <w:r w:rsidRPr="005F438C">
        <w:t>upconvolutional</w:t>
      </w:r>
      <w:proofErr w:type="spellEnd"/>
      <w:r w:rsidRPr="005F438C">
        <w:t xml:space="preserve"> шари, які відновлюють роздільну здатність із застосуванням пропускних з’єднань (</w:t>
      </w:r>
      <w:proofErr w:type="spellStart"/>
      <w:r w:rsidRPr="005F438C">
        <w:t>skip</w:t>
      </w:r>
      <w:proofErr w:type="spellEnd"/>
      <w:r w:rsidRPr="005F438C">
        <w:t xml:space="preserve"> </w:t>
      </w:r>
      <w:proofErr w:type="spellStart"/>
      <w:r w:rsidRPr="005F438C">
        <w:t>connections</w:t>
      </w:r>
      <w:proofErr w:type="spellEnd"/>
      <w:r w:rsidRPr="005F438C">
        <w:t xml:space="preserve">) з відповідними шарами </w:t>
      </w:r>
      <w:proofErr w:type="spellStart"/>
      <w:r w:rsidRPr="005F438C">
        <w:t>contractive</w:t>
      </w:r>
      <w:proofErr w:type="spellEnd"/>
      <w:r w:rsidRPr="005F438C">
        <w:t xml:space="preserve"> </w:t>
      </w:r>
      <w:proofErr w:type="spellStart"/>
      <w:r w:rsidRPr="005F438C">
        <w:t>part</w:t>
      </w:r>
      <w:proofErr w:type="spellEnd"/>
      <w:r w:rsidRPr="005F438C">
        <w:t xml:space="preserve"> для збереження локальної інформації. Кольорове кодування виконано за стандартною схемою: червоно-жовті відтінки відповідають руху вправо та вверх, синьо-зелені – вліво та вниз. Насиченість кольору відображає інтенсивність руху.</w:t>
      </w:r>
    </w:p>
    <w:p w14:paraId="73EABD90" w14:textId="77777777" w:rsidR="00F35653" w:rsidRPr="005F438C" w:rsidRDefault="00F35653" w:rsidP="00F35653">
      <w:pPr>
        <w:pStyle w:val="a2"/>
      </w:pPr>
      <w:r w:rsidRPr="005F438C">
        <w:t>Центральна панель – карта глибини (</w:t>
      </w:r>
      <w:proofErr w:type="spellStart"/>
      <w:r w:rsidRPr="005F438C">
        <w:t>Bagging</w:t>
      </w:r>
      <w:proofErr w:type="spellEnd"/>
      <w:r w:rsidRPr="005F438C">
        <w:t xml:space="preserve">). </w:t>
      </w:r>
    </w:p>
    <w:p w14:paraId="0F774589" w14:textId="77777777" w:rsidR="00F35653" w:rsidRPr="005F438C" w:rsidRDefault="00F35653" w:rsidP="00F35653">
      <w:pPr>
        <w:pStyle w:val="a2"/>
      </w:pPr>
      <w:r w:rsidRPr="005F438C">
        <w:t xml:space="preserve">Оцінка глибини виконана ансамблевим методом </w:t>
      </w:r>
      <w:proofErr w:type="spellStart"/>
      <w:r w:rsidRPr="005F438C">
        <w:t>бегінгу</w:t>
      </w:r>
      <w:proofErr w:type="spellEnd"/>
      <w:r w:rsidRPr="005F438C">
        <w:t xml:space="preserve"> (</w:t>
      </w:r>
      <w:proofErr w:type="spellStart"/>
      <w:r w:rsidRPr="005F438C">
        <w:t>Bagging</w:t>
      </w:r>
      <w:proofErr w:type="spellEnd"/>
      <w:r w:rsidRPr="005F438C">
        <w:t>). Суть методу полягає в навчанні кількох незалежних моделей на різних підвибірках вхідних даних (кадрів з випадковими модифікаціями яскравості, масштабу, обрізки) з подальшим усередненням результатів:</w:t>
      </w:r>
    </w:p>
    <w:p w14:paraId="6DB354EF" w14:textId="77777777" w:rsidR="00F35653" w:rsidRPr="005F438C" w:rsidRDefault="00000000" w:rsidP="00F35653">
      <w:pPr>
        <w:pStyle w:val="a2"/>
      </w:pPr>
      <m:oMath>
        <m:sSub>
          <m:sSubPr>
            <m:ctrlPr>
              <w:rPr>
                <w:rFonts w:ascii="Cambria Math" w:hAnsi="Cambria Math"/>
                <w:i/>
              </w:rPr>
            </m:ctrlPr>
          </m:sSubPr>
          <m:e>
            <m:r>
              <w:rPr>
                <w:rFonts w:ascii="Cambria Math" w:hAnsi="Cambria Math"/>
              </w:rPr>
              <m:t>D</m:t>
            </m:r>
          </m:e>
          <m:sub>
            <m:r>
              <w:rPr>
                <w:rFonts w:ascii="Cambria Math" w:hAnsi="Cambria Math"/>
              </w:rPr>
              <m:t>bag</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m:t>
                </m:r>
              </m:den>
            </m:f>
          </m:e>
        </m:d>
        <m:r>
          <w:rPr>
            <w:rFonts w:ascii="Cambria Math" w:hAnsi="Cambria Math"/>
          </w:rPr>
          <m:t>Σ</m:t>
        </m:r>
        <m:d>
          <m:dPr>
            <m:ctrlPr>
              <w:rPr>
                <w:rFonts w:ascii="Cambria Math" w:hAnsi="Cambria Math"/>
                <w:i/>
              </w:rPr>
            </m:ctrlPr>
          </m:dPr>
          <m:e>
            <m:r>
              <w:rPr>
                <w:rFonts w:ascii="Cambria Math" w:hAnsi="Cambria Math"/>
              </w:rPr>
              <m:t>m=1..M</m:t>
            </m:r>
          </m:e>
        </m:d>
        <m:sSup>
          <m:sSupPr>
            <m:ctrlPr>
              <w:rPr>
                <w:rFonts w:ascii="Cambria Math" w:hAnsi="Cambria Math"/>
                <w:i/>
              </w:rPr>
            </m:ctrlPr>
          </m:sSupPr>
          <m:e>
            <m:r>
              <w:rPr>
                <w:rFonts w:ascii="Cambria Math" w:hAnsi="Cambria Math"/>
              </w:rPr>
              <m:t>D</m:t>
            </m:r>
          </m:e>
          <m:sup>
            <m:r>
              <w:rPr>
                <w:rFonts w:ascii="Cambria Math" w:hAnsi="Cambria Math"/>
              </w:rPr>
              <m:t>m</m:t>
            </m:r>
          </m:sup>
        </m:sSup>
      </m:oMath>
      <w:r w:rsidR="00F35653" w:rsidRPr="005F438C">
        <w:t xml:space="preserve">, де </w:t>
      </w:r>
      <m:oMath>
        <m:r>
          <w:rPr>
            <w:rFonts w:ascii="Cambria Math" w:hAnsi="Cambria Math"/>
          </w:rPr>
          <m:t>M = 3</m:t>
        </m:r>
      </m:oMath>
    </w:p>
    <w:p w14:paraId="13CE4F8F" w14:textId="77777777" w:rsidR="00F35653" w:rsidRPr="005F438C" w:rsidRDefault="00F35653" w:rsidP="00F35653">
      <w:pPr>
        <w:pStyle w:val="a2"/>
      </w:pPr>
      <w:r w:rsidRPr="005F438C">
        <w:t xml:space="preserve">Це дозволяє значно зменшити дисперсію оцінок та нівелювати вплив </w:t>
      </w:r>
      <w:r w:rsidRPr="005F438C">
        <w:lastRenderedPageBreak/>
        <w:t>випадкових шумів і артефактів, що особливо важливо для сцен з поганими умовами освітлення.</w:t>
      </w:r>
    </w:p>
    <w:p w14:paraId="6CCEE8CE" w14:textId="77777777" w:rsidR="00F35653" w:rsidRPr="005F438C" w:rsidRDefault="00F35653" w:rsidP="00F35653">
      <w:pPr>
        <w:pStyle w:val="a2"/>
      </w:pPr>
      <w:r w:rsidRPr="005F438C">
        <w:t xml:space="preserve">Переваги </w:t>
      </w:r>
      <w:proofErr w:type="spellStart"/>
      <w:r w:rsidRPr="005F438C">
        <w:t>Bagging</w:t>
      </w:r>
      <w:proofErr w:type="spellEnd"/>
      <w:r w:rsidRPr="005F438C">
        <w:t>, які спостерігаються на центральній панелі:</w:t>
      </w:r>
    </w:p>
    <w:p w14:paraId="58C60817" w14:textId="77777777" w:rsidR="00F35653" w:rsidRPr="005F438C" w:rsidRDefault="00F35653" w:rsidP="00F35653">
      <w:pPr>
        <w:pStyle w:val="a2"/>
      </w:pPr>
      <w:r w:rsidRPr="005F438C">
        <w:t xml:space="preserve"> – Зменшення дисперсії: локальні шумові викиди на карті глибини згладжуються за рахунок усереднення результатів незалежних моделей.</w:t>
      </w:r>
    </w:p>
    <w:p w14:paraId="403151DE" w14:textId="77777777" w:rsidR="00F35653" w:rsidRPr="005F438C" w:rsidRDefault="00F35653" w:rsidP="00F35653">
      <w:pPr>
        <w:pStyle w:val="a2"/>
      </w:pPr>
      <w:r w:rsidRPr="005F438C">
        <w:t xml:space="preserve"> – Підвищення стійкості: ансамбль менш чутливий до аномалій в окремих кадрах, оскільки кожна модель бачить різну підвибірку даних.</w:t>
      </w:r>
    </w:p>
    <w:p w14:paraId="3F1E80A0" w14:textId="77777777" w:rsidR="00F35653" w:rsidRPr="005F438C" w:rsidRDefault="00F35653" w:rsidP="00F35653">
      <w:pPr>
        <w:pStyle w:val="a2"/>
      </w:pPr>
      <w:r w:rsidRPr="005F438C">
        <w:t>- Збереження структури: при згладжуванні шумів основні просторові структури сцени (межі об’єктів, перепади глибини) зберігаються.</w:t>
      </w:r>
    </w:p>
    <w:p w14:paraId="10393ED6" w14:textId="77777777" w:rsidR="00F35653" w:rsidRPr="005F438C" w:rsidRDefault="00F35653" w:rsidP="00F35653">
      <w:pPr>
        <w:pStyle w:val="a2"/>
      </w:pPr>
      <w:r w:rsidRPr="005F438C">
        <w:t xml:space="preserve">Кольорова шкала: теплі тони (жовтий, помаранчевий, червоний) відповідають ближнім об’єктам (передній план), холодні тони (зелений, синій, фіолетовий) – віддаленим (задній план). Фізична коректність карти глибини є високою завдяки використанню якісних </w:t>
      </w:r>
      <w:proofErr w:type="spellStart"/>
      <w:r w:rsidRPr="005F438C">
        <w:t>нейромережевих</w:t>
      </w:r>
      <w:proofErr w:type="spellEnd"/>
      <w:r w:rsidRPr="005F438C">
        <w:t xml:space="preserve"> методів в ансамблі.</w:t>
      </w:r>
    </w:p>
    <w:p w14:paraId="7F2C60DE" w14:textId="77777777" w:rsidR="00F35653" w:rsidRPr="005F438C" w:rsidRDefault="00F35653" w:rsidP="00F35653">
      <w:pPr>
        <w:pStyle w:val="a2"/>
      </w:pPr>
      <w:r w:rsidRPr="005F438C">
        <w:t>Права панель – об’єднане зображення (</w:t>
      </w:r>
      <w:proofErr w:type="spellStart"/>
      <w:r w:rsidRPr="005F438C">
        <w:t>FlowNet</w:t>
      </w:r>
      <w:proofErr w:type="spellEnd"/>
      <w:r w:rsidRPr="005F438C">
        <w:t xml:space="preserve"> + </w:t>
      </w:r>
      <w:proofErr w:type="spellStart"/>
      <w:r w:rsidRPr="005F438C">
        <w:t>Bagging</w:t>
      </w:r>
      <w:proofErr w:type="spellEnd"/>
      <w:r w:rsidRPr="005F438C">
        <w:t>).</w:t>
      </w:r>
    </w:p>
    <w:p w14:paraId="648D2FA3" w14:textId="77777777" w:rsidR="00F35653" w:rsidRPr="005F438C" w:rsidRDefault="00F35653" w:rsidP="00F35653">
      <w:pPr>
        <w:pStyle w:val="a2"/>
      </w:pPr>
      <w:r w:rsidRPr="005F438C">
        <w:t xml:space="preserve">Результат накладання </w:t>
      </w:r>
      <w:proofErr w:type="spellStart"/>
      <w:r w:rsidRPr="005F438C">
        <w:t>нейромережевого</w:t>
      </w:r>
      <w:proofErr w:type="spellEnd"/>
      <w:r w:rsidRPr="005F438C">
        <w:t xml:space="preserve"> оптичного потоку </w:t>
      </w:r>
      <w:proofErr w:type="spellStart"/>
      <w:r w:rsidRPr="005F438C">
        <w:t>FlowNet</w:t>
      </w:r>
      <w:proofErr w:type="spellEnd"/>
      <w:r w:rsidRPr="005F438C">
        <w:t xml:space="preserve"> на ансамблеву карту глибини </w:t>
      </w:r>
      <w:proofErr w:type="spellStart"/>
      <w:r w:rsidRPr="005F438C">
        <w:t>Bagging</w:t>
      </w:r>
      <w:proofErr w:type="spellEnd"/>
      <w:r w:rsidRPr="005F438C">
        <w:t>. Візуалізація виконана таким чином, що кольорова насиченість відповідає інтенсивності руху (інформація з лівої панелі), а базова яскравість – глибині (інформація з центральної панелі). Цей підхід дозволяє одночасно аналізувати чотири аспекти сцени з високою точністю:</w:t>
      </w:r>
    </w:p>
    <w:p w14:paraId="17697E52" w14:textId="77777777" w:rsidR="00F35653" w:rsidRPr="005F438C" w:rsidRDefault="00F35653" w:rsidP="00F35653">
      <w:pPr>
        <w:pStyle w:val="a2"/>
      </w:pPr>
      <w:r w:rsidRPr="005F438C">
        <w:t xml:space="preserve"> – Напрямок руху – визначається відтінком кольору (червоний/жовтий → рух вправо/вверх, синій/зелений → рух вліво/вниз);</w:t>
      </w:r>
    </w:p>
    <w:p w14:paraId="451FDE2A" w14:textId="77777777" w:rsidR="00F35653" w:rsidRPr="005F438C" w:rsidRDefault="00F35653" w:rsidP="004777D5">
      <w:pPr>
        <w:pStyle w:val="a2"/>
      </w:pPr>
      <w:r w:rsidRPr="005F438C">
        <w:t xml:space="preserve"> – Швидкість руху – оцінюється за насиченістю кольору (яскраві, насичені тони → висока швидкість);</w:t>
      </w:r>
    </w:p>
    <w:p w14:paraId="729ACAF2" w14:textId="77777777" w:rsidR="00F35653" w:rsidRPr="005F438C" w:rsidRDefault="00F35653" w:rsidP="00F35653">
      <w:pPr>
        <w:pStyle w:val="a2"/>
      </w:pPr>
      <w:r w:rsidRPr="005F438C">
        <w:t>- Відстань до об’єкта – визначається за базовою яскравістю (світлі, теплі тони → близько, темні, холодні тони → далеко);</w:t>
      </w:r>
    </w:p>
    <w:p w14:paraId="37689003" w14:textId="1F817C7A" w:rsidR="00F35653" w:rsidRPr="005F438C" w:rsidRDefault="00F35653" w:rsidP="00F35653">
      <w:pPr>
        <w:pStyle w:val="a2"/>
      </w:pPr>
      <w:r w:rsidRPr="005F438C">
        <w:t xml:space="preserve"> – Просторове положення – координати </w:t>
      </w:r>
      <m:oMath>
        <m:r>
          <w:rPr>
            <w:rFonts w:ascii="Cambria Math" w:hAnsi="Cambria Math"/>
          </w:rPr>
          <m:t>X</m:t>
        </m:r>
      </m:oMath>
      <w:r w:rsidRPr="005F438C">
        <w:t xml:space="preserve">, </w:t>
      </w:r>
      <m:oMath>
        <m:r>
          <w:rPr>
            <w:rFonts w:ascii="Cambria Math" w:hAnsi="Cambria Math"/>
          </w:rPr>
          <m:t>Y</m:t>
        </m:r>
      </m:oMath>
      <w:r w:rsidRPr="005F438C">
        <w:t xml:space="preserve"> визначаються положенням пікселя на зображенні.</w:t>
      </w:r>
    </w:p>
    <w:p w14:paraId="32C97E5F" w14:textId="53BDC610" w:rsidR="00575196" w:rsidRPr="005F438C" w:rsidRDefault="00F35653" w:rsidP="00575196">
      <w:pPr>
        <w:pStyle w:val="a2"/>
      </w:pPr>
      <w:proofErr w:type="spellStart"/>
      <w:r w:rsidRPr="005F438C">
        <w:t>Детекція</w:t>
      </w:r>
      <w:proofErr w:type="spellEnd"/>
      <w:r w:rsidRPr="005F438C">
        <w:t xml:space="preserve"> об’єктів.</w:t>
      </w:r>
      <w:r w:rsidR="00386A8E">
        <w:t xml:space="preserve"> </w:t>
      </w:r>
      <w:r w:rsidRPr="005F438C">
        <w:t xml:space="preserve">У нижній частині зображення зазначено: «6 об’єктів виявлено». Це результат роботи моделі DETR, яка успішно локалізувала шість динамічних об’єктів у сцені. Поєднання DETR з </w:t>
      </w:r>
      <w:proofErr w:type="spellStart"/>
      <w:r w:rsidRPr="005F438C">
        <w:t>FlowNet</w:t>
      </w:r>
      <w:proofErr w:type="spellEnd"/>
      <w:r w:rsidRPr="005F438C">
        <w:t xml:space="preserve"> + </w:t>
      </w:r>
      <w:proofErr w:type="spellStart"/>
      <w:r w:rsidRPr="005F438C">
        <w:t>Bagging</w:t>
      </w:r>
      <w:proofErr w:type="spellEnd"/>
      <w:r w:rsidRPr="005F438C">
        <w:t xml:space="preserve"> дозволяє для </w:t>
      </w:r>
      <w:r w:rsidRPr="005F438C">
        <w:lastRenderedPageBreak/>
        <w:t xml:space="preserve">кожного з цих шести об’єктів обчислити повний набір параметрів: просторове положення </w:t>
      </w:r>
      <m:oMath>
        <m:d>
          <m:dPr>
            <m:ctrlPr>
              <w:rPr>
                <w:rFonts w:ascii="Cambria Math" w:hAnsi="Cambria Math"/>
                <w:i/>
              </w:rPr>
            </m:ctrlPr>
          </m:dPr>
          <m:e>
            <m:r>
              <w:rPr>
                <w:rFonts w:ascii="Cambria Math" w:hAnsi="Cambria Math"/>
              </w:rPr>
              <m:t>x, y, z</m:t>
            </m:r>
          </m:e>
        </m:d>
      </m:oMath>
      <w:r w:rsidRPr="005F438C">
        <w:t>, швидкість (</w:t>
      </w:r>
      <m:oMath>
        <m:r>
          <w:rPr>
            <w:rFonts w:ascii="Cambria Math" w:hAnsi="Cambria Math"/>
          </w:rPr>
          <m:t>v</m:t>
        </m:r>
      </m:oMath>
      <w:r w:rsidRPr="005F438C">
        <w:t>) та напрямок руху (</w:t>
      </w:r>
      <m:oMath>
        <m:r>
          <w:rPr>
            <w:rFonts w:ascii="Cambria Math" w:hAnsi="Cambria Math"/>
          </w:rPr>
          <m:t>θ</m:t>
        </m:r>
      </m:oMath>
      <w:r w:rsidRPr="005F438C">
        <w:t>) з максимальною точністю.</w:t>
      </w:r>
    </w:p>
    <w:p w14:paraId="7701D155" w14:textId="77777777" w:rsidR="0045152E" w:rsidRPr="005F438C" w:rsidRDefault="0045152E" w:rsidP="0045152E">
      <w:pPr>
        <w:pStyle w:val="a2"/>
        <w:keepNext/>
        <w:jc w:val="center"/>
      </w:pPr>
      <w:r w:rsidRPr="005F438C">
        <w:rPr>
          <w:noProof/>
        </w:rPr>
        <w:drawing>
          <wp:inline distT="0" distB="0" distL="0" distR="0" wp14:anchorId="2D76DEB9" wp14:editId="444B354D">
            <wp:extent cx="5486400" cy="4198993"/>
            <wp:effectExtent l="0" t="0" r="0" b="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agging.png"/>
                    <pic:cNvPicPr/>
                  </pic:nvPicPr>
                  <pic:blipFill>
                    <a:blip r:embed="rId41"/>
                    <a:stretch>
                      <a:fillRect/>
                    </a:stretch>
                  </pic:blipFill>
                  <pic:spPr>
                    <a:xfrm>
                      <a:off x="0" y="0"/>
                      <a:ext cx="5486400" cy="4198993"/>
                    </a:xfrm>
                    <a:prstGeom prst="rect">
                      <a:avLst/>
                    </a:prstGeom>
                  </pic:spPr>
                </pic:pic>
              </a:graphicData>
            </a:graphic>
          </wp:inline>
        </w:drawing>
      </w:r>
    </w:p>
    <w:p w14:paraId="1BC8AD61" w14:textId="77777777" w:rsidR="0045152E" w:rsidRPr="005F438C" w:rsidRDefault="0045152E" w:rsidP="0045152E">
      <w:pPr>
        <w:pStyle w:val="aff2"/>
      </w:pPr>
      <w:r w:rsidRPr="005F438C">
        <w:rPr>
          <w:color w:val="000000"/>
        </w:rPr>
        <w:t xml:space="preserve">Рис. 4.34 — </w:t>
      </w:r>
      <w:proofErr w:type="spellStart"/>
      <w:r w:rsidRPr="005F438C">
        <w:rPr>
          <w:color w:val="000000"/>
        </w:rPr>
        <w:t>FlowNet_Bagging</w:t>
      </w:r>
      <w:proofErr w:type="spellEnd"/>
    </w:p>
    <w:p w14:paraId="7CB033AF" w14:textId="77777777" w:rsidR="00D4769E" w:rsidRPr="005F438C" w:rsidRDefault="00000000">
      <w:pPr>
        <w:pStyle w:val="a2"/>
      </w:pPr>
      <w:r w:rsidRPr="005F438C">
        <w:t>На рис. 4.34 наведено результат «</w:t>
      </w:r>
      <w:proofErr w:type="spellStart"/>
      <w:r w:rsidRPr="005F438C">
        <w:t>FlowNet_Bagging</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0EBBAB6D" w14:textId="77777777" w:rsidR="001E47E8" w:rsidRPr="005F438C" w:rsidRDefault="0045152E" w:rsidP="001E47E8">
      <w:pPr>
        <w:pStyle w:val="a2"/>
      </w:pPr>
      <w:r w:rsidRPr="005F438C">
        <w:t xml:space="preserve">На рис. 4.35 зображено </w:t>
      </w:r>
      <w:proofErr w:type="spellStart"/>
      <w:r w:rsidRPr="005F438C">
        <w:t>FlowNet_Blur</w:t>
      </w:r>
      <w:proofErr w:type="spellEnd"/>
      <w:r w:rsidRPr="005F438C">
        <w:t>.</w:t>
      </w:r>
      <w:r w:rsidR="001E47E8" w:rsidRPr="005F438C">
        <w:t xml:space="preserve"> На рис. 4.35 показано результати роботи системи з використанням </w:t>
      </w:r>
      <w:proofErr w:type="spellStart"/>
      <w:r w:rsidR="001E47E8" w:rsidRPr="005F438C">
        <w:t>нейромережевого</w:t>
      </w:r>
      <w:proofErr w:type="spellEnd"/>
      <w:r w:rsidR="001E47E8" w:rsidRPr="005F438C">
        <w:t xml:space="preserve"> алгоритму оптичного потоку </w:t>
      </w:r>
      <w:proofErr w:type="spellStart"/>
      <w:r w:rsidR="001E47E8" w:rsidRPr="005F438C">
        <w:t>FlowNet</w:t>
      </w:r>
      <w:proofErr w:type="spellEnd"/>
      <w:r w:rsidR="001E47E8" w:rsidRPr="005F438C">
        <w:t xml:space="preserve"> для оцінки руху та простого методу розмиття (</w:t>
      </w:r>
      <w:proofErr w:type="spellStart"/>
      <w:r w:rsidR="001E47E8" w:rsidRPr="005F438C">
        <w:t>Blur</w:t>
      </w:r>
      <w:proofErr w:type="spellEnd"/>
      <w:r w:rsidR="001E47E8" w:rsidRPr="005F438C">
        <w:t>) для оцінки глибини сцени. Ця комбінація слугує для демонстрації важливості використання якісних методів оцінки глибини при високоякісній оцінці оптичного потоку.</w:t>
      </w:r>
    </w:p>
    <w:p w14:paraId="50AC28F9" w14:textId="77777777" w:rsidR="001E47E8" w:rsidRPr="005F438C" w:rsidRDefault="001E47E8" w:rsidP="001E47E8">
      <w:pPr>
        <w:pStyle w:val="a2"/>
      </w:pPr>
      <w:r w:rsidRPr="005F438C">
        <w:t>Ліва панель – оптичний потік (</w:t>
      </w:r>
      <w:proofErr w:type="spellStart"/>
      <w:r w:rsidRPr="005F438C">
        <w:t>FlowNet</w:t>
      </w:r>
      <w:proofErr w:type="spellEnd"/>
      <w:r w:rsidRPr="005F438C">
        <w:t xml:space="preserve">). </w:t>
      </w:r>
    </w:p>
    <w:p w14:paraId="77ACB105" w14:textId="77777777" w:rsidR="001E47E8" w:rsidRPr="005F438C" w:rsidRDefault="001E47E8" w:rsidP="001E47E8">
      <w:pPr>
        <w:pStyle w:val="a2"/>
      </w:pPr>
      <w:r w:rsidRPr="005F438C">
        <w:t xml:space="preserve">Поле оптичного потоку, отримане </w:t>
      </w:r>
      <w:proofErr w:type="spellStart"/>
      <w:r w:rsidRPr="005F438C">
        <w:t>нейромережевою</w:t>
      </w:r>
      <w:proofErr w:type="spellEnd"/>
      <w:r w:rsidRPr="005F438C">
        <w:t xml:space="preserve"> моделлю </w:t>
      </w:r>
      <w:proofErr w:type="spellStart"/>
      <w:r w:rsidRPr="005F438C">
        <w:t>FlowNet</w:t>
      </w:r>
      <w:proofErr w:type="spellEnd"/>
      <w:r w:rsidRPr="005F438C">
        <w:t xml:space="preserve">, візуалізує рух пікселів між двома послідовними кадрами. Згідно з оригінальною роботою 35, </w:t>
      </w:r>
      <w:proofErr w:type="spellStart"/>
      <w:r w:rsidRPr="005F438C">
        <w:t>FlowNet</w:t>
      </w:r>
      <w:proofErr w:type="spellEnd"/>
      <w:r w:rsidRPr="005F438C">
        <w:t xml:space="preserve"> є першою </w:t>
      </w:r>
      <w:proofErr w:type="spellStart"/>
      <w:r w:rsidRPr="005F438C">
        <w:t>згортковою</w:t>
      </w:r>
      <w:proofErr w:type="spellEnd"/>
      <w:r w:rsidRPr="005F438C">
        <w:t xml:space="preserve"> нейронною мережею, навченою </w:t>
      </w:r>
      <w:proofErr w:type="spellStart"/>
      <w:r w:rsidRPr="005F438C">
        <w:t>end-</w:t>
      </w:r>
      <w:r w:rsidRPr="005F438C">
        <w:lastRenderedPageBreak/>
        <w:t>to-end</w:t>
      </w:r>
      <w:proofErr w:type="spellEnd"/>
      <w:r w:rsidRPr="005F438C">
        <w:t xml:space="preserve"> для передбачення оптичного потоку безпосередньо з пари зображень. Ключові особливості </w:t>
      </w:r>
      <w:proofErr w:type="spellStart"/>
      <w:r w:rsidRPr="005F438C">
        <w:t>FlowNet</w:t>
      </w:r>
      <w:proofErr w:type="spellEnd"/>
      <w:r w:rsidRPr="005F438C">
        <w:t>, які спостерігаються на лівій панелі:</w:t>
      </w:r>
    </w:p>
    <w:p w14:paraId="3710017B" w14:textId="77777777" w:rsidR="001E47E8" w:rsidRPr="005F438C" w:rsidRDefault="001E47E8" w:rsidP="001E47E8">
      <w:pPr>
        <w:pStyle w:val="a2"/>
      </w:pPr>
      <w:r w:rsidRPr="005F438C">
        <w:t xml:space="preserve">– Висока точність: на відміну від класичних методів, </w:t>
      </w:r>
      <w:proofErr w:type="spellStart"/>
      <w:r w:rsidRPr="005F438C">
        <w:t>FlowNet</w:t>
      </w:r>
      <w:proofErr w:type="spellEnd"/>
      <w:r w:rsidRPr="005F438C">
        <w:t xml:space="preserve"> навчається на великому синтетичному наборі даних </w:t>
      </w:r>
      <w:proofErr w:type="spellStart"/>
      <w:r w:rsidRPr="005F438C">
        <w:t>Flying</w:t>
      </w:r>
      <w:proofErr w:type="spellEnd"/>
      <w:r w:rsidRPr="005F438C">
        <w:t xml:space="preserve"> </w:t>
      </w:r>
      <w:proofErr w:type="spellStart"/>
      <w:r w:rsidRPr="005F438C">
        <w:t>Chairs</w:t>
      </w:r>
      <w:proofErr w:type="spellEnd"/>
      <w:r w:rsidRPr="005F438C">
        <w:t xml:space="preserve"> (22 872 пари зображень), що дозволяє йому досягати високої точності на реальних сценах без </w:t>
      </w:r>
      <w:proofErr w:type="spellStart"/>
      <w:r w:rsidRPr="005F438C">
        <w:t>донавчання</w:t>
      </w:r>
      <w:proofErr w:type="spellEnd"/>
      <w:r w:rsidRPr="005F438C">
        <w:t>.</w:t>
      </w:r>
    </w:p>
    <w:p w14:paraId="7C159E7A" w14:textId="77777777" w:rsidR="001E47E8" w:rsidRPr="005F438C" w:rsidRDefault="001E47E8" w:rsidP="001E47E8">
      <w:pPr>
        <w:pStyle w:val="a2"/>
      </w:pPr>
      <w:r w:rsidRPr="005F438C">
        <w:t>- Чіткі межі рухомих об’єктів: мережа точно виділяє контури об’єктів завдяки навченим ознакам на різних масштабах.</w:t>
      </w:r>
    </w:p>
    <w:p w14:paraId="646DA382" w14:textId="77777777" w:rsidR="001E47E8" w:rsidRPr="005F438C" w:rsidRDefault="001E47E8" w:rsidP="001E47E8">
      <w:pPr>
        <w:pStyle w:val="a2"/>
      </w:pPr>
      <w:r w:rsidRPr="005F438C">
        <w:t>- Деталізація дрібних рухів: модель здатна фіксувати навіть незначні переміщення дрібних об’єктів.</w:t>
      </w:r>
    </w:p>
    <w:p w14:paraId="5D268F5C" w14:textId="77777777" w:rsidR="001E47E8" w:rsidRPr="00604B82" w:rsidRDefault="001E47E8" w:rsidP="001E47E8">
      <w:pPr>
        <w:pStyle w:val="a2"/>
        <w:rPr>
          <w:lang w:val="en-US"/>
        </w:rPr>
      </w:pPr>
      <w:r w:rsidRPr="005F438C">
        <w:t xml:space="preserve">Архітектурно </w:t>
      </w:r>
      <w:proofErr w:type="spellStart"/>
      <w:r w:rsidRPr="005F438C">
        <w:t>FlowNet</w:t>
      </w:r>
      <w:proofErr w:type="spellEnd"/>
      <w:r w:rsidRPr="005F438C">
        <w:t xml:space="preserve"> складається з двох частин: </w:t>
      </w:r>
      <w:proofErr w:type="spellStart"/>
      <w:r w:rsidRPr="005F438C">
        <w:t>contractive</w:t>
      </w:r>
      <w:proofErr w:type="spellEnd"/>
      <w:r w:rsidRPr="005F438C">
        <w:t xml:space="preserve"> </w:t>
      </w:r>
      <w:proofErr w:type="spellStart"/>
      <w:r w:rsidRPr="005F438C">
        <w:t>part</w:t>
      </w:r>
      <w:proofErr w:type="spellEnd"/>
      <w:r w:rsidRPr="005F438C">
        <w:t xml:space="preserve"> (звужуюча частина) – послідовність з 9 </w:t>
      </w:r>
      <w:proofErr w:type="spellStart"/>
      <w:r w:rsidRPr="005F438C">
        <w:t>згорткових</w:t>
      </w:r>
      <w:proofErr w:type="spellEnd"/>
      <w:r w:rsidRPr="005F438C">
        <w:t xml:space="preserve"> шарів з кроками 2 для просторового стиснення інформації, та </w:t>
      </w:r>
      <w:proofErr w:type="spellStart"/>
      <w:r w:rsidRPr="005F438C">
        <w:t>expanding</w:t>
      </w:r>
      <w:proofErr w:type="spellEnd"/>
      <w:r w:rsidRPr="005F438C">
        <w:t xml:space="preserve"> </w:t>
      </w:r>
      <w:proofErr w:type="spellStart"/>
      <w:r w:rsidRPr="005F438C">
        <w:t>part</w:t>
      </w:r>
      <w:proofErr w:type="spellEnd"/>
      <w:r w:rsidRPr="005F438C">
        <w:t xml:space="preserve"> (</w:t>
      </w:r>
      <w:proofErr w:type="spellStart"/>
      <w:r w:rsidRPr="005F438C">
        <w:t>розширююча</w:t>
      </w:r>
      <w:proofErr w:type="spellEnd"/>
      <w:r w:rsidRPr="005F438C">
        <w:t xml:space="preserve"> частина) – </w:t>
      </w:r>
      <w:proofErr w:type="spellStart"/>
      <w:r w:rsidRPr="005F438C">
        <w:t>upconvolutional</w:t>
      </w:r>
      <w:proofErr w:type="spellEnd"/>
      <w:r w:rsidRPr="005F438C">
        <w:t xml:space="preserve"> шари, які відновлюють роздільну здатність. Кольорове кодування: червоно-жовті відтінки відповідають руху вправо та вверх, синьо-зелені – вліво та вниз. Насиченість кольору відображає інтенсивність руху.</w:t>
      </w:r>
    </w:p>
    <w:p w14:paraId="2B56B429" w14:textId="77777777" w:rsidR="001E47E8" w:rsidRPr="005F438C" w:rsidRDefault="001E47E8" w:rsidP="001E47E8">
      <w:pPr>
        <w:pStyle w:val="a2"/>
      </w:pPr>
      <w:r w:rsidRPr="005F438C">
        <w:t>Центральна панель – карта глибини (</w:t>
      </w:r>
      <w:proofErr w:type="spellStart"/>
      <w:r w:rsidRPr="005F438C">
        <w:t>Blur</w:t>
      </w:r>
      <w:proofErr w:type="spellEnd"/>
      <w:r w:rsidRPr="005F438C">
        <w:t xml:space="preserve">). </w:t>
      </w:r>
    </w:p>
    <w:p w14:paraId="384A4669" w14:textId="77777777" w:rsidR="001E47E8" w:rsidRPr="005F438C" w:rsidRDefault="001E47E8" w:rsidP="001E47E8">
      <w:pPr>
        <w:pStyle w:val="a2"/>
      </w:pPr>
      <w:r w:rsidRPr="005F438C">
        <w:t>Оцінка глибини виконана методом простого розмиття (</w:t>
      </w:r>
      <w:proofErr w:type="spellStart"/>
      <w:r w:rsidRPr="005F438C">
        <w:t>Blur</w:t>
      </w:r>
      <w:proofErr w:type="spellEnd"/>
      <w:r w:rsidRPr="005F438C">
        <w:t xml:space="preserve">) – найпримітивнішим способом, який не використовує жодної інформації про геометрію сцени. По суті, це перетворення вхідного зображення в </w:t>
      </w:r>
      <w:proofErr w:type="spellStart"/>
      <w:r w:rsidRPr="005F438C">
        <w:t>напівтонову</w:t>
      </w:r>
      <w:proofErr w:type="spellEnd"/>
      <w:r w:rsidRPr="005F438C">
        <w:t xml:space="preserve"> карту з подальшим застосуванням фільтра нижніх частот (наприклад, </w:t>
      </w:r>
      <w:proofErr w:type="spellStart"/>
      <w:r w:rsidRPr="005F438C">
        <w:t>гауссового</w:t>
      </w:r>
      <w:proofErr w:type="spellEnd"/>
      <w:r w:rsidRPr="005F438C">
        <w:t xml:space="preserve"> розмиття). Основні недоліки методу </w:t>
      </w:r>
      <w:proofErr w:type="spellStart"/>
      <w:r w:rsidRPr="005F438C">
        <w:t>Blur</w:t>
      </w:r>
      <w:proofErr w:type="spellEnd"/>
      <w:r w:rsidRPr="005F438C">
        <w:t>:</w:t>
      </w:r>
    </w:p>
    <w:p w14:paraId="147C08DB" w14:textId="77777777" w:rsidR="001E47E8" w:rsidRPr="005F438C" w:rsidRDefault="001E47E8" w:rsidP="001E47E8">
      <w:pPr>
        <w:pStyle w:val="a2"/>
      </w:pPr>
      <w:r w:rsidRPr="005F438C">
        <w:t xml:space="preserve">- Відсутність фізичної коректності: карта глибини є лише згладженою версією </w:t>
      </w:r>
      <w:proofErr w:type="spellStart"/>
      <w:r w:rsidRPr="005F438C">
        <w:t>яскравісного</w:t>
      </w:r>
      <w:proofErr w:type="spellEnd"/>
      <w:r w:rsidRPr="005F438C">
        <w:t xml:space="preserve"> каналу зображення, яка не має зв’язку з реальною відстанню до об’єктів.</w:t>
      </w:r>
    </w:p>
    <w:p w14:paraId="756C83CF" w14:textId="77777777" w:rsidR="001E47E8" w:rsidRPr="005F438C" w:rsidRDefault="001E47E8" w:rsidP="001E47E8">
      <w:pPr>
        <w:pStyle w:val="a2"/>
      </w:pPr>
      <w:r w:rsidRPr="005F438C">
        <w:t xml:space="preserve">- Розмиті межі: на відміну від методу </w:t>
      </w:r>
      <w:proofErr w:type="spellStart"/>
      <w:r w:rsidRPr="005F438C">
        <w:t>Gradient</w:t>
      </w:r>
      <w:proofErr w:type="spellEnd"/>
      <w:r w:rsidRPr="005F438C">
        <w:t xml:space="preserve">, який виділяє межі, </w:t>
      </w:r>
      <w:proofErr w:type="spellStart"/>
      <w:r w:rsidRPr="005F438C">
        <w:t>Blur</w:t>
      </w:r>
      <w:proofErr w:type="spellEnd"/>
      <w:r w:rsidRPr="005F438C">
        <w:t xml:space="preserve"> їх розмиває, що унеможливлює точну сегментацію об’єктів.</w:t>
      </w:r>
    </w:p>
    <w:p w14:paraId="5F099CA0" w14:textId="77777777" w:rsidR="001E47E8" w:rsidRPr="005F438C" w:rsidRDefault="001E47E8" w:rsidP="001E47E8">
      <w:pPr>
        <w:pStyle w:val="a2"/>
      </w:pPr>
      <w:r w:rsidRPr="005F438C">
        <w:t>- Відсутність кореляції з реальною глибиною: близький об’єкт може мати холодний колір, а віддалений – теплий, оскільки яскравість не корелює з відстанню.</w:t>
      </w:r>
    </w:p>
    <w:p w14:paraId="0ECA8CDB" w14:textId="77777777" w:rsidR="001E47E8" w:rsidRPr="005F438C" w:rsidRDefault="001E47E8" w:rsidP="001E47E8">
      <w:pPr>
        <w:pStyle w:val="a2"/>
      </w:pPr>
      <w:r w:rsidRPr="005F438C">
        <w:t xml:space="preserve">Кольорова шкала застосована формально, але не відображає дійсну </w:t>
      </w:r>
      <w:r w:rsidRPr="005F438C">
        <w:lastRenderedPageBreak/>
        <w:t>просторову структуру сцени. Цей метод є «нижньою межею» якості оцінки глибини.</w:t>
      </w:r>
    </w:p>
    <w:p w14:paraId="0B8A6229" w14:textId="77777777" w:rsidR="001E47E8" w:rsidRPr="005F438C" w:rsidRDefault="001E47E8" w:rsidP="001E47E8">
      <w:pPr>
        <w:pStyle w:val="a2"/>
      </w:pPr>
      <w:r w:rsidRPr="005F438C">
        <w:t>Права панель – об’єднане зображення (</w:t>
      </w:r>
      <w:proofErr w:type="spellStart"/>
      <w:r w:rsidRPr="005F438C">
        <w:t>FlowNet</w:t>
      </w:r>
      <w:proofErr w:type="spellEnd"/>
      <w:r w:rsidRPr="005F438C">
        <w:t xml:space="preserve"> + </w:t>
      </w:r>
      <w:proofErr w:type="spellStart"/>
      <w:r w:rsidRPr="005F438C">
        <w:t>Blur</w:t>
      </w:r>
      <w:proofErr w:type="spellEnd"/>
      <w:r w:rsidRPr="005F438C">
        <w:t>).</w:t>
      </w:r>
    </w:p>
    <w:p w14:paraId="56E48600" w14:textId="77777777" w:rsidR="001E47E8" w:rsidRPr="005F438C" w:rsidRDefault="001E47E8" w:rsidP="001E47E8">
      <w:pPr>
        <w:pStyle w:val="a2"/>
      </w:pPr>
      <w:r w:rsidRPr="005F438C">
        <w:t xml:space="preserve">Результат накладання </w:t>
      </w:r>
      <w:proofErr w:type="spellStart"/>
      <w:r w:rsidRPr="005F438C">
        <w:t>нейромережевого</w:t>
      </w:r>
      <w:proofErr w:type="spellEnd"/>
      <w:r w:rsidRPr="005F438C">
        <w:t xml:space="preserve"> оптичного потоку </w:t>
      </w:r>
      <w:proofErr w:type="spellStart"/>
      <w:r w:rsidRPr="005F438C">
        <w:t>FlowNet</w:t>
      </w:r>
      <w:proofErr w:type="spellEnd"/>
      <w:r w:rsidRPr="005F438C">
        <w:t xml:space="preserve"> на карту глибини, отриману розмиттям. Кольорова насиченість відповідає інтенсивності руху (з лівої панелі), а яскравість – псевдо-глибині (з центральної панелі). Оскільки карта глибини не має фізичного сенсу, об’єднане зображення вводить в оману: рухомі об’єкти можуть мати «неправильну» яскравість, не пов’язану з їх реальною відстанню до камери. Це ускладнює інтерпретацію результатів, незважаючи на високу якість оптичного потоку від </w:t>
      </w:r>
      <w:proofErr w:type="spellStart"/>
      <w:r w:rsidRPr="005F438C">
        <w:t>FlowNet</w:t>
      </w:r>
      <w:proofErr w:type="spellEnd"/>
      <w:r w:rsidRPr="005F438C">
        <w:t>.</w:t>
      </w:r>
    </w:p>
    <w:p w14:paraId="17F5964E" w14:textId="77777777" w:rsidR="001E47E8" w:rsidRPr="005F438C" w:rsidRDefault="001E47E8" w:rsidP="001E47E8">
      <w:pPr>
        <w:pStyle w:val="a2"/>
      </w:pPr>
      <w:proofErr w:type="spellStart"/>
      <w:r w:rsidRPr="005F438C">
        <w:t>Детекція</w:t>
      </w:r>
      <w:proofErr w:type="spellEnd"/>
      <w:r w:rsidRPr="005F438C">
        <w:t xml:space="preserve"> об’єктів.</w:t>
      </w:r>
    </w:p>
    <w:p w14:paraId="4393DBD1" w14:textId="77777777" w:rsidR="0045152E" w:rsidRPr="005F438C" w:rsidRDefault="001E47E8" w:rsidP="001E47E8">
      <w:pPr>
        <w:pStyle w:val="a2"/>
      </w:pPr>
      <w:r w:rsidRPr="005F438C">
        <w:t>У нижній частині зображення зазначено: «6 об’єктів виявлено». Це результат роботи моделі DETR, яка локалізує об’єкти незалежно від якості карти глибини. Однак через відсутність фізично коректної глибини, подальший аналіз просторового положення об’єктів (координата Z) є неможливим, незважаючи на високу точність виявлення та оцінки руху.</w:t>
      </w:r>
    </w:p>
    <w:p w14:paraId="1A64C495" w14:textId="77777777" w:rsidR="0045152E" w:rsidRPr="005F438C" w:rsidRDefault="0045152E" w:rsidP="0045152E">
      <w:pPr>
        <w:pStyle w:val="a2"/>
        <w:keepNext/>
        <w:jc w:val="center"/>
      </w:pPr>
      <w:r w:rsidRPr="005F438C">
        <w:rPr>
          <w:noProof/>
        </w:rPr>
        <w:lastRenderedPageBreak/>
        <w:drawing>
          <wp:inline distT="0" distB="0" distL="0" distR="0" wp14:anchorId="14489980" wp14:editId="403584C3">
            <wp:extent cx="5486400" cy="4198993"/>
            <wp:effectExtent l="0" t="0" r="0" b="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lur.png"/>
                    <pic:cNvPicPr/>
                  </pic:nvPicPr>
                  <pic:blipFill>
                    <a:blip r:embed="rId42"/>
                    <a:stretch>
                      <a:fillRect/>
                    </a:stretch>
                  </pic:blipFill>
                  <pic:spPr>
                    <a:xfrm>
                      <a:off x="0" y="0"/>
                      <a:ext cx="5486400" cy="4198993"/>
                    </a:xfrm>
                    <a:prstGeom prst="rect">
                      <a:avLst/>
                    </a:prstGeom>
                  </pic:spPr>
                </pic:pic>
              </a:graphicData>
            </a:graphic>
          </wp:inline>
        </w:drawing>
      </w:r>
    </w:p>
    <w:p w14:paraId="26D651EF" w14:textId="77777777" w:rsidR="0045152E" w:rsidRPr="005F438C" w:rsidRDefault="0045152E" w:rsidP="0045152E">
      <w:pPr>
        <w:pStyle w:val="aff2"/>
      </w:pPr>
      <w:r w:rsidRPr="005F438C">
        <w:rPr>
          <w:color w:val="000000"/>
        </w:rPr>
        <w:t xml:space="preserve">Рис. 4.35 — </w:t>
      </w:r>
      <w:proofErr w:type="spellStart"/>
      <w:r w:rsidRPr="005F438C">
        <w:rPr>
          <w:color w:val="000000"/>
        </w:rPr>
        <w:t>FlowNet_Blur</w:t>
      </w:r>
      <w:proofErr w:type="spellEnd"/>
    </w:p>
    <w:p w14:paraId="07121472" w14:textId="77777777" w:rsidR="00D4769E" w:rsidRPr="005F438C" w:rsidRDefault="00000000">
      <w:pPr>
        <w:pStyle w:val="a2"/>
      </w:pPr>
      <w:r w:rsidRPr="005F438C">
        <w:t>На рис. 4.35 наведено результат «</w:t>
      </w:r>
      <w:proofErr w:type="spellStart"/>
      <w:r w:rsidRPr="005F438C">
        <w:t>FlowNet_Blur</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5BA70BFD" w14:textId="476E35EB" w:rsidR="00C61F14" w:rsidRPr="005F438C" w:rsidRDefault="0045152E" w:rsidP="00C61F14">
      <w:pPr>
        <w:pStyle w:val="a2"/>
      </w:pPr>
      <w:r w:rsidRPr="005F438C">
        <w:t xml:space="preserve">На рис. 4.36 зображено </w:t>
      </w:r>
      <w:proofErr w:type="spellStart"/>
      <w:r w:rsidRPr="005F438C">
        <w:t>FlowNet_Boosting</w:t>
      </w:r>
      <w:proofErr w:type="spellEnd"/>
      <w:r w:rsidRPr="005F438C">
        <w:t xml:space="preserve">. На рис. 4.36 показано результати роботи системи з використанням </w:t>
      </w:r>
      <w:proofErr w:type="spellStart"/>
      <w:r w:rsidRPr="005F438C">
        <w:t>нейромережевого</w:t>
      </w:r>
      <w:proofErr w:type="spellEnd"/>
      <w:r w:rsidRPr="005F438C">
        <w:t xml:space="preserve"> алгоритму оптичного потоку </w:t>
      </w:r>
      <w:proofErr w:type="spellStart"/>
      <w:r w:rsidRPr="005F438C">
        <w:t>FlowNet</w:t>
      </w:r>
      <w:proofErr w:type="spellEnd"/>
      <w:r w:rsidRPr="005F438C">
        <w:t xml:space="preserve"> для оцінки руху та ансамблевого методу </w:t>
      </w:r>
      <w:proofErr w:type="spellStart"/>
      <w:r w:rsidRPr="005F438C">
        <w:t>бустінгу</w:t>
      </w:r>
      <w:proofErr w:type="spellEnd"/>
      <w:r w:rsidRPr="005F438C">
        <w:t xml:space="preserve"> для оцінки глибини сцени. Ця комбінація поєднує високу точність </w:t>
      </w:r>
      <w:proofErr w:type="spellStart"/>
      <w:r w:rsidRPr="005F438C">
        <w:t>нейромережевої</w:t>
      </w:r>
      <w:proofErr w:type="spellEnd"/>
      <w:r w:rsidRPr="005F438C">
        <w:t xml:space="preserve"> оцінки руху з ансамблевим підвищенням точності та підкресленням меж об’єктів.</w:t>
      </w:r>
    </w:p>
    <w:p w14:paraId="3283DA0E" w14:textId="77777777" w:rsidR="00C61F14" w:rsidRPr="005F438C" w:rsidRDefault="00C61F14" w:rsidP="00C61F14">
      <w:pPr>
        <w:pStyle w:val="a2"/>
      </w:pPr>
      <w:r w:rsidRPr="005F438C">
        <w:t>Ліва панель – оптичний потік (</w:t>
      </w:r>
      <w:proofErr w:type="spellStart"/>
      <w:r w:rsidRPr="005F438C">
        <w:t>FlowNet</w:t>
      </w:r>
      <w:proofErr w:type="spellEnd"/>
      <w:r w:rsidRPr="005F438C">
        <w:t xml:space="preserve">). </w:t>
      </w:r>
    </w:p>
    <w:p w14:paraId="07510935" w14:textId="77777777" w:rsidR="00C61F14" w:rsidRPr="005F438C" w:rsidRDefault="00C61F14" w:rsidP="00C61F14">
      <w:pPr>
        <w:pStyle w:val="a2"/>
      </w:pPr>
      <w:r w:rsidRPr="005F438C">
        <w:t xml:space="preserve">Поле оптичного потоку отримане моделлю </w:t>
      </w:r>
      <w:proofErr w:type="spellStart"/>
      <w:r w:rsidRPr="005F438C">
        <w:t>FlowNet</w:t>
      </w:r>
      <w:proofErr w:type="spellEnd"/>
      <w:r w:rsidRPr="005F438C">
        <w:t xml:space="preserve"> 35 – першою </w:t>
      </w:r>
      <w:proofErr w:type="spellStart"/>
      <w:r w:rsidRPr="005F438C">
        <w:t>згортковою</w:t>
      </w:r>
      <w:proofErr w:type="spellEnd"/>
      <w:r w:rsidRPr="005F438C">
        <w:t xml:space="preserve"> нейронною мережею, навченою </w:t>
      </w:r>
      <w:proofErr w:type="spellStart"/>
      <w:r w:rsidRPr="005F438C">
        <w:t>end-to-end</w:t>
      </w:r>
      <w:proofErr w:type="spellEnd"/>
      <w:r w:rsidRPr="005F438C">
        <w:t xml:space="preserve"> для передбачення оптичного потоку з пари зображень. Архітектура базується на двох варіантах: </w:t>
      </w:r>
      <w:proofErr w:type="spellStart"/>
      <w:r w:rsidRPr="005F438C">
        <w:t>FlowNetSimple</w:t>
      </w:r>
      <w:proofErr w:type="spellEnd"/>
      <w:r w:rsidRPr="005F438C">
        <w:t xml:space="preserve"> (конкатенація кадрів) та </w:t>
      </w:r>
      <w:proofErr w:type="spellStart"/>
      <w:r w:rsidRPr="005F438C">
        <w:t>FlowNetCorr</w:t>
      </w:r>
      <w:proofErr w:type="spellEnd"/>
      <w:r w:rsidRPr="005F438C">
        <w:t xml:space="preserve"> (кореляційний шар). Навчання на синтетичному наборі </w:t>
      </w:r>
      <w:proofErr w:type="spellStart"/>
      <w:r w:rsidRPr="005F438C">
        <w:t>Flying</w:t>
      </w:r>
      <w:proofErr w:type="spellEnd"/>
      <w:r w:rsidRPr="005F438C">
        <w:t xml:space="preserve"> </w:t>
      </w:r>
      <w:proofErr w:type="spellStart"/>
      <w:r w:rsidRPr="005F438C">
        <w:t>Chairs</w:t>
      </w:r>
      <w:proofErr w:type="spellEnd"/>
      <w:r w:rsidRPr="005F438C">
        <w:t xml:space="preserve"> (22 872 пари) дозволяє досягати високої точності на реальних сценах.</w:t>
      </w:r>
    </w:p>
    <w:p w14:paraId="4ADAD99F" w14:textId="77777777" w:rsidR="00C61F14" w:rsidRPr="005F438C" w:rsidRDefault="00C61F14" w:rsidP="00C61F14">
      <w:pPr>
        <w:pStyle w:val="a2"/>
      </w:pPr>
      <w:r w:rsidRPr="005F438C">
        <w:lastRenderedPageBreak/>
        <w:t xml:space="preserve">Ключові особливості </w:t>
      </w:r>
      <w:proofErr w:type="spellStart"/>
      <w:r w:rsidRPr="005F438C">
        <w:t>FlowNet</w:t>
      </w:r>
      <w:proofErr w:type="spellEnd"/>
      <w:r w:rsidRPr="005F438C">
        <w:t>:</w:t>
      </w:r>
    </w:p>
    <w:p w14:paraId="48DB7869" w14:textId="77777777" w:rsidR="00C61F14" w:rsidRPr="005F438C" w:rsidRDefault="00C61F14" w:rsidP="00C61F14">
      <w:pPr>
        <w:pStyle w:val="a2"/>
      </w:pPr>
      <w:r w:rsidRPr="005F438C">
        <w:t>- чіткі межі рухомих об’єктів (на відміну від класичних методів);</w:t>
      </w:r>
    </w:p>
    <w:p w14:paraId="26A73135" w14:textId="77777777" w:rsidR="00C61F14" w:rsidRPr="005F438C" w:rsidRDefault="00C61F14" w:rsidP="00C61F14">
      <w:pPr>
        <w:pStyle w:val="a2"/>
      </w:pPr>
      <w:r w:rsidRPr="005F438C">
        <w:t xml:space="preserve"> – стійкість до оклюзій завдяки узагальнюючій здатності CNN;</w:t>
      </w:r>
    </w:p>
    <w:p w14:paraId="771788A8" w14:textId="77777777" w:rsidR="00C61F14" w:rsidRPr="005F438C" w:rsidRDefault="00C61F14" w:rsidP="00C61F14">
      <w:pPr>
        <w:pStyle w:val="a2"/>
      </w:pPr>
      <w:r w:rsidRPr="005F438C">
        <w:t xml:space="preserve"> – деталізація дрібних рухів.</w:t>
      </w:r>
    </w:p>
    <w:p w14:paraId="5CE27D08" w14:textId="77777777" w:rsidR="00C61F14" w:rsidRPr="005F438C" w:rsidRDefault="00C61F14" w:rsidP="00C61F14">
      <w:pPr>
        <w:pStyle w:val="a2"/>
      </w:pPr>
      <w:r w:rsidRPr="005F438C">
        <w:t xml:space="preserve">Архітектура: </w:t>
      </w:r>
      <w:proofErr w:type="spellStart"/>
      <w:r w:rsidRPr="005F438C">
        <w:t>contractive</w:t>
      </w:r>
      <w:proofErr w:type="spellEnd"/>
      <w:r w:rsidRPr="005F438C">
        <w:t xml:space="preserve"> </w:t>
      </w:r>
      <w:proofErr w:type="spellStart"/>
      <w:r w:rsidRPr="005F438C">
        <w:t>part</w:t>
      </w:r>
      <w:proofErr w:type="spellEnd"/>
      <w:r w:rsidRPr="005F438C">
        <w:t xml:space="preserve"> (9 </w:t>
      </w:r>
      <w:proofErr w:type="spellStart"/>
      <w:r w:rsidRPr="005F438C">
        <w:t>згорткових</w:t>
      </w:r>
      <w:proofErr w:type="spellEnd"/>
      <w:r w:rsidRPr="005F438C">
        <w:t xml:space="preserve"> шарів з кроком 2) та </w:t>
      </w:r>
      <w:proofErr w:type="spellStart"/>
      <w:r w:rsidRPr="005F438C">
        <w:t>expanding</w:t>
      </w:r>
      <w:proofErr w:type="spellEnd"/>
      <w:r w:rsidRPr="005F438C">
        <w:t xml:space="preserve"> </w:t>
      </w:r>
      <w:proofErr w:type="spellStart"/>
      <w:r w:rsidRPr="005F438C">
        <w:t>part</w:t>
      </w:r>
      <w:proofErr w:type="spellEnd"/>
      <w:r w:rsidRPr="005F438C">
        <w:t xml:space="preserve"> (</w:t>
      </w:r>
      <w:proofErr w:type="spellStart"/>
      <w:r w:rsidRPr="005F438C">
        <w:t>upconvolution</w:t>
      </w:r>
      <w:proofErr w:type="spellEnd"/>
      <w:r w:rsidRPr="005F438C">
        <w:t xml:space="preserve"> з </w:t>
      </w:r>
      <w:proofErr w:type="spellStart"/>
      <w:r w:rsidRPr="005F438C">
        <w:t>skip</w:t>
      </w:r>
      <w:proofErr w:type="spellEnd"/>
      <w:r w:rsidRPr="005F438C">
        <w:t xml:space="preserve"> </w:t>
      </w:r>
      <w:proofErr w:type="spellStart"/>
      <w:r w:rsidRPr="005F438C">
        <w:t>connections</w:t>
      </w:r>
      <w:proofErr w:type="spellEnd"/>
      <w:r w:rsidRPr="005F438C">
        <w:t>). Кольорове кодування: червоно-жовті тони → рух вправо/вверх, синьо-зелені → вліво/вниз; насиченість → інтенсивність руху.</w:t>
      </w:r>
    </w:p>
    <w:p w14:paraId="77E37A3D" w14:textId="77777777" w:rsidR="00C61F14" w:rsidRPr="005F438C" w:rsidRDefault="00C61F14" w:rsidP="00C61F14">
      <w:pPr>
        <w:pStyle w:val="a2"/>
      </w:pPr>
      <w:r w:rsidRPr="005F438C">
        <w:t>Центральна панель – карта глибини (</w:t>
      </w:r>
      <w:proofErr w:type="spellStart"/>
      <w:r w:rsidRPr="005F438C">
        <w:t>Boosting</w:t>
      </w:r>
      <w:proofErr w:type="spellEnd"/>
      <w:r w:rsidRPr="005F438C">
        <w:t xml:space="preserve">). </w:t>
      </w:r>
    </w:p>
    <w:p w14:paraId="6CD56A4C" w14:textId="77777777" w:rsidR="00C61F14" w:rsidRPr="005F438C" w:rsidRDefault="00C61F14" w:rsidP="00C61F14">
      <w:pPr>
        <w:pStyle w:val="a2"/>
      </w:pPr>
      <w:r w:rsidRPr="005F438C">
        <w:t xml:space="preserve">Оцінка глибини виконана методом </w:t>
      </w:r>
      <w:proofErr w:type="spellStart"/>
      <w:r w:rsidRPr="005F438C">
        <w:t>бустінгу</w:t>
      </w:r>
      <w:proofErr w:type="spellEnd"/>
      <w:r w:rsidRPr="005F438C">
        <w:t xml:space="preserve"> – послідовним навчанням моделей, де кожна наступна виправляє помилки попередньої:</w:t>
      </w:r>
    </w:p>
    <w:p w14:paraId="525BD46D" w14:textId="77777777" w:rsidR="00C61F14" w:rsidRPr="005F438C" w:rsidRDefault="00000000" w:rsidP="00C61F14">
      <w:pPr>
        <w:pStyle w:val="a2"/>
      </w:pPr>
      <m:oMathPara>
        <m:oMath>
          <m:sSub>
            <m:sSubPr>
              <m:ctrlPr>
                <w:rPr>
                  <w:rFonts w:ascii="Cambria Math" w:hAnsi="Cambria Math"/>
                  <w:i/>
                </w:rPr>
              </m:ctrlPr>
            </m:sSubPr>
            <m:e>
              <m:r>
                <w:rPr>
                  <w:rFonts w:ascii="Cambria Math" w:hAnsi="Cambria Math"/>
                </w:rPr>
                <m:t>D</m:t>
              </m:r>
            </m:e>
            <m:sub>
              <m:r>
                <w:rPr>
                  <w:rFonts w:ascii="Cambria Math" w:hAnsi="Cambria Math"/>
                </w:rPr>
                <m:t>boost</m:t>
              </m:r>
            </m:sub>
          </m:sSub>
          <m:r>
            <w:rPr>
              <w:rFonts w:ascii="Cambria Math" w:hAnsi="Cambria Math"/>
            </w:rPr>
            <m:t>= Σ</m:t>
          </m:r>
          <m:d>
            <m:dPr>
              <m:ctrlPr>
                <w:rPr>
                  <w:rFonts w:ascii="Cambria Math" w:hAnsi="Cambria Math"/>
                  <w:i/>
                </w:rPr>
              </m:ctrlPr>
            </m:dPr>
            <m:e>
              <m:r>
                <w:rPr>
                  <w:rFonts w:ascii="Cambria Math" w:hAnsi="Cambria Math"/>
                </w:rPr>
                <m:t>m=1..M</m:t>
              </m:r>
            </m:e>
          </m:d>
          <m:sSub>
            <m:sSubPr>
              <m:ctrlPr>
                <w:rPr>
                  <w:rFonts w:ascii="Cambria Math" w:hAnsi="Cambria Math"/>
                  <w:i/>
                </w:rPr>
              </m:ctrlPr>
            </m:sSubPr>
            <m:e>
              <m:r>
                <w:rPr>
                  <w:rFonts w:ascii="Cambria Math" w:hAnsi="Cambria Math"/>
                </w:rPr>
                <m:t>α</m:t>
              </m:r>
            </m:e>
            <m:sub>
              <m:r>
                <w:rPr>
                  <w:rFonts w:ascii="Cambria Math" w:hAnsi="Cambria Math"/>
                </w:rPr>
                <m:t>m</m:t>
              </m:r>
            </m:sub>
          </m:sSub>
          <m:sSup>
            <m:sSupPr>
              <m:ctrlPr>
                <w:rPr>
                  <w:rFonts w:ascii="Cambria Math" w:hAnsi="Cambria Math"/>
                  <w:i/>
                </w:rPr>
              </m:ctrlPr>
            </m:sSupPr>
            <m:e>
              <m:r>
                <w:rPr>
                  <w:rFonts w:ascii="Cambria Math" w:hAnsi="Cambria Math"/>
                </w:rPr>
                <m:t>D</m:t>
              </m:r>
            </m:e>
            <m:sup>
              <m:r>
                <w:rPr>
                  <w:rFonts w:ascii="Cambria Math" w:hAnsi="Cambria Math"/>
                </w:rPr>
                <m:t>m</m:t>
              </m:r>
            </m:sup>
          </m:sSup>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 xml:space="preserve">1 - </m:t>
                      </m:r>
                      <m:sSub>
                        <m:sSubPr>
                          <m:ctrlPr>
                            <w:rPr>
                              <w:rFonts w:ascii="Cambria Math" w:hAnsi="Cambria Math"/>
                              <w:i/>
                            </w:rPr>
                          </m:ctrlPr>
                        </m:sSubPr>
                        <m:e>
                          <m:r>
                            <w:rPr>
                              <w:rFonts w:ascii="Cambria Math" w:hAnsi="Cambria Math"/>
                            </w:rPr>
                            <m:t>ε</m:t>
                          </m:r>
                        </m:e>
                        <m:sub>
                          <m:r>
                            <w:rPr>
                              <w:rFonts w:ascii="Cambria Math" w:hAnsi="Cambria Math"/>
                            </w:rPr>
                            <m:t>m</m:t>
                          </m:r>
                        </m:sub>
                      </m:sSub>
                    </m:num>
                    <m:den>
                      <m:sSub>
                        <m:sSubPr>
                          <m:ctrlPr>
                            <w:rPr>
                              <w:rFonts w:ascii="Cambria Math" w:hAnsi="Cambria Math"/>
                              <w:i/>
                            </w:rPr>
                          </m:ctrlPr>
                        </m:sSubPr>
                        <m:e>
                          <m:r>
                            <w:rPr>
                              <w:rFonts w:ascii="Cambria Math" w:hAnsi="Cambria Math"/>
                            </w:rPr>
                            <m:t>ε</m:t>
                          </m:r>
                        </m:e>
                        <m:sub>
                          <m:r>
                            <w:rPr>
                              <w:rFonts w:ascii="Cambria Math" w:hAnsi="Cambria Math"/>
                            </w:rPr>
                            <m:t>m</m:t>
                          </m:r>
                        </m:sub>
                      </m:sSub>
                    </m:den>
                  </m:f>
                </m:e>
              </m:d>
            </m:e>
          </m:func>
        </m:oMath>
      </m:oMathPara>
    </w:p>
    <w:p w14:paraId="27F14C51" w14:textId="77777777" w:rsidR="00C61F14" w:rsidRPr="005F438C" w:rsidRDefault="00C61F14" w:rsidP="00C61F14">
      <w:pPr>
        <w:pStyle w:val="a2"/>
      </w:pPr>
      <w:r w:rsidRPr="005F438C">
        <w:t xml:space="preserve">де α_m – вага, обернено пропорційна помилці </w:t>
      </w:r>
      <w:proofErr w:type="spellStart"/>
      <w:r w:rsidRPr="005F438C">
        <w:t>ε_m</w:t>
      </w:r>
      <w:proofErr w:type="spellEnd"/>
      <w:r w:rsidRPr="005F438C">
        <w:t>.</w:t>
      </w:r>
    </w:p>
    <w:p w14:paraId="6F09766C" w14:textId="77777777" w:rsidR="00C61F14" w:rsidRPr="005F438C" w:rsidRDefault="00C61F14" w:rsidP="00C61F14">
      <w:pPr>
        <w:pStyle w:val="a2"/>
      </w:pPr>
      <w:r w:rsidRPr="005F438C">
        <w:t xml:space="preserve">Переваги </w:t>
      </w:r>
      <w:proofErr w:type="spellStart"/>
      <w:r w:rsidRPr="005F438C">
        <w:t>Boosting</w:t>
      </w:r>
      <w:proofErr w:type="spellEnd"/>
      <w:r w:rsidRPr="005F438C">
        <w:t xml:space="preserve">: підкреслення меж об’єктів (на відміну від </w:t>
      </w:r>
      <w:proofErr w:type="spellStart"/>
      <w:r w:rsidRPr="005F438C">
        <w:t>Bagging</w:t>
      </w:r>
      <w:proofErr w:type="spellEnd"/>
      <w:r w:rsidRPr="005F438C">
        <w:t>, який згладжує), зменшення зміщення, висока точність у зонах оклюзій та різких перепадів глибини. Кольорова шкала: теплі тони → ближні об’єкти, холодні → віддалені.</w:t>
      </w:r>
    </w:p>
    <w:p w14:paraId="5910F383" w14:textId="77777777" w:rsidR="00C61F14" w:rsidRPr="005F438C" w:rsidRDefault="00C61F14" w:rsidP="00C61F14">
      <w:pPr>
        <w:pStyle w:val="a2"/>
      </w:pPr>
      <w:r w:rsidRPr="005F438C">
        <w:t>Права панель – об’єднане зображення (</w:t>
      </w:r>
      <w:proofErr w:type="spellStart"/>
      <w:r w:rsidRPr="005F438C">
        <w:t>FlowNet</w:t>
      </w:r>
      <w:proofErr w:type="spellEnd"/>
      <w:r w:rsidRPr="005F438C">
        <w:t xml:space="preserve"> + </w:t>
      </w:r>
      <w:proofErr w:type="spellStart"/>
      <w:r w:rsidRPr="005F438C">
        <w:t>Boosting</w:t>
      </w:r>
      <w:proofErr w:type="spellEnd"/>
      <w:r w:rsidRPr="005F438C">
        <w:t>).</w:t>
      </w:r>
    </w:p>
    <w:p w14:paraId="7A5AC02E" w14:textId="77777777" w:rsidR="00C61F14" w:rsidRPr="005F438C" w:rsidRDefault="00C61F14" w:rsidP="00C61F14">
      <w:pPr>
        <w:pStyle w:val="a2"/>
      </w:pPr>
      <w:r w:rsidRPr="005F438C">
        <w:t xml:space="preserve">Накладання потоку </w:t>
      </w:r>
      <w:proofErr w:type="spellStart"/>
      <w:r w:rsidRPr="005F438C">
        <w:t>FlowNet</w:t>
      </w:r>
      <w:proofErr w:type="spellEnd"/>
      <w:r w:rsidRPr="005F438C">
        <w:t xml:space="preserve"> на карту глибини </w:t>
      </w:r>
      <w:proofErr w:type="spellStart"/>
      <w:r w:rsidRPr="005F438C">
        <w:t>Boosting</w:t>
      </w:r>
      <w:proofErr w:type="spellEnd"/>
      <w:r w:rsidRPr="005F438C">
        <w:t xml:space="preserve">. Насиченість → інтенсивність руху, яскравість → глибина. Це дозволяє одночасно аналізувати напрямок, швидкість, відстань та просторове положення об’єктів. Поєднання високої деталізації </w:t>
      </w:r>
      <w:proofErr w:type="spellStart"/>
      <w:r w:rsidRPr="005F438C">
        <w:t>FlowNet</w:t>
      </w:r>
      <w:proofErr w:type="spellEnd"/>
      <w:r w:rsidRPr="005F438C">
        <w:t xml:space="preserve"> та підкреслення меж </w:t>
      </w:r>
      <w:proofErr w:type="spellStart"/>
      <w:r w:rsidRPr="005F438C">
        <w:t>Boosting</w:t>
      </w:r>
      <w:proofErr w:type="spellEnd"/>
      <w:r w:rsidRPr="005F438C">
        <w:t xml:space="preserve"> дає максимально інформативне зображення.</w:t>
      </w:r>
    </w:p>
    <w:p w14:paraId="068B8B84" w14:textId="77777777" w:rsidR="00C61F14" w:rsidRPr="005F438C" w:rsidRDefault="00C61F14" w:rsidP="00C61F14">
      <w:pPr>
        <w:pStyle w:val="a2"/>
      </w:pPr>
      <w:proofErr w:type="spellStart"/>
      <w:r w:rsidRPr="005F438C">
        <w:t>Детекція</w:t>
      </w:r>
      <w:proofErr w:type="spellEnd"/>
      <w:r w:rsidRPr="005F438C">
        <w:t xml:space="preserve"> об’єктів.</w:t>
      </w:r>
    </w:p>
    <w:p w14:paraId="32740286" w14:textId="77777777" w:rsidR="0045152E" w:rsidRPr="005F438C" w:rsidRDefault="00C61F14" w:rsidP="00C61F14">
      <w:pPr>
        <w:pStyle w:val="a2"/>
      </w:pPr>
      <w:r w:rsidRPr="005F438C">
        <w:t xml:space="preserve">Виявлено 6 об’єктів моделлю DETR. Поєднання з </w:t>
      </w:r>
      <w:proofErr w:type="spellStart"/>
      <w:r w:rsidRPr="005F438C">
        <w:t>FlowNet</w:t>
      </w:r>
      <w:proofErr w:type="spellEnd"/>
      <w:r w:rsidRPr="005F438C">
        <w:t xml:space="preserve"> + </w:t>
      </w:r>
      <w:proofErr w:type="spellStart"/>
      <w:r w:rsidRPr="005F438C">
        <w:t>Boosting</w:t>
      </w:r>
      <w:proofErr w:type="spellEnd"/>
      <w:r w:rsidRPr="005F438C">
        <w:t xml:space="preserve"> дозволяє обчислити повний набір параметрів (x, y, z, v, θ) з максимальною точністю, особливо на межах об’єктів.</w:t>
      </w:r>
    </w:p>
    <w:p w14:paraId="279191AB" w14:textId="77777777" w:rsidR="0045152E" w:rsidRPr="005F438C" w:rsidRDefault="0045152E" w:rsidP="0045152E">
      <w:pPr>
        <w:pStyle w:val="a2"/>
        <w:keepNext/>
        <w:jc w:val="center"/>
      </w:pPr>
      <w:r w:rsidRPr="005F438C">
        <w:rPr>
          <w:noProof/>
        </w:rPr>
        <w:lastRenderedPageBreak/>
        <w:drawing>
          <wp:inline distT="0" distB="0" distL="0" distR="0" wp14:anchorId="60330EB2" wp14:editId="21C7A50C">
            <wp:extent cx="5486400" cy="4198993"/>
            <wp:effectExtent l="0" t="0" r="0" b="0"/>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oosting.png"/>
                    <pic:cNvPicPr/>
                  </pic:nvPicPr>
                  <pic:blipFill>
                    <a:blip r:embed="rId43"/>
                    <a:stretch>
                      <a:fillRect/>
                    </a:stretch>
                  </pic:blipFill>
                  <pic:spPr>
                    <a:xfrm>
                      <a:off x="0" y="0"/>
                      <a:ext cx="5486400" cy="4198993"/>
                    </a:xfrm>
                    <a:prstGeom prst="rect">
                      <a:avLst/>
                    </a:prstGeom>
                  </pic:spPr>
                </pic:pic>
              </a:graphicData>
            </a:graphic>
          </wp:inline>
        </w:drawing>
      </w:r>
    </w:p>
    <w:p w14:paraId="168E0F6F" w14:textId="77777777" w:rsidR="0045152E" w:rsidRPr="005F438C" w:rsidRDefault="0045152E" w:rsidP="0045152E">
      <w:pPr>
        <w:pStyle w:val="aff2"/>
      </w:pPr>
      <w:r w:rsidRPr="005F438C">
        <w:rPr>
          <w:color w:val="000000"/>
        </w:rPr>
        <w:t xml:space="preserve">Рис. 4.36 — </w:t>
      </w:r>
      <w:proofErr w:type="spellStart"/>
      <w:r w:rsidRPr="005F438C">
        <w:rPr>
          <w:color w:val="000000"/>
        </w:rPr>
        <w:t>FlowNet_Boosting</w:t>
      </w:r>
      <w:proofErr w:type="spellEnd"/>
    </w:p>
    <w:p w14:paraId="62F2E5A5" w14:textId="77777777" w:rsidR="00D4769E" w:rsidRPr="005F438C" w:rsidRDefault="00000000">
      <w:pPr>
        <w:pStyle w:val="a2"/>
      </w:pPr>
      <w:r w:rsidRPr="005F438C">
        <w:t>На рис. 4.36 наведено результат «</w:t>
      </w:r>
      <w:proofErr w:type="spellStart"/>
      <w:r w:rsidRPr="005F438C">
        <w:t>FlowNet_Boosting</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1B60E05B" w14:textId="77777777" w:rsidR="00C61F14" w:rsidRPr="005F438C" w:rsidRDefault="0045152E" w:rsidP="00C61F14">
      <w:pPr>
        <w:pStyle w:val="a2"/>
      </w:pPr>
      <w:r w:rsidRPr="005F438C">
        <w:t xml:space="preserve">На рис. 4.37 зображено </w:t>
      </w:r>
      <w:proofErr w:type="spellStart"/>
      <w:r w:rsidRPr="005F438C">
        <w:t>FlowNet_DPT_Large</w:t>
      </w:r>
      <w:proofErr w:type="spellEnd"/>
      <w:r w:rsidRPr="005F438C">
        <w:t>.</w:t>
      </w:r>
      <w:r w:rsidR="00C61F14" w:rsidRPr="005F438C">
        <w:t xml:space="preserve"> Комбінований аналіз: </w:t>
      </w:r>
      <w:proofErr w:type="spellStart"/>
      <w:r w:rsidR="00C61F14" w:rsidRPr="005F438C">
        <w:t>FlowNet</w:t>
      </w:r>
      <w:proofErr w:type="spellEnd"/>
      <w:r w:rsidR="00C61F14" w:rsidRPr="005F438C">
        <w:t xml:space="preserve"> + </w:t>
      </w:r>
      <w:proofErr w:type="spellStart"/>
      <w:r w:rsidR="00C61F14" w:rsidRPr="005F438C">
        <w:t>DPT_Large</w:t>
      </w:r>
      <w:proofErr w:type="spellEnd"/>
      <w:r w:rsidR="00C61F14" w:rsidRPr="005F438C">
        <w:t>.</w:t>
      </w:r>
    </w:p>
    <w:p w14:paraId="6E8BCEBC" w14:textId="77777777" w:rsidR="00C61F14" w:rsidRPr="005F438C" w:rsidRDefault="00C61F14" w:rsidP="00C61F14">
      <w:pPr>
        <w:pStyle w:val="a2"/>
      </w:pPr>
      <w:r w:rsidRPr="005F438C">
        <w:t xml:space="preserve">На рис. 4.37 показано результати роботи системи з використанням </w:t>
      </w:r>
      <w:proofErr w:type="spellStart"/>
      <w:r w:rsidRPr="005F438C">
        <w:t>нейромережевого</w:t>
      </w:r>
      <w:proofErr w:type="spellEnd"/>
      <w:r w:rsidRPr="005F438C">
        <w:t xml:space="preserve"> алгоритму оптичного потоку </w:t>
      </w:r>
      <w:proofErr w:type="spellStart"/>
      <w:r w:rsidRPr="005F438C">
        <w:t>FlowNet</w:t>
      </w:r>
      <w:proofErr w:type="spellEnd"/>
      <w:r w:rsidRPr="005F438C">
        <w:t xml:space="preserve"> для оцінки руху та </w:t>
      </w:r>
      <w:proofErr w:type="spellStart"/>
      <w:r w:rsidRPr="005F438C">
        <w:t>трансформерної</w:t>
      </w:r>
      <w:proofErr w:type="spellEnd"/>
      <w:r w:rsidRPr="005F438C">
        <w:t xml:space="preserve"> моделі </w:t>
      </w:r>
      <w:proofErr w:type="spellStart"/>
      <w:r w:rsidRPr="005F438C">
        <w:t>DPT_Large</w:t>
      </w:r>
      <w:proofErr w:type="spellEnd"/>
      <w:r w:rsidRPr="005F438C">
        <w:t xml:space="preserve"> для оцінки глибини сцени. Ця комбінація є оптимальною серед усіх досліджених, оскільки поєднує найкращий </w:t>
      </w:r>
      <w:proofErr w:type="spellStart"/>
      <w:r w:rsidRPr="005F438C">
        <w:t>нейромережевий</w:t>
      </w:r>
      <w:proofErr w:type="spellEnd"/>
      <w:r w:rsidRPr="005F438C">
        <w:t xml:space="preserve"> метод оцінки руху з найкращим методом оцінки глибини.</w:t>
      </w:r>
    </w:p>
    <w:p w14:paraId="0486EDAC" w14:textId="77777777" w:rsidR="00C61F14" w:rsidRPr="005F438C" w:rsidRDefault="00C61F14" w:rsidP="00C61F14">
      <w:pPr>
        <w:pStyle w:val="a2"/>
      </w:pPr>
      <w:r w:rsidRPr="005F438C">
        <w:t>Ліва панель – оптичний потік (</w:t>
      </w:r>
      <w:proofErr w:type="spellStart"/>
      <w:r w:rsidRPr="005F438C">
        <w:t>FlowNet</w:t>
      </w:r>
      <w:proofErr w:type="spellEnd"/>
      <w:r w:rsidRPr="005F438C">
        <w:t xml:space="preserve">). </w:t>
      </w:r>
    </w:p>
    <w:p w14:paraId="47589E33" w14:textId="77777777" w:rsidR="00C61F14" w:rsidRPr="005F438C" w:rsidRDefault="00C61F14" w:rsidP="00C61F14">
      <w:pPr>
        <w:pStyle w:val="a2"/>
      </w:pPr>
      <w:r w:rsidRPr="005F438C">
        <w:t xml:space="preserve">Поле оптичного потоку отримане моделлю </w:t>
      </w:r>
      <w:proofErr w:type="spellStart"/>
      <w:r w:rsidRPr="005F438C">
        <w:t>FlowNet</w:t>
      </w:r>
      <w:proofErr w:type="spellEnd"/>
      <w:r w:rsidRPr="005F438C">
        <w:t xml:space="preserve"> 35 – першою </w:t>
      </w:r>
      <w:proofErr w:type="spellStart"/>
      <w:r w:rsidRPr="005F438C">
        <w:t>згортковою</w:t>
      </w:r>
      <w:proofErr w:type="spellEnd"/>
      <w:r w:rsidRPr="005F438C">
        <w:t xml:space="preserve"> нейронною мережею, навченою </w:t>
      </w:r>
      <w:proofErr w:type="spellStart"/>
      <w:r w:rsidRPr="005F438C">
        <w:t>end-to-end</w:t>
      </w:r>
      <w:proofErr w:type="spellEnd"/>
      <w:r w:rsidRPr="005F438C">
        <w:t xml:space="preserve"> для передбачення оптичного потоку з пари зображень. Архітектура базується на двох варіантах: </w:t>
      </w:r>
      <w:proofErr w:type="spellStart"/>
      <w:r w:rsidRPr="005F438C">
        <w:t>FlowNetSimple</w:t>
      </w:r>
      <w:proofErr w:type="spellEnd"/>
      <w:r w:rsidRPr="005F438C">
        <w:t xml:space="preserve"> (конкатенація кадрів) та </w:t>
      </w:r>
      <w:proofErr w:type="spellStart"/>
      <w:r w:rsidRPr="005F438C">
        <w:t>FlowNetCorr</w:t>
      </w:r>
      <w:proofErr w:type="spellEnd"/>
      <w:r w:rsidRPr="005F438C">
        <w:t xml:space="preserve"> (кореляційний шар). Навчання на </w:t>
      </w:r>
      <w:r w:rsidRPr="005F438C">
        <w:lastRenderedPageBreak/>
        <w:t xml:space="preserve">синтетичному наборі </w:t>
      </w:r>
      <w:proofErr w:type="spellStart"/>
      <w:r w:rsidRPr="005F438C">
        <w:t>Flying</w:t>
      </w:r>
      <w:proofErr w:type="spellEnd"/>
      <w:r w:rsidRPr="005F438C">
        <w:t xml:space="preserve"> </w:t>
      </w:r>
      <w:proofErr w:type="spellStart"/>
      <w:r w:rsidRPr="005F438C">
        <w:t>Chairs</w:t>
      </w:r>
      <w:proofErr w:type="spellEnd"/>
      <w:r w:rsidRPr="005F438C">
        <w:t xml:space="preserve"> (22 872 пари) дозволяє досягати високої точності на реальних сценах без </w:t>
      </w:r>
      <w:proofErr w:type="spellStart"/>
      <w:r w:rsidRPr="005F438C">
        <w:t>донавчання</w:t>
      </w:r>
      <w:proofErr w:type="spellEnd"/>
      <w:r w:rsidRPr="005F438C">
        <w:t>.</w:t>
      </w:r>
    </w:p>
    <w:p w14:paraId="2DB9E5A4" w14:textId="77777777" w:rsidR="00C61F14" w:rsidRPr="005F438C" w:rsidRDefault="00C61F14" w:rsidP="00C61F14">
      <w:pPr>
        <w:pStyle w:val="a2"/>
      </w:pPr>
      <w:r w:rsidRPr="005F438C">
        <w:t xml:space="preserve">Ключові особливості </w:t>
      </w:r>
      <w:proofErr w:type="spellStart"/>
      <w:r w:rsidRPr="005F438C">
        <w:t>FlowNet</w:t>
      </w:r>
      <w:proofErr w:type="spellEnd"/>
      <w:r w:rsidRPr="005F438C">
        <w:t>:</w:t>
      </w:r>
    </w:p>
    <w:p w14:paraId="4FAB999F" w14:textId="77777777" w:rsidR="00C61F14" w:rsidRPr="005F438C" w:rsidRDefault="00C61F14" w:rsidP="00C61F14">
      <w:pPr>
        <w:pStyle w:val="a2"/>
      </w:pPr>
      <w:r w:rsidRPr="005F438C">
        <w:t>- чіткі межі рухомих об’єктів (на відміну від класичних методів, які розмивають межі);</w:t>
      </w:r>
    </w:p>
    <w:p w14:paraId="053148D3" w14:textId="77777777" w:rsidR="00C61F14" w:rsidRPr="005F438C" w:rsidRDefault="00C61F14" w:rsidP="00C61F14">
      <w:pPr>
        <w:pStyle w:val="a2"/>
      </w:pPr>
      <w:r w:rsidRPr="005F438C">
        <w:t xml:space="preserve"> – стійкість до оклюзій завдяки узагальнюючій здатності CNN;</w:t>
      </w:r>
    </w:p>
    <w:p w14:paraId="4EC374E2" w14:textId="77777777" w:rsidR="00C61F14" w:rsidRPr="005F438C" w:rsidRDefault="00C61F14" w:rsidP="00C61F14">
      <w:pPr>
        <w:pStyle w:val="a2"/>
      </w:pPr>
      <w:r w:rsidRPr="005F438C">
        <w:t xml:space="preserve"> – деталізація дрібних рухів.</w:t>
      </w:r>
    </w:p>
    <w:p w14:paraId="3B67DEB7" w14:textId="77777777" w:rsidR="00C61F14" w:rsidRPr="005F438C" w:rsidRDefault="00C61F14" w:rsidP="00C61F14">
      <w:pPr>
        <w:pStyle w:val="a2"/>
      </w:pPr>
      <w:r w:rsidRPr="005F438C">
        <w:t>Центральна панель – карта глибини (</w:t>
      </w:r>
      <w:proofErr w:type="spellStart"/>
      <w:r w:rsidRPr="005F438C">
        <w:t>DPT_Large</w:t>
      </w:r>
      <w:proofErr w:type="spellEnd"/>
      <w:r w:rsidRPr="005F438C">
        <w:t xml:space="preserve">). </w:t>
      </w:r>
    </w:p>
    <w:p w14:paraId="1AD7D971" w14:textId="77777777" w:rsidR="00C61F14" w:rsidRPr="005F438C" w:rsidRDefault="00C61F14" w:rsidP="00C61F14">
      <w:pPr>
        <w:pStyle w:val="a2"/>
      </w:pPr>
      <w:r w:rsidRPr="005F438C">
        <w:t xml:space="preserve">Оцінка глибини виконана моделлю </w:t>
      </w:r>
      <w:proofErr w:type="spellStart"/>
      <w:r w:rsidRPr="005F438C">
        <w:t>DPT_Large</w:t>
      </w:r>
      <w:proofErr w:type="spellEnd"/>
      <w:r w:rsidRPr="005F438C">
        <w:t xml:space="preserve"> (</w:t>
      </w:r>
      <w:proofErr w:type="spellStart"/>
      <w:r w:rsidRPr="005F438C">
        <w:t>Dense</w:t>
      </w:r>
      <w:proofErr w:type="spellEnd"/>
      <w:r w:rsidRPr="005F438C">
        <w:t xml:space="preserve"> </w:t>
      </w:r>
      <w:proofErr w:type="spellStart"/>
      <w:r w:rsidRPr="005F438C">
        <w:t>Prediction</w:t>
      </w:r>
      <w:proofErr w:type="spellEnd"/>
      <w:r w:rsidRPr="005F438C">
        <w:t xml:space="preserve"> </w:t>
      </w:r>
      <w:proofErr w:type="spellStart"/>
      <w:r w:rsidRPr="005F438C">
        <w:t>Transformer</w:t>
      </w:r>
      <w:proofErr w:type="spellEnd"/>
      <w:r w:rsidRPr="005F438C">
        <w:t xml:space="preserve">) – покращеною версією </w:t>
      </w:r>
      <w:proofErr w:type="spellStart"/>
      <w:r w:rsidRPr="005F438C">
        <w:t>MiDaS</w:t>
      </w:r>
      <w:proofErr w:type="spellEnd"/>
      <w:r w:rsidRPr="005F438C">
        <w:t xml:space="preserve">, яка використовує архітектуру </w:t>
      </w:r>
      <w:proofErr w:type="spellStart"/>
      <w:r w:rsidRPr="005F438C">
        <w:t>трансформера</w:t>
      </w:r>
      <w:proofErr w:type="spellEnd"/>
      <w:r w:rsidRPr="005F438C">
        <w:t xml:space="preserve"> для щільного передбачення. Основні переваги </w:t>
      </w:r>
      <w:proofErr w:type="spellStart"/>
      <w:r w:rsidRPr="005F438C">
        <w:t>DPT_Large</w:t>
      </w:r>
      <w:proofErr w:type="spellEnd"/>
      <w:r w:rsidRPr="005F438C">
        <w:t>:</w:t>
      </w:r>
    </w:p>
    <w:p w14:paraId="65BD780D" w14:textId="77777777" w:rsidR="00C61F14" w:rsidRPr="005F438C" w:rsidRDefault="00C61F14" w:rsidP="00C61F14">
      <w:pPr>
        <w:pStyle w:val="a2"/>
      </w:pPr>
      <w:r w:rsidRPr="005F438C">
        <w:t>- Дуже висока роздільна здатність: модель зберігає деталі дрібних об’єктів (гілки дерев, дрібні конструкції), які «розмиваються» в інших методах.</w:t>
      </w:r>
    </w:p>
    <w:p w14:paraId="6D7BF61A" w14:textId="77777777" w:rsidR="00C61F14" w:rsidRPr="005F438C" w:rsidRDefault="00C61F14" w:rsidP="00C61F14">
      <w:pPr>
        <w:pStyle w:val="a2"/>
      </w:pPr>
      <w:r w:rsidRPr="005F438C">
        <w:t xml:space="preserve"> – Фізична коректність: кольорова шкала (теплі тони → ближче, холодні → далі) відповідає реальній просторовій структурі сцени.</w:t>
      </w:r>
    </w:p>
    <w:p w14:paraId="479D3AA8" w14:textId="77777777" w:rsidR="00C61F14" w:rsidRPr="005F438C" w:rsidRDefault="00C61F14" w:rsidP="00C61F14">
      <w:pPr>
        <w:pStyle w:val="a2"/>
      </w:pPr>
      <w:r w:rsidRPr="005F438C">
        <w:t xml:space="preserve">Порівняно з базовою моделлю </w:t>
      </w:r>
      <w:proofErr w:type="spellStart"/>
      <w:r w:rsidRPr="005F438C">
        <w:t>MiDaS</w:t>
      </w:r>
      <w:proofErr w:type="spellEnd"/>
      <w:r w:rsidRPr="005F438C">
        <w:t xml:space="preserve">, </w:t>
      </w:r>
      <w:proofErr w:type="spellStart"/>
      <w:r w:rsidRPr="005F438C">
        <w:t>DPT_Large</w:t>
      </w:r>
      <w:proofErr w:type="spellEnd"/>
      <w:r w:rsidRPr="005F438C">
        <w:t xml:space="preserve"> демонструє кращу деталізацію: окремі дрібні об’єкти мають чіткі межі та правильно визначену глибину. Кольорова шкала: теплі тони (жовтий, помаранчевий, червоний) – ближні об’єкти, холодні тони (зелений, синій, фіолетовий) – віддалені.</w:t>
      </w:r>
    </w:p>
    <w:p w14:paraId="75E01891" w14:textId="77777777" w:rsidR="00C61F14" w:rsidRPr="005F438C" w:rsidRDefault="00C61F14" w:rsidP="00C61F14">
      <w:pPr>
        <w:pStyle w:val="a2"/>
      </w:pPr>
      <w:r w:rsidRPr="005F438C">
        <w:t>Права панель – об’єднане зображення (</w:t>
      </w:r>
      <w:proofErr w:type="spellStart"/>
      <w:r w:rsidRPr="005F438C">
        <w:t>FlowNet</w:t>
      </w:r>
      <w:proofErr w:type="spellEnd"/>
      <w:r w:rsidRPr="005F438C">
        <w:t xml:space="preserve"> + </w:t>
      </w:r>
      <w:proofErr w:type="spellStart"/>
      <w:r w:rsidRPr="005F438C">
        <w:t>DPT_Large</w:t>
      </w:r>
      <w:proofErr w:type="spellEnd"/>
      <w:r w:rsidRPr="005F438C">
        <w:t>).</w:t>
      </w:r>
    </w:p>
    <w:p w14:paraId="311B7534" w14:textId="77777777" w:rsidR="00C61F14" w:rsidRPr="005F438C" w:rsidRDefault="00C61F14" w:rsidP="00C61F14">
      <w:pPr>
        <w:pStyle w:val="a2"/>
      </w:pPr>
      <w:r w:rsidRPr="005F438C">
        <w:t xml:space="preserve">Накладання </w:t>
      </w:r>
      <w:proofErr w:type="spellStart"/>
      <w:r w:rsidRPr="005F438C">
        <w:t>нейромережевого</w:t>
      </w:r>
      <w:proofErr w:type="spellEnd"/>
      <w:r w:rsidRPr="005F438C">
        <w:t xml:space="preserve"> оптичного потоку </w:t>
      </w:r>
      <w:proofErr w:type="spellStart"/>
      <w:r w:rsidRPr="005F438C">
        <w:t>FlowNet</w:t>
      </w:r>
      <w:proofErr w:type="spellEnd"/>
      <w:r w:rsidRPr="005F438C">
        <w:t xml:space="preserve"> на </w:t>
      </w:r>
      <w:proofErr w:type="spellStart"/>
      <w:r w:rsidRPr="005F438C">
        <w:t>високороздільну</w:t>
      </w:r>
      <w:proofErr w:type="spellEnd"/>
      <w:r w:rsidRPr="005F438C">
        <w:t xml:space="preserve"> карту глибини </w:t>
      </w:r>
      <w:proofErr w:type="spellStart"/>
      <w:r w:rsidRPr="005F438C">
        <w:t>DPT_Large</w:t>
      </w:r>
      <w:proofErr w:type="spellEnd"/>
      <w:r w:rsidRPr="005F438C">
        <w:t xml:space="preserve">. Насиченість → інтенсивність руху, яскравість → глибина. Завдяки високій роздільній здатності </w:t>
      </w:r>
      <w:proofErr w:type="spellStart"/>
      <w:r w:rsidRPr="005F438C">
        <w:t>DPT_Large</w:t>
      </w:r>
      <w:proofErr w:type="spellEnd"/>
      <w:r w:rsidRPr="005F438C">
        <w:t>, об’єднане зображення дозволяє:</w:t>
      </w:r>
    </w:p>
    <w:p w14:paraId="056C0F8E" w14:textId="77777777" w:rsidR="00C61F14" w:rsidRPr="005F438C" w:rsidRDefault="00C61F14" w:rsidP="00C61F14">
      <w:pPr>
        <w:pStyle w:val="a2"/>
      </w:pPr>
      <w:r w:rsidRPr="005F438C">
        <w:t>- одночасно аналізувати напрямок, швидкість, відстань та просторове положення навіть для дрібних об’єктів;</w:t>
      </w:r>
    </w:p>
    <w:p w14:paraId="1D9D6EE3" w14:textId="77777777" w:rsidR="00C61F14" w:rsidRPr="005F438C" w:rsidRDefault="00C61F14" w:rsidP="00C61F14">
      <w:pPr>
        <w:pStyle w:val="a2"/>
      </w:pPr>
      <w:r w:rsidRPr="005F438C">
        <w:t>- чітко відокремлювати об’єкти, що частково перекриваються (оклюзії);</w:t>
      </w:r>
    </w:p>
    <w:p w14:paraId="3BB3CC10" w14:textId="77777777" w:rsidR="00C61F14" w:rsidRPr="005F438C" w:rsidRDefault="00C61F14" w:rsidP="00C61F14">
      <w:pPr>
        <w:pStyle w:val="a2"/>
      </w:pPr>
      <w:r w:rsidRPr="005F438C">
        <w:t>- точно локалізувати межі рухомих об’єктів на карті глибини.</w:t>
      </w:r>
    </w:p>
    <w:p w14:paraId="7BA8543B" w14:textId="77777777" w:rsidR="00C61F14" w:rsidRPr="005F438C" w:rsidRDefault="00C61F14" w:rsidP="00C61F14">
      <w:pPr>
        <w:pStyle w:val="a2"/>
      </w:pPr>
      <w:r w:rsidRPr="005F438C">
        <w:t xml:space="preserve">Поєднання найкращого </w:t>
      </w:r>
      <w:proofErr w:type="spellStart"/>
      <w:r w:rsidRPr="005F438C">
        <w:t>нейромережевого</w:t>
      </w:r>
      <w:proofErr w:type="spellEnd"/>
      <w:r w:rsidRPr="005F438C">
        <w:t xml:space="preserve"> потоку (</w:t>
      </w:r>
      <w:proofErr w:type="spellStart"/>
      <w:r w:rsidRPr="005F438C">
        <w:t>FlowNet</w:t>
      </w:r>
      <w:proofErr w:type="spellEnd"/>
      <w:r w:rsidRPr="005F438C">
        <w:t xml:space="preserve">) та найкращої </w:t>
      </w:r>
      <w:proofErr w:type="spellStart"/>
      <w:r w:rsidRPr="005F438C">
        <w:t>високороздільної</w:t>
      </w:r>
      <w:proofErr w:type="spellEnd"/>
      <w:r w:rsidRPr="005F438C">
        <w:t xml:space="preserve"> глибини (</w:t>
      </w:r>
      <w:proofErr w:type="spellStart"/>
      <w:r w:rsidRPr="005F438C">
        <w:t>DPT_Large</w:t>
      </w:r>
      <w:proofErr w:type="spellEnd"/>
      <w:r w:rsidRPr="005F438C">
        <w:t xml:space="preserve">) дає максимально інформативне та точне </w:t>
      </w:r>
      <w:r w:rsidRPr="005F438C">
        <w:lastRenderedPageBreak/>
        <w:t>зображення.</w:t>
      </w:r>
    </w:p>
    <w:p w14:paraId="03B45426" w14:textId="77777777" w:rsidR="00C61F14" w:rsidRPr="005F438C" w:rsidRDefault="00C61F14" w:rsidP="00C61F14">
      <w:pPr>
        <w:pStyle w:val="a2"/>
      </w:pPr>
      <w:proofErr w:type="spellStart"/>
      <w:r w:rsidRPr="005F438C">
        <w:t>Детекція</w:t>
      </w:r>
      <w:proofErr w:type="spellEnd"/>
      <w:r w:rsidRPr="005F438C">
        <w:t xml:space="preserve"> об’єктів.</w:t>
      </w:r>
    </w:p>
    <w:p w14:paraId="380CDAE5" w14:textId="77777777" w:rsidR="0045152E" w:rsidRPr="005F438C" w:rsidRDefault="00C61F14" w:rsidP="00C61F14">
      <w:pPr>
        <w:pStyle w:val="a2"/>
      </w:pPr>
      <w:r w:rsidRPr="005F438C">
        <w:t xml:space="preserve">Виявлено 6 об’єктів моделлю DETR. Поєднання з </w:t>
      </w:r>
      <w:proofErr w:type="spellStart"/>
      <w:r w:rsidRPr="005F438C">
        <w:t>FlowNet</w:t>
      </w:r>
      <w:proofErr w:type="spellEnd"/>
      <w:r w:rsidRPr="005F438C">
        <w:t xml:space="preserve"> + </w:t>
      </w:r>
      <w:proofErr w:type="spellStart"/>
      <w:r w:rsidRPr="005F438C">
        <w:t>DPT_Large</w:t>
      </w:r>
      <w:proofErr w:type="spellEnd"/>
      <w:r w:rsidRPr="005F438C">
        <w:t xml:space="preserve"> дозволяє обчислити повний набір параметрів (x, y, z, v, θ) з максимальною точністю та найвищою роздільною здатністю.</w:t>
      </w:r>
    </w:p>
    <w:p w14:paraId="603659A8" w14:textId="77777777" w:rsidR="0045152E" w:rsidRPr="005F438C" w:rsidRDefault="0045152E" w:rsidP="0045152E">
      <w:pPr>
        <w:pStyle w:val="a2"/>
        <w:keepNext/>
        <w:jc w:val="center"/>
      </w:pPr>
      <w:r w:rsidRPr="005F438C">
        <w:rPr>
          <w:noProof/>
        </w:rPr>
        <w:drawing>
          <wp:inline distT="0" distB="0" distL="0" distR="0" wp14:anchorId="031383CC" wp14:editId="1EB3D2B2">
            <wp:extent cx="5486400" cy="4202258"/>
            <wp:effectExtent l="0" t="0" r="0" b="0"/>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DPT_Large.png"/>
                    <pic:cNvPicPr/>
                  </pic:nvPicPr>
                  <pic:blipFill>
                    <a:blip r:embed="rId19"/>
                    <a:stretch>
                      <a:fillRect/>
                    </a:stretch>
                  </pic:blipFill>
                  <pic:spPr>
                    <a:xfrm>
                      <a:off x="0" y="0"/>
                      <a:ext cx="5486400" cy="4202258"/>
                    </a:xfrm>
                    <a:prstGeom prst="rect">
                      <a:avLst/>
                    </a:prstGeom>
                  </pic:spPr>
                </pic:pic>
              </a:graphicData>
            </a:graphic>
          </wp:inline>
        </w:drawing>
      </w:r>
    </w:p>
    <w:p w14:paraId="201A7366" w14:textId="77777777" w:rsidR="0045152E" w:rsidRPr="005F438C" w:rsidRDefault="0045152E" w:rsidP="0045152E">
      <w:pPr>
        <w:pStyle w:val="aff2"/>
      </w:pPr>
      <w:r w:rsidRPr="005F438C">
        <w:rPr>
          <w:color w:val="000000"/>
        </w:rPr>
        <w:t xml:space="preserve">Рис. 4.37 — </w:t>
      </w:r>
      <w:proofErr w:type="spellStart"/>
      <w:r w:rsidRPr="005F438C">
        <w:rPr>
          <w:color w:val="000000"/>
        </w:rPr>
        <w:t>FlowNet_DPT_Large</w:t>
      </w:r>
      <w:proofErr w:type="spellEnd"/>
    </w:p>
    <w:p w14:paraId="31C9E314" w14:textId="77777777" w:rsidR="00D4769E" w:rsidRPr="005F438C" w:rsidRDefault="00000000">
      <w:pPr>
        <w:pStyle w:val="a2"/>
      </w:pPr>
      <w:r w:rsidRPr="005F438C">
        <w:t>На рис. 4.37 наведено результат «</w:t>
      </w:r>
      <w:proofErr w:type="spellStart"/>
      <w:r w:rsidRPr="005F438C">
        <w:t>FlowNet_DPT_Large</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291933A2" w14:textId="77777777" w:rsidR="00C61F14" w:rsidRPr="005F438C" w:rsidRDefault="0045152E" w:rsidP="00C61F14">
      <w:pPr>
        <w:pStyle w:val="a2"/>
      </w:pPr>
      <w:r w:rsidRPr="005F438C">
        <w:t xml:space="preserve">На рис. 4.38 зображено </w:t>
      </w:r>
      <w:proofErr w:type="spellStart"/>
      <w:r w:rsidRPr="005F438C">
        <w:t>FlowNet_GeoNet</w:t>
      </w:r>
      <w:proofErr w:type="spellEnd"/>
      <w:r w:rsidRPr="005F438C">
        <w:t>.</w:t>
      </w:r>
      <w:r w:rsidR="00C61F14" w:rsidRPr="005F438C">
        <w:t xml:space="preserve"> Комбінований аналіз: </w:t>
      </w:r>
      <w:proofErr w:type="spellStart"/>
      <w:r w:rsidR="00C61F14" w:rsidRPr="005F438C">
        <w:t>FlowNet</w:t>
      </w:r>
      <w:proofErr w:type="spellEnd"/>
      <w:r w:rsidR="00C61F14" w:rsidRPr="005F438C">
        <w:t xml:space="preserve"> + </w:t>
      </w:r>
      <w:proofErr w:type="spellStart"/>
      <w:r w:rsidR="00C61F14" w:rsidRPr="005F438C">
        <w:t>GeoNet</w:t>
      </w:r>
      <w:proofErr w:type="spellEnd"/>
      <w:r w:rsidR="00C61F14" w:rsidRPr="005F438C">
        <w:t>.</w:t>
      </w:r>
    </w:p>
    <w:p w14:paraId="46DE9EA0" w14:textId="77777777" w:rsidR="00C61F14" w:rsidRPr="005F438C" w:rsidRDefault="00C61F14" w:rsidP="00C61F14">
      <w:pPr>
        <w:pStyle w:val="a2"/>
      </w:pPr>
      <w:r w:rsidRPr="005F438C">
        <w:t xml:space="preserve">На рис. 4.38 показано результати роботи системи з використанням </w:t>
      </w:r>
      <w:proofErr w:type="spellStart"/>
      <w:r w:rsidRPr="005F438C">
        <w:t>нейромережевого</w:t>
      </w:r>
      <w:proofErr w:type="spellEnd"/>
      <w:r w:rsidRPr="005F438C">
        <w:t xml:space="preserve"> алгоритму оптичного потоку </w:t>
      </w:r>
      <w:proofErr w:type="spellStart"/>
      <w:r w:rsidRPr="005F438C">
        <w:t>FlowNet</w:t>
      </w:r>
      <w:proofErr w:type="spellEnd"/>
      <w:r w:rsidRPr="005F438C">
        <w:t xml:space="preserve"> для оцінки руху та моделі </w:t>
      </w:r>
      <w:proofErr w:type="spellStart"/>
      <w:r w:rsidRPr="005F438C">
        <w:t>GeoNet</w:t>
      </w:r>
      <w:proofErr w:type="spellEnd"/>
      <w:r w:rsidRPr="005F438C">
        <w:t xml:space="preserve"> для оцінки глибини сцени. Ця комбінація поєднує високу точність </w:t>
      </w:r>
      <w:proofErr w:type="spellStart"/>
      <w:r w:rsidRPr="005F438C">
        <w:t>нейромережевої</w:t>
      </w:r>
      <w:proofErr w:type="spellEnd"/>
      <w:r w:rsidRPr="005F438C">
        <w:t xml:space="preserve"> оцінки руху з інтегрованим підходом до оцінки глибини, що забезпечує просторово-часову узгодженість.</w:t>
      </w:r>
    </w:p>
    <w:p w14:paraId="6578329E" w14:textId="77777777" w:rsidR="00C61F14" w:rsidRPr="005F438C" w:rsidRDefault="00C61F14" w:rsidP="00C61F14">
      <w:pPr>
        <w:pStyle w:val="a2"/>
      </w:pPr>
      <w:r w:rsidRPr="005F438C">
        <w:lastRenderedPageBreak/>
        <w:t>Ліва панель оптичний потік (</w:t>
      </w:r>
      <w:proofErr w:type="spellStart"/>
      <w:r w:rsidRPr="005F438C">
        <w:t>FlowNet</w:t>
      </w:r>
      <w:proofErr w:type="spellEnd"/>
      <w:r w:rsidRPr="005F438C">
        <w:t xml:space="preserve">). </w:t>
      </w:r>
    </w:p>
    <w:p w14:paraId="4F3AD713" w14:textId="77777777" w:rsidR="00C61F14" w:rsidRPr="005F438C" w:rsidRDefault="00C61F14" w:rsidP="00C61F14">
      <w:pPr>
        <w:pStyle w:val="a2"/>
      </w:pPr>
      <w:r w:rsidRPr="005F438C">
        <w:t xml:space="preserve">Ключові особливості </w:t>
      </w:r>
      <w:proofErr w:type="spellStart"/>
      <w:r w:rsidRPr="005F438C">
        <w:t>FlowNet</w:t>
      </w:r>
      <w:proofErr w:type="spellEnd"/>
      <w:r w:rsidRPr="005F438C">
        <w:t>:</w:t>
      </w:r>
    </w:p>
    <w:p w14:paraId="1F59E186" w14:textId="77777777" w:rsidR="00C61F14" w:rsidRPr="005F438C" w:rsidRDefault="00C61F14" w:rsidP="00C61F14">
      <w:pPr>
        <w:pStyle w:val="a2"/>
      </w:pPr>
      <w:r w:rsidRPr="005F438C">
        <w:t xml:space="preserve"> – стійкість до оклюзій завдяки узагальнюючій здатності CNN;</w:t>
      </w:r>
    </w:p>
    <w:p w14:paraId="562DA18D" w14:textId="77777777" w:rsidR="00C61F14" w:rsidRPr="005F438C" w:rsidRDefault="00C61F14" w:rsidP="00C61F14">
      <w:pPr>
        <w:pStyle w:val="a2"/>
      </w:pPr>
      <w:r w:rsidRPr="005F438C">
        <w:t xml:space="preserve"> – деталізація дрібних рухів.</w:t>
      </w:r>
    </w:p>
    <w:p w14:paraId="2F9B9031" w14:textId="77777777" w:rsidR="00C61F14" w:rsidRPr="005F438C" w:rsidRDefault="00C61F14" w:rsidP="00C61F14">
      <w:pPr>
        <w:pStyle w:val="a2"/>
      </w:pPr>
      <w:r w:rsidRPr="005F438C">
        <w:t>Центральна панель – карта глибини (</w:t>
      </w:r>
      <w:proofErr w:type="spellStart"/>
      <w:r w:rsidRPr="005F438C">
        <w:t>GeoNet</w:t>
      </w:r>
      <w:proofErr w:type="spellEnd"/>
      <w:r w:rsidRPr="005F438C">
        <w:t xml:space="preserve">). </w:t>
      </w:r>
    </w:p>
    <w:p w14:paraId="7DF765D7" w14:textId="77777777" w:rsidR="00C61F14" w:rsidRPr="005F438C" w:rsidRDefault="00C61F14" w:rsidP="00C61F14">
      <w:pPr>
        <w:pStyle w:val="a2"/>
      </w:pPr>
      <w:r w:rsidRPr="005F438C">
        <w:t xml:space="preserve">Оцінка глибини виконана моделлю </w:t>
      </w:r>
      <w:proofErr w:type="spellStart"/>
      <w:r w:rsidRPr="005F438C">
        <w:t>GeoNet</w:t>
      </w:r>
      <w:proofErr w:type="spellEnd"/>
      <w:r w:rsidRPr="005F438C">
        <w:t xml:space="preserve"> – глибокою нейронною архітектурою, яка поєднує задачу оцінки глибини (</w:t>
      </w:r>
      <w:proofErr w:type="spellStart"/>
      <w:r w:rsidRPr="005F438C">
        <w:t>DepthNet</w:t>
      </w:r>
      <w:proofErr w:type="spellEnd"/>
      <w:r w:rsidRPr="005F438C">
        <w:t>), пози камери (</w:t>
      </w:r>
      <w:proofErr w:type="spellStart"/>
      <w:r w:rsidRPr="005F438C">
        <w:t>PoseNet</w:t>
      </w:r>
      <w:proofErr w:type="spellEnd"/>
      <w:r w:rsidRPr="005F438C">
        <w:t>) та оптичного потоку (</w:t>
      </w:r>
      <w:proofErr w:type="spellStart"/>
      <w:r w:rsidRPr="005F438C">
        <w:t>ResFlowNet</w:t>
      </w:r>
      <w:proofErr w:type="spellEnd"/>
      <w:r w:rsidRPr="005F438C">
        <w:t>) в єдиній неконтрольованій (</w:t>
      </w:r>
      <w:proofErr w:type="spellStart"/>
      <w:r w:rsidRPr="005F438C">
        <w:t>unsupervised</w:t>
      </w:r>
      <w:proofErr w:type="spellEnd"/>
      <w:r w:rsidRPr="005F438C">
        <w:t xml:space="preserve">) структурі. Ключові особливості </w:t>
      </w:r>
      <w:proofErr w:type="spellStart"/>
      <w:r w:rsidRPr="005F438C">
        <w:t>GeoNet</w:t>
      </w:r>
      <w:proofErr w:type="spellEnd"/>
      <w:r w:rsidRPr="005F438C">
        <w:t>:</w:t>
      </w:r>
    </w:p>
    <w:p w14:paraId="170AD23C" w14:textId="77777777" w:rsidR="00C61F14" w:rsidRPr="005F438C" w:rsidRDefault="00C61F14" w:rsidP="00C61F14">
      <w:pPr>
        <w:pStyle w:val="a2"/>
      </w:pPr>
      <w:r w:rsidRPr="005F438C">
        <w:t xml:space="preserve"> – Спільне навчання: одночасне навчання оцінки глибини, пози та оптичного потоку без використання розмічених даних.</w:t>
      </w:r>
    </w:p>
    <w:p w14:paraId="152FF548" w14:textId="77777777" w:rsidR="00C61F14" w:rsidRPr="005F438C" w:rsidRDefault="00C61F14" w:rsidP="00C61F14">
      <w:pPr>
        <w:pStyle w:val="a2"/>
      </w:pPr>
      <w:r w:rsidRPr="005F438C">
        <w:t xml:space="preserve"> – Фотометрична узгодженість: функція втрат базується на реконструкції кадрів, що забезпечує природну узгодженість між глибиною та рухом.</w:t>
      </w:r>
    </w:p>
    <w:p w14:paraId="6BE18872" w14:textId="77777777" w:rsidR="00C61F14" w:rsidRPr="005F438C" w:rsidRDefault="00C61F14" w:rsidP="00C61F14">
      <w:pPr>
        <w:pStyle w:val="a2"/>
      </w:pPr>
      <w:r w:rsidRPr="005F438C">
        <w:t xml:space="preserve"> – Геометрична коректність: карта глибини є фізично правдоподібною.</w:t>
      </w:r>
    </w:p>
    <w:p w14:paraId="463C6D95" w14:textId="77777777" w:rsidR="00C61F14" w:rsidRPr="005F438C" w:rsidRDefault="00C61F14" w:rsidP="00C61F14">
      <w:pPr>
        <w:pStyle w:val="a2"/>
      </w:pPr>
      <w:r w:rsidRPr="005F438C">
        <w:t xml:space="preserve">Порівняно з </w:t>
      </w:r>
      <w:proofErr w:type="spellStart"/>
      <w:r w:rsidRPr="005F438C">
        <w:t>DPT_Large</w:t>
      </w:r>
      <w:proofErr w:type="spellEnd"/>
      <w:r w:rsidRPr="005F438C">
        <w:t xml:space="preserve">, </w:t>
      </w:r>
      <w:proofErr w:type="spellStart"/>
      <w:r w:rsidRPr="005F438C">
        <w:t>GeoNet</w:t>
      </w:r>
      <w:proofErr w:type="spellEnd"/>
      <w:r w:rsidRPr="005F438C">
        <w:t xml:space="preserve"> дає дещо нижчу роздільну здатність, але забезпечує кращу узгодженість між глибиною та оптичним потоком, оскільки обидві задачі вирішуються спільно. Це особливо важливо для сцен зі складним рухом камери. Кольорова шкала: теплі тони (жовтий, помаранчевий, червоний) – ближні об’єкти, холодні тони (зелений, синій, фіолетовий) – віддалені.</w:t>
      </w:r>
    </w:p>
    <w:p w14:paraId="1744C3D3" w14:textId="77777777" w:rsidR="00C61F14" w:rsidRPr="005F438C" w:rsidRDefault="00C61F14" w:rsidP="00C61F14">
      <w:pPr>
        <w:pStyle w:val="a2"/>
      </w:pPr>
      <w:r w:rsidRPr="005F438C">
        <w:t>Права панель – об’єднане зображення (</w:t>
      </w:r>
      <w:proofErr w:type="spellStart"/>
      <w:r w:rsidRPr="005F438C">
        <w:t>FlowNet</w:t>
      </w:r>
      <w:proofErr w:type="spellEnd"/>
      <w:r w:rsidRPr="005F438C">
        <w:t xml:space="preserve"> + </w:t>
      </w:r>
      <w:proofErr w:type="spellStart"/>
      <w:r w:rsidRPr="005F438C">
        <w:t>GeoNet</w:t>
      </w:r>
      <w:proofErr w:type="spellEnd"/>
      <w:r w:rsidRPr="005F438C">
        <w:t>).</w:t>
      </w:r>
    </w:p>
    <w:p w14:paraId="44192F33" w14:textId="77777777" w:rsidR="00C61F14" w:rsidRPr="005F438C" w:rsidRDefault="00C61F14" w:rsidP="00C61F14">
      <w:pPr>
        <w:pStyle w:val="a2"/>
      </w:pPr>
      <w:r w:rsidRPr="005F438C">
        <w:t xml:space="preserve">Накладання </w:t>
      </w:r>
      <w:proofErr w:type="spellStart"/>
      <w:r w:rsidRPr="005F438C">
        <w:t>нейромережевого</w:t>
      </w:r>
      <w:proofErr w:type="spellEnd"/>
      <w:r w:rsidRPr="005F438C">
        <w:t xml:space="preserve"> оптичного потоку </w:t>
      </w:r>
      <w:proofErr w:type="spellStart"/>
      <w:r w:rsidRPr="005F438C">
        <w:t>FlowNet</w:t>
      </w:r>
      <w:proofErr w:type="spellEnd"/>
      <w:r w:rsidRPr="005F438C">
        <w:t xml:space="preserve"> на карту глибини </w:t>
      </w:r>
      <w:proofErr w:type="spellStart"/>
      <w:r w:rsidRPr="005F438C">
        <w:t>GeoNet</w:t>
      </w:r>
      <w:proofErr w:type="spellEnd"/>
      <w:r w:rsidRPr="005F438C">
        <w:t xml:space="preserve">. Насиченість → інтенсивність руху, яскравість → глибина. Оскільки </w:t>
      </w:r>
      <w:proofErr w:type="spellStart"/>
      <w:r w:rsidRPr="005F438C">
        <w:t>GeoNet</w:t>
      </w:r>
      <w:proofErr w:type="spellEnd"/>
      <w:r w:rsidRPr="005F438C">
        <w:t xml:space="preserve"> навчається спільно з оптичним потоком, його карта глибини природно узгоджується з рухом. Це дозволяє:</w:t>
      </w:r>
    </w:p>
    <w:p w14:paraId="15347E30" w14:textId="77777777" w:rsidR="00C61F14" w:rsidRPr="005F438C" w:rsidRDefault="00C61F14" w:rsidP="00C61F14">
      <w:pPr>
        <w:pStyle w:val="a2"/>
      </w:pPr>
      <w:r w:rsidRPr="005F438C">
        <w:t>- більш точно визначати просторове положення рухомих об’єктів;</w:t>
      </w:r>
    </w:p>
    <w:p w14:paraId="19D9B5EE" w14:textId="77777777" w:rsidR="00C61F14" w:rsidRPr="005F438C" w:rsidRDefault="00C61F14" w:rsidP="00C61F14">
      <w:pPr>
        <w:pStyle w:val="a2"/>
      </w:pPr>
      <w:r w:rsidRPr="005F438C">
        <w:t>- розрізняти власний рух об’єкта від руху камери;</w:t>
      </w:r>
    </w:p>
    <w:p w14:paraId="502531AB" w14:textId="77777777" w:rsidR="00C61F14" w:rsidRPr="005F438C" w:rsidRDefault="00C61F14" w:rsidP="00C61F14">
      <w:pPr>
        <w:pStyle w:val="a2"/>
      </w:pPr>
      <w:r w:rsidRPr="005F438C">
        <w:t>- зменшувати помилки на межах об’єктів.</w:t>
      </w:r>
    </w:p>
    <w:p w14:paraId="3DEF4E87" w14:textId="77777777" w:rsidR="00C61F14" w:rsidRPr="005F438C" w:rsidRDefault="00C61F14" w:rsidP="00C61F14">
      <w:pPr>
        <w:pStyle w:val="a2"/>
      </w:pPr>
      <w:proofErr w:type="spellStart"/>
      <w:r w:rsidRPr="005F438C">
        <w:t>Детекція</w:t>
      </w:r>
      <w:proofErr w:type="spellEnd"/>
      <w:r w:rsidRPr="005F438C">
        <w:t xml:space="preserve"> об’єктів.</w:t>
      </w:r>
    </w:p>
    <w:p w14:paraId="20A46FFB" w14:textId="77777777" w:rsidR="0045152E" w:rsidRPr="005F438C" w:rsidRDefault="00C61F14" w:rsidP="00C61F14">
      <w:pPr>
        <w:pStyle w:val="a2"/>
      </w:pPr>
      <w:r w:rsidRPr="005F438C">
        <w:t xml:space="preserve">Виявлено 6 об’єктів моделлю DETR. Поєднання з </w:t>
      </w:r>
      <w:proofErr w:type="spellStart"/>
      <w:r w:rsidRPr="005F438C">
        <w:t>FlowNet</w:t>
      </w:r>
      <w:proofErr w:type="spellEnd"/>
      <w:r w:rsidRPr="005F438C">
        <w:t xml:space="preserve"> + </w:t>
      </w:r>
      <w:proofErr w:type="spellStart"/>
      <w:r w:rsidRPr="005F438C">
        <w:t>GeoNet</w:t>
      </w:r>
      <w:proofErr w:type="spellEnd"/>
      <w:r w:rsidRPr="005F438C">
        <w:t xml:space="preserve"> дозволяє обчислити повний набір параметрів (x, y, z, v, θ) з урахуванням узгодженості </w:t>
      </w:r>
      <w:r w:rsidRPr="005F438C">
        <w:lastRenderedPageBreak/>
        <w:t>між рухом та глибиною, що особливо важливо для сцен з рухомою камерою.</w:t>
      </w:r>
    </w:p>
    <w:p w14:paraId="5F68A8FA" w14:textId="77777777" w:rsidR="0045152E" w:rsidRPr="005F438C" w:rsidRDefault="0045152E" w:rsidP="0045152E">
      <w:pPr>
        <w:pStyle w:val="a2"/>
        <w:keepNext/>
        <w:jc w:val="center"/>
      </w:pPr>
      <w:r w:rsidRPr="005F438C">
        <w:rPr>
          <w:noProof/>
        </w:rPr>
        <w:drawing>
          <wp:inline distT="0" distB="0" distL="0" distR="0" wp14:anchorId="73A6C93C" wp14:editId="6082FA15">
            <wp:extent cx="5486400" cy="4198993"/>
            <wp:effectExtent l="0" t="0" r="0" b="0"/>
            <wp:docPr id="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GeoNet.png"/>
                    <pic:cNvPicPr/>
                  </pic:nvPicPr>
                  <pic:blipFill>
                    <a:blip r:embed="rId44"/>
                    <a:stretch>
                      <a:fillRect/>
                    </a:stretch>
                  </pic:blipFill>
                  <pic:spPr>
                    <a:xfrm>
                      <a:off x="0" y="0"/>
                      <a:ext cx="5486400" cy="4198993"/>
                    </a:xfrm>
                    <a:prstGeom prst="rect">
                      <a:avLst/>
                    </a:prstGeom>
                  </pic:spPr>
                </pic:pic>
              </a:graphicData>
            </a:graphic>
          </wp:inline>
        </w:drawing>
      </w:r>
    </w:p>
    <w:p w14:paraId="4D2772E2" w14:textId="77777777" w:rsidR="0045152E" w:rsidRPr="005F438C" w:rsidRDefault="0045152E" w:rsidP="0045152E">
      <w:pPr>
        <w:pStyle w:val="aff2"/>
      </w:pPr>
      <w:r w:rsidRPr="005F438C">
        <w:rPr>
          <w:color w:val="000000"/>
        </w:rPr>
        <w:t xml:space="preserve">Рис. 4.38 — </w:t>
      </w:r>
      <w:proofErr w:type="spellStart"/>
      <w:r w:rsidRPr="005F438C">
        <w:rPr>
          <w:color w:val="000000"/>
        </w:rPr>
        <w:t>FlowNet_GeoNet</w:t>
      </w:r>
      <w:proofErr w:type="spellEnd"/>
    </w:p>
    <w:p w14:paraId="7D6F2FCD" w14:textId="77777777" w:rsidR="00D4769E" w:rsidRPr="005F438C" w:rsidRDefault="00000000">
      <w:pPr>
        <w:pStyle w:val="a2"/>
      </w:pPr>
      <w:r w:rsidRPr="005F438C">
        <w:t>На рис. 4.38 наведено результат «</w:t>
      </w:r>
      <w:proofErr w:type="spellStart"/>
      <w:r w:rsidRPr="005F438C">
        <w:t>FlowNet_GeoNet</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2D89B44C" w14:textId="77777777" w:rsidR="00C61F14" w:rsidRPr="005F438C" w:rsidRDefault="0045152E" w:rsidP="00C61F14">
      <w:pPr>
        <w:pStyle w:val="a2"/>
      </w:pPr>
      <w:r w:rsidRPr="005F438C">
        <w:t xml:space="preserve">На рис. 4.39 зображено </w:t>
      </w:r>
      <w:proofErr w:type="spellStart"/>
      <w:r w:rsidRPr="005F438C">
        <w:t>FlowNet_Gradient</w:t>
      </w:r>
      <w:proofErr w:type="spellEnd"/>
      <w:r w:rsidRPr="005F438C">
        <w:t>.</w:t>
      </w:r>
      <w:r w:rsidR="00C61F14" w:rsidRPr="005F438C">
        <w:t xml:space="preserve"> Комбінований аналіз: </w:t>
      </w:r>
      <w:proofErr w:type="spellStart"/>
      <w:r w:rsidR="00C61F14" w:rsidRPr="005F438C">
        <w:t>FlowNet</w:t>
      </w:r>
      <w:proofErr w:type="spellEnd"/>
      <w:r w:rsidR="00C61F14" w:rsidRPr="005F438C">
        <w:t xml:space="preserve"> + </w:t>
      </w:r>
      <w:proofErr w:type="spellStart"/>
      <w:r w:rsidR="00C61F14" w:rsidRPr="005F438C">
        <w:t>Gradient</w:t>
      </w:r>
      <w:proofErr w:type="spellEnd"/>
      <w:r w:rsidR="00C61F14" w:rsidRPr="005F438C">
        <w:t>.</w:t>
      </w:r>
    </w:p>
    <w:p w14:paraId="16D6A5F2" w14:textId="77777777" w:rsidR="00C61F14" w:rsidRPr="005F438C" w:rsidRDefault="00C61F14" w:rsidP="00C61F14">
      <w:pPr>
        <w:pStyle w:val="a2"/>
      </w:pPr>
      <w:r w:rsidRPr="005F438C">
        <w:t xml:space="preserve">На рис. 4.39 показано результати роботи системи з використанням </w:t>
      </w:r>
      <w:proofErr w:type="spellStart"/>
      <w:r w:rsidRPr="005F438C">
        <w:t>нейромережевого</w:t>
      </w:r>
      <w:proofErr w:type="spellEnd"/>
      <w:r w:rsidRPr="005F438C">
        <w:t xml:space="preserve"> алгоритму оптичного потоку </w:t>
      </w:r>
      <w:proofErr w:type="spellStart"/>
      <w:r w:rsidRPr="005F438C">
        <w:t>FlowNet</w:t>
      </w:r>
      <w:proofErr w:type="spellEnd"/>
      <w:r w:rsidRPr="005F438C">
        <w:t xml:space="preserve"> для оцінки руху та методу градієнта (</w:t>
      </w:r>
      <w:proofErr w:type="spellStart"/>
      <w:r w:rsidRPr="005F438C">
        <w:t>Gradient</w:t>
      </w:r>
      <w:proofErr w:type="spellEnd"/>
      <w:r w:rsidRPr="005F438C">
        <w:t>) для оцінки глибини сцени. Ця комбінація демонструє можливості використання градієнтних методів для виділення меж об’єктів при високоякісній оцінці оптичного потоку.</w:t>
      </w:r>
    </w:p>
    <w:p w14:paraId="43A902B1" w14:textId="77777777" w:rsidR="00C61F14" w:rsidRPr="005F438C" w:rsidRDefault="00C61F14" w:rsidP="00C61F14">
      <w:pPr>
        <w:pStyle w:val="a2"/>
      </w:pPr>
      <w:r w:rsidRPr="005F438C">
        <w:t>Ліва панель – оптичний потік (</w:t>
      </w:r>
      <w:proofErr w:type="spellStart"/>
      <w:r w:rsidRPr="005F438C">
        <w:t>FlowNet</w:t>
      </w:r>
      <w:proofErr w:type="spellEnd"/>
      <w:r w:rsidRPr="005F438C">
        <w:t xml:space="preserve">). </w:t>
      </w:r>
    </w:p>
    <w:p w14:paraId="45D9089B" w14:textId="77777777" w:rsidR="00C61F14" w:rsidRPr="005F438C" w:rsidRDefault="00C61F14" w:rsidP="00C61F14">
      <w:pPr>
        <w:pStyle w:val="a2"/>
      </w:pPr>
      <w:r w:rsidRPr="005F438C">
        <w:t xml:space="preserve">Ключові особливості </w:t>
      </w:r>
      <w:proofErr w:type="spellStart"/>
      <w:r w:rsidRPr="005F438C">
        <w:t>FlowNet</w:t>
      </w:r>
      <w:proofErr w:type="spellEnd"/>
      <w:r w:rsidRPr="005F438C">
        <w:t>:</w:t>
      </w:r>
    </w:p>
    <w:p w14:paraId="322C0703" w14:textId="77777777" w:rsidR="00C61F14" w:rsidRPr="005F438C" w:rsidRDefault="00C61F14" w:rsidP="00C61F14">
      <w:pPr>
        <w:pStyle w:val="a2"/>
      </w:pPr>
      <w:r w:rsidRPr="005F438C">
        <w:t xml:space="preserve"> – стійкість до оклюзій завдяки узагальнюючій здатності CNN;</w:t>
      </w:r>
    </w:p>
    <w:p w14:paraId="5E15DCB9" w14:textId="77777777" w:rsidR="00C61F14" w:rsidRPr="005F438C" w:rsidRDefault="00C61F14" w:rsidP="00C61F14">
      <w:pPr>
        <w:pStyle w:val="a2"/>
      </w:pPr>
      <w:r w:rsidRPr="005F438C">
        <w:t xml:space="preserve"> – деталізація дрібних рухів.</w:t>
      </w:r>
    </w:p>
    <w:p w14:paraId="07C18EDC" w14:textId="77777777" w:rsidR="00C61F14" w:rsidRPr="005F438C" w:rsidRDefault="00C61F14" w:rsidP="00C61F14">
      <w:pPr>
        <w:pStyle w:val="a2"/>
      </w:pPr>
      <w:r w:rsidRPr="005F438C">
        <w:lastRenderedPageBreak/>
        <w:t>Центральна панель – карта глибини (</w:t>
      </w:r>
      <w:proofErr w:type="spellStart"/>
      <w:r w:rsidRPr="005F438C">
        <w:t>Gradient</w:t>
      </w:r>
      <w:proofErr w:type="spellEnd"/>
      <w:r w:rsidRPr="005F438C">
        <w:t xml:space="preserve">). </w:t>
      </w:r>
    </w:p>
    <w:p w14:paraId="279245BF" w14:textId="77777777" w:rsidR="00C61F14" w:rsidRPr="005F438C" w:rsidRDefault="00C61F14" w:rsidP="00C61F14">
      <w:pPr>
        <w:pStyle w:val="a2"/>
      </w:pPr>
      <w:r w:rsidRPr="005F438C">
        <w:t xml:space="preserve">Оцінка глибини виконана методом градієнта (обчислення </w:t>
      </w:r>
      <w:proofErr w:type="spellStart"/>
      <w:r w:rsidRPr="005F438C">
        <w:t>лапласіана</w:t>
      </w:r>
      <w:proofErr w:type="spellEnd"/>
      <w:r w:rsidRPr="005F438C">
        <w:t xml:space="preserve"> або модуля градієнта зображення). Цей метод ґрунтується на припущенні, що різкі перепади яскравості відповідають межам об’єктів. Математично градієнт зображення обчислюється як:</w:t>
      </w:r>
    </w:p>
    <w:p w14:paraId="2700319F" w14:textId="77777777" w:rsidR="00C61F14" w:rsidRPr="005F438C" w:rsidRDefault="00C61F14" w:rsidP="00C61F14">
      <w:pPr>
        <w:pStyle w:val="a2"/>
      </w:pPr>
      <w:r w:rsidRPr="005F438C">
        <w:t xml:space="preserve">Особливості методу </w:t>
      </w:r>
      <w:proofErr w:type="spellStart"/>
      <w:r w:rsidRPr="005F438C">
        <w:t>Gradient</w:t>
      </w:r>
      <w:proofErr w:type="spellEnd"/>
      <w:r w:rsidRPr="005F438C">
        <w:t>:</w:t>
      </w:r>
    </w:p>
    <w:p w14:paraId="28489102" w14:textId="77777777" w:rsidR="00C61F14" w:rsidRPr="005F438C" w:rsidRDefault="00C61F14" w:rsidP="00C61F14">
      <w:pPr>
        <w:pStyle w:val="a2"/>
      </w:pPr>
      <w:r w:rsidRPr="005F438C">
        <w:t xml:space="preserve"> – Чутливість до текстури: на текстурних областях (наприклад, трава, листя) градієнт може бути високим навіть за відсутності перепаду глибини.</w:t>
      </w:r>
    </w:p>
    <w:p w14:paraId="02EFD42B" w14:textId="77777777" w:rsidR="00C61F14" w:rsidRPr="005F438C" w:rsidRDefault="00C61F14" w:rsidP="00C61F14">
      <w:pPr>
        <w:pStyle w:val="a2"/>
      </w:pPr>
      <w:r w:rsidRPr="005F438C">
        <w:t xml:space="preserve">На центральній панелі видно, що метод </w:t>
      </w:r>
      <w:proofErr w:type="spellStart"/>
      <w:r w:rsidRPr="005F438C">
        <w:t>Gradient</w:t>
      </w:r>
      <w:proofErr w:type="spellEnd"/>
      <w:r w:rsidRPr="005F438C">
        <w:t xml:space="preserve"> виділяє лише контури об’єктів, а внутрішні області є однорідними.</w:t>
      </w:r>
    </w:p>
    <w:p w14:paraId="45AB3250" w14:textId="77777777" w:rsidR="00C61F14" w:rsidRPr="005F438C" w:rsidRDefault="00C61F14" w:rsidP="00C61F14">
      <w:pPr>
        <w:pStyle w:val="a2"/>
      </w:pPr>
      <w:r w:rsidRPr="005F438C">
        <w:t>Права панель – об’єднане зображення (</w:t>
      </w:r>
      <w:proofErr w:type="spellStart"/>
      <w:r w:rsidRPr="005F438C">
        <w:t>FlowNet</w:t>
      </w:r>
      <w:proofErr w:type="spellEnd"/>
      <w:r w:rsidRPr="005F438C">
        <w:t xml:space="preserve"> + </w:t>
      </w:r>
      <w:proofErr w:type="spellStart"/>
      <w:r w:rsidRPr="005F438C">
        <w:t>Gradient</w:t>
      </w:r>
      <w:proofErr w:type="spellEnd"/>
      <w:r w:rsidRPr="005F438C">
        <w:t>).</w:t>
      </w:r>
    </w:p>
    <w:p w14:paraId="53B605D9" w14:textId="77777777" w:rsidR="00C61F14" w:rsidRPr="005F438C" w:rsidRDefault="00C61F14" w:rsidP="00C61F14">
      <w:pPr>
        <w:pStyle w:val="a2"/>
      </w:pPr>
      <w:r w:rsidRPr="005F438C">
        <w:t xml:space="preserve">Накладання </w:t>
      </w:r>
      <w:proofErr w:type="spellStart"/>
      <w:r w:rsidRPr="005F438C">
        <w:t>нейромережевого</w:t>
      </w:r>
      <w:proofErr w:type="spellEnd"/>
      <w:r w:rsidRPr="005F438C">
        <w:t xml:space="preserve"> оптичного потоку </w:t>
      </w:r>
      <w:proofErr w:type="spellStart"/>
      <w:r w:rsidRPr="005F438C">
        <w:t>FlowNet</w:t>
      </w:r>
      <w:proofErr w:type="spellEnd"/>
      <w:r w:rsidRPr="005F438C">
        <w:t xml:space="preserve"> на градієнтну карту. Насиченість → інтенсивність руху, яскравість → градієнт. Вектори потоку чітко видно лише на межах об’єктів (там, де градієнт максимальний). Це дозволяє аналізувати рух саме меж об’єктів, але не дає інформації про рух внутрішніх точок. Незважаючи на високу якість оптичного потоку </w:t>
      </w:r>
      <w:proofErr w:type="spellStart"/>
      <w:r w:rsidRPr="005F438C">
        <w:t>FlowNet</w:t>
      </w:r>
      <w:proofErr w:type="spellEnd"/>
      <w:r w:rsidRPr="005F438C">
        <w:t>, відсутність абсолютних значень глибини обмежує практичне застосування цієї комбінації.</w:t>
      </w:r>
    </w:p>
    <w:p w14:paraId="090B3E10" w14:textId="77777777" w:rsidR="00C61F14" w:rsidRPr="005F438C" w:rsidRDefault="00C61F14" w:rsidP="00C61F14">
      <w:pPr>
        <w:pStyle w:val="a2"/>
      </w:pPr>
      <w:proofErr w:type="spellStart"/>
      <w:r w:rsidRPr="005F438C">
        <w:t>Детекція</w:t>
      </w:r>
      <w:proofErr w:type="spellEnd"/>
      <w:r w:rsidRPr="005F438C">
        <w:t xml:space="preserve"> об’єктів.</w:t>
      </w:r>
    </w:p>
    <w:p w14:paraId="0F589254" w14:textId="77777777" w:rsidR="0045152E" w:rsidRPr="005F438C" w:rsidRDefault="00C61F14" w:rsidP="00C61F14">
      <w:pPr>
        <w:pStyle w:val="a2"/>
      </w:pPr>
      <w:r w:rsidRPr="005F438C">
        <w:t>Виявлено 6 об’єктів моделлю DETR. Однак через відсутність абсолютних значень глибини, визначення просторового положення об’єктів (координата Z) є неможливим, незважаючи на високу точність виявлення та оцінки руху.</w:t>
      </w:r>
    </w:p>
    <w:p w14:paraId="53F261ED" w14:textId="77777777" w:rsidR="0045152E" w:rsidRPr="005F438C" w:rsidRDefault="0045152E" w:rsidP="0045152E">
      <w:pPr>
        <w:pStyle w:val="a2"/>
        <w:keepNext/>
        <w:jc w:val="center"/>
      </w:pPr>
      <w:r w:rsidRPr="005F438C">
        <w:rPr>
          <w:noProof/>
        </w:rPr>
        <w:lastRenderedPageBreak/>
        <w:drawing>
          <wp:inline distT="0" distB="0" distL="0" distR="0" wp14:anchorId="1BC0D810" wp14:editId="502DAEE2">
            <wp:extent cx="5486400" cy="4198993"/>
            <wp:effectExtent l="0" t="0" r="0" b="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Gradient.png"/>
                    <pic:cNvPicPr/>
                  </pic:nvPicPr>
                  <pic:blipFill>
                    <a:blip r:embed="rId45"/>
                    <a:stretch>
                      <a:fillRect/>
                    </a:stretch>
                  </pic:blipFill>
                  <pic:spPr>
                    <a:xfrm>
                      <a:off x="0" y="0"/>
                      <a:ext cx="5486400" cy="4198993"/>
                    </a:xfrm>
                    <a:prstGeom prst="rect">
                      <a:avLst/>
                    </a:prstGeom>
                  </pic:spPr>
                </pic:pic>
              </a:graphicData>
            </a:graphic>
          </wp:inline>
        </w:drawing>
      </w:r>
    </w:p>
    <w:p w14:paraId="14A3B0E5" w14:textId="77777777" w:rsidR="0045152E" w:rsidRPr="005F438C" w:rsidRDefault="0045152E" w:rsidP="0045152E">
      <w:pPr>
        <w:pStyle w:val="aff2"/>
      </w:pPr>
      <w:r w:rsidRPr="005F438C">
        <w:rPr>
          <w:color w:val="000000"/>
        </w:rPr>
        <w:t xml:space="preserve">Рис. 4.39 — </w:t>
      </w:r>
      <w:proofErr w:type="spellStart"/>
      <w:r w:rsidRPr="005F438C">
        <w:rPr>
          <w:color w:val="000000"/>
        </w:rPr>
        <w:t>FlowNet_Gradient</w:t>
      </w:r>
      <w:proofErr w:type="spellEnd"/>
    </w:p>
    <w:p w14:paraId="66C5F4F7" w14:textId="77777777" w:rsidR="00D4769E" w:rsidRPr="005F438C" w:rsidRDefault="00000000">
      <w:pPr>
        <w:pStyle w:val="a2"/>
      </w:pPr>
      <w:r w:rsidRPr="005F438C">
        <w:t>На рис. 4.39 наведено результат «</w:t>
      </w:r>
      <w:proofErr w:type="spellStart"/>
      <w:r w:rsidRPr="005F438C">
        <w:t>FlowNet_Gradient</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53539546" w14:textId="77777777" w:rsidR="008C1233" w:rsidRPr="005F438C" w:rsidRDefault="0045152E" w:rsidP="008C1233">
      <w:pPr>
        <w:pStyle w:val="a2"/>
      </w:pPr>
      <w:r w:rsidRPr="005F438C">
        <w:t xml:space="preserve">На рис. 4.40 зображено </w:t>
      </w:r>
      <w:proofErr w:type="spellStart"/>
      <w:r w:rsidRPr="005F438C">
        <w:t>FlowNet_MiDaS</w:t>
      </w:r>
      <w:proofErr w:type="spellEnd"/>
      <w:r w:rsidRPr="005F438C">
        <w:t>.</w:t>
      </w:r>
      <w:r w:rsidR="008C1233" w:rsidRPr="005F438C">
        <w:t xml:space="preserve"> На рис. 4.40 показано результати роботи системи з використанням </w:t>
      </w:r>
      <w:proofErr w:type="spellStart"/>
      <w:r w:rsidR="008C1233" w:rsidRPr="005F438C">
        <w:t>нейромережевого</w:t>
      </w:r>
      <w:proofErr w:type="spellEnd"/>
      <w:r w:rsidR="008C1233" w:rsidRPr="005F438C">
        <w:t xml:space="preserve"> алгоритму оптичного потоку </w:t>
      </w:r>
      <w:proofErr w:type="spellStart"/>
      <w:r w:rsidR="008C1233" w:rsidRPr="005F438C">
        <w:t>FlowNet</w:t>
      </w:r>
      <w:proofErr w:type="spellEnd"/>
      <w:r w:rsidR="008C1233" w:rsidRPr="005F438C">
        <w:t xml:space="preserve"> для оцінки руху та </w:t>
      </w:r>
      <w:proofErr w:type="spellStart"/>
      <w:r w:rsidR="008C1233" w:rsidRPr="005F438C">
        <w:t>нейромережевої</w:t>
      </w:r>
      <w:proofErr w:type="spellEnd"/>
      <w:r w:rsidR="008C1233" w:rsidRPr="005F438C">
        <w:t xml:space="preserve"> моделі </w:t>
      </w:r>
      <w:proofErr w:type="spellStart"/>
      <w:r w:rsidR="008C1233" w:rsidRPr="005F438C">
        <w:t>MiDaS</w:t>
      </w:r>
      <w:proofErr w:type="spellEnd"/>
      <w:r w:rsidR="008C1233" w:rsidRPr="005F438C">
        <w:t xml:space="preserve"> для оцінки глибини сцени. Ця комбінація є високоефективною, оскільки поєднує два </w:t>
      </w:r>
      <w:proofErr w:type="spellStart"/>
      <w:r w:rsidR="008C1233" w:rsidRPr="005F438C">
        <w:t>нейромережеві</w:t>
      </w:r>
      <w:proofErr w:type="spellEnd"/>
      <w:r w:rsidR="008C1233" w:rsidRPr="005F438C">
        <w:t xml:space="preserve"> підходи: спеціалізовану мережу для оптичного потоку та універсальну мережу для монокулярної оцінки глибини.</w:t>
      </w:r>
    </w:p>
    <w:p w14:paraId="48928DB3" w14:textId="77777777" w:rsidR="008C1233" w:rsidRPr="005F438C" w:rsidRDefault="008C1233" w:rsidP="008C1233">
      <w:pPr>
        <w:pStyle w:val="a2"/>
      </w:pPr>
      <w:r w:rsidRPr="005F438C">
        <w:t>Ліва панель – оптичний потік (</w:t>
      </w:r>
      <w:proofErr w:type="spellStart"/>
      <w:r w:rsidRPr="005F438C">
        <w:t>FlowNet</w:t>
      </w:r>
      <w:proofErr w:type="spellEnd"/>
      <w:r w:rsidRPr="005F438C">
        <w:t xml:space="preserve">). </w:t>
      </w:r>
    </w:p>
    <w:p w14:paraId="3952DBC0" w14:textId="77777777" w:rsidR="008C1233" w:rsidRPr="005F438C" w:rsidRDefault="008C1233" w:rsidP="008C1233">
      <w:pPr>
        <w:pStyle w:val="a2"/>
      </w:pPr>
      <w:r w:rsidRPr="005F438C">
        <w:t xml:space="preserve">Ключові особливості </w:t>
      </w:r>
      <w:proofErr w:type="spellStart"/>
      <w:r w:rsidRPr="005F438C">
        <w:t>FlowNet</w:t>
      </w:r>
      <w:proofErr w:type="spellEnd"/>
      <w:r w:rsidRPr="005F438C">
        <w:t>:</w:t>
      </w:r>
    </w:p>
    <w:p w14:paraId="3AC538C8" w14:textId="77777777" w:rsidR="008C1233" w:rsidRPr="005F438C" w:rsidRDefault="008C1233" w:rsidP="008C1233">
      <w:pPr>
        <w:pStyle w:val="a2"/>
      </w:pPr>
      <w:r w:rsidRPr="005F438C">
        <w:t xml:space="preserve"> – стійкість до оклюзій завдяки узагальнюючій здатності CNN;</w:t>
      </w:r>
    </w:p>
    <w:p w14:paraId="3B2016F1" w14:textId="77777777" w:rsidR="008C1233" w:rsidRPr="005F438C" w:rsidRDefault="008C1233" w:rsidP="008C1233">
      <w:pPr>
        <w:pStyle w:val="a2"/>
      </w:pPr>
      <w:r w:rsidRPr="005F438C">
        <w:t xml:space="preserve"> – деталізація дрібних рухів.</w:t>
      </w:r>
    </w:p>
    <w:p w14:paraId="591CDD90" w14:textId="77777777" w:rsidR="008C1233" w:rsidRPr="005F438C" w:rsidRDefault="008C1233" w:rsidP="008C1233">
      <w:pPr>
        <w:pStyle w:val="a2"/>
      </w:pPr>
      <w:r w:rsidRPr="005F438C">
        <w:t>Центральна панель – карта глибини (</w:t>
      </w:r>
      <w:proofErr w:type="spellStart"/>
      <w:r w:rsidRPr="005F438C">
        <w:t>MiDaS</w:t>
      </w:r>
      <w:proofErr w:type="spellEnd"/>
      <w:r w:rsidRPr="005F438C">
        <w:t xml:space="preserve">). </w:t>
      </w:r>
    </w:p>
    <w:p w14:paraId="436CB820" w14:textId="77777777" w:rsidR="008C1233" w:rsidRPr="005F438C" w:rsidRDefault="008C1233" w:rsidP="008C1233">
      <w:pPr>
        <w:pStyle w:val="a2"/>
      </w:pPr>
      <w:r w:rsidRPr="005F438C">
        <w:t xml:space="preserve">Оцінка глибини виконана моделлю </w:t>
      </w:r>
      <w:proofErr w:type="spellStart"/>
      <w:r w:rsidRPr="005F438C">
        <w:t>MiDaS</w:t>
      </w:r>
      <w:proofErr w:type="spellEnd"/>
      <w:r w:rsidRPr="005F438C">
        <w:t xml:space="preserve"> (</w:t>
      </w:r>
      <w:proofErr w:type="spellStart"/>
      <w:r w:rsidRPr="005F438C">
        <w:t>Mixed</w:t>
      </w:r>
      <w:proofErr w:type="spellEnd"/>
      <w:r w:rsidRPr="005F438C">
        <w:t xml:space="preserve"> </w:t>
      </w:r>
      <w:proofErr w:type="spellStart"/>
      <w:r w:rsidRPr="005F438C">
        <w:t>Depth</w:t>
      </w:r>
      <w:proofErr w:type="spellEnd"/>
      <w:r w:rsidRPr="005F438C">
        <w:t xml:space="preserve"> </w:t>
      </w:r>
      <w:proofErr w:type="spellStart"/>
      <w:r w:rsidRPr="005F438C">
        <w:t>and</w:t>
      </w:r>
      <w:proofErr w:type="spellEnd"/>
      <w:r w:rsidRPr="005F438C">
        <w:t xml:space="preserve"> </w:t>
      </w:r>
      <w:proofErr w:type="spellStart"/>
      <w:r w:rsidRPr="005F438C">
        <w:t>Stereo</w:t>
      </w:r>
      <w:proofErr w:type="spellEnd"/>
      <w:r w:rsidRPr="005F438C">
        <w:t xml:space="preserve">) – </w:t>
      </w:r>
      <w:proofErr w:type="spellStart"/>
      <w:r w:rsidRPr="005F438C">
        <w:lastRenderedPageBreak/>
        <w:t>нейромережевою</w:t>
      </w:r>
      <w:proofErr w:type="spellEnd"/>
      <w:r w:rsidRPr="005F438C">
        <w:t xml:space="preserve"> архітектурою для монокулярної оцінки глибини. Ключові характеристики </w:t>
      </w:r>
      <w:proofErr w:type="spellStart"/>
      <w:r w:rsidRPr="005F438C">
        <w:t>MiDaS</w:t>
      </w:r>
      <w:proofErr w:type="spellEnd"/>
      <w:r w:rsidRPr="005F438C">
        <w:t>:</w:t>
      </w:r>
    </w:p>
    <w:p w14:paraId="3CE08329" w14:textId="77777777" w:rsidR="008C1233" w:rsidRPr="005F438C" w:rsidRDefault="008C1233" w:rsidP="008C1233">
      <w:pPr>
        <w:pStyle w:val="a2"/>
      </w:pPr>
      <w:r w:rsidRPr="005F438C">
        <w:t>- Фізична коректність: карта глибини відображає реальну просторову структуру сцени. Кольорова шкала: теплі тони (жовтий, помаранчевий, червоний) – ближні об’єкти, холодні тони (зелений, синій, фіолетовий) – віддалені.</w:t>
      </w:r>
    </w:p>
    <w:p w14:paraId="0C148614" w14:textId="77777777" w:rsidR="008C1233" w:rsidRPr="005F438C" w:rsidRDefault="008C1233" w:rsidP="008C1233">
      <w:pPr>
        <w:pStyle w:val="a2"/>
      </w:pPr>
      <w:r w:rsidRPr="005F438C">
        <w:t>- Чіткі межі об’єктів: перепади глибини на межах об’єктів є добре помітними.</w:t>
      </w:r>
    </w:p>
    <w:p w14:paraId="0A685A00" w14:textId="77777777" w:rsidR="008C1233" w:rsidRPr="005F438C" w:rsidRDefault="008C1233" w:rsidP="008C1233">
      <w:pPr>
        <w:pStyle w:val="a2"/>
      </w:pPr>
      <w:r w:rsidRPr="005F438C">
        <w:t xml:space="preserve"> – </w:t>
      </w:r>
      <w:proofErr w:type="spellStart"/>
      <w:r w:rsidRPr="005F438C">
        <w:t>Робастність</w:t>
      </w:r>
      <w:proofErr w:type="spellEnd"/>
      <w:r w:rsidRPr="005F438C">
        <w:t xml:space="preserve">: </w:t>
      </w:r>
      <w:proofErr w:type="spellStart"/>
      <w:r w:rsidRPr="005F438C">
        <w:t>MiDaS</w:t>
      </w:r>
      <w:proofErr w:type="spellEnd"/>
      <w:r w:rsidRPr="005F438C">
        <w:t xml:space="preserve"> працює на різноманітних сценах без </w:t>
      </w:r>
      <w:proofErr w:type="spellStart"/>
      <w:r w:rsidRPr="005F438C">
        <w:t>донавчання</w:t>
      </w:r>
      <w:proofErr w:type="spellEnd"/>
      <w:r w:rsidRPr="005F438C">
        <w:t xml:space="preserve"> (</w:t>
      </w:r>
      <w:proofErr w:type="spellStart"/>
      <w:r w:rsidRPr="005F438C">
        <w:t>zero-shot</w:t>
      </w:r>
      <w:proofErr w:type="spellEnd"/>
      <w:r w:rsidRPr="005F438C">
        <w:t>).</w:t>
      </w:r>
    </w:p>
    <w:p w14:paraId="60517655" w14:textId="77777777" w:rsidR="008C1233" w:rsidRPr="005F438C" w:rsidRDefault="008C1233" w:rsidP="008C1233">
      <w:pPr>
        <w:pStyle w:val="a2"/>
      </w:pPr>
      <w:r w:rsidRPr="005F438C">
        <w:t xml:space="preserve"> – Швидкодія: оптимізована версія </w:t>
      </w:r>
      <w:proofErr w:type="spellStart"/>
      <w:r w:rsidRPr="005F438C">
        <w:t>MiDaS</w:t>
      </w:r>
      <w:proofErr w:type="spellEnd"/>
      <w:r w:rsidRPr="005F438C">
        <w:t xml:space="preserve"> (</w:t>
      </w:r>
      <w:proofErr w:type="spellStart"/>
      <w:r w:rsidRPr="005F438C">
        <w:t>MiDaS_small</w:t>
      </w:r>
      <w:proofErr w:type="spellEnd"/>
      <w:r w:rsidRPr="005F438C">
        <w:t>) здатна працювати в реальному часі на сучасних GPU.</w:t>
      </w:r>
    </w:p>
    <w:p w14:paraId="30358DE5" w14:textId="77777777" w:rsidR="008C1233" w:rsidRPr="005F438C" w:rsidRDefault="008C1233" w:rsidP="008C1233">
      <w:pPr>
        <w:pStyle w:val="a2"/>
      </w:pPr>
      <w:r w:rsidRPr="005F438C">
        <w:t xml:space="preserve">На центральній панелі видно, що </w:t>
      </w:r>
      <w:proofErr w:type="spellStart"/>
      <w:r w:rsidRPr="005F438C">
        <w:t>MiDaS</w:t>
      </w:r>
      <w:proofErr w:type="spellEnd"/>
      <w:r w:rsidRPr="005F438C">
        <w:t xml:space="preserve"> </w:t>
      </w:r>
      <w:proofErr w:type="spellStart"/>
      <w:r w:rsidRPr="005F438C">
        <w:t>коректно</w:t>
      </w:r>
      <w:proofErr w:type="spellEnd"/>
      <w:r w:rsidRPr="005F438C">
        <w:t xml:space="preserve"> визначає глибину: близькі об’єкти мають теплі кольори, віддалені – холодні. Переходи глибини є плавними, без різких артефактів.</w:t>
      </w:r>
    </w:p>
    <w:p w14:paraId="11915D11" w14:textId="77777777" w:rsidR="004A751C" w:rsidRPr="005F438C" w:rsidRDefault="008C1233" w:rsidP="004A751C">
      <w:pPr>
        <w:pStyle w:val="a2"/>
      </w:pPr>
      <w:r w:rsidRPr="005F438C">
        <w:t>Права панель – об’єднане зображення (</w:t>
      </w:r>
      <w:proofErr w:type="spellStart"/>
      <w:r w:rsidRPr="005F438C">
        <w:t>FlowNet</w:t>
      </w:r>
      <w:proofErr w:type="spellEnd"/>
      <w:r w:rsidRPr="005F438C">
        <w:t xml:space="preserve"> + </w:t>
      </w:r>
      <w:proofErr w:type="spellStart"/>
      <w:r w:rsidRPr="005F438C">
        <w:t>MiDaS</w:t>
      </w:r>
      <w:proofErr w:type="spellEnd"/>
      <w:r w:rsidRPr="005F438C">
        <w:t xml:space="preserve">). Накладання </w:t>
      </w:r>
      <w:proofErr w:type="spellStart"/>
      <w:r w:rsidRPr="005F438C">
        <w:t>нейромережевого</w:t>
      </w:r>
      <w:proofErr w:type="spellEnd"/>
      <w:r w:rsidRPr="005F438C">
        <w:t xml:space="preserve"> оптичного потоку </w:t>
      </w:r>
      <w:proofErr w:type="spellStart"/>
      <w:r w:rsidRPr="005F438C">
        <w:t>FlowNet</w:t>
      </w:r>
      <w:proofErr w:type="spellEnd"/>
      <w:r w:rsidRPr="005F438C">
        <w:t xml:space="preserve"> на карту глибини </w:t>
      </w:r>
      <w:proofErr w:type="spellStart"/>
      <w:r w:rsidRPr="005F438C">
        <w:t>MiDaS</w:t>
      </w:r>
      <w:proofErr w:type="spellEnd"/>
      <w:r w:rsidRPr="005F438C">
        <w:t xml:space="preserve">. Насиченість → інтенсивність руху, яскравість → глибина. Це дозволяє одночасно аналізувати напрямок, швидкість, відстань та просторове положення об’єктів. Поєднання двох </w:t>
      </w:r>
      <w:proofErr w:type="spellStart"/>
      <w:r w:rsidRPr="005F438C">
        <w:t>нейромережевих</w:t>
      </w:r>
      <w:proofErr w:type="spellEnd"/>
      <w:r w:rsidRPr="005F438C">
        <w:t xml:space="preserve"> підходів дає високу точність та надійність.</w:t>
      </w:r>
    </w:p>
    <w:p w14:paraId="10AC049C" w14:textId="77777777" w:rsidR="0045152E" w:rsidRPr="005F438C" w:rsidRDefault="008C1233" w:rsidP="008C1233">
      <w:pPr>
        <w:pStyle w:val="a2"/>
      </w:pPr>
      <w:proofErr w:type="spellStart"/>
      <w:r w:rsidRPr="005F438C">
        <w:t>Детекція</w:t>
      </w:r>
      <w:proofErr w:type="spellEnd"/>
      <w:r w:rsidRPr="005F438C">
        <w:t xml:space="preserve"> об’єктів. Виявлено 6 об’єктів моделлю DETR. Поєднання з </w:t>
      </w:r>
      <w:proofErr w:type="spellStart"/>
      <w:r w:rsidRPr="005F438C">
        <w:t>FlowNet</w:t>
      </w:r>
      <w:proofErr w:type="spellEnd"/>
      <w:r w:rsidRPr="005F438C">
        <w:t xml:space="preserve"> + </w:t>
      </w:r>
      <w:proofErr w:type="spellStart"/>
      <w:r w:rsidRPr="005F438C">
        <w:t>MiDaS</w:t>
      </w:r>
      <w:proofErr w:type="spellEnd"/>
      <w:r w:rsidRPr="005F438C">
        <w:t xml:space="preserve"> дозволяє обчислити повний набір параметрів (x, y, z, v, θ) з високою точністю.</w:t>
      </w:r>
    </w:p>
    <w:p w14:paraId="32398753" w14:textId="77777777" w:rsidR="0045152E" w:rsidRPr="005F438C" w:rsidRDefault="0045152E" w:rsidP="0045152E">
      <w:pPr>
        <w:pStyle w:val="a2"/>
        <w:keepNext/>
        <w:jc w:val="center"/>
      </w:pPr>
      <w:r w:rsidRPr="005F438C">
        <w:rPr>
          <w:noProof/>
        </w:rPr>
        <w:lastRenderedPageBreak/>
        <w:drawing>
          <wp:inline distT="0" distB="0" distL="0" distR="0" wp14:anchorId="039B027A" wp14:editId="6CBAA4C9">
            <wp:extent cx="5486400" cy="4198993"/>
            <wp:effectExtent l="0" t="0" r="0"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MiDaS.png"/>
                    <pic:cNvPicPr/>
                  </pic:nvPicPr>
                  <pic:blipFill>
                    <a:blip r:embed="rId46"/>
                    <a:stretch>
                      <a:fillRect/>
                    </a:stretch>
                  </pic:blipFill>
                  <pic:spPr>
                    <a:xfrm>
                      <a:off x="0" y="0"/>
                      <a:ext cx="5486400" cy="4198993"/>
                    </a:xfrm>
                    <a:prstGeom prst="rect">
                      <a:avLst/>
                    </a:prstGeom>
                  </pic:spPr>
                </pic:pic>
              </a:graphicData>
            </a:graphic>
          </wp:inline>
        </w:drawing>
      </w:r>
    </w:p>
    <w:p w14:paraId="64094CE6" w14:textId="77777777" w:rsidR="0045152E" w:rsidRPr="005F438C" w:rsidRDefault="0045152E" w:rsidP="0045152E">
      <w:pPr>
        <w:pStyle w:val="aff2"/>
      </w:pPr>
      <w:r w:rsidRPr="005F438C">
        <w:rPr>
          <w:color w:val="000000"/>
        </w:rPr>
        <w:t xml:space="preserve">Рис. 4.40 — </w:t>
      </w:r>
      <w:proofErr w:type="spellStart"/>
      <w:r w:rsidRPr="005F438C">
        <w:rPr>
          <w:color w:val="000000"/>
        </w:rPr>
        <w:t>FlowNet_MiDaS</w:t>
      </w:r>
      <w:proofErr w:type="spellEnd"/>
    </w:p>
    <w:p w14:paraId="53D7F3E9" w14:textId="77777777" w:rsidR="00D4769E" w:rsidRPr="005F438C" w:rsidRDefault="00000000">
      <w:pPr>
        <w:pStyle w:val="a2"/>
      </w:pPr>
      <w:r w:rsidRPr="005F438C">
        <w:t>На рис. 4.40 наведено результат «</w:t>
      </w:r>
      <w:proofErr w:type="spellStart"/>
      <w:r w:rsidRPr="005F438C">
        <w:t>FlowNet_MiDaS</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1EB5221D" w14:textId="77777777" w:rsidR="0045152E" w:rsidRPr="005F438C" w:rsidRDefault="0045152E" w:rsidP="0045152E">
      <w:pPr>
        <w:pStyle w:val="a2"/>
      </w:pPr>
    </w:p>
    <w:p w14:paraId="25EA7EAA" w14:textId="77777777" w:rsidR="00CC5078" w:rsidRPr="005F438C" w:rsidRDefault="000931D3" w:rsidP="00B2548C">
      <w:pPr>
        <w:pStyle w:val="316"/>
        <w:rPr>
          <w:lang w:eastAsia="ja-JP"/>
        </w:rPr>
      </w:pPr>
      <w:bookmarkStart w:id="73" w:name="_Toc227583641"/>
      <w:r w:rsidRPr="005F438C">
        <w:t xml:space="preserve">4.4.3 Результати поєднання методу </w:t>
      </w:r>
      <w:proofErr w:type="spellStart"/>
      <w:r w:rsidRPr="005F438C">
        <w:t>GeoNet</w:t>
      </w:r>
      <w:proofErr w:type="spellEnd"/>
      <w:r w:rsidRPr="005F438C">
        <w:t xml:space="preserve">, методів оцінювання глибини і </w:t>
      </w:r>
      <w:proofErr w:type="spellStart"/>
      <w:r w:rsidRPr="005F438C">
        <w:t>трансформерів</w:t>
      </w:r>
      <w:bookmarkEnd w:id="73"/>
      <w:proofErr w:type="spellEnd"/>
    </w:p>
    <w:p w14:paraId="300A0837" w14:textId="77777777" w:rsidR="00CC5078" w:rsidRPr="005F438C" w:rsidRDefault="00CC5078" w:rsidP="00320BF2">
      <w:pPr>
        <w:pStyle w:val="a2"/>
      </w:pPr>
    </w:p>
    <w:p w14:paraId="0BE9F243" w14:textId="77777777" w:rsidR="00320BF2" w:rsidRPr="005F438C" w:rsidRDefault="0045152E" w:rsidP="00320BF2">
      <w:pPr>
        <w:pStyle w:val="a2"/>
      </w:pPr>
      <w:r w:rsidRPr="005F438C">
        <w:t xml:space="preserve">На рис. 4.41 зображено </w:t>
      </w:r>
      <w:proofErr w:type="spellStart"/>
      <w:r w:rsidRPr="005F438C">
        <w:t>GeoNet_Bagging</w:t>
      </w:r>
      <w:proofErr w:type="spellEnd"/>
      <w:r w:rsidRPr="005F438C">
        <w:t>.</w:t>
      </w:r>
      <w:r w:rsidR="00320BF2" w:rsidRPr="005F438C">
        <w:t xml:space="preserve"> На рис. 4.41 показано результати роботи системи з використанням інтегрованої моделі </w:t>
      </w:r>
      <w:proofErr w:type="spellStart"/>
      <w:r w:rsidR="00320BF2" w:rsidRPr="005F438C">
        <w:t>GeoNet</w:t>
      </w:r>
      <w:proofErr w:type="spellEnd"/>
      <w:r w:rsidR="00320BF2" w:rsidRPr="005F438C">
        <w:t xml:space="preserve"> для оцінки оптичного потоку та ансамблевого методу </w:t>
      </w:r>
      <w:proofErr w:type="spellStart"/>
      <w:r w:rsidR="00320BF2" w:rsidRPr="005F438C">
        <w:t>бегінгу</w:t>
      </w:r>
      <w:proofErr w:type="spellEnd"/>
      <w:r w:rsidR="00320BF2" w:rsidRPr="005F438C">
        <w:t xml:space="preserve"> (</w:t>
      </w:r>
      <w:proofErr w:type="spellStart"/>
      <w:r w:rsidR="00320BF2" w:rsidRPr="005F438C">
        <w:t>Bagging</w:t>
      </w:r>
      <w:proofErr w:type="spellEnd"/>
      <w:r w:rsidR="00320BF2" w:rsidRPr="005F438C">
        <w:t xml:space="preserve">) для оцінки глибини сцени. Ця комбінація поєднує переваги просторово-часової узгодженості </w:t>
      </w:r>
      <w:proofErr w:type="spellStart"/>
      <w:r w:rsidR="00320BF2" w:rsidRPr="005F438C">
        <w:t>GeoNet</w:t>
      </w:r>
      <w:proofErr w:type="spellEnd"/>
      <w:r w:rsidR="00320BF2" w:rsidRPr="005F438C">
        <w:t xml:space="preserve"> з ансамблевим підвищенням стійкості оцінки глибини.</w:t>
      </w:r>
    </w:p>
    <w:p w14:paraId="28FFA45F" w14:textId="77777777" w:rsidR="00320BF2" w:rsidRPr="005F438C" w:rsidRDefault="00320BF2" w:rsidP="00320BF2">
      <w:pPr>
        <w:pStyle w:val="a2"/>
      </w:pPr>
      <w:r w:rsidRPr="005F438C">
        <w:t>Ліва панель – оптичний потік (</w:t>
      </w:r>
      <w:proofErr w:type="spellStart"/>
      <w:r w:rsidRPr="005F438C">
        <w:t>GeoNet</w:t>
      </w:r>
      <w:proofErr w:type="spellEnd"/>
      <w:r w:rsidRPr="005F438C">
        <w:t xml:space="preserve">). </w:t>
      </w:r>
    </w:p>
    <w:p w14:paraId="7251948B" w14:textId="77777777" w:rsidR="00320BF2" w:rsidRPr="005F438C" w:rsidRDefault="00320BF2" w:rsidP="00320BF2">
      <w:pPr>
        <w:pStyle w:val="a2"/>
      </w:pPr>
      <w:r w:rsidRPr="005F438C">
        <w:t xml:space="preserve">Поле оптичного потоку отримане моделлю </w:t>
      </w:r>
      <w:proofErr w:type="spellStart"/>
      <w:r w:rsidRPr="005F438C">
        <w:t>GeoNet</w:t>
      </w:r>
      <w:proofErr w:type="spellEnd"/>
      <w:r w:rsidRPr="005F438C">
        <w:t xml:space="preserve"> – глибокою нейронною архітектурою, яка поєднує задачу оцінки глибини (</w:t>
      </w:r>
      <w:proofErr w:type="spellStart"/>
      <w:r w:rsidRPr="005F438C">
        <w:t>DepthNet</w:t>
      </w:r>
      <w:proofErr w:type="spellEnd"/>
      <w:r w:rsidRPr="005F438C">
        <w:t xml:space="preserve">), пози камери </w:t>
      </w:r>
      <w:r w:rsidRPr="005F438C">
        <w:lastRenderedPageBreak/>
        <w:t>(</w:t>
      </w:r>
      <w:proofErr w:type="spellStart"/>
      <w:r w:rsidRPr="005F438C">
        <w:t>PoseNet</w:t>
      </w:r>
      <w:proofErr w:type="spellEnd"/>
      <w:r w:rsidRPr="005F438C">
        <w:t>) та оптичного потоку (</w:t>
      </w:r>
      <w:proofErr w:type="spellStart"/>
      <w:r w:rsidRPr="005F438C">
        <w:t>ResFlowNet</w:t>
      </w:r>
      <w:proofErr w:type="spellEnd"/>
      <w:r w:rsidRPr="005F438C">
        <w:t>) в єдиній неконтрольованій (</w:t>
      </w:r>
      <w:proofErr w:type="spellStart"/>
      <w:r w:rsidRPr="005F438C">
        <w:t>unsupervised</w:t>
      </w:r>
      <w:proofErr w:type="spellEnd"/>
      <w:r w:rsidRPr="005F438C">
        <w:t xml:space="preserve">) структурі. Ключові особливості </w:t>
      </w:r>
      <w:proofErr w:type="spellStart"/>
      <w:r w:rsidRPr="005F438C">
        <w:t>GeoNet</w:t>
      </w:r>
      <w:proofErr w:type="spellEnd"/>
      <w:r w:rsidRPr="005F438C">
        <w:t xml:space="preserve"> для оцінки оптичного потоку:</w:t>
      </w:r>
    </w:p>
    <w:p w14:paraId="3EBC9600" w14:textId="77777777" w:rsidR="00320BF2" w:rsidRPr="005F438C" w:rsidRDefault="00320BF2" w:rsidP="00320BF2">
      <w:pPr>
        <w:pStyle w:val="a2"/>
      </w:pPr>
      <w:r w:rsidRPr="005F438C">
        <w:t xml:space="preserve"> – Узгодженість з глибиною: оскільки мережа навчається спільно, оптичний потік природно узгоджується з картою глибини.</w:t>
      </w:r>
    </w:p>
    <w:p w14:paraId="63D3616E" w14:textId="77777777" w:rsidR="00320BF2" w:rsidRPr="005F438C" w:rsidRDefault="00320BF2" w:rsidP="00320BF2">
      <w:pPr>
        <w:pStyle w:val="a2"/>
      </w:pPr>
      <w:r w:rsidRPr="005F438C">
        <w:t>- Відокремлення руху камери: здатність розрізняти власний рух об’єкта від руху камери.</w:t>
      </w:r>
    </w:p>
    <w:p w14:paraId="3F4D9439" w14:textId="77777777" w:rsidR="00320BF2" w:rsidRPr="005F438C" w:rsidRDefault="00320BF2" w:rsidP="00320BF2">
      <w:pPr>
        <w:pStyle w:val="a2"/>
      </w:pPr>
      <w:r w:rsidRPr="005F438C">
        <w:t xml:space="preserve"> – Геометрична коректність: потік задовольняє </w:t>
      </w:r>
      <w:proofErr w:type="spellStart"/>
      <w:r w:rsidRPr="005F438C">
        <w:t>епіполярним</w:t>
      </w:r>
      <w:proofErr w:type="spellEnd"/>
      <w:r w:rsidRPr="005F438C">
        <w:t xml:space="preserve"> обмеженням для статичних сцен.</w:t>
      </w:r>
    </w:p>
    <w:p w14:paraId="1E3C31B1" w14:textId="77777777" w:rsidR="00320BF2" w:rsidRPr="005F438C" w:rsidRDefault="00320BF2" w:rsidP="00320BF2">
      <w:pPr>
        <w:pStyle w:val="a2"/>
      </w:pPr>
      <w:r w:rsidRPr="005F438C">
        <w:t>Кольорове кодування: червоно-жовті тони → рух вправо/вверх, синьо-зелені → вліво/вниз; насиченість → інтенсивність руху.</w:t>
      </w:r>
    </w:p>
    <w:p w14:paraId="064B04C2" w14:textId="77777777" w:rsidR="00320BF2" w:rsidRPr="005F438C" w:rsidRDefault="00320BF2" w:rsidP="00320BF2">
      <w:pPr>
        <w:pStyle w:val="a2"/>
      </w:pPr>
      <w:r w:rsidRPr="005F438C">
        <w:t>Центральна панель – карта глибини (</w:t>
      </w:r>
      <w:proofErr w:type="spellStart"/>
      <w:r w:rsidRPr="005F438C">
        <w:t>Bagging</w:t>
      </w:r>
      <w:proofErr w:type="spellEnd"/>
      <w:r w:rsidRPr="005F438C">
        <w:t xml:space="preserve">). </w:t>
      </w:r>
    </w:p>
    <w:p w14:paraId="23E86004" w14:textId="77777777" w:rsidR="00320BF2" w:rsidRPr="005F438C" w:rsidRDefault="00320BF2" w:rsidP="00320BF2">
      <w:pPr>
        <w:pStyle w:val="a2"/>
      </w:pPr>
      <w:r w:rsidRPr="005F438C">
        <w:t xml:space="preserve">Переваги </w:t>
      </w:r>
      <w:proofErr w:type="spellStart"/>
      <w:r w:rsidRPr="005F438C">
        <w:t>Bagging</w:t>
      </w:r>
      <w:proofErr w:type="spellEnd"/>
      <w:r w:rsidRPr="005F438C">
        <w:t>:</w:t>
      </w:r>
    </w:p>
    <w:p w14:paraId="24B83147" w14:textId="77777777" w:rsidR="00320BF2" w:rsidRPr="005F438C" w:rsidRDefault="00320BF2" w:rsidP="00320BF2">
      <w:pPr>
        <w:pStyle w:val="a2"/>
      </w:pPr>
      <w:r w:rsidRPr="005F438C">
        <w:t xml:space="preserve"> – Зменшення дисперсії: локальні шумові викиди на карті глибини згладжуються за рахунок усереднення.</w:t>
      </w:r>
    </w:p>
    <w:p w14:paraId="494730A2" w14:textId="77777777" w:rsidR="00320BF2" w:rsidRPr="005F438C" w:rsidRDefault="00320BF2" w:rsidP="00320BF2">
      <w:pPr>
        <w:pStyle w:val="a2"/>
      </w:pPr>
      <w:r w:rsidRPr="005F438C">
        <w:t xml:space="preserve"> – Підвищення стійкості: ансамбль менш чутливий до аномалій в окремих кадрах.</w:t>
      </w:r>
    </w:p>
    <w:p w14:paraId="4B218766" w14:textId="77777777" w:rsidR="00320BF2" w:rsidRPr="005F438C" w:rsidRDefault="00320BF2" w:rsidP="00320BF2">
      <w:pPr>
        <w:pStyle w:val="a2"/>
      </w:pPr>
      <w:r w:rsidRPr="005F438C">
        <w:t xml:space="preserve"> – Збереження структури: основні просторові структури сцени зберігаються.</w:t>
      </w:r>
    </w:p>
    <w:p w14:paraId="60543802" w14:textId="77777777" w:rsidR="00320BF2" w:rsidRPr="005F438C" w:rsidRDefault="00320BF2" w:rsidP="00320BF2">
      <w:pPr>
        <w:pStyle w:val="a2"/>
      </w:pPr>
      <w:r w:rsidRPr="005F438C">
        <w:t>Кольорова шкала: теплі тони (жовтий, помаранчевий, червоний) – ближні об’єкти, холодні тони (зелений, синій, фіолетовий) – віддалені.</w:t>
      </w:r>
    </w:p>
    <w:p w14:paraId="19F58A68" w14:textId="77777777" w:rsidR="00320BF2" w:rsidRPr="005F438C" w:rsidRDefault="00320BF2" w:rsidP="00320BF2">
      <w:pPr>
        <w:pStyle w:val="a2"/>
      </w:pPr>
      <w:r w:rsidRPr="005F438C">
        <w:t>Права панель – об’єднане зображення (</w:t>
      </w:r>
      <w:proofErr w:type="spellStart"/>
      <w:r w:rsidRPr="005F438C">
        <w:t>GeoNet</w:t>
      </w:r>
      <w:proofErr w:type="spellEnd"/>
      <w:r w:rsidRPr="005F438C">
        <w:t xml:space="preserve"> + </w:t>
      </w:r>
      <w:proofErr w:type="spellStart"/>
      <w:r w:rsidRPr="005F438C">
        <w:t>Bagging</w:t>
      </w:r>
      <w:proofErr w:type="spellEnd"/>
      <w:r w:rsidRPr="005F438C">
        <w:t>).</w:t>
      </w:r>
    </w:p>
    <w:p w14:paraId="7BCB7DE9" w14:textId="77777777" w:rsidR="00320BF2" w:rsidRPr="005F438C" w:rsidRDefault="00320BF2" w:rsidP="00320BF2">
      <w:pPr>
        <w:pStyle w:val="a2"/>
      </w:pPr>
      <w:r w:rsidRPr="005F438C">
        <w:t xml:space="preserve">Накладання оптичного потоку </w:t>
      </w:r>
      <w:proofErr w:type="spellStart"/>
      <w:r w:rsidRPr="005F438C">
        <w:t>GeoNet</w:t>
      </w:r>
      <w:proofErr w:type="spellEnd"/>
      <w:r w:rsidRPr="005F438C">
        <w:t xml:space="preserve"> на ансамблеву карту глибини </w:t>
      </w:r>
      <w:proofErr w:type="spellStart"/>
      <w:r w:rsidRPr="005F438C">
        <w:t>Bagging</w:t>
      </w:r>
      <w:proofErr w:type="spellEnd"/>
      <w:r w:rsidRPr="005F438C">
        <w:t xml:space="preserve">. Насиченість → інтенсивність руху, яскравість → глибина. Поєднання узгодженого потоку </w:t>
      </w:r>
      <w:proofErr w:type="spellStart"/>
      <w:r w:rsidRPr="005F438C">
        <w:t>GeoNet</w:t>
      </w:r>
      <w:proofErr w:type="spellEnd"/>
      <w:r w:rsidRPr="005F438C">
        <w:t xml:space="preserve"> зі згладженою ансамблевою глибиною забезпечує:</w:t>
      </w:r>
    </w:p>
    <w:p w14:paraId="48AA5472" w14:textId="77777777" w:rsidR="00320BF2" w:rsidRPr="005F438C" w:rsidRDefault="00320BF2" w:rsidP="00320BF2">
      <w:pPr>
        <w:pStyle w:val="a2"/>
      </w:pPr>
      <w:r w:rsidRPr="005F438C">
        <w:t xml:space="preserve"> – високу стійкість до шумів завдяки </w:t>
      </w:r>
      <w:proofErr w:type="spellStart"/>
      <w:r w:rsidRPr="005F438C">
        <w:t>Bagging</w:t>
      </w:r>
      <w:proofErr w:type="spellEnd"/>
      <w:r w:rsidRPr="005F438C">
        <w:t>;</w:t>
      </w:r>
    </w:p>
    <w:p w14:paraId="49767C8B" w14:textId="77777777" w:rsidR="00320BF2" w:rsidRPr="005F438C" w:rsidRDefault="00320BF2" w:rsidP="00320BF2">
      <w:pPr>
        <w:pStyle w:val="a2"/>
      </w:pPr>
      <w:r w:rsidRPr="005F438C">
        <w:t xml:space="preserve"> – просторово-часову узгодженість завдяки </w:t>
      </w:r>
      <w:proofErr w:type="spellStart"/>
      <w:r w:rsidRPr="005F438C">
        <w:t>GeoNet</w:t>
      </w:r>
      <w:proofErr w:type="spellEnd"/>
      <w:r w:rsidRPr="005F438C">
        <w:t>;</w:t>
      </w:r>
    </w:p>
    <w:p w14:paraId="6194C63F" w14:textId="77777777" w:rsidR="00320BF2" w:rsidRPr="005F438C" w:rsidRDefault="00320BF2" w:rsidP="00320BF2">
      <w:pPr>
        <w:pStyle w:val="a2"/>
      </w:pPr>
      <w:r w:rsidRPr="005F438C">
        <w:t xml:space="preserve"> – надійне визначення параметрів руху та глибини.</w:t>
      </w:r>
    </w:p>
    <w:p w14:paraId="2386525A" w14:textId="77777777" w:rsidR="00320BF2" w:rsidRPr="005F438C" w:rsidRDefault="00320BF2" w:rsidP="00320BF2">
      <w:pPr>
        <w:pStyle w:val="a2"/>
      </w:pPr>
      <w:proofErr w:type="spellStart"/>
      <w:r w:rsidRPr="005F438C">
        <w:t>Детекція</w:t>
      </w:r>
      <w:proofErr w:type="spellEnd"/>
      <w:r w:rsidRPr="005F438C">
        <w:t xml:space="preserve"> об’єктів.</w:t>
      </w:r>
    </w:p>
    <w:p w14:paraId="73121D03" w14:textId="77777777" w:rsidR="0045152E" w:rsidRPr="005F438C" w:rsidRDefault="00320BF2" w:rsidP="00320BF2">
      <w:pPr>
        <w:pStyle w:val="a2"/>
      </w:pPr>
      <w:r w:rsidRPr="005F438C">
        <w:t xml:space="preserve">Виявлено 6 об’єктів моделлю DETR. Поєднання з </w:t>
      </w:r>
      <w:proofErr w:type="spellStart"/>
      <w:r w:rsidRPr="005F438C">
        <w:t>GeoNet</w:t>
      </w:r>
      <w:proofErr w:type="spellEnd"/>
      <w:r w:rsidRPr="005F438C">
        <w:t xml:space="preserve"> + </w:t>
      </w:r>
      <w:proofErr w:type="spellStart"/>
      <w:r w:rsidRPr="005F438C">
        <w:t>Bagging</w:t>
      </w:r>
      <w:proofErr w:type="spellEnd"/>
      <w:r w:rsidRPr="005F438C">
        <w:t xml:space="preserve"> </w:t>
      </w:r>
      <w:r w:rsidRPr="005F438C">
        <w:lastRenderedPageBreak/>
        <w:t>дозволяє обчислити повний набір параметрів (x, y, z, v, θ) з високою стійкістю до шумів та узгодженістю між рухом та глибиною.</w:t>
      </w:r>
    </w:p>
    <w:p w14:paraId="18EFDF86" w14:textId="77777777" w:rsidR="0045152E" w:rsidRPr="005F438C" w:rsidRDefault="0045152E" w:rsidP="0045152E">
      <w:pPr>
        <w:pStyle w:val="a2"/>
        <w:keepNext/>
        <w:jc w:val="center"/>
      </w:pPr>
      <w:r w:rsidRPr="005F438C">
        <w:rPr>
          <w:noProof/>
        </w:rPr>
        <w:drawing>
          <wp:inline distT="0" distB="0" distL="0" distR="0" wp14:anchorId="4F50A223" wp14:editId="636900F0">
            <wp:extent cx="5486400" cy="4198993"/>
            <wp:effectExtent l="0" t="0" r="0"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agging.png"/>
                    <pic:cNvPicPr/>
                  </pic:nvPicPr>
                  <pic:blipFill>
                    <a:blip r:embed="rId47"/>
                    <a:stretch>
                      <a:fillRect/>
                    </a:stretch>
                  </pic:blipFill>
                  <pic:spPr>
                    <a:xfrm>
                      <a:off x="0" y="0"/>
                      <a:ext cx="5486400" cy="4198993"/>
                    </a:xfrm>
                    <a:prstGeom prst="rect">
                      <a:avLst/>
                    </a:prstGeom>
                  </pic:spPr>
                </pic:pic>
              </a:graphicData>
            </a:graphic>
          </wp:inline>
        </w:drawing>
      </w:r>
    </w:p>
    <w:p w14:paraId="455ECCA7" w14:textId="77777777" w:rsidR="0045152E" w:rsidRPr="005F438C" w:rsidRDefault="0045152E" w:rsidP="0045152E">
      <w:pPr>
        <w:pStyle w:val="aff2"/>
      </w:pPr>
      <w:r w:rsidRPr="005F438C">
        <w:rPr>
          <w:color w:val="000000"/>
        </w:rPr>
        <w:t xml:space="preserve">Рис. 4.41 — </w:t>
      </w:r>
      <w:proofErr w:type="spellStart"/>
      <w:r w:rsidRPr="005F438C">
        <w:rPr>
          <w:color w:val="000000"/>
        </w:rPr>
        <w:t>GeoNet_Bagging</w:t>
      </w:r>
      <w:proofErr w:type="spellEnd"/>
    </w:p>
    <w:p w14:paraId="60DE0C9D" w14:textId="77777777" w:rsidR="00D4769E" w:rsidRPr="005F438C" w:rsidRDefault="00000000">
      <w:pPr>
        <w:pStyle w:val="a2"/>
      </w:pPr>
      <w:r w:rsidRPr="005F438C">
        <w:t>На рис. 4.41 наведено результат «</w:t>
      </w:r>
      <w:proofErr w:type="spellStart"/>
      <w:r w:rsidRPr="005F438C">
        <w:t>GeoNet_Bagging</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4196DD18" w14:textId="77777777" w:rsidR="00320BF2" w:rsidRPr="005F438C" w:rsidRDefault="0045152E" w:rsidP="00320BF2">
      <w:pPr>
        <w:pStyle w:val="a2"/>
      </w:pPr>
      <w:r w:rsidRPr="005F438C">
        <w:t xml:space="preserve">На рис. 4.42 зображено </w:t>
      </w:r>
      <w:proofErr w:type="spellStart"/>
      <w:r w:rsidRPr="005F438C">
        <w:t>GeoNet_Blur</w:t>
      </w:r>
      <w:proofErr w:type="spellEnd"/>
      <w:r w:rsidRPr="005F438C">
        <w:t>.</w:t>
      </w:r>
      <w:r w:rsidR="00320BF2" w:rsidRPr="005F438C">
        <w:t xml:space="preserve"> На рис. 4.42 показано результати роботи системи з використанням інтегрованої моделі </w:t>
      </w:r>
      <w:proofErr w:type="spellStart"/>
      <w:r w:rsidR="00320BF2" w:rsidRPr="005F438C">
        <w:t>GeoNet</w:t>
      </w:r>
      <w:proofErr w:type="spellEnd"/>
      <w:r w:rsidR="00320BF2" w:rsidRPr="005F438C">
        <w:t xml:space="preserve"> для оцінки оптичного потоку та простого методу розмиття (</w:t>
      </w:r>
      <w:proofErr w:type="spellStart"/>
      <w:r w:rsidR="00320BF2" w:rsidRPr="005F438C">
        <w:t>Blur</w:t>
      </w:r>
      <w:proofErr w:type="spellEnd"/>
      <w:r w:rsidR="00320BF2" w:rsidRPr="005F438C">
        <w:t>) для оцінки глибини сцени. Ця комбінація демонструє, що навіть при використанні найкращих методів оцінки руху, низька якість оцінки глибини суттєво обмежує загальну ефективність системи.</w:t>
      </w:r>
    </w:p>
    <w:p w14:paraId="53ACB770" w14:textId="77777777" w:rsidR="00320BF2" w:rsidRPr="005F438C" w:rsidRDefault="00320BF2" w:rsidP="00320BF2">
      <w:pPr>
        <w:pStyle w:val="a2"/>
      </w:pPr>
      <w:r w:rsidRPr="005F438C">
        <w:t>Ліва панель – оптичний потік (</w:t>
      </w:r>
      <w:proofErr w:type="spellStart"/>
      <w:r w:rsidRPr="005F438C">
        <w:t>GeoNet</w:t>
      </w:r>
      <w:proofErr w:type="spellEnd"/>
      <w:r w:rsidRPr="005F438C">
        <w:t xml:space="preserve">). </w:t>
      </w:r>
    </w:p>
    <w:p w14:paraId="240615BC" w14:textId="77777777" w:rsidR="00320BF2" w:rsidRPr="005F438C" w:rsidRDefault="00320BF2" w:rsidP="00320BF2">
      <w:pPr>
        <w:pStyle w:val="a2"/>
      </w:pPr>
      <w:r w:rsidRPr="005F438C">
        <w:t xml:space="preserve">Поле оптичного потоку отримане моделлю </w:t>
      </w:r>
      <w:proofErr w:type="spellStart"/>
      <w:r w:rsidRPr="005F438C">
        <w:t>GeoNet</w:t>
      </w:r>
      <w:proofErr w:type="spellEnd"/>
      <w:r w:rsidRPr="005F438C">
        <w:t xml:space="preserve"> 8 – глибокою нейронною архітектурою, яка поєднує задачу оцінки глибини (</w:t>
      </w:r>
      <w:proofErr w:type="spellStart"/>
      <w:r w:rsidRPr="005F438C">
        <w:t>DepthNet</w:t>
      </w:r>
      <w:proofErr w:type="spellEnd"/>
      <w:r w:rsidRPr="005F438C">
        <w:t>), пози камери (</w:t>
      </w:r>
      <w:proofErr w:type="spellStart"/>
      <w:r w:rsidRPr="005F438C">
        <w:t>PoseNet</w:t>
      </w:r>
      <w:proofErr w:type="spellEnd"/>
      <w:r w:rsidRPr="005F438C">
        <w:t>) та оптичного потоку (</w:t>
      </w:r>
      <w:proofErr w:type="spellStart"/>
      <w:r w:rsidRPr="005F438C">
        <w:t>ResFlowNet</w:t>
      </w:r>
      <w:proofErr w:type="spellEnd"/>
      <w:r w:rsidRPr="005F438C">
        <w:t>) в єдиній неконтрольованій (</w:t>
      </w:r>
      <w:proofErr w:type="spellStart"/>
      <w:r w:rsidRPr="005F438C">
        <w:t>unsupervised</w:t>
      </w:r>
      <w:proofErr w:type="spellEnd"/>
      <w:r w:rsidRPr="005F438C">
        <w:t xml:space="preserve">) структурі. Згідно з оригінальною роботою, </w:t>
      </w:r>
      <w:proofErr w:type="spellStart"/>
      <w:r w:rsidRPr="005F438C">
        <w:t>GeoNet</w:t>
      </w:r>
      <w:proofErr w:type="spellEnd"/>
      <w:r w:rsidRPr="005F438C">
        <w:t xml:space="preserve"> використовує </w:t>
      </w:r>
      <w:r w:rsidRPr="005F438C">
        <w:lastRenderedPageBreak/>
        <w:t>фотометричну узгодженість для навчання: карта глибини та оптичний потік навчаються спільно через реконструкцію кадрів.</w:t>
      </w:r>
    </w:p>
    <w:p w14:paraId="187CA32B" w14:textId="77777777" w:rsidR="00320BF2" w:rsidRPr="005F438C" w:rsidRDefault="00320BF2" w:rsidP="00320BF2">
      <w:pPr>
        <w:pStyle w:val="a2"/>
      </w:pPr>
      <w:r w:rsidRPr="005F438C">
        <w:t xml:space="preserve">Ключові особливості </w:t>
      </w:r>
      <w:proofErr w:type="spellStart"/>
      <w:r w:rsidRPr="005F438C">
        <w:t>GeoNet</w:t>
      </w:r>
      <w:proofErr w:type="spellEnd"/>
      <w:r w:rsidRPr="005F438C">
        <w:t xml:space="preserve"> для оцінки оптичного потоку:</w:t>
      </w:r>
    </w:p>
    <w:p w14:paraId="008C623F" w14:textId="77777777" w:rsidR="00320BF2" w:rsidRPr="005F438C" w:rsidRDefault="00320BF2" w:rsidP="00320BF2">
      <w:pPr>
        <w:pStyle w:val="a2"/>
      </w:pPr>
      <w:r w:rsidRPr="005F438C">
        <w:t xml:space="preserve">- Відокремлення руху камери: здатність розрізняти власний рух об’єкта від руху камери завдяки </w:t>
      </w:r>
      <w:proofErr w:type="spellStart"/>
      <w:r w:rsidRPr="005F438C">
        <w:t>PoseNet</w:t>
      </w:r>
      <w:proofErr w:type="spellEnd"/>
      <w:r w:rsidRPr="005F438C">
        <w:t>.</w:t>
      </w:r>
    </w:p>
    <w:p w14:paraId="24A1B227" w14:textId="77777777" w:rsidR="00320BF2" w:rsidRPr="005F438C" w:rsidRDefault="00320BF2" w:rsidP="00320BF2">
      <w:pPr>
        <w:pStyle w:val="a2"/>
      </w:pPr>
      <w:r w:rsidRPr="005F438C">
        <w:t>Центральна панель – карта глибини (</w:t>
      </w:r>
      <w:proofErr w:type="spellStart"/>
      <w:r w:rsidRPr="005F438C">
        <w:t>Blur</w:t>
      </w:r>
      <w:proofErr w:type="spellEnd"/>
      <w:r w:rsidRPr="005F438C">
        <w:t xml:space="preserve">). </w:t>
      </w:r>
    </w:p>
    <w:p w14:paraId="23EB4C38" w14:textId="77777777" w:rsidR="00320BF2" w:rsidRPr="005F438C" w:rsidRDefault="00320BF2" w:rsidP="00320BF2">
      <w:pPr>
        <w:pStyle w:val="a2"/>
      </w:pPr>
    </w:p>
    <w:p w14:paraId="14D7C67B" w14:textId="77777777" w:rsidR="00320BF2" w:rsidRPr="005F438C" w:rsidRDefault="00320BF2" w:rsidP="00320BF2">
      <w:pPr>
        <w:pStyle w:val="a2"/>
      </w:pPr>
    </w:p>
    <w:p w14:paraId="34E610C2" w14:textId="77777777" w:rsidR="00320BF2" w:rsidRPr="005F438C" w:rsidRDefault="00320BF2" w:rsidP="00320BF2">
      <w:pPr>
        <w:pStyle w:val="a2"/>
      </w:pPr>
      <w:r w:rsidRPr="005F438C">
        <w:t xml:space="preserve">- Відсутність фізичної коректності: карта глибини є лише згладженою версією </w:t>
      </w:r>
      <w:proofErr w:type="spellStart"/>
      <w:r w:rsidRPr="005F438C">
        <w:t>яскравісного</w:t>
      </w:r>
      <w:proofErr w:type="spellEnd"/>
      <w:r w:rsidRPr="005F438C">
        <w:t xml:space="preserve"> каналу зображення, яка не має зв’язку з реальною відстанню до об’єктів.</w:t>
      </w:r>
    </w:p>
    <w:p w14:paraId="791DC587" w14:textId="77777777" w:rsidR="00320BF2" w:rsidRPr="005F438C" w:rsidRDefault="00320BF2" w:rsidP="00320BF2">
      <w:pPr>
        <w:pStyle w:val="a2"/>
      </w:pPr>
      <w:r w:rsidRPr="005F438C">
        <w:t xml:space="preserve">- Розмиті межі: на відміну від методу </w:t>
      </w:r>
      <w:proofErr w:type="spellStart"/>
      <w:r w:rsidRPr="005F438C">
        <w:t>Gradient</w:t>
      </w:r>
      <w:proofErr w:type="spellEnd"/>
      <w:r w:rsidRPr="005F438C">
        <w:t xml:space="preserve">, який виділяє межі, </w:t>
      </w:r>
      <w:proofErr w:type="spellStart"/>
      <w:r w:rsidRPr="005F438C">
        <w:t>Blur</w:t>
      </w:r>
      <w:proofErr w:type="spellEnd"/>
      <w:r w:rsidRPr="005F438C">
        <w:t xml:space="preserve"> їх розмиває, що унеможливлює точну сегментацію об’єктів.</w:t>
      </w:r>
    </w:p>
    <w:p w14:paraId="062FD132" w14:textId="77777777" w:rsidR="00320BF2" w:rsidRPr="005F438C" w:rsidRDefault="00320BF2" w:rsidP="00320BF2">
      <w:pPr>
        <w:pStyle w:val="a2"/>
      </w:pPr>
      <w:r w:rsidRPr="005F438C">
        <w:t>- Відсутність кореляції з реальною глибиною: близький об’єкт може мати холодний колір, а віддалений – теплий.</w:t>
      </w:r>
    </w:p>
    <w:p w14:paraId="73791618" w14:textId="77777777" w:rsidR="00320BF2" w:rsidRPr="005F438C" w:rsidRDefault="00320BF2" w:rsidP="00320BF2">
      <w:pPr>
        <w:pStyle w:val="a2"/>
      </w:pPr>
      <w:r w:rsidRPr="005F438C">
        <w:t>Цей метод є «нижньою межею» якості оцінки глибини.</w:t>
      </w:r>
    </w:p>
    <w:p w14:paraId="075199FF" w14:textId="77777777" w:rsidR="00320BF2" w:rsidRPr="005F438C" w:rsidRDefault="00320BF2" w:rsidP="00320BF2">
      <w:pPr>
        <w:pStyle w:val="a2"/>
      </w:pPr>
      <w:r w:rsidRPr="005F438C">
        <w:t>Права панель – об’єднане зображення (</w:t>
      </w:r>
      <w:proofErr w:type="spellStart"/>
      <w:r w:rsidRPr="005F438C">
        <w:t>GeoNet</w:t>
      </w:r>
      <w:proofErr w:type="spellEnd"/>
      <w:r w:rsidRPr="005F438C">
        <w:t xml:space="preserve"> + </w:t>
      </w:r>
      <w:proofErr w:type="spellStart"/>
      <w:r w:rsidRPr="005F438C">
        <w:t>Blur</w:t>
      </w:r>
      <w:proofErr w:type="spellEnd"/>
      <w:r w:rsidRPr="005F438C">
        <w:t>).</w:t>
      </w:r>
    </w:p>
    <w:p w14:paraId="608D881A" w14:textId="77777777" w:rsidR="00320BF2" w:rsidRPr="005F438C" w:rsidRDefault="00320BF2" w:rsidP="00320BF2">
      <w:pPr>
        <w:pStyle w:val="a2"/>
      </w:pPr>
      <w:r w:rsidRPr="005F438C">
        <w:t xml:space="preserve">Накладання оптичного потоку </w:t>
      </w:r>
      <w:proofErr w:type="spellStart"/>
      <w:r w:rsidRPr="005F438C">
        <w:t>GeoNet</w:t>
      </w:r>
      <w:proofErr w:type="spellEnd"/>
      <w:r w:rsidRPr="005F438C">
        <w:t xml:space="preserve"> на карту глибини </w:t>
      </w:r>
      <w:proofErr w:type="spellStart"/>
      <w:r w:rsidRPr="005F438C">
        <w:t>Blur</w:t>
      </w:r>
      <w:proofErr w:type="spellEnd"/>
      <w:r w:rsidRPr="005F438C">
        <w:t xml:space="preserve">. Насиченість → інтенсивність руху, яскравість → псевдо-глибина. Оскільки карта глибини не має фізичного сенсу, об’єднане зображення вводить в оману, незважаючи на високу якість оптичного потоку </w:t>
      </w:r>
      <w:proofErr w:type="spellStart"/>
      <w:r w:rsidRPr="005F438C">
        <w:t>GeoNet</w:t>
      </w:r>
      <w:proofErr w:type="spellEnd"/>
      <w:r w:rsidRPr="005F438C">
        <w:t xml:space="preserve">. Узгодженість між потоком та глибиною, яка є ключовою перевагою </w:t>
      </w:r>
      <w:proofErr w:type="spellStart"/>
      <w:r w:rsidRPr="005F438C">
        <w:t>GeoNet</w:t>
      </w:r>
      <w:proofErr w:type="spellEnd"/>
      <w:r w:rsidRPr="005F438C">
        <w:t xml:space="preserve">, повністю нівелюється низькою якістю методу </w:t>
      </w:r>
      <w:proofErr w:type="spellStart"/>
      <w:r w:rsidRPr="005F438C">
        <w:t>Blur</w:t>
      </w:r>
      <w:proofErr w:type="spellEnd"/>
      <w:r w:rsidRPr="005F438C">
        <w:t>.</w:t>
      </w:r>
    </w:p>
    <w:p w14:paraId="30AB3DB0" w14:textId="77777777" w:rsidR="00320BF2" w:rsidRPr="005F438C" w:rsidRDefault="00320BF2" w:rsidP="00320BF2">
      <w:pPr>
        <w:pStyle w:val="a2"/>
      </w:pPr>
      <w:proofErr w:type="spellStart"/>
      <w:r w:rsidRPr="005F438C">
        <w:t>Детекція</w:t>
      </w:r>
      <w:proofErr w:type="spellEnd"/>
      <w:r w:rsidRPr="005F438C">
        <w:t xml:space="preserve"> об’єктів.</w:t>
      </w:r>
    </w:p>
    <w:p w14:paraId="346A6686" w14:textId="77777777" w:rsidR="0045152E" w:rsidRPr="005F438C" w:rsidRDefault="00320BF2" w:rsidP="00320BF2">
      <w:pPr>
        <w:pStyle w:val="a2"/>
      </w:pPr>
      <w:r w:rsidRPr="005F438C">
        <w:t>Виявлено 6 об’єктів моделлю DETR. Однак через відсутність фізично коректної глибини, визначення просторового положення об’єктів (координата Z) є неможливим, незважаючи на високу точність виявлення та оцінки руху.</w:t>
      </w:r>
    </w:p>
    <w:p w14:paraId="70EBF77F" w14:textId="77777777" w:rsidR="0045152E" w:rsidRPr="005F438C" w:rsidRDefault="0045152E" w:rsidP="0045152E">
      <w:pPr>
        <w:pStyle w:val="a2"/>
        <w:keepNext/>
        <w:jc w:val="center"/>
      </w:pPr>
      <w:r w:rsidRPr="005F438C">
        <w:rPr>
          <w:noProof/>
        </w:rPr>
        <w:lastRenderedPageBreak/>
        <w:drawing>
          <wp:inline distT="0" distB="0" distL="0" distR="0" wp14:anchorId="4E55EA6D" wp14:editId="510F3F5F">
            <wp:extent cx="5486400" cy="4198993"/>
            <wp:effectExtent l="0" t="0" r="0" b="0"/>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lur.png"/>
                    <pic:cNvPicPr/>
                  </pic:nvPicPr>
                  <pic:blipFill>
                    <a:blip r:embed="rId48"/>
                    <a:stretch>
                      <a:fillRect/>
                    </a:stretch>
                  </pic:blipFill>
                  <pic:spPr>
                    <a:xfrm>
                      <a:off x="0" y="0"/>
                      <a:ext cx="5486400" cy="4198993"/>
                    </a:xfrm>
                    <a:prstGeom prst="rect">
                      <a:avLst/>
                    </a:prstGeom>
                  </pic:spPr>
                </pic:pic>
              </a:graphicData>
            </a:graphic>
          </wp:inline>
        </w:drawing>
      </w:r>
    </w:p>
    <w:p w14:paraId="2782B4A8" w14:textId="77777777" w:rsidR="0045152E" w:rsidRPr="005F438C" w:rsidRDefault="0045152E" w:rsidP="0045152E">
      <w:pPr>
        <w:pStyle w:val="aff2"/>
      </w:pPr>
      <w:r w:rsidRPr="005F438C">
        <w:rPr>
          <w:color w:val="000000"/>
        </w:rPr>
        <w:t xml:space="preserve">Рис. 4.42 — </w:t>
      </w:r>
      <w:proofErr w:type="spellStart"/>
      <w:r w:rsidRPr="005F438C">
        <w:rPr>
          <w:color w:val="000000"/>
        </w:rPr>
        <w:t>GeoNet_Blur</w:t>
      </w:r>
      <w:proofErr w:type="spellEnd"/>
    </w:p>
    <w:p w14:paraId="5C594BB3" w14:textId="77777777" w:rsidR="00D4769E" w:rsidRPr="005F438C" w:rsidRDefault="00000000">
      <w:pPr>
        <w:pStyle w:val="a2"/>
      </w:pPr>
      <w:r w:rsidRPr="005F438C">
        <w:t>На рис. 4.42 наведено результат «</w:t>
      </w:r>
      <w:proofErr w:type="spellStart"/>
      <w:r w:rsidRPr="005F438C">
        <w:t>GeoNet_Blur</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68B9F47B" w14:textId="6A17597A" w:rsidR="00320BF2" w:rsidRPr="005F438C" w:rsidRDefault="0045152E" w:rsidP="00320BF2">
      <w:pPr>
        <w:pStyle w:val="a2"/>
      </w:pPr>
      <w:r w:rsidRPr="005F438C">
        <w:t xml:space="preserve">На рис. 4.43 зображено </w:t>
      </w:r>
      <w:proofErr w:type="spellStart"/>
      <w:r w:rsidRPr="005F438C">
        <w:t>GeoNet_Boosting</w:t>
      </w:r>
      <w:proofErr w:type="spellEnd"/>
      <w:r w:rsidRPr="005F438C">
        <w:t xml:space="preserve">. На рис. 4.43 показано результати роботи системи з використанням інтегрованої моделі </w:t>
      </w:r>
      <w:proofErr w:type="spellStart"/>
      <w:r w:rsidRPr="005F438C">
        <w:t>GeoNet</w:t>
      </w:r>
      <w:proofErr w:type="spellEnd"/>
      <w:r w:rsidRPr="005F438C">
        <w:t xml:space="preserve"> для оцінки оптичного потоку та ансамблевого методу </w:t>
      </w:r>
      <w:proofErr w:type="spellStart"/>
      <w:r w:rsidRPr="005F438C">
        <w:t>бустінгу</w:t>
      </w:r>
      <w:proofErr w:type="spellEnd"/>
      <w:r w:rsidRPr="005F438C">
        <w:t xml:space="preserve"> для оцінки глибини сцени. Ця комбінація поєднує просторово-часову узгодженість </w:t>
      </w:r>
      <w:proofErr w:type="spellStart"/>
      <w:r w:rsidRPr="005F438C">
        <w:t>GeoNet</w:t>
      </w:r>
      <w:proofErr w:type="spellEnd"/>
      <w:r w:rsidRPr="005F438C">
        <w:t xml:space="preserve"> з ансамблевим підвищенням точності та підкресленням меж об’єктів.</w:t>
      </w:r>
    </w:p>
    <w:p w14:paraId="40E50673" w14:textId="77777777" w:rsidR="00320BF2" w:rsidRPr="005F438C" w:rsidRDefault="00320BF2" w:rsidP="00320BF2">
      <w:pPr>
        <w:pStyle w:val="a2"/>
      </w:pPr>
      <w:r w:rsidRPr="005F438C">
        <w:t>Ліва панель – оптичний потік (</w:t>
      </w:r>
      <w:proofErr w:type="spellStart"/>
      <w:r w:rsidRPr="005F438C">
        <w:t>GeoNet</w:t>
      </w:r>
      <w:proofErr w:type="spellEnd"/>
      <w:r w:rsidRPr="005F438C">
        <w:t xml:space="preserve">). </w:t>
      </w:r>
    </w:p>
    <w:p w14:paraId="2D35359B" w14:textId="77777777" w:rsidR="00320BF2" w:rsidRPr="005F438C" w:rsidRDefault="00320BF2" w:rsidP="00320BF2">
      <w:pPr>
        <w:pStyle w:val="a2"/>
      </w:pPr>
      <w:r w:rsidRPr="005F438C">
        <w:t xml:space="preserve">Поле оптичного потоку отримане моделлю </w:t>
      </w:r>
      <w:proofErr w:type="spellStart"/>
      <w:r w:rsidRPr="005F438C">
        <w:t>GeoNet</w:t>
      </w:r>
      <w:proofErr w:type="spellEnd"/>
      <w:r w:rsidRPr="005F438C">
        <w:t xml:space="preserve"> 8 – глибокою нейронною архітектурою, яка поєднує задачу оцінки глибини (</w:t>
      </w:r>
      <w:proofErr w:type="spellStart"/>
      <w:r w:rsidRPr="005F438C">
        <w:t>DepthNet</w:t>
      </w:r>
      <w:proofErr w:type="spellEnd"/>
      <w:r w:rsidRPr="005F438C">
        <w:t>), пози камери (</w:t>
      </w:r>
      <w:proofErr w:type="spellStart"/>
      <w:r w:rsidRPr="005F438C">
        <w:t>PoseNet</w:t>
      </w:r>
      <w:proofErr w:type="spellEnd"/>
      <w:r w:rsidRPr="005F438C">
        <w:t>) та оптичного потоку (</w:t>
      </w:r>
      <w:proofErr w:type="spellStart"/>
      <w:r w:rsidRPr="005F438C">
        <w:t>ResFlowNet</w:t>
      </w:r>
      <w:proofErr w:type="spellEnd"/>
      <w:r w:rsidRPr="005F438C">
        <w:t>) в єдиній неконтрольованій (</w:t>
      </w:r>
      <w:proofErr w:type="spellStart"/>
      <w:r w:rsidRPr="005F438C">
        <w:t>unsupervised</w:t>
      </w:r>
      <w:proofErr w:type="spellEnd"/>
      <w:r w:rsidRPr="005F438C">
        <w:t xml:space="preserve">) структурі. Згідно з оригінальною роботою, </w:t>
      </w:r>
      <w:proofErr w:type="spellStart"/>
      <w:r w:rsidRPr="005F438C">
        <w:t>GeoNet</w:t>
      </w:r>
      <w:proofErr w:type="spellEnd"/>
      <w:r w:rsidRPr="005F438C">
        <w:t xml:space="preserve"> використовує фотометричну узгодженість для навчання.</w:t>
      </w:r>
    </w:p>
    <w:p w14:paraId="6D564E40" w14:textId="77777777" w:rsidR="00320BF2" w:rsidRPr="005F438C" w:rsidRDefault="00320BF2" w:rsidP="00320BF2">
      <w:pPr>
        <w:pStyle w:val="a2"/>
      </w:pPr>
      <w:r w:rsidRPr="005F438C">
        <w:t xml:space="preserve">Ключові особливості </w:t>
      </w:r>
      <w:proofErr w:type="spellStart"/>
      <w:r w:rsidRPr="005F438C">
        <w:t>GeoNet</w:t>
      </w:r>
      <w:proofErr w:type="spellEnd"/>
      <w:r w:rsidRPr="005F438C">
        <w:t>:</w:t>
      </w:r>
    </w:p>
    <w:p w14:paraId="2304F060" w14:textId="77777777" w:rsidR="00320BF2" w:rsidRPr="005F438C" w:rsidRDefault="00320BF2" w:rsidP="00320BF2">
      <w:pPr>
        <w:pStyle w:val="a2"/>
      </w:pPr>
      <w:r w:rsidRPr="005F438C">
        <w:lastRenderedPageBreak/>
        <w:t xml:space="preserve"> – Узгодженість з глибиною: спільне навчання забезпечує природну узгодженість між потоком та глибиною.</w:t>
      </w:r>
    </w:p>
    <w:p w14:paraId="0F8667EC" w14:textId="77777777" w:rsidR="00320BF2" w:rsidRPr="005F438C" w:rsidRDefault="00320BF2" w:rsidP="00320BF2">
      <w:pPr>
        <w:pStyle w:val="a2"/>
      </w:pPr>
      <w:r w:rsidRPr="005F438C">
        <w:t>Центральна панель – карта глибини (</w:t>
      </w:r>
      <w:proofErr w:type="spellStart"/>
      <w:r w:rsidRPr="005F438C">
        <w:t>Boosting</w:t>
      </w:r>
      <w:proofErr w:type="spellEnd"/>
      <w:r w:rsidRPr="005F438C">
        <w:t xml:space="preserve">). </w:t>
      </w:r>
    </w:p>
    <w:p w14:paraId="324D826E" w14:textId="3AAB47A6" w:rsidR="00320BF2" w:rsidRPr="005F438C" w:rsidRDefault="00320BF2" w:rsidP="00320BF2">
      <w:pPr>
        <w:pStyle w:val="a2"/>
      </w:pPr>
      <w:r w:rsidRPr="005F438C">
        <w:t xml:space="preserve">Оцінка глибини виконана ансамблевим методом </w:t>
      </w:r>
      <w:proofErr w:type="spellStart"/>
      <w:r w:rsidRPr="005F438C">
        <w:t>бустінгу</w:t>
      </w:r>
      <w:proofErr w:type="spellEnd"/>
      <w:r w:rsidRPr="005F438C">
        <w:t xml:space="preserve">. На відміну від </w:t>
      </w:r>
      <w:proofErr w:type="spellStart"/>
      <w:r w:rsidRPr="005F438C">
        <w:t>бегінгу</w:t>
      </w:r>
      <w:proofErr w:type="spellEnd"/>
      <w:r w:rsidRPr="005F438C">
        <w:t xml:space="preserve"> (</w:t>
      </w:r>
      <w:proofErr w:type="spellStart"/>
      <w:r w:rsidRPr="005F438C">
        <w:t>Bagging</w:t>
      </w:r>
      <w:proofErr w:type="spellEnd"/>
      <w:r w:rsidRPr="005F438C">
        <w:t xml:space="preserve">), який усереднює результати паралельних моделей, </w:t>
      </w:r>
      <w:proofErr w:type="spellStart"/>
      <w:r w:rsidRPr="005F438C">
        <w:t>бустінг</w:t>
      </w:r>
      <w:proofErr w:type="spellEnd"/>
      <w:r w:rsidRPr="005F438C">
        <w:t xml:space="preserve"> передбачає послідовне навчання моделей, де кожна наступна фокусується на виправленні помилок попередньої. Математично це виражається як зважене підсумовування:</w:t>
      </w:r>
    </w:p>
    <w:p w14:paraId="62918A8E" w14:textId="458BBFEF" w:rsidR="00320BF2" w:rsidRPr="005F438C" w:rsidRDefault="00192862" w:rsidP="00320BF2">
      <w:pPr>
        <w:pStyle w:val="a2"/>
      </w:pPr>
      <m:oMathPara>
        <m:oMath>
          <m:sSub>
            <m:sSubPr>
              <m:ctrlPr>
                <w:rPr>
                  <w:rFonts w:ascii="Cambria Math" w:hAnsi="Cambria Math"/>
                  <w:i/>
                </w:rPr>
              </m:ctrlPr>
            </m:sSubPr>
            <m:e>
              <m:r>
                <w:rPr>
                  <w:rFonts w:ascii="Cambria Math" w:hAnsi="Cambria Math"/>
                </w:rPr>
                <m:t>D</m:t>
              </m:r>
            </m:e>
            <m:sub>
              <m:r>
                <w:rPr>
                  <w:rFonts w:ascii="Cambria Math" w:hAnsi="Cambria Math"/>
                </w:rPr>
                <m:t>boost</m:t>
              </m:r>
            </m:sub>
          </m:sSub>
          <m:r>
            <w:rPr>
              <w:rFonts w:ascii="Cambria Math" w:hAnsi="Cambria Math"/>
            </w:rPr>
            <m:t>= Σ</m:t>
          </m:r>
          <m:d>
            <m:dPr>
              <m:ctrlPr>
                <w:rPr>
                  <w:rFonts w:ascii="Cambria Math" w:hAnsi="Cambria Math"/>
                  <w:i/>
                </w:rPr>
              </m:ctrlPr>
            </m:dPr>
            <m:e>
              <m:r>
                <w:rPr>
                  <w:rFonts w:ascii="Cambria Math" w:hAnsi="Cambria Math"/>
                </w:rPr>
                <m:t>m=1..M</m:t>
              </m:r>
            </m:e>
          </m:d>
          <m:sSub>
            <m:sSubPr>
              <m:ctrlPr>
                <w:rPr>
                  <w:rFonts w:ascii="Cambria Math" w:hAnsi="Cambria Math"/>
                  <w:i/>
                </w:rPr>
              </m:ctrlPr>
            </m:sSubPr>
            <m:e>
              <m:r>
                <w:rPr>
                  <w:rFonts w:ascii="Cambria Math" w:hAnsi="Cambria Math"/>
                </w:rPr>
                <m:t>α</m:t>
              </m:r>
            </m:e>
            <m:sub>
              <m:r>
                <w:rPr>
                  <w:rFonts w:ascii="Cambria Math" w:hAnsi="Cambria Math"/>
                </w:rPr>
                <m:t>m</m:t>
              </m:r>
            </m:sub>
          </m:sSub>
          <m:sSup>
            <m:sSupPr>
              <m:ctrlPr>
                <w:rPr>
                  <w:rFonts w:ascii="Cambria Math" w:hAnsi="Cambria Math"/>
                  <w:i/>
                </w:rPr>
              </m:ctrlPr>
            </m:sSupPr>
            <m:e>
              <m:r>
                <w:rPr>
                  <w:rFonts w:ascii="Cambria Math" w:hAnsi="Cambria Math"/>
                </w:rPr>
                <m:t>D</m:t>
              </m:r>
            </m:e>
            <m:sup>
              <m:r>
                <w:rPr>
                  <w:rFonts w:ascii="Cambria Math" w:hAnsi="Cambria Math"/>
                </w:rPr>
                <m:t>m</m:t>
              </m:r>
            </m:sup>
          </m:sSup>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 xml:space="preserve">1 - </m:t>
                      </m:r>
                      <m:sSub>
                        <m:sSubPr>
                          <m:ctrlPr>
                            <w:rPr>
                              <w:rFonts w:ascii="Cambria Math" w:hAnsi="Cambria Math"/>
                              <w:i/>
                            </w:rPr>
                          </m:ctrlPr>
                        </m:sSubPr>
                        <m:e>
                          <m:r>
                            <w:rPr>
                              <w:rFonts w:ascii="Cambria Math" w:hAnsi="Cambria Math"/>
                            </w:rPr>
                            <m:t>ε</m:t>
                          </m:r>
                        </m:e>
                        <m:sub>
                          <m:r>
                            <w:rPr>
                              <w:rFonts w:ascii="Cambria Math" w:hAnsi="Cambria Math"/>
                            </w:rPr>
                            <m:t>m</m:t>
                          </m:r>
                        </m:sub>
                      </m:sSub>
                    </m:num>
                    <m:den>
                      <m:sSub>
                        <m:sSubPr>
                          <m:ctrlPr>
                            <w:rPr>
                              <w:rFonts w:ascii="Cambria Math" w:hAnsi="Cambria Math"/>
                              <w:i/>
                            </w:rPr>
                          </m:ctrlPr>
                        </m:sSubPr>
                        <m:e>
                          <m:r>
                            <w:rPr>
                              <w:rFonts w:ascii="Cambria Math" w:hAnsi="Cambria Math"/>
                            </w:rPr>
                            <m:t>ε</m:t>
                          </m:r>
                        </m:e>
                        <m:sub>
                          <m:r>
                            <w:rPr>
                              <w:rFonts w:ascii="Cambria Math" w:hAnsi="Cambria Math"/>
                            </w:rPr>
                            <m:t>m</m:t>
                          </m:r>
                        </m:sub>
                      </m:sSub>
                    </m:den>
                  </m:f>
                </m:e>
              </m:d>
            </m:e>
          </m:func>
        </m:oMath>
      </m:oMathPara>
    </w:p>
    <w:p w14:paraId="047D4634" w14:textId="39A27AE7" w:rsidR="00320BF2" w:rsidRPr="005F438C" w:rsidRDefault="00320BF2" w:rsidP="00320BF2">
      <w:pPr>
        <w:pStyle w:val="a2"/>
      </w:pPr>
      <w:r w:rsidRPr="005F438C">
        <w:t xml:space="preserve">де </w:t>
      </w:r>
      <m:oMath>
        <m:sSub>
          <m:sSubPr>
            <m:ctrlPr>
              <w:rPr>
                <w:rFonts w:ascii="Cambria Math" w:hAnsi="Cambria Math"/>
                <w:i/>
              </w:rPr>
            </m:ctrlPr>
          </m:sSubPr>
          <m:e>
            <m:r>
              <w:rPr>
                <w:rFonts w:ascii="Cambria Math" w:hAnsi="Cambria Math"/>
              </w:rPr>
              <m:t>α</m:t>
            </m:r>
          </m:e>
          <m:sub>
            <m:r>
              <w:rPr>
                <w:rFonts w:ascii="Cambria Math" w:hAnsi="Cambria Math"/>
              </w:rPr>
              <m:t>m</m:t>
            </m:r>
          </m:sub>
        </m:sSub>
      </m:oMath>
      <w:r w:rsidRPr="005F438C">
        <w:t xml:space="preserve"> – вага, обернено пропорційна помилці </w:t>
      </w:r>
      <m:oMath>
        <m:sSub>
          <m:sSubPr>
            <m:ctrlPr>
              <w:rPr>
                <w:rFonts w:ascii="Cambria Math" w:hAnsi="Cambria Math"/>
                <w:i/>
              </w:rPr>
            </m:ctrlPr>
          </m:sSubPr>
          <m:e>
            <m:r>
              <w:rPr>
                <w:rFonts w:ascii="Cambria Math" w:hAnsi="Cambria Math"/>
              </w:rPr>
              <m:t>ε</m:t>
            </m:r>
          </m:e>
          <m:sub>
            <m:r>
              <w:rPr>
                <w:rFonts w:ascii="Cambria Math" w:hAnsi="Cambria Math"/>
              </w:rPr>
              <m:t>m</m:t>
            </m:r>
          </m:sub>
        </m:sSub>
      </m:oMath>
      <w:r w:rsidRPr="005F438C">
        <w:t>.</w:t>
      </w:r>
    </w:p>
    <w:p w14:paraId="36764469" w14:textId="77777777" w:rsidR="00320BF2" w:rsidRPr="005F438C" w:rsidRDefault="00320BF2" w:rsidP="00320BF2">
      <w:pPr>
        <w:pStyle w:val="a2"/>
      </w:pPr>
      <w:r w:rsidRPr="005F438C">
        <w:t>Права панель – об’єднане зображення (</w:t>
      </w:r>
      <w:proofErr w:type="spellStart"/>
      <w:r w:rsidRPr="005F438C">
        <w:t>GeoNet</w:t>
      </w:r>
      <w:proofErr w:type="spellEnd"/>
      <w:r w:rsidRPr="005F438C">
        <w:t xml:space="preserve"> + </w:t>
      </w:r>
      <w:proofErr w:type="spellStart"/>
      <w:r w:rsidRPr="005F438C">
        <w:t>Boosting</w:t>
      </w:r>
      <w:proofErr w:type="spellEnd"/>
      <w:r w:rsidRPr="005F438C">
        <w:t>).</w:t>
      </w:r>
    </w:p>
    <w:p w14:paraId="722B4C3B" w14:textId="77777777" w:rsidR="00320BF2" w:rsidRPr="005F438C" w:rsidRDefault="00320BF2" w:rsidP="00320BF2">
      <w:pPr>
        <w:pStyle w:val="a2"/>
      </w:pPr>
      <w:r w:rsidRPr="005F438C">
        <w:t xml:space="preserve">Накладання оптичного потоку </w:t>
      </w:r>
      <w:proofErr w:type="spellStart"/>
      <w:r w:rsidRPr="005F438C">
        <w:t>GeoNet</w:t>
      </w:r>
      <w:proofErr w:type="spellEnd"/>
      <w:r w:rsidRPr="005F438C">
        <w:t xml:space="preserve"> на карту глибини </w:t>
      </w:r>
      <w:proofErr w:type="spellStart"/>
      <w:r w:rsidRPr="005F438C">
        <w:t>Boosting</w:t>
      </w:r>
      <w:proofErr w:type="spellEnd"/>
      <w:r w:rsidRPr="005F438C">
        <w:t xml:space="preserve">. Насиченість → інтенсивність руху, яскравість → глибина. Поєднання узгодженого потоку </w:t>
      </w:r>
      <w:proofErr w:type="spellStart"/>
      <w:r w:rsidRPr="005F438C">
        <w:t>GeoNet</w:t>
      </w:r>
      <w:proofErr w:type="spellEnd"/>
      <w:r w:rsidRPr="005F438C">
        <w:t xml:space="preserve"> з підкресленими межами </w:t>
      </w:r>
      <w:proofErr w:type="spellStart"/>
      <w:r w:rsidRPr="005F438C">
        <w:t>Boosting</w:t>
      </w:r>
      <w:proofErr w:type="spellEnd"/>
      <w:r w:rsidRPr="005F438C">
        <w:t xml:space="preserve"> дозволяє:</w:t>
      </w:r>
    </w:p>
    <w:p w14:paraId="02185658" w14:textId="77777777" w:rsidR="00320BF2" w:rsidRPr="005F438C" w:rsidRDefault="00320BF2" w:rsidP="00320BF2">
      <w:pPr>
        <w:pStyle w:val="a2"/>
      </w:pPr>
      <w:r w:rsidRPr="005F438C">
        <w:t>- чітко відокремлювати об’єкти один від одного навіть при частковому перекритті;</w:t>
      </w:r>
    </w:p>
    <w:p w14:paraId="7AB51873" w14:textId="77777777" w:rsidR="00320BF2" w:rsidRPr="005F438C" w:rsidRDefault="00320BF2" w:rsidP="00320BF2">
      <w:pPr>
        <w:pStyle w:val="a2"/>
      </w:pPr>
      <w:r w:rsidRPr="005F438C">
        <w:t>- точно визначати просторове положення рухомих об’єктів;</w:t>
      </w:r>
    </w:p>
    <w:p w14:paraId="1077F39C" w14:textId="77777777" w:rsidR="00320BF2" w:rsidRPr="005F438C" w:rsidRDefault="00320BF2" w:rsidP="00320BF2">
      <w:pPr>
        <w:pStyle w:val="a2"/>
      </w:pPr>
      <w:r w:rsidRPr="005F438C">
        <w:t>- розрізняти власний рух об’єкта від руху камери.</w:t>
      </w:r>
    </w:p>
    <w:p w14:paraId="64C96D94" w14:textId="77777777" w:rsidR="00320BF2" w:rsidRPr="005F438C" w:rsidRDefault="00320BF2" w:rsidP="00320BF2">
      <w:pPr>
        <w:pStyle w:val="a2"/>
      </w:pPr>
      <w:proofErr w:type="spellStart"/>
      <w:r w:rsidRPr="005F438C">
        <w:t>Детекція</w:t>
      </w:r>
      <w:proofErr w:type="spellEnd"/>
      <w:r w:rsidRPr="005F438C">
        <w:t xml:space="preserve"> об’єктів.</w:t>
      </w:r>
    </w:p>
    <w:p w14:paraId="1E7DB2AA" w14:textId="77777777" w:rsidR="0045152E" w:rsidRPr="005F438C" w:rsidRDefault="00320BF2" w:rsidP="00320BF2">
      <w:pPr>
        <w:pStyle w:val="a2"/>
      </w:pPr>
      <w:r w:rsidRPr="005F438C">
        <w:t xml:space="preserve">Виявлено 6 об’єктів моделлю DETR. Поєднання з </w:t>
      </w:r>
      <w:proofErr w:type="spellStart"/>
      <w:r w:rsidRPr="005F438C">
        <w:t>GeoNet</w:t>
      </w:r>
      <w:proofErr w:type="spellEnd"/>
      <w:r w:rsidRPr="005F438C">
        <w:t xml:space="preserve"> + </w:t>
      </w:r>
      <w:proofErr w:type="spellStart"/>
      <w:r w:rsidRPr="005F438C">
        <w:t>Boosting</w:t>
      </w:r>
      <w:proofErr w:type="spellEnd"/>
      <w:r w:rsidRPr="005F438C">
        <w:t xml:space="preserve"> дозволяє обчислити повний набір параметрів (x, y, z, v, θ) з високою точністю, особливо на межах об’єктів та в сценах з рухомою камерою.</w:t>
      </w:r>
    </w:p>
    <w:p w14:paraId="573BECD0" w14:textId="77777777" w:rsidR="0045152E" w:rsidRPr="005F438C" w:rsidRDefault="0045152E" w:rsidP="0045152E">
      <w:pPr>
        <w:pStyle w:val="a2"/>
        <w:keepNext/>
        <w:jc w:val="center"/>
      </w:pPr>
      <w:r w:rsidRPr="005F438C">
        <w:rPr>
          <w:noProof/>
        </w:rPr>
        <w:lastRenderedPageBreak/>
        <w:drawing>
          <wp:inline distT="0" distB="0" distL="0" distR="0" wp14:anchorId="50FF0F4E" wp14:editId="63FAFD79">
            <wp:extent cx="5486400" cy="4198993"/>
            <wp:effectExtent l="0" t="0" r="0" b="0"/>
            <wp:docPr id="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oosting.png"/>
                    <pic:cNvPicPr/>
                  </pic:nvPicPr>
                  <pic:blipFill>
                    <a:blip r:embed="rId49"/>
                    <a:stretch>
                      <a:fillRect/>
                    </a:stretch>
                  </pic:blipFill>
                  <pic:spPr>
                    <a:xfrm>
                      <a:off x="0" y="0"/>
                      <a:ext cx="5486400" cy="4198993"/>
                    </a:xfrm>
                    <a:prstGeom prst="rect">
                      <a:avLst/>
                    </a:prstGeom>
                  </pic:spPr>
                </pic:pic>
              </a:graphicData>
            </a:graphic>
          </wp:inline>
        </w:drawing>
      </w:r>
    </w:p>
    <w:p w14:paraId="30F8C539" w14:textId="77777777" w:rsidR="0045152E" w:rsidRPr="005F438C" w:rsidRDefault="0045152E" w:rsidP="0045152E">
      <w:pPr>
        <w:pStyle w:val="aff2"/>
      </w:pPr>
      <w:r w:rsidRPr="005F438C">
        <w:rPr>
          <w:color w:val="000000"/>
        </w:rPr>
        <w:t xml:space="preserve">Рис. 4.43 — </w:t>
      </w:r>
      <w:proofErr w:type="spellStart"/>
      <w:r w:rsidRPr="005F438C">
        <w:rPr>
          <w:color w:val="000000"/>
        </w:rPr>
        <w:t>GeoNet_Boosting</w:t>
      </w:r>
      <w:proofErr w:type="spellEnd"/>
    </w:p>
    <w:p w14:paraId="52B2F77E" w14:textId="77777777" w:rsidR="00D4769E" w:rsidRPr="005F438C" w:rsidRDefault="00000000">
      <w:pPr>
        <w:pStyle w:val="a2"/>
      </w:pPr>
      <w:r w:rsidRPr="005F438C">
        <w:t>На рис. 4.43 наведено результат «</w:t>
      </w:r>
      <w:proofErr w:type="spellStart"/>
      <w:r w:rsidRPr="005F438C">
        <w:t>GeoNet_Boosting</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36CD8A2B" w14:textId="77777777" w:rsidR="00320BF2" w:rsidRPr="005F438C" w:rsidRDefault="0045152E" w:rsidP="00320BF2">
      <w:pPr>
        <w:pStyle w:val="a2"/>
      </w:pPr>
      <w:r w:rsidRPr="005F438C">
        <w:t xml:space="preserve">На рис. 4.44 зображено </w:t>
      </w:r>
      <w:proofErr w:type="spellStart"/>
      <w:r w:rsidRPr="005F438C">
        <w:t>GeoNet_DPT_Large</w:t>
      </w:r>
      <w:proofErr w:type="spellEnd"/>
      <w:r w:rsidRPr="005F438C">
        <w:t>.</w:t>
      </w:r>
      <w:r w:rsidR="00320BF2" w:rsidRPr="005F438C">
        <w:t xml:space="preserve"> Комбінований аналіз: </w:t>
      </w:r>
      <w:proofErr w:type="spellStart"/>
      <w:r w:rsidR="00320BF2" w:rsidRPr="005F438C">
        <w:t>GeoNet</w:t>
      </w:r>
      <w:proofErr w:type="spellEnd"/>
      <w:r w:rsidR="00320BF2" w:rsidRPr="005F438C">
        <w:t xml:space="preserve"> + </w:t>
      </w:r>
      <w:proofErr w:type="spellStart"/>
      <w:r w:rsidR="00320BF2" w:rsidRPr="005F438C">
        <w:t>DPT_Large</w:t>
      </w:r>
      <w:proofErr w:type="spellEnd"/>
      <w:r w:rsidR="00320BF2" w:rsidRPr="005F438C">
        <w:t>.</w:t>
      </w:r>
    </w:p>
    <w:p w14:paraId="063A74F5" w14:textId="77777777" w:rsidR="00320BF2" w:rsidRPr="005F438C" w:rsidRDefault="00320BF2" w:rsidP="00320BF2">
      <w:pPr>
        <w:pStyle w:val="a2"/>
      </w:pPr>
      <w:r w:rsidRPr="005F438C">
        <w:t xml:space="preserve">На рис. 4.44 показано результати роботи системи з використанням інтегрованої моделі </w:t>
      </w:r>
      <w:proofErr w:type="spellStart"/>
      <w:r w:rsidRPr="005F438C">
        <w:t>GeoNet</w:t>
      </w:r>
      <w:proofErr w:type="spellEnd"/>
      <w:r w:rsidRPr="005F438C">
        <w:t xml:space="preserve"> для оцінки оптичного потоку та </w:t>
      </w:r>
      <w:proofErr w:type="spellStart"/>
      <w:r w:rsidRPr="005F438C">
        <w:t>трансформерної</w:t>
      </w:r>
      <w:proofErr w:type="spellEnd"/>
      <w:r w:rsidRPr="005F438C">
        <w:t xml:space="preserve"> моделі </w:t>
      </w:r>
      <w:proofErr w:type="spellStart"/>
      <w:r w:rsidRPr="005F438C">
        <w:t>DPT_Large</w:t>
      </w:r>
      <w:proofErr w:type="spellEnd"/>
      <w:r w:rsidRPr="005F438C">
        <w:t xml:space="preserve"> для оцінки глибини сцени. Ця комбінація поєднує просторово-часову узгодженість </w:t>
      </w:r>
      <w:proofErr w:type="spellStart"/>
      <w:r w:rsidRPr="005F438C">
        <w:t>GeoNet</w:t>
      </w:r>
      <w:proofErr w:type="spellEnd"/>
      <w:r w:rsidRPr="005F438C">
        <w:t xml:space="preserve"> з високою роздільною здатністю </w:t>
      </w:r>
      <w:proofErr w:type="spellStart"/>
      <w:r w:rsidRPr="005F438C">
        <w:t>DPT_Large</w:t>
      </w:r>
      <w:proofErr w:type="spellEnd"/>
      <w:r w:rsidRPr="005F438C">
        <w:t>.</w:t>
      </w:r>
    </w:p>
    <w:p w14:paraId="0BA58C9C" w14:textId="77777777" w:rsidR="00320BF2" w:rsidRPr="005F438C" w:rsidRDefault="00320BF2" w:rsidP="00320BF2">
      <w:pPr>
        <w:pStyle w:val="a2"/>
      </w:pPr>
      <w:r w:rsidRPr="005F438C">
        <w:t>Ліва панель – оптичний потік (</w:t>
      </w:r>
      <w:proofErr w:type="spellStart"/>
      <w:r w:rsidRPr="005F438C">
        <w:t>GeoNet</w:t>
      </w:r>
      <w:proofErr w:type="spellEnd"/>
      <w:r w:rsidRPr="005F438C">
        <w:t xml:space="preserve">). </w:t>
      </w:r>
    </w:p>
    <w:p w14:paraId="690FF996" w14:textId="77777777" w:rsidR="00320BF2" w:rsidRPr="005F438C" w:rsidRDefault="00320BF2" w:rsidP="00320BF2">
      <w:pPr>
        <w:pStyle w:val="a2"/>
      </w:pPr>
      <w:r w:rsidRPr="005F438C">
        <w:t xml:space="preserve">Ключові особливості </w:t>
      </w:r>
      <w:proofErr w:type="spellStart"/>
      <w:r w:rsidRPr="005F438C">
        <w:t>GeoNet</w:t>
      </w:r>
      <w:proofErr w:type="spellEnd"/>
      <w:r w:rsidRPr="005F438C">
        <w:t>:</w:t>
      </w:r>
    </w:p>
    <w:p w14:paraId="24E6E32F" w14:textId="77777777" w:rsidR="00320BF2" w:rsidRPr="005F438C" w:rsidRDefault="00320BF2" w:rsidP="00320BF2">
      <w:pPr>
        <w:pStyle w:val="a2"/>
      </w:pPr>
      <w:r w:rsidRPr="005F438C">
        <w:t>Центральна панель – карта глибини (</w:t>
      </w:r>
      <w:proofErr w:type="spellStart"/>
      <w:r w:rsidRPr="005F438C">
        <w:t>DPT_Large</w:t>
      </w:r>
      <w:proofErr w:type="spellEnd"/>
      <w:r w:rsidRPr="005F438C">
        <w:t xml:space="preserve">). </w:t>
      </w:r>
    </w:p>
    <w:p w14:paraId="2DFC15E4" w14:textId="77777777" w:rsidR="00320BF2" w:rsidRPr="005F438C" w:rsidRDefault="00320BF2" w:rsidP="00320BF2">
      <w:pPr>
        <w:pStyle w:val="a2"/>
      </w:pPr>
      <w:r w:rsidRPr="005F438C">
        <w:t>- Дуже висока роздільна здатність: модель зберігає деталі дрібних об’єктів (гілки дерев, дрібні конструкції).</w:t>
      </w:r>
    </w:p>
    <w:p w14:paraId="0174EF6C" w14:textId="77777777" w:rsidR="00320BF2" w:rsidRPr="005F438C" w:rsidRDefault="00320BF2" w:rsidP="00320BF2">
      <w:pPr>
        <w:pStyle w:val="a2"/>
      </w:pPr>
      <w:r w:rsidRPr="005F438C">
        <w:t>Права панель – об’єднане зображення (</w:t>
      </w:r>
      <w:proofErr w:type="spellStart"/>
      <w:r w:rsidRPr="005F438C">
        <w:t>GeoNet</w:t>
      </w:r>
      <w:proofErr w:type="spellEnd"/>
      <w:r w:rsidRPr="005F438C">
        <w:t xml:space="preserve"> + </w:t>
      </w:r>
      <w:proofErr w:type="spellStart"/>
      <w:r w:rsidRPr="005F438C">
        <w:t>DPT_Large</w:t>
      </w:r>
      <w:proofErr w:type="spellEnd"/>
      <w:r w:rsidRPr="005F438C">
        <w:t>).</w:t>
      </w:r>
    </w:p>
    <w:p w14:paraId="7E11B6D5" w14:textId="77777777" w:rsidR="00320BF2" w:rsidRPr="005F438C" w:rsidRDefault="00320BF2" w:rsidP="00320BF2">
      <w:pPr>
        <w:pStyle w:val="a2"/>
      </w:pPr>
      <w:r w:rsidRPr="005F438C">
        <w:lastRenderedPageBreak/>
        <w:t xml:space="preserve">Накладання оптичного потоку </w:t>
      </w:r>
      <w:proofErr w:type="spellStart"/>
      <w:r w:rsidRPr="005F438C">
        <w:t>GeoNet</w:t>
      </w:r>
      <w:proofErr w:type="spellEnd"/>
      <w:r w:rsidRPr="005F438C">
        <w:t xml:space="preserve"> на </w:t>
      </w:r>
      <w:proofErr w:type="spellStart"/>
      <w:r w:rsidRPr="005F438C">
        <w:t>високороздільну</w:t>
      </w:r>
      <w:proofErr w:type="spellEnd"/>
      <w:r w:rsidRPr="005F438C">
        <w:t xml:space="preserve"> карту глибини </w:t>
      </w:r>
      <w:proofErr w:type="spellStart"/>
      <w:r w:rsidRPr="005F438C">
        <w:t>DPT_Large</w:t>
      </w:r>
      <w:proofErr w:type="spellEnd"/>
      <w:r w:rsidRPr="005F438C">
        <w:t xml:space="preserve">. Насиченість → інтенсивність руху, яскравість → глибина. Поєднання узгодженого потоку </w:t>
      </w:r>
      <w:proofErr w:type="spellStart"/>
      <w:r w:rsidRPr="005F438C">
        <w:t>GeoNet</w:t>
      </w:r>
      <w:proofErr w:type="spellEnd"/>
      <w:r w:rsidRPr="005F438C">
        <w:t xml:space="preserve"> з високою роздільною здатністю </w:t>
      </w:r>
      <w:proofErr w:type="spellStart"/>
      <w:r w:rsidRPr="005F438C">
        <w:t>DPT_Large</w:t>
      </w:r>
      <w:proofErr w:type="spellEnd"/>
      <w:r w:rsidRPr="005F438C">
        <w:t xml:space="preserve"> дозволяє:</w:t>
      </w:r>
    </w:p>
    <w:p w14:paraId="089FF6DB" w14:textId="77777777" w:rsidR="00320BF2" w:rsidRPr="005F438C" w:rsidRDefault="00320BF2" w:rsidP="00320BF2">
      <w:pPr>
        <w:pStyle w:val="a2"/>
      </w:pPr>
      <w:r w:rsidRPr="005F438C">
        <w:t>- одночасно аналізувати напрямок, швидкість, відстань та просторове положення навіть для дрібних об’єктів;</w:t>
      </w:r>
    </w:p>
    <w:p w14:paraId="7BCDD6BE" w14:textId="77777777" w:rsidR="00320BF2" w:rsidRPr="005F438C" w:rsidRDefault="00320BF2" w:rsidP="00320BF2">
      <w:pPr>
        <w:pStyle w:val="a2"/>
      </w:pPr>
      <w:r w:rsidRPr="005F438C">
        <w:t xml:space="preserve">- розрізняти власний рух об’єкта від руху камери завдяки </w:t>
      </w:r>
      <w:proofErr w:type="spellStart"/>
      <w:r w:rsidRPr="005F438C">
        <w:t>GeoNet</w:t>
      </w:r>
      <w:proofErr w:type="spellEnd"/>
      <w:r w:rsidRPr="005F438C">
        <w:t>;</w:t>
      </w:r>
    </w:p>
    <w:p w14:paraId="22B43727" w14:textId="77777777" w:rsidR="00320BF2" w:rsidRPr="005F438C" w:rsidRDefault="00320BF2" w:rsidP="00320BF2">
      <w:pPr>
        <w:pStyle w:val="a2"/>
      </w:pPr>
      <w:r w:rsidRPr="005F438C">
        <w:t>- чітко відокремлювати об’єкти, що частково перекриваються (оклюзії).</w:t>
      </w:r>
    </w:p>
    <w:p w14:paraId="76B49E05" w14:textId="77777777" w:rsidR="00320BF2" w:rsidRPr="005F438C" w:rsidRDefault="00320BF2" w:rsidP="00320BF2">
      <w:pPr>
        <w:pStyle w:val="a2"/>
      </w:pPr>
      <w:proofErr w:type="spellStart"/>
      <w:r w:rsidRPr="005F438C">
        <w:t>Детекція</w:t>
      </w:r>
      <w:proofErr w:type="spellEnd"/>
      <w:r w:rsidRPr="005F438C">
        <w:t xml:space="preserve"> об’єктів.</w:t>
      </w:r>
    </w:p>
    <w:p w14:paraId="0A1F1144" w14:textId="77777777" w:rsidR="0045152E" w:rsidRPr="005F438C" w:rsidRDefault="00320BF2" w:rsidP="00320BF2">
      <w:pPr>
        <w:pStyle w:val="a2"/>
      </w:pPr>
      <w:r w:rsidRPr="005F438C">
        <w:t xml:space="preserve">Виявлено 6 об’єктів моделлю DETR. Поєднання з </w:t>
      </w:r>
      <w:proofErr w:type="spellStart"/>
      <w:r w:rsidRPr="005F438C">
        <w:t>GeoNet</w:t>
      </w:r>
      <w:proofErr w:type="spellEnd"/>
      <w:r w:rsidRPr="005F438C">
        <w:t xml:space="preserve"> + </w:t>
      </w:r>
      <w:proofErr w:type="spellStart"/>
      <w:r w:rsidRPr="005F438C">
        <w:t>DPT_Large</w:t>
      </w:r>
      <w:proofErr w:type="spellEnd"/>
      <w:r w:rsidRPr="005F438C">
        <w:t xml:space="preserve"> дозволяє обчислити повний набір параметрів (x, y, z, v, θ) з високою точністю, роздільною здатністю та просторово-часовою узгодженістю.</w:t>
      </w:r>
    </w:p>
    <w:p w14:paraId="64E62376" w14:textId="77777777" w:rsidR="0045152E" w:rsidRPr="005F438C" w:rsidRDefault="0045152E" w:rsidP="0045152E">
      <w:pPr>
        <w:pStyle w:val="a2"/>
        <w:keepNext/>
        <w:jc w:val="center"/>
      </w:pPr>
      <w:r w:rsidRPr="005F438C">
        <w:rPr>
          <w:noProof/>
        </w:rPr>
        <w:drawing>
          <wp:inline distT="0" distB="0" distL="0" distR="0" wp14:anchorId="2EDAF881" wp14:editId="217C35C5">
            <wp:extent cx="5486400" cy="4202258"/>
            <wp:effectExtent l="0" t="0" r="0" b="0"/>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DPT_Large.png"/>
                    <pic:cNvPicPr/>
                  </pic:nvPicPr>
                  <pic:blipFill>
                    <a:blip r:embed="rId50"/>
                    <a:stretch>
                      <a:fillRect/>
                    </a:stretch>
                  </pic:blipFill>
                  <pic:spPr>
                    <a:xfrm>
                      <a:off x="0" y="0"/>
                      <a:ext cx="5486400" cy="4202258"/>
                    </a:xfrm>
                    <a:prstGeom prst="rect">
                      <a:avLst/>
                    </a:prstGeom>
                  </pic:spPr>
                </pic:pic>
              </a:graphicData>
            </a:graphic>
          </wp:inline>
        </w:drawing>
      </w:r>
    </w:p>
    <w:p w14:paraId="6BEB43D3" w14:textId="77777777" w:rsidR="0045152E" w:rsidRPr="005F438C" w:rsidRDefault="0045152E" w:rsidP="0045152E">
      <w:pPr>
        <w:pStyle w:val="aff2"/>
      </w:pPr>
      <w:r w:rsidRPr="005F438C">
        <w:rPr>
          <w:color w:val="000000"/>
        </w:rPr>
        <w:t xml:space="preserve">Рис. 4.44 — </w:t>
      </w:r>
      <w:proofErr w:type="spellStart"/>
      <w:r w:rsidRPr="005F438C">
        <w:rPr>
          <w:color w:val="000000"/>
        </w:rPr>
        <w:t>GeoNet_DPT_Large</w:t>
      </w:r>
      <w:proofErr w:type="spellEnd"/>
    </w:p>
    <w:p w14:paraId="3B95ED50" w14:textId="77777777" w:rsidR="00D4769E" w:rsidRPr="005F438C" w:rsidRDefault="00000000">
      <w:pPr>
        <w:pStyle w:val="a2"/>
      </w:pPr>
      <w:r w:rsidRPr="005F438C">
        <w:t>На рис. 4.44 наведено результат «</w:t>
      </w:r>
      <w:proofErr w:type="spellStart"/>
      <w:r w:rsidRPr="005F438C">
        <w:t>GeoNet_DPT_Large</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01BDF30D" w14:textId="77777777" w:rsidR="00320BF2" w:rsidRPr="005F438C" w:rsidRDefault="0045152E" w:rsidP="00320BF2">
      <w:pPr>
        <w:pStyle w:val="a2"/>
      </w:pPr>
      <w:r w:rsidRPr="005F438C">
        <w:lastRenderedPageBreak/>
        <w:t xml:space="preserve">На рис. 4.45 зображено </w:t>
      </w:r>
      <w:proofErr w:type="spellStart"/>
      <w:r w:rsidRPr="005F438C">
        <w:t>GeoNet_GeoNet</w:t>
      </w:r>
      <w:proofErr w:type="spellEnd"/>
      <w:r w:rsidRPr="005F438C">
        <w:t>.</w:t>
      </w:r>
      <w:r w:rsidR="00320BF2" w:rsidRPr="005F438C">
        <w:t xml:space="preserve"> На рис. 4.45 показано результати роботи системи з використанням інтегрованої моделі </w:t>
      </w:r>
      <w:proofErr w:type="spellStart"/>
      <w:r w:rsidR="00320BF2" w:rsidRPr="005F438C">
        <w:t>GeoNet</w:t>
      </w:r>
      <w:proofErr w:type="spellEnd"/>
      <w:r w:rsidR="00320BF2" w:rsidRPr="005F438C">
        <w:t xml:space="preserve"> для одночасної оцінки оптичного потоку та глибини сцени. Ця комбінація є унікальною, оскільки обидві оцінки виконуються єдиною моделлю, що забезпечує максимальну просторово-часову узгодженість.</w:t>
      </w:r>
    </w:p>
    <w:p w14:paraId="6F21FD28" w14:textId="77777777" w:rsidR="00320BF2" w:rsidRPr="005F438C" w:rsidRDefault="00320BF2" w:rsidP="00320BF2">
      <w:pPr>
        <w:pStyle w:val="a2"/>
      </w:pPr>
      <w:r w:rsidRPr="005F438C">
        <w:t>Ліва панель – оптичний потік (</w:t>
      </w:r>
      <w:proofErr w:type="spellStart"/>
      <w:r w:rsidRPr="005F438C">
        <w:t>GeoNet</w:t>
      </w:r>
      <w:proofErr w:type="spellEnd"/>
      <w:r w:rsidRPr="005F438C">
        <w:t xml:space="preserve">). </w:t>
      </w:r>
    </w:p>
    <w:p w14:paraId="05F9D3A9" w14:textId="77777777" w:rsidR="00320BF2" w:rsidRPr="005F438C" w:rsidRDefault="00320BF2" w:rsidP="00320BF2">
      <w:pPr>
        <w:pStyle w:val="a2"/>
      </w:pPr>
      <w:r w:rsidRPr="005F438C">
        <w:t xml:space="preserve">Ключові особливості </w:t>
      </w:r>
      <w:proofErr w:type="spellStart"/>
      <w:r w:rsidRPr="005F438C">
        <w:t>GeoNet</w:t>
      </w:r>
      <w:proofErr w:type="spellEnd"/>
      <w:r w:rsidRPr="005F438C">
        <w:t xml:space="preserve"> для оцінки оптичного потоку:</w:t>
      </w:r>
    </w:p>
    <w:p w14:paraId="5C39A2A1" w14:textId="77777777" w:rsidR="00320BF2" w:rsidRPr="005F438C" w:rsidRDefault="00320BF2" w:rsidP="00320BF2">
      <w:pPr>
        <w:pStyle w:val="a2"/>
      </w:pPr>
      <w:r w:rsidRPr="005F438C">
        <w:t>Центральна панель – карта глибини (</w:t>
      </w:r>
      <w:proofErr w:type="spellStart"/>
      <w:r w:rsidRPr="005F438C">
        <w:t>GeoNet</w:t>
      </w:r>
      <w:proofErr w:type="spellEnd"/>
      <w:r w:rsidRPr="005F438C">
        <w:t xml:space="preserve">). </w:t>
      </w:r>
    </w:p>
    <w:p w14:paraId="2A20E916" w14:textId="77777777" w:rsidR="00320BF2" w:rsidRPr="005F438C" w:rsidRDefault="00320BF2" w:rsidP="00320BF2">
      <w:pPr>
        <w:pStyle w:val="a2"/>
      </w:pPr>
      <w:r w:rsidRPr="005F438C">
        <w:t xml:space="preserve">Оцінка глибини виконана тією ж моделлю </w:t>
      </w:r>
      <w:proofErr w:type="spellStart"/>
      <w:r w:rsidRPr="005F438C">
        <w:t>GeoNet</w:t>
      </w:r>
      <w:proofErr w:type="spellEnd"/>
      <w:r w:rsidRPr="005F438C">
        <w:t xml:space="preserve">. В оригінальній роботі </w:t>
      </w:r>
      <w:proofErr w:type="spellStart"/>
      <w:r w:rsidRPr="005F438C">
        <w:t>GeoNet</w:t>
      </w:r>
      <w:proofErr w:type="spellEnd"/>
      <w:r w:rsidRPr="005F438C">
        <w:t xml:space="preserve"> використовує два ключові модулі для забезпечення геометричної узгодженості:</w:t>
      </w:r>
    </w:p>
    <w:p w14:paraId="4B9AA85D" w14:textId="77777777" w:rsidR="00320BF2" w:rsidRPr="005F438C" w:rsidRDefault="00320BF2" w:rsidP="00320BF2">
      <w:pPr>
        <w:pStyle w:val="a2"/>
      </w:pPr>
      <w:proofErr w:type="spellStart"/>
      <w:r w:rsidRPr="005F438C">
        <w:t>Depth-to-Normal</w:t>
      </w:r>
      <w:proofErr w:type="spellEnd"/>
      <w:r w:rsidRPr="005F438C">
        <w:t xml:space="preserve"> </w:t>
      </w:r>
      <w:proofErr w:type="spellStart"/>
      <w:r w:rsidRPr="005F438C">
        <w:t>Network</w:t>
      </w:r>
      <w:proofErr w:type="spellEnd"/>
      <w:r w:rsidRPr="005F438C">
        <w:t>: використовує розв’язок задачі найменших квадратів для обчислення поверхневої нормалі з карти глибини:</w:t>
      </w:r>
    </w:p>
    <w:p w14:paraId="0739DA8B" w14:textId="77777777" w:rsidR="00320BF2" w:rsidRPr="005F438C" w:rsidRDefault="005F438C" w:rsidP="00320BF2">
      <w:pPr>
        <w:pStyle w:val="a2"/>
      </w:pPr>
      <m:oMathPara>
        <m:oMath>
          <m:r>
            <w:rPr>
              <w:rFonts w:ascii="Cambria Math" w:hAnsi="Cambria Math"/>
            </w:rPr>
            <m:t>n =</m:t>
          </m:r>
          <m:f>
            <m:fPr>
              <m:ctrlPr>
                <w:rPr>
                  <w:rFonts w:ascii="Cambria Math" w:hAnsi="Cambria Math"/>
                  <w:i/>
                </w:rPr>
              </m:ctrlPr>
            </m:fPr>
            <m:num>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1</m:t>
                  </m:r>
                </m:e>
              </m:d>
            </m:num>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1</m:t>
                  </m:r>
                </m:e>
              </m:d>
            </m:e>
          </m:d>
        </m:oMath>
      </m:oMathPara>
    </w:p>
    <w:p w14:paraId="5181C968" w14:textId="77777777" w:rsidR="00320BF2" w:rsidRPr="005F438C" w:rsidRDefault="00320BF2" w:rsidP="00320BF2">
      <w:pPr>
        <w:pStyle w:val="a2"/>
      </w:pPr>
      <w:proofErr w:type="spellStart"/>
      <w:r w:rsidRPr="005F438C">
        <w:t>Normal-to-Depth</w:t>
      </w:r>
      <w:proofErr w:type="spellEnd"/>
      <w:r w:rsidRPr="005F438C">
        <w:t xml:space="preserve"> </w:t>
      </w:r>
      <w:proofErr w:type="spellStart"/>
      <w:r w:rsidRPr="005F438C">
        <w:t>Network</w:t>
      </w:r>
      <w:proofErr w:type="spellEnd"/>
      <w:r w:rsidRPr="005F438C">
        <w:t>: оновлює оцінку глибини через ядерну регресію на основі нормалей:</w:t>
      </w:r>
    </w:p>
    <w:p w14:paraId="7B187C7C" w14:textId="77777777" w:rsidR="00320BF2" w:rsidRPr="005F438C" w:rsidRDefault="00000000" w:rsidP="00320BF2">
      <w:pPr>
        <w:pStyle w:val="a2"/>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j∈</m:t>
                      </m:r>
                      <m:sSub>
                        <m:sSubPr>
                          <m:ctrlPr>
                            <w:rPr>
                              <w:rFonts w:ascii="Cambria Math" w:hAnsi="Cambria Math"/>
                              <w:i/>
                            </w:rPr>
                          </m:ctrlPr>
                        </m:sSubPr>
                        <m:e>
                          <m:r>
                            <w:rPr>
                              <w:rFonts w:ascii="Cambria Math" w:hAnsi="Cambria Math"/>
                            </w:rPr>
                            <m:t>M</m:t>
                          </m:r>
                        </m:e>
                        <m:sub>
                          <m:r>
                            <w:rPr>
                              <w:rFonts w:ascii="Cambria Math" w:hAnsi="Cambria Math"/>
                            </w:rPr>
                            <m:t>i</m:t>
                          </m:r>
                        </m:sub>
                      </m:sSub>
                    </m:e>
                  </m:d>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e>
                  </m:d>
                  <m:sSubSup>
                    <m:sSubSupPr>
                      <m:ctrlPr>
                        <w:rPr>
                          <w:rFonts w:ascii="Cambria Math" w:hAnsi="Cambria Math"/>
                          <w:i/>
                        </w:rPr>
                      </m:ctrlPr>
                    </m:sSubSupPr>
                    <m:e>
                      <m:r>
                        <w:rPr>
                          <w:rFonts w:ascii="Cambria Math" w:hAnsi="Cambria Math"/>
                        </w:rPr>
                        <m:t>z</m:t>
                      </m:r>
                    </m:e>
                    <m:sub>
                      <m:r>
                        <w:rPr>
                          <w:rFonts w:ascii="Cambria Math" w:hAnsi="Cambria Math"/>
                        </w:rPr>
                        <m:t>ji</m:t>
                      </m:r>
                    </m:sub>
                    <m:sup>
                      <m:r>
                        <w:rPr>
                          <w:rFonts w:ascii="Cambria Math" w:hAnsi="Cambria Math"/>
                        </w:rPr>
                        <m:t>'</m:t>
                      </m:r>
                    </m:sup>
                  </m:sSubSup>
                </m:e>
              </m:d>
            </m:num>
            <m:den/>
          </m:f>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j∈</m:t>
                  </m:r>
                  <m:sSub>
                    <m:sSubPr>
                      <m:ctrlPr>
                        <w:rPr>
                          <w:rFonts w:ascii="Cambria Math" w:hAnsi="Cambria Math"/>
                          <w:i/>
                        </w:rPr>
                      </m:ctrlPr>
                    </m:sSubPr>
                    <m:e>
                      <m:r>
                        <w:rPr>
                          <w:rFonts w:ascii="Cambria Math" w:hAnsi="Cambria Math"/>
                        </w:rPr>
                        <m:t>M</m:t>
                      </m:r>
                    </m:e>
                    <m:sub>
                      <m:r>
                        <w:rPr>
                          <w:rFonts w:ascii="Cambria Math" w:hAnsi="Cambria Math"/>
                        </w:rPr>
                        <m:t>i</m:t>
                      </m:r>
                    </m:sub>
                  </m:sSub>
                </m:e>
              </m:d>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e>
              </m:d>
            </m:e>
          </m:d>
        </m:oMath>
      </m:oMathPara>
    </w:p>
    <w:p w14:paraId="756C9BDA" w14:textId="77777777" w:rsidR="00320BF2" w:rsidRPr="005F438C" w:rsidRDefault="00320BF2" w:rsidP="00320BF2">
      <w:pPr>
        <w:pStyle w:val="a2"/>
      </w:pPr>
      <w:r w:rsidRPr="005F438C">
        <w:t>Права панель – об’єднане зображення (</w:t>
      </w:r>
      <w:proofErr w:type="spellStart"/>
      <w:r w:rsidRPr="005F438C">
        <w:t>GeoNet</w:t>
      </w:r>
      <w:proofErr w:type="spellEnd"/>
      <w:r w:rsidRPr="005F438C">
        <w:t xml:space="preserve"> + </w:t>
      </w:r>
      <w:proofErr w:type="spellStart"/>
      <w:r w:rsidRPr="005F438C">
        <w:t>GeoNet</w:t>
      </w:r>
      <w:proofErr w:type="spellEnd"/>
      <w:r w:rsidRPr="005F438C">
        <w:t>).</w:t>
      </w:r>
    </w:p>
    <w:p w14:paraId="62A3EF4E" w14:textId="77777777" w:rsidR="00320BF2" w:rsidRPr="005F438C" w:rsidRDefault="00320BF2" w:rsidP="00320BF2">
      <w:pPr>
        <w:pStyle w:val="a2"/>
      </w:pPr>
      <w:r w:rsidRPr="005F438C">
        <w:t xml:space="preserve">Накладання оптичного потоку </w:t>
      </w:r>
      <w:proofErr w:type="spellStart"/>
      <w:r w:rsidRPr="005F438C">
        <w:t>GeoNet</w:t>
      </w:r>
      <w:proofErr w:type="spellEnd"/>
      <w:r w:rsidRPr="005F438C">
        <w:t xml:space="preserve"> на карту глибини </w:t>
      </w:r>
      <w:proofErr w:type="spellStart"/>
      <w:r w:rsidRPr="005F438C">
        <w:t>GeoNet</w:t>
      </w:r>
      <w:proofErr w:type="spellEnd"/>
      <w:r w:rsidRPr="005F438C">
        <w:t>. Насиченість → інтенсивність руху, яскравість → глибина. Оскільки обидві оцінки походять з однієї моделі, вони максимально узгоджені: вектори потоку ідеально вирівняні з градієнтом глибини. Це дозволяє:</w:t>
      </w:r>
    </w:p>
    <w:p w14:paraId="46207FF1" w14:textId="77777777" w:rsidR="00320BF2" w:rsidRPr="005F438C" w:rsidRDefault="00320BF2" w:rsidP="00320BF2">
      <w:pPr>
        <w:pStyle w:val="a2"/>
      </w:pPr>
      <w:r w:rsidRPr="005F438C">
        <w:t>- точно розрізняти власний рух об’єкта від руху камери;</w:t>
      </w:r>
    </w:p>
    <w:p w14:paraId="67D91D03" w14:textId="77777777" w:rsidR="00320BF2" w:rsidRPr="005F438C" w:rsidRDefault="00320BF2" w:rsidP="00320BF2">
      <w:pPr>
        <w:pStyle w:val="a2"/>
      </w:pPr>
      <w:r w:rsidRPr="005F438C">
        <w:t>- зменшувати помилки на межах об’єктів, де класичні методи «розтікаються»;</w:t>
      </w:r>
    </w:p>
    <w:p w14:paraId="0F3ADB7A" w14:textId="77777777" w:rsidR="00320BF2" w:rsidRPr="005F438C" w:rsidRDefault="00320BF2" w:rsidP="00320BF2">
      <w:pPr>
        <w:pStyle w:val="a2"/>
      </w:pPr>
      <w:r w:rsidRPr="005F438C">
        <w:t xml:space="preserve"> – забезпечувати фізично коректну просторово-часову узгодженість.</w:t>
      </w:r>
    </w:p>
    <w:p w14:paraId="60029390" w14:textId="77777777" w:rsidR="00320BF2" w:rsidRPr="005F438C" w:rsidRDefault="00320BF2" w:rsidP="00320BF2">
      <w:pPr>
        <w:pStyle w:val="a2"/>
      </w:pPr>
      <w:proofErr w:type="spellStart"/>
      <w:r w:rsidRPr="005F438C">
        <w:t>Детекція</w:t>
      </w:r>
      <w:proofErr w:type="spellEnd"/>
      <w:r w:rsidRPr="005F438C">
        <w:t xml:space="preserve"> об’єктів.</w:t>
      </w:r>
    </w:p>
    <w:p w14:paraId="5DE3D6A6" w14:textId="77777777" w:rsidR="0045152E" w:rsidRPr="005F438C" w:rsidRDefault="00320BF2" w:rsidP="00320BF2">
      <w:pPr>
        <w:pStyle w:val="a2"/>
      </w:pPr>
      <w:r w:rsidRPr="005F438C">
        <w:t xml:space="preserve">Виявлено 6 об’єктів моделлю DETR. Поєднання з </w:t>
      </w:r>
      <w:proofErr w:type="spellStart"/>
      <w:r w:rsidRPr="005F438C">
        <w:t>GeoNet</w:t>
      </w:r>
      <w:proofErr w:type="spellEnd"/>
      <w:r w:rsidRPr="005F438C">
        <w:t xml:space="preserve"> + </w:t>
      </w:r>
      <w:proofErr w:type="spellStart"/>
      <w:r w:rsidRPr="005F438C">
        <w:t>GeoNet</w:t>
      </w:r>
      <w:proofErr w:type="spellEnd"/>
      <w:r w:rsidRPr="005F438C">
        <w:t xml:space="preserve"> </w:t>
      </w:r>
      <w:r w:rsidRPr="005F438C">
        <w:lastRenderedPageBreak/>
        <w:t>дозволяє обчислити повний набір параметрів (x, y, z, v, θ) з максимальною узгодженістю між рухом та глибиною, що особливо важливо для сцен з рухомою камерою.</w:t>
      </w:r>
    </w:p>
    <w:p w14:paraId="08AE8842" w14:textId="77777777" w:rsidR="0045152E" w:rsidRPr="005F438C" w:rsidRDefault="0045152E" w:rsidP="0045152E">
      <w:pPr>
        <w:pStyle w:val="a2"/>
        <w:keepNext/>
        <w:jc w:val="center"/>
      </w:pPr>
      <w:r w:rsidRPr="005F438C">
        <w:rPr>
          <w:noProof/>
        </w:rPr>
        <w:drawing>
          <wp:inline distT="0" distB="0" distL="0" distR="0" wp14:anchorId="3527964B" wp14:editId="4ABD78E9">
            <wp:extent cx="5486400" cy="41989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GeoNet.png"/>
                    <pic:cNvPicPr/>
                  </pic:nvPicPr>
                  <pic:blipFill>
                    <a:blip r:embed="rId20"/>
                    <a:stretch>
                      <a:fillRect/>
                    </a:stretch>
                  </pic:blipFill>
                  <pic:spPr>
                    <a:xfrm>
                      <a:off x="0" y="0"/>
                      <a:ext cx="5486400" cy="4198993"/>
                    </a:xfrm>
                    <a:prstGeom prst="rect">
                      <a:avLst/>
                    </a:prstGeom>
                  </pic:spPr>
                </pic:pic>
              </a:graphicData>
            </a:graphic>
          </wp:inline>
        </w:drawing>
      </w:r>
    </w:p>
    <w:p w14:paraId="2AADF94F" w14:textId="77777777" w:rsidR="0045152E" w:rsidRPr="005F438C" w:rsidRDefault="0045152E" w:rsidP="0045152E">
      <w:pPr>
        <w:pStyle w:val="aff2"/>
      </w:pPr>
      <w:r w:rsidRPr="005F438C">
        <w:rPr>
          <w:color w:val="000000"/>
        </w:rPr>
        <w:t xml:space="preserve">Рис. 4.45 — </w:t>
      </w:r>
      <w:proofErr w:type="spellStart"/>
      <w:r w:rsidRPr="005F438C">
        <w:rPr>
          <w:color w:val="000000"/>
        </w:rPr>
        <w:t>GeoNet_GeoNet</w:t>
      </w:r>
      <w:proofErr w:type="spellEnd"/>
    </w:p>
    <w:p w14:paraId="6F42216A" w14:textId="77777777" w:rsidR="00D4769E" w:rsidRPr="005F438C" w:rsidRDefault="00000000">
      <w:pPr>
        <w:pStyle w:val="a2"/>
      </w:pPr>
      <w:r w:rsidRPr="005F438C">
        <w:t>На рис. 4.45 наведено результат «</w:t>
      </w:r>
      <w:proofErr w:type="spellStart"/>
      <w:r w:rsidRPr="005F438C">
        <w:t>GeoNet_GeoNet</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5708D7EB" w14:textId="77777777" w:rsidR="0057377A" w:rsidRPr="005F438C" w:rsidRDefault="0045152E" w:rsidP="0057377A">
      <w:pPr>
        <w:pStyle w:val="a2"/>
      </w:pPr>
      <w:r w:rsidRPr="005F438C">
        <w:t xml:space="preserve">На рис. 4.46 зображено </w:t>
      </w:r>
      <w:proofErr w:type="spellStart"/>
      <w:r w:rsidRPr="005F438C">
        <w:t>GeoNet_Gradient</w:t>
      </w:r>
      <w:proofErr w:type="spellEnd"/>
      <w:r w:rsidRPr="005F438C">
        <w:t xml:space="preserve">. На рис. 4.46 показано результати роботи системи з використанням інтегрованої моделі </w:t>
      </w:r>
      <w:proofErr w:type="spellStart"/>
      <w:r w:rsidRPr="005F438C">
        <w:t>GeoNet</w:t>
      </w:r>
      <w:proofErr w:type="spellEnd"/>
      <w:r w:rsidRPr="005F438C">
        <w:t xml:space="preserve"> для оцінки оптичного потоку та методу градієнта (</w:t>
      </w:r>
      <w:proofErr w:type="spellStart"/>
      <w:r w:rsidRPr="005F438C">
        <w:t>Gradient</w:t>
      </w:r>
      <w:proofErr w:type="spellEnd"/>
      <w:r w:rsidRPr="005F438C">
        <w:t>) для оцінки глибини сцени. Ця комбінація демонструє можливості використання градієнтних методів для виділення меж об’єктів при високоякісній узгодженій оцінці оптичного потоку.</w:t>
      </w:r>
    </w:p>
    <w:p w14:paraId="09502851" w14:textId="77777777" w:rsidR="0057377A" w:rsidRPr="005F438C" w:rsidRDefault="0057377A" w:rsidP="0057377A">
      <w:pPr>
        <w:pStyle w:val="a2"/>
      </w:pPr>
      <w:r w:rsidRPr="005F438C">
        <w:t>Ліва панель – оптичний потік (</w:t>
      </w:r>
      <w:proofErr w:type="spellStart"/>
      <w:r w:rsidRPr="005F438C">
        <w:t>GeoNet</w:t>
      </w:r>
      <w:proofErr w:type="spellEnd"/>
      <w:r w:rsidRPr="005F438C">
        <w:t xml:space="preserve">). </w:t>
      </w:r>
    </w:p>
    <w:p w14:paraId="63276C03" w14:textId="77777777" w:rsidR="0057377A" w:rsidRPr="005F438C" w:rsidRDefault="0057377A" w:rsidP="0057377A">
      <w:pPr>
        <w:pStyle w:val="a2"/>
      </w:pPr>
      <w:r w:rsidRPr="005F438C">
        <w:t xml:space="preserve">Поле оптичного потоку отримане моделлю </w:t>
      </w:r>
      <w:proofErr w:type="spellStart"/>
      <w:r w:rsidRPr="005F438C">
        <w:t>GeoNet</w:t>
      </w:r>
      <w:proofErr w:type="spellEnd"/>
      <w:r w:rsidRPr="005F438C">
        <w:t xml:space="preserve"> 8 – глибокою нейронною архітектурою, яка поєднує задачу оцінки глибини (</w:t>
      </w:r>
      <w:proofErr w:type="spellStart"/>
      <w:r w:rsidRPr="005F438C">
        <w:t>DepthNet</w:t>
      </w:r>
      <w:proofErr w:type="spellEnd"/>
      <w:r w:rsidRPr="005F438C">
        <w:t>), пози камери (</w:t>
      </w:r>
      <w:proofErr w:type="spellStart"/>
      <w:r w:rsidRPr="005F438C">
        <w:t>PoseNet</w:t>
      </w:r>
      <w:proofErr w:type="spellEnd"/>
      <w:r w:rsidRPr="005F438C">
        <w:t>) та оптичного потоку (</w:t>
      </w:r>
      <w:proofErr w:type="spellStart"/>
      <w:r w:rsidRPr="005F438C">
        <w:t>ResFlowNet</w:t>
      </w:r>
      <w:proofErr w:type="spellEnd"/>
      <w:r w:rsidRPr="005F438C">
        <w:t xml:space="preserve">) в єдиній неконтрольованій </w:t>
      </w:r>
      <w:r w:rsidRPr="005F438C">
        <w:lastRenderedPageBreak/>
        <w:t>(</w:t>
      </w:r>
      <w:proofErr w:type="spellStart"/>
      <w:r w:rsidRPr="005F438C">
        <w:t>unsupervised</w:t>
      </w:r>
      <w:proofErr w:type="spellEnd"/>
      <w:r w:rsidRPr="005F438C">
        <w:t>) структурі.</w:t>
      </w:r>
    </w:p>
    <w:p w14:paraId="7A679EF4" w14:textId="77777777" w:rsidR="0057377A" w:rsidRPr="005F438C" w:rsidRDefault="0057377A" w:rsidP="0057377A">
      <w:pPr>
        <w:pStyle w:val="a2"/>
      </w:pPr>
      <w:r w:rsidRPr="005F438C">
        <w:t xml:space="preserve">Ключові особливості </w:t>
      </w:r>
      <w:proofErr w:type="spellStart"/>
      <w:r w:rsidRPr="005F438C">
        <w:t>GeoNet</w:t>
      </w:r>
      <w:proofErr w:type="spellEnd"/>
      <w:r w:rsidRPr="005F438C">
        <w:t>:</w:t>
      </w:r>
    </w:p>
    <w:p w14:paraId="7449FE1C" w14:textId="77777777" w:rsidR="0057377A" w:rsidRPr="005F438C" w:rsidRDefault="0057377A" w:rsidP="0057377A">
      <w:pPr>
        <w:pStyle w:val="a2"/>
      </w:pPr>
      <w:r w:rsidRPr="005F438C">
        <w:t>Центральна панель – карта глибини (</w:t>
      </w:r>
      <w:proofErr w:type="spellStart"/>
      <w:r w:rsidRPr="005F438C">
        <w:t>Gradient</w:t>
      </w:r>
      <w:proofErr w:type="spellEnd"/>
      <w:r w:rsidRPr="005F438C">
        <w:t xml:space="preserve">). </w:t>
      </w:r>
    </w:p>
    <w:p w14:paraId="55A66198" w14:textId="77777777" w:rsidR="0057377A" w:rsidRPr="005F438C" w:rsidRDefault="0057377A" w:rsidP="0057377A">
      <w:pPr>
        <w:pStyle w:val="a2"/>
      </w:pPr>
      <w:r w:rsidRPr="005F438C">
        <w:t xml:space="preserve">Оцінка глибини виконана методом градієнта (обчислення </w:t>
      </w:r>
      <w:proofErr w:type="spellStart"/>
      <w:r w:rsidRPr="005F438C">
        <w:t>лапласіана</w:t>
      </w:r>
      <w:proofErr w:type="spellEnd"/>
      <w:r w:rsidRPr="005F438C">
        <w:t xml:space="preserve"> або модуля градієнта зображення). Математично градієнт зображення обчислюється як:</w:t>
      </w:r>
    </w:p>
    <w:p w14:paraId="386D115C" w14:textId="77777777" w:rsidR="0057377A" w:rsidRPr="005F438C" w:rsidRDefault="0057377A" w:rsidP="0057377A">
      <w:pPr>
        <w:pStyle w:val="a2"/>
      </w:pPr>
      <w:r w:rsidRPr="005F438C">
        <w:t xml:space="preserve">Особливості методу </w:t>
      </w:r>
      <w:proofErr w:type="spellStart"/>
      <w:r w:rsidRPr="005F438C">
        <w:t>Gradient</w:t>
      </w:r>
      <w:proofErr w:type="spellEnd"/>
      <w:r w:rsidRPr="005F438C">
        <w:t>:</w:t>
      </w:r>
    </w:p>
    <w:p w14:paraId="03DE1D7A" w14:textId="77777777" w:rsidR="0057377A" w:rsidRPr="005F438C" w:rsidRDefault="0057377A" w:rsidP="0057377A">
      <w:pPr>
        <w:pStyle w:val="a2"/>
      </w:pPr>
      <w:r w:rsidRPr="005F438C">
        <w:t xml:space="preserve"> – Чутливість до текстури: на текстурних областях градієнт може бути високим навіть за відсутності перепаду глибини.</w:t>
      </w:r>
    </w:p>
    <w:p w14:paraId="3576C38D" w14:textId="77777777" w:rsidR="0057377A" w:rsidRPr="005F438C" w:rsidRDefault="0057377A" w:rsidP="0057377A">
      <w:pPr>
        <w:pStyle w:val="a2"/>
      </w:pPr>
      <w:r w:rsidRPr="005F438C">
        <w:t>Права панель – об’єднане зображення (</w:t>
      </w:r>
      <w:proofErr w:type="spellStart"/>
      <w:r w:rsidRPr="005F438C">
        <w:t>GeoNet</w:t>
      </w:r>
      <w:proofErr w:type="spellEnd"/>
      <w:r w:rsidRPr="005F438C">
        <w:t xml:space="preserve"> + </w:t>
      </w:r>
      <w:proofErr w:type="spellStart"/>
      <w:r w:rsidRPr="005F438C">
        <w:t>Gradient</w:t>
      </w:r>
      <w:proofErr w:type="spellEnd"/>
      <w:r w:rsidRPr="005F438C">
        <w:t>).</w:t>
      </w:r>
    </w:p>
    <w:p w14:paraId="2838C912" w14:textId="77777777" w:rsidR="0057377A" w:rsidRPr="005F438C" w:rsidRDefault="0057377A" w:rsidP="0057377A">
      <w:pPr>
        <w:pStyle w:val="a2"/>
      </w:pPr>
      <w:r w:rsidRPr="005F438C">
        <w:t xml:space="preserve">Накладання оптичного потоку </w:t>
      </w:r>
      <w:proofErr w:type="spellStart"/>
      <w:r w:rsidRPr="005F438C">
        <w:t>GeoNet</w:t>
      </w:r>
      <w:proofErr w:type="spellEnd"/>
      <w:r w:rsidRPr="005F438C">
        <w:t xml:space="preserve"> на градієнтну карту. Насиченість → інтенсивність руху, яскравість → градієнт. Вектори потоку чітко видно лише на межах об’єктів (там, де градієнт максимальний). Це дозволяє аналізувати рух саме меж об’єктів, але не дає інформації про рух внутрішніх точок. Незважаючи на високу узгодженість оптичного потоку </w:t>
      </w:r>
      <w:proofErr w:type="spellStart"/>
      <w:r w:rsidRPr="005F438C">
        <w:t>GeoNet</w:t>
      </w:r>
      <w:proofErr w:type="spellEnd"/>
      <w:r w:rsidRPr="005F438C">
        <w:t>, відсутність абсолютних значень глибини обмежує практичне застосування цієї комбінації.</w:t>
      </w:r>
    </w:p>
    <w:p w14:paraId="25869101" w14:textId="77777777" w:rsidR="0057377A" w:rsidRPr="005F438C" w:rsidRDefault="0057377A" w:rsidP="0057377A">
      <w:pPr>
        <w:pStyle w:val="a2"/>
      </w:pPr>
      <w:proofErr w:type="spellStart"/>
      <w:r w:rsidRPr="005F438C">
        <w:t>Детекція</w:t>
      </w:r>
      <w:proofErr w:type="spellEnd"/>
      <w:r w:rsidRPr="005F438C">
        <w:t xml:space="preserve"> об’єктів.</w:t>
      </w:r>
    </w:p>
    <w:p w14:paraId="3675A88F" w14:textId="77777777" w:rsidR="0045152E" w:rsidRPr="005F438C" w:rsidRDefault="0057377A" w:rsidP="0057377A">
      <w:pPr>
        <w:pStyle w:val="a2"/>
      </w:pPr>
      <w:r w:rsidRPr="005F438C">
        <w:t xml:space="preserve">Виявлено 6 об’єктів моделлю DETR. Однак через відсутність абсолютних значень глибини, визначення просторового положення об’єктів (координата Z) є неможливим, незважаючи на високу якість узгодженого оптичного потоку </w:t>
      </w:r>
      <w:proofErr w:type="spellStart"/>
      <w:r w:rsidRPr="005F438C">
        <w:t>GeoNet</w:t>
      </w:r>
      <w:proofErr w:type="spellEnd"/>
      <w:r w:rsidRPr="005F438C">
        <w:t>.</w:t>
      </w:r>
    </w:p>
    <w:p w14:paraId="5AD03D94" w14:textId="77777777" w:rsidR="0045152E" w:rsidRPr="005F438C" w:rsidRDefault="0045152E" w:rsidP="0045152E">
      <w:pPr>
        <w:pStyle w:val="a2"/>
        <w:keepNext/>
        <w:jc w:val="center"/>
      </w:pPr>
      <w:r w:rsidRPr="005F438C">
        <w:rPr>
          <w:noProof/>
        </w:rPr>
        <w:lastRenderedPageBreak/>
        <w:drawing>
          <wp:inline distT="0" distB="0" distL="0" distR="0" wp14:anchorId="61D46F4A" wp14:editId="2DBE5242">
            <wp:extent cx="5486400" cy="41989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Gradient.png"/>
                    <pic:cNvPicPr/>
                  </pic:nvPicPr>
                  <pic:blipFill>
                    <a:blip r:embed="rId51"/>
                    <a:stretch>
                      <a:fillRect/>
                    </a:stretch>
                  </pic:blipFill>
                  <pic:spPr>
                    <a:xfrm>
                      <a:off x="0" y="0"/>
                      <a:ext cx="5486400" cy="4198993"/>
                    </a:xfrm>
                    <a:prstGeom prst="rect">
                      <a:avLst/>
                    </a:prstGeom>
                  </pic:spPr>
                </pic:pic>
              </a:graphicData>
            </a:graphic>
          </wp:inline>
        </w:drawing>
      </w:r>
    </w:p>
    <w:p w14:paraId="01D7497C" w14:textId="77777777" w:rsidR="0045152E" w:rsidRPr="005F438C" w:rsidRDefault="0045152E" w:rsidP="0045152E">
      <w:pPr>
        <w:pStyle w:val="aff2"/>
      </w:pPr>
      <w:r w:rsidRPr="005F438C">
        <w:rPr>
          <w:color w:val="000000"/>
        </w:rPr>
        <w:t xml:space="preserve">Рис. 4.46 — </w:t>
      </w:r>
      <w:proofErr w:type="spellStart"/>
      <w:r w:rsidRPr="005F438C">
        <w:rPr>
          <w:color w:val="000000"/>
        </w:rPr>
        <w:t>GeoNet_Gradient</w:t>
      </w:r>
      <w:proofErr w:type="spellEnd"/>
    </w:p>
    <w:p w14:paraId="3B2AD10B" w14:textId="77777777" w:rsidR="00D4769E" w:rsidRPr="005F438C" w:rsidRDefault="00000000">
      <w:pPr>
        <w:pStyle w:val="a2"/>
      </w:pPr>
      <w:r w:rsidRPr="005F438C">
        <w:t>На рис. 4.46 наведено результат «</w:t>
      </w:r>
      <w:proofErr w:type="spellStart"/>
      <w:r w:rsidRPr="005F438C">
        <w:t>GeoNet_Gradient</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74A27946" w14:textId="77777777" w:rsidR="00AA7D5E" w:rsidRPr="005F438C" w:rsidRDefault="0045152E" w:rsidP="00AA7D5E">
      <w:pPr>
        <w:pStyle w:val="a2"/>
      </w:pPr>
      <w:r w:rsidRPr="005F438C">
        <w:t xml:space="preserve">На рис. 4.47 зображено </w:t>
      </w:r>
      <w:proofErr w:type="spellStart"/>
      <w:r w:rsidRPr="005F438C">
        <w:t>GeoNet_MiDaS</w:t>
      </w:r>
      <w:proofErr w:type="spellEnd"/>
      <w:r w:rsidRPr="005F438C">
        <w:t>.</w:t>
      </w:r>
      <w:r w:rsidR="00AA7D5E" w:rsidRPr="005F438C">
        <w:t xml:space="preserve"> На рис. 4.47 показано результати роботи системи з використанням інтегрованої моделі </w:t>
      </w:r>
      <w:proofErr w:type="spellStart"/>
      <w:r w:rsidR="00AA7D5E" w:rsidRPr="005F438C">
        <w:t>GeoNet</w:t>
      </w:r>
      <w:proofErr w:type="spellEnd"/>
      <w:r w:rsidR="00AA7D5E" w:rsidRPr="005F438C">
        <w:t xml:space="preserve"> для оцінки оптичного потоку та </w:t>
      </w:r>
      <w:proofErr w:type="spellStart"/>
      <w:r w:rsidR="00AA7D5E" w:rsidRPr="005F438C">
        <w:t>нейромережевої</w:t>
      </w:r>
      <w:proofErr w:type="spellEnd"/>
      <w:r w:rsidR="00AA7D5E" w:rsidRPr="005F438C">
        <w:t xml:space="preserve"> моделі </w:t>
      </w:r>
      <w:proofErr w:type="spellStart"/>
      <w:r w:rsidR="00AA7D5E" w:rsidRPr="005F438C">
        <w:t>MiDaS</w:t>
      </w:r>
      <w:proofErr w:type="spellEnd"/>
      <w:r w:rsidR="00AA7D5E" w:rsidRPr="005F438C">
        <w:t xml:space="preserve"> для оцінки глибини сцени. Ця комбінація поєднує просторово-часову узгодженість </w:t>
      </w:r>
      <w:proofErr w:type="spellStart"/>
      <w:r w:rsidR="00AA7D5E" w:rsidRPr="005F438C">
        <w:t>GeoNet</w:t>
      </w:r>
      <w:proofErr w:type="spellEnd"/>
      <w:r w:rsidR="00AA7D5E" w:rsidRPr="005F438C">
        <w:t xml:space="preserve"> з універсальністю та хорошою якістю </w:t>
      </w:r>
      <w:proofErr w:type="spellStart"/>
      <w:r w:rsidR="00AA7D5E" w:rsidRPr="005F438C">
        <w:t>MiDaS</w:t>
      </w:r>
      <w:proofErr w:type="spellEnd"/>
      <w:r w:rsidR="00AA7D5E" w:rsidRPr="005F438C">
        <w:t>.</w:t>
      </w:r>
    </w:p>
    <w:p w14:paraId="181360F4" w14:textId="77777777" w:rsidR="00AA7D5E" w:rsidRPr="005F438C" w:rsidRDefault="00AA7D5E" w:rsidP="00AA7D5E">
      <w:pPr>
        <w:pStyle w:val="a2"/>
      </w:pPr>
      <w:r w:rsidRPr="005F438C">
        <w:t>Ліва панель – оптичний потік (</w:t>
      </w:r>
      <w:proofErr w:type="spellStart"/>
      <w:r w:rsidRPr="005F438C">
        <w:t>GeoNet</w:t>
      </w:r>
      <w:proofErr w:type="spellEnd"/>
      <w:r w:rsidRPr="005F438C">
        <w:t xml:space="preserve">). </w:t>
      </w:r>
    </w:p>
    <w:p w14:paraId="3A7B211F" w14:textId="77777777" w:rsidR="00AA7D5E" w:rsidRPr="005F438C" w:rsidRDefault="00AA7D5E" w:rsidP="00AA7D5E">
      <w:pPr>
        <w:pStyle w:val="a2"/>
      </w:pPr>
      <w:r w:rsidRPr="005F438C">
        <w:t xml:space="preserve">Ключові особливості </w:t>
      </w:r>
      <w:proofErr w:type="spellStart"/>
      <w:r w:rsidRPr="005F438C">
        <w:t>GeoNet</w:t>
      </w:r>
      <w:proofErr w:type="spellEnd"/>
      <w:r w:rsidRPr="005F438C">
        <w:t>:</w:t>
      </w:r>
    </w:p>
    <w:p w14:paraId="20B269BF" w14:textId="77777777" w:rsidR="00AA7D5E" w:rsidRPr="005F438C" w:rsidRDefault="00AA7D5E" w:rsidP="00AA7D5E">
      <w:pPr>
        <w:pStyle w:val="a2"/>
      </w:pPr>
      <w:r w:rsidRPr="005F438C">
        <w:t>Центральна панель – карта глибини (</w:t>
      </w:r>
      <w:proofErr w:type="spellStart"/>
      <w:r w:rsidRPr="005F438C">
        <w:t>MiDaS</w:t>
      </w:r>
      <w:proofErr w:type="spellEnd"/>
      <w:r w:rsidRPr="005F438C">
        <w:t xml:space="preserve">). </w:t>
      </w:r>
    </w:p>
    <w:p w14:paraId="5799D813" w14:textId="77777777" w:rsidR="00AA7D5E" w:rsidRPr="005F438C" w:rsidRDefault="00AA7D5E" w:rsidP="00AA7D5E">
      <w:pPr>
        <w:pStyle w:val="a2"/>
      </w:pPr>
      <w:r w:rsidRPr="005F438C">
        <w:t xml:space="preserve"> – Фізична коректність: карта глибини відображає реальну просторову структуру сцени.</w:t>
      </w:r>
    </w:p>
    <w:p w14:paraId="4403366E" w14:textId="77777777" w:rsidR="00AA7D5E" w:rsidRPr="005F438C" w:rsidRDefault="00AA7D5E" w:rsidP="00AA7D5E">
      <w:pPr>
        <w:pStyle w:val="a2"/>
      </w:pPr>
      <w:r w:rsidRPr="005F438C">
        <w:t>- Чіткі межі об’єктів: перепади глибини на межах об’єктів є добре помітними.</w:t>
      </w:r>
    </w:p>
    <w:p w14:paraId="4A4BF885" w14:textId="77777777" w:rsidR="00AA7D5E" w:rsidRPr="005F438C" w:rsidRDefault="00AA7D5E" w:rsidP="00AA7D5E">
      <w:pPr>
        <w:pStyle w:val="a2"/>
      </w:pPr>
      <w:r w:rsidRPr="005F438C">
        <w:lastRenderedPageBreak/>
        <w:t xml:space="preserve"> – </w:t>
      </w:r>
      <w:proofErr w:type="spellStart"/>
      <w:r w:rsidRPr="005F438C">
        <w:t>Робастність</w:t>
      </w:r>
      <w:proofErr w:type="spellEnd"/>
      <w:r w:rsidRPr="005F438C">
        <w:t xml:space="preserve">: </w:t>
      </w:r>
      <w:proofErr w:type="spellStart"/>
      <w:r w:rsidRPr="005F438C">
        <w:t>MiDaS</w:t>
      </w:r>
      <w:proofErr w:type="spellEnd"/>
      <w:r w:rsidRPr="005F438C">
        <w:t xml:space="preserve"> працює на різноманітних сценах без </w:t>
      </w:r>
      <w:proofErr w:type="spellStart"/>
      <w:r w:rsidRPr="005F438C">
        <w:t>донавчання</w:t>
      </w:r>
      <w:proofErr w:type="spellEnd"/>
      <w:r w:rsidRPr="005F438C">
        <w:t xml:space="preserve"> (</w:t>
      </w:r>
      <w:proofErr w:type="spellStart"/>
      <w:r w:rsidRPr="005F438C">
        <w:t>zero-shot</w:t>
      </w:r>
      <w:proofErr w:type="spellEnd"/>
      <w:r w:rsidRPr="005F438C">
        <w:t>).</w:t>
      </w:r>
    </w:p>
    <w:p w14:paraId="5F89E8FF" w14:textId="77777777" w:rsidR="00AA7D5E" w:rsidRPr="005F438C" w:rsidRDefault="00AA7D5E" w:rsidP="00AA7D5E">
      <w:pPr>
        <w:pStyle w:val="a2"/>
      </w:pPr>
      <w:r w:rsidRPr="005F438C">
        <w:t xml:space="preserve"> – Швидкодія: оптимізована версія </w:t>
      </w:r>
      <w:proofErr w:type="spellStart"/>
      <w:r w:rsidRPr="005F438C">
        <w:t>MiDaS</w:t>
      </w:r>
      <w:proofErr w:type="spellEnd"/>
      <w:r w:rsidRPr="005F438C">
        <w:t xml:space="preserve"> здатна працювати в реальному часі.</w:t>
      </w:r>
    </w:p>
    <w:p w14:paraId="48BC60F1" w14:textId="77777777" w:rsidR="00AA7D5E" w:rsidRPr="005F438C" w:rsidRDefault="00AA7D5E" w:rsidP="00AA7D5E">
      <w:pPr>
        <w:pStyle w:val="a2"/>
      </w:pPr>
      <w:r w:rsidRPr="005F438C">
        <w:t>Права панель – об’єднане зображення (</w:t>
      </w:r>
      <w:proofErr w:type="spellStart"/>
      <w:r w:rsidRPr="005F438C">
        <w:t>GeoNet</w:t>
      </w:r>
      <w:proofErr w:type="spellEnd"/>
      <w:r w:rsidRPr="005F438C">
        <w:t xml:space="preserve"> + </w:t>
      </w:r>
      <w:proofErr w:type="spellStart"/>
      <w:r w:rsidRPr="005F438C">
        <w:t>MiDaS</w:t>
      </w:r>
      <w:proofErr w:type="spellEnd"/>
      <w:r w:rsidRPr="005F438C">
        <w:t>).</w:t>
      </w:r>
    </w:p>
    <w:p w14:paraId="7DDFE360" w14:textId="77777777" w:rsidR="00AA7D5E" w:rsidRPr="005F438C" w:rsidRDefault="00AA7D5E" w:rsidP="00AA7D5E">
      <w:pPr>
        <w:pStyle w:val="a2"/>
      </w:pPr>
      <w:r w:rsidRPr="005F438C">
        <w:t xml:space="preserve">Накладання оптичного потоку </w:t>
      </w:r>
      <w:proofErr w:type="spellStart"/>
      <w:r w:rsidRPr="005F438C">
        <w:t>GeoNet</w:t>
      </w:r>
      <w:proofErr w:type="spellEnd"/>
      <w:r w:rsidRPr="005F438C">
        <w:t xml:space="preserve"> на карту глибини </w:t>
      </w:r>
      <w:proofErr w:type="spellStart"/>
      <w:r w:rsidRPr="005F438C">
        <w:t>MiDaS</w:t>
      </w:r>
      <w:proofErr w:type="spellEnd"/>
      <w:r w:rsidRPr="005F438C">
        <w:t xml:space="preserve">. Насиченість → інтенсивність руху, яскравість → глибина. Поєднання узгодженого потоку </w:t>
      </w:r>
      <w:proofErr w:type="spellStart"/>
      <w:r w:rsidRPr="005F438C">
        <w:t>GeoNet</w:t>
      </w:r>
      <w:proofErr w:type="spellEnd"/>
      <w:r w:rsidRPr="005F438C">
        <w:t xml:space="preserve"> з якісною глибиною </w:t>
      </w:r>
      <w:proofErr w:type="spellStart"/>
      <w:r w:rsidRPr="005F438C">
        <w:t>MiDaS</w:t>
      </w:r>
      <w:proofErr w:type="spellEnd"/>
      <w:r w:rsidRPr="005F438C">
        <w:t xml:space="preserve"> дозволяє:</w:t>
      </w:r>
    </w:p>
    <w:p w14:paraId="1122D450" w14:textId="77777777" w:rsidR="00AA7D5E" w:rsidRPr="005F438C" w:rsidRDefault="00AA7D5E" w:rsidP="00AA7D5E">
      <w:pPr>
        <w:pStyle w:val="a2"/>
      </w:pPr>
      <w:r w:rsidRPr="005F438C">
        <w:t>- аналізувати напрямок, швидкість та просторове положення об’єктів;</w:t>
      </w:r>
    </w:p>
    <w:p w14:paraId="0037AD0D" w14:textId="77777777" w:rsidR="00AA7D5E" w:rsidRPr="005F438C" w:rsidRDefault="00AA7D5E" w:rsidP="00AA7D5E">
      <w:pPr>
        <w:pStyle w:val="a2"/>
      </w:pPr>
      <w:r w:rsidRPr="005F438C">
        <w:t xml:space="preserve"> – отримувати фізично коректну просторову інформацію завдяки </w:t>
      </w:r>
      <w:proofErr w:type="spellStart"/>
      <w:r w:rsidRPr="005F438C">
        <w:t>MiDaS</w:t>
      </w:r>
      <w:proofErr w:type="spellEnd"/>
      <w:r w:rsidRPr="005F438C">
        <w:t>.</w:t>
      </w:r>
    </w:p>
    <w:p w14:paraId="72F670BC" w14:textId="77777777" w:rsidR="00AA7D5E" w:rsidRPr="005F438C" w:rsidRDefault="00AA7D5E" w:rsidP="00AA7D5E">
      <w:pPr>
        <w:pStyle w:val="a2"/>
      </w:pPr>
      <w:proofErr w:type="spellStart"/>
      <w:r w:rsidRPr="005F438C">
        <w:t>Детекція</w:t>
      </w:r>
      <w:proofErr w:type="spellEnd"/>
      <w:r w:rsidRPr="005F438C">
        <w:t xml:space="preserve"> об’єктів.</w:t>
      </w:r>
    </w:p>
    <w:p w14:paraId="734FD228" w14:textId="77777777" w:rsidR="0045152E" w:rsidRPr="005F438C" w:rsidRDefault="00AA7D5E" w:rsidP="00AA7D5E">
      <w:pPr>
        <w:pStyle w:val="a2"/>
      </w:pPr>
      <w:r w:rsidRPr="005F438C">
        <w:t xml:space="preserve">Виявлено 6 об’єктів моделлю DETR. Поєднання з </w:t>
      </w:r>
      <w:proofErr w:type="spellStart"/>
      <w:r w:rsidRPr="005F438C">
        <w:t>GeoNet</w:t>
      </w:r>
      <w:proofErr w:type="spellEnd"/>
      <w:r w:rsidRPr="005F438C">
        <w:t xml:space="preserve"> + </w:t>
      </w:r>
      <w:proofErr w:type="spellStart"/>
      <w:r w:rsidRPr="005F438C">
        <w:t>MiDaS</w:t>
      </w:r>
      <w:proofErr w:type="spellEnd"/>
      <w:r w:rsidRPr="005F438C">
        <w:t xml:space="preserve"> дозволяє обчислити повний набір параметрів (x, y, z, v, θ) з узгодженістю між рухом та глибиною, що особливо важливо для сцен з рухомою камерою.</w:t>
      </w:r>
    </w:p>
    <w:p w14:paraId="583E4C7B" w14:textId="77777777" w:rsidR="0045152E" w:rsidRPr="005F438C" w:rsidRDefault="0045152E" w:rsidP="0045152E">
      <w:pPr>
        <w:pStyle w:val="a2"/>
        <w:keepNext/>
        <w:jc w:val="center"/>
      </w:pPr>
      <w:r w:rsidRPr="005F438C">
        <w:rPr>
          <w:noProof/>
        </w:rPr>
        <w:drawing>
          <wp:inline distT="0" distB="0" distL="0" distR="0" wp14:anchorId="796688C9" wp14:editId="6D9A8CEA">
            <wp:extent cx="5486400" cy="41989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MiDaS.png"/>
                    <pic:cNvPicPr/>
                  </pic:nvPicPr>
                  <pic:blipFill>
                    <a:blip r:embed="rId52"/>
                    <a:stretch>
                      <a:fillRect/>
                    </a:stretch>
                  </pic:blipFill>
                  <pic:spPr>
                    <a:xfrm>
                      <a:off x="0" y="0"/>
                      <a:ext cx="5486400" cy="4198993"/>
                    </a:xfrm>
                    <a:prstGeom prst="rect">
                      <a:avLst/>
                    </a:prstGeom>
                  </pic:spPr>
                </pic:pic>
              </a:graphicData>
            </a:graphic>
          </wp:inline>
        </w:drawing>
      </w:r>
    </w:p>
    <w:p w14:paraId="6908DF93" w14:textId="77777777" w:rsidR="0045152E" w:rsidRPr="005F438C" w:rsidRDefault="0045152E" w:rsidP="0045152E">
      <w:pPr>
        <w:pStyle w:val="aff2"/>
      </w:pPr>
      <w:r w:rsidRPr="005F438C">
        <w:rPr>
          <w:color w:val="000000"/>
        </w:rPr>
        <w:t xml:space="preserve">Рис. 4.47 — </w:t>
      </w:r>
      <w:proofErr w:type="spellStart"/>
      <w:r w:rsidRPr="005F438C">
        <w:rPr>
          <w:color w:val="000000"/>
        </w:rPr>
        <w:t>GeoNet_MiDaS</w:t>
      </w:r>
      <w:proofErr w:type="spellEnd"/>
    </w:p>
    <w:p w14:paraId="147602E4" w14:textId="77777777" w:rsidR="00D4769E" w:rsidRPr="005F438C" w:rsidRDefault="00000000">
      <w:pPr>
        <w:pStyle w:val="a2"/>
      </w:pPr>
      <w:r w:rsidRPr="005F438C">
        <w:t>На рис. 4.47 наведено результат «</w:t>
      </w:r>
      <w:proofErr w:type="spellStart"/>
      <w:r w:rsidRPr="005F438C">
        <w:t>GeoNet_MiDaS</w:t>
      </w:r>
      <w:proofErr w:type="spellEnd"/>
      <w:r w:rsidRPr="005F438C">
        <w:t xml:space="preserve">», який використовується </w:t>
      </w:r>
      <w:r w:rsidRPr="005F438C">
        <w:lastRenderedPageBreak/>
        <w:t>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0E599B4E" w14:textId="77777777" w:rsidR="0045152E" w:rsidRPr="005F438C" w:rsidRDefault="0045152E" w:rsidP="0045152E">
      <w:pPr>
        <w:pStyle w:val="a2"/>
      </w:pPr>
    </w:p>
    <w:p w14:paraId="1EA7B4D6" w14:textId="77777777" w:rsidR="00C61A04" w:rsidRPr="005F438C" w:rsidRDefault="000931D3" w:rsidP="00B2548C">
      <w:pPr>
        <w:pStyle w:val="316"/>
        <w:rPr>
          <w:lang w:eastAsia="ja-JP"/>
        </w:rPr>
      </w:pPr>
      <w:bookmarkStart w:id="74" w:name="_Toc227583642"/>
      <w:r w:rsidRPr="005F438C">
        <w:t xml:space="preserve">4.4.4 Результати поєднання методу </w:t>
      </w:r>
      <w:proofErr w:type="spellStart"/>
      <w:r w:rsidRPr="005F438C">
        <w:t>Horn</w:t>
      </w:r>
      <w:proofErr w:type="spellEnd"/>
      <w:r w:rsidRPr="005F438C">
        <w:t>–</w:t>
      </w:r>
      <w:proofErr w:type="spellStart"/>
      <w:r w:rsidRPr="005F438C">
        <w:t>Schunck</w:t>
      </w:r>
      <w:proofErr w:type="spellEnd"/>
      <w:r w:rsidRPr="005F438C">
        <w:t xml:space="preserve">, методів оцінювання глибини і </w:t>
      </w:r>
      <w:proofErr w:type="spellStart"/>
      <w:r w:rsidRPr="005F438C">
        <w:t>трансформерів</w:t>
      </w:r>
      <w:bookmarkEnd w:id="74"/>
      <w:proofErr w:type="spellEnd"/>
    </w:p>
    <w:p w14:paraId="22D143BF" w14:textId="77777777" w:rsidR="00C61A04" w:rsidRPr="005F438C" w:rsidRDefault="00C61A04" w:rsidP="001D46C0">
      <w:pPr>
        <w:pStyle w:val="a2"/>
      </w:pPr>
    </w:p>
    <w:p w14:paraId="5120AD3C" w14:textId="77777777" w:rsidR="001D46C0" w:rsidRPr="005F438C" w:rsidRDefault="0045152E" w:rsidP="001D46C0">
      <w:pPr>
        <w:pStyle w:val="a2"/>
      </w:pPr>
      <w:r w:rsidRPr="005F438C">
        <w:t xml:space="preserve">На рис. 4.48 зображено </w:t>
      </w:r>
      <w:proofErr w:type="spellStart"/>
      <w:r w:rsidRPr="005F438C">
        <w:t>HornSchunck_Bagging</w:t>
      </w:r>
      <w:proofErr w:type="spellEnd"/>
      <w:r w:rsidRPr="005F438C">
        <w:t>.</w:t>
      </w:r>
      <w:r w:rsidR="001D46C0" w:rsidRPr="005F438C">
        <w:t xml:space="preserve"> Комбінований аналіз: </w:t>
      </w:r>
      <w:proofErr w:type="spellStart"/>
      <w:r w:rsidR="001D46C0" w:rsidRPr="005F438C">
        <w:t>HornSchunck</w:t>
      </w:r>
      <w:proofErr w:type="spellEnd"/>
      <w:r w:rsidR="001D46C0" w:rsidRPr="005F438C">
        <w:t xml:space="preserve"> + </w:t>
      </w:r>
      <w:proofErr w:type="spellStart"/>
      <w:r w:rsidR="001D46C0" w:rsidRPr="005F438C">
        <w:t>Bagging</w:t>
      </w:r>
      <w:proofErr w:type="spellEnd"/>
      <w:r w:rsidR="001D46C0" w:rsidRPr="005F438C">
        <w:t>.</w:t>
      </w:r>
    </w:p>
    <w:p w14:paraId="6DA2AF23" w14:textId="77777777" w:rsidR="001D46C0" w:rsidRPr="005F438C" w:rsidRDefault="001D46C0" w:rsidP="001D46C0">
      <w:pPr>
        <w:pStyle w:val="a2"/>
      </w:pPr>
    </w:p>
    <w:p w14:paraId="1525B17A" w14:textId="77777777" w:rsidR="001D46C0" w:rsidRPr="005F438C" w:rsidRDefault="001D46C0" w:rsidP="001D46C0">
      <w:pPr>
        <w:pStyle w:val="a2"/>
      </w:pPr>
      <w:r w:rsidRPr="005F438C">
        <w:t>На рис. 4.48 показано результати роботи системи з використанням класичного глобального алгоритму оптичного потоку Горна–</w:t>
      </w:r>
      <w:proofErr w:type="spellStart"/>
      <w:r w:rsidRPr="005F438C">
        <w:t>Шунка</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xml:space="preserve">) для оцінки руху та ансамблевого методу </w:t>
      </w:r>
      <w:proofErr w:type="spellStart"/>
      <w:r w:rsidRPr="005F438C">
        <w:t>бегінгу</w:t>
      </w:r>
      <w:proofErr w:type="spellEnd"/>
      <w:r w:rsidRPr="005F438C">
        <w:t xml:space="preserve"> (</w:t>
      </w:r>
      <w:proofErr w:type="spellStart"/>
      <w:r w:rsidRPr="005F438C">
        <w:t>Bagging</w:t>
      </w:r>
      <w:proofErr w:type="spellEnd"/>
      <w:r w:rsidRPr="005F438C">
        <w:t>) для оцінки глибини сцени. Ця комбінація поєднує глобальну гладкість оцінки руху з ансамблевим підвищенням стійкості оцінки глибини.</w:t>
      </w:r>
    </w:p>
    <w:p w14:paraId="62164E30" w14:textId="77777777" w:rsidR="001D46C0" w:rsidRPr="005F438C" w:rsidRDefault="001D46C0" w:rsidP="001D46C0">
      <w:pPr>
        <w:pStyle w:val="a2"/>
      </w:pPr>
      <w:r w:rsidRPr="005F438C">
        <w:t>Ліва панель – оптичний потік (</w:t>
      </w:r>
      <w:proofErr w:type="spellStart"/>
      <w:r w:rsidRPr="005F438C">
        <w:t>Horn</w:t>
      </w:r>
      <w:proofErr w:type="spellEnd"/>
      <w:r w:rsidRPr="005F438C">
        <w:t>–</w:t>
      </w:r>
      <w:proofErr w:type="spellStart"/>
      <w:r w:rsidRPr="005F438C">
        <w:t>Schunck</w:t>
      </w:r>
      <w:proofErr w:type="spellEnd"/>
      <w:r w:rsidRPr="005F438C">
        <w:t xml:space="preserve">). </w:t>
      </w:r>
    </w:p>
    <w:p w14:paraId="0CC28279" w14:textId="77777777" w:rsidR="001D46C0" w:rsidRPr="005F438C" w:rsidRDefault="001D46C0" w:rsidP="001D46C0">
      <w:pPr>
        <w:pStyle w:val="a2"/>
      </w:pPr>
      <w:r w:rsidRPr="005F438C">
        <w:t>Поле оптичного потоку отримане методом Горна–</w:t>
      </w:r>
      <w:proofErr w:type="spellStart"/>
      <w:r w:rsidRPr="005F438C">
        <w:t>Шунка</w:t>
      </w:r>
      <w:proofErr w:type="spellEnd"/>
      <w:r w:rsidRPr="005F438C">
        <w:t xml:space="preserve"> 19 – першим глобальним підходом до оцінки оптичного потоку. Згідно з оригінальною роботою, метод мінімізує функціонал енергії, що поєднує дані та гладкість:</w:t>
      </w:r>
    </w:p>
    <w:p w14:paraId="1D14192D" w14:textId="77777777" w:rsidR="001D46C0" w:rsidRPr="005F438C" w:rsidRDefault="005F438C" w:rsidP="001D46C0">
      <w:pPr>
        <w:pStyle w:val="a2"/>
      </w:pPr>
      <m:oMathPara>
        <m:oMath>
          <m:r>
            <w:rPr>
              <w:rFonts w:ascii="Cambria Math" w:hAnsi="Cambria Math"/>
            </w:rPr>
            <m:t>E</m:t>
          </m:r>
          <m:d>
            <m:dPr>
              <m:ctrlPr>
                <w:rPr>
                  <w:rFonts w:ascii="Cambria Math" w:hAnsi="Cambria Math"/>
                  <w:i/>
                </w:rPr>
              </m:ctrlPr>
            </m:dPr>
            <m:e>
              <m:r>
                <w:rPr>
                  <w:rFonts w:ascii="Cambria Math" w:hAnsi="Cambria Math"/>
                </w:rPr>
                <m:t>u,v</m:t>
              </m:r>
            </m:e>
          </m:d>
          <m:r>
            <w:rPr>
              <w:rFonts w:ascii="Cambria Math" w:hAnsi="Cambria Math"/>
            </w:rPr>
            <m:t xml:space="preserve">= </m:t>
          </m:r>
          <m:nary>
            <m:naryPr>
              <m:chr m:val="∬"/>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 xml:space="preserve">u + </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v + I</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dx</m:t>
              </m:r>
            </m:e>
          </m:nary>
          <m:r>
            <w:rPr>
              <w:rFonts w:ascii="Cambria Math" w:hAnsi="Cambria Math"/>
            </w:rPr>
            <m:t xml:space="preserve">dy + </m:t>
          </m:r>
          <m:sSup>
            <m:sSupPr>
              <m:ctrlPr>
                <w:rPr>
                  <w:rFonts w:ascii="Cambria Math" w:hAnsi="Cambria Math"/>
                  <w:i/>
                </w:rPr>
              </m:ctrlPr>
            </m:sSupPr>
            <m:e>
              <m:r>
                <w:rPr>
                  <w:rFonts w:ascii="Cambria Math" w:hAnsi="Cambria Math"/>
                </w:rPr>
                <m:t>α</m:t>
              </m:r>
            </m:e>
            <m:sup>
              <m:r>
                <w:rPr>
                  <w:rFonts w:ascii="Cambria Math" w:hAnsi="Cambria Math"/>
                </w:rPr>
                <m:t>2</m:t>
              </m:r>
            </m:sup>
          </m:sSup>
          <m:nary>
            <m:naryPr>
              <m:chr m:val="∬"/>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r>
                <w:rPr>
                  <w:rFonts w:ascii="Cambria Math" w:hAnsi="Cambria Math"/>
                </w:rPr>
                <m:t>dx</m:t>
              </m:r>
            </m:e>
          </m:nary>
          <m:r>
            <w:rPr>
              <w:rFonts w:ascii="Cambria Math" w:hAnsi="Cambria Math"/>
            </w:rPr>
            <m:t>dy</m:t>
          </m:r>
        </m:oMath>
      </m:oMathPara>
    </w:p>
    <w:p w14:paraId="2716962F" w14:textId="77777777" w:rsidR="001D46C0" w:rsidRPr="005F438C" w:rsidRDefault="001D46C0" w:rsidP="001D46C0">
      <w:pPr>
        <w:pStyle w:val="a2"/>
      </w:pPr>
      <w:r w:rsidRPr="005F438C">
        <w:t xml:space="preserve">де перший член (дані) штрафує відхилення від рівняння яскравості, другий (гладкість) – швидкі зміни поля потоку, а α – коефіцієнт </w:t>
      </w:r>
      <w:proofErr w:type="spellStart"/>
      <w:r w:rsidRPr="005F438C">
        <w:t>регуляризації</w:t>
      </w:r>
      <w:proofErr w:type="spellEnd"/>
      <w:r w:rsidRPr="005F438C">
        <w:t>.</w:t>
      </w:r>
    </w:p>
    <w:p w14:paraId="288C63D0" w14:textId="77777777" w:rsidR="001D46C0" w:rsidRPr="005F438C" w:rsidRDefault="001D46C0" w:rsidP="001D46C0">
      <w:pPr>
        <w:pStyle w:val="a2"/>
      </w:pPr>
      <w:r w:rsidRPr="005F438C">
        <w:t>Ключові особливості методу Горна–</w:t>
      </w:r>
      <w:proofErr w:type="spellStart"/>
      <w:r w:rsidRPr="005F438C">
        <w:t>Шунка</w:t>
      </w:r>
      <w:proofErr w:type="spellEnd"/>
      <w:r w:rsidRPr="005F438C">
        <w:t>:</w:t>
      </w:r>
    </w:p>
    <w:p w14:paraId="2CDDFB21" w14:textId="77777777" w:rsidR="001D46C0" w:rsidRPr="005F438C" w:rsidRDefault="001D46C0" w:rsidP="001D46C0">
      <w:pPr>
        <w:pStyle w:val="a2"/>
      </w:pPr>
      <w:r w:rsidRPr="005F438C">
        <w:t xml:space="preserve"> – Глобальна гладкість: на відміну від локальних методів (Лукаса–</w:t>
      </w:r>
      <w:proofErr w:type="spellStart"/>
      <w:r w:rsidRPr="005F438C">
        <w:t>Канаде</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xml:space="preserve"> дає густе поле потоку з плавними переходами між сусідніми пікселями.</w:t>
      </w:r>
    </w:p>
    <w:p w14:paraId="5AF7EF49" w14:textId="77777777" w:rsidR="001D46C0" w:rsidRPr="005F438C" w:rsidRDefault="001D46C0" w:rsidP="001D46C0">
      <w:pPr>
        <w:pStyle w:val="a2"/>
      </w:pPr>
      <w:r w:rsidRPr="005F438C">
        <w:t xml:space="preserve"> – Стійкість у однорідних областях: там, де градієнт яскравості малий, інформація «заповнюється» від меж завдяки гладкості.</w:t>
      </w:r>
    </w:p>
    <w:p w14:paraId="74A3BC9A" w14:textId="77777777" w:rsidR="001D46C0" w:rsidRPr="005F438C" w:rsidRDefault="001D46C0" w:rsidP="001D46C0">
      <w:pPr>
        <w:pStyle w:val="a2"/>
      </w:pPr>
      <w:r w:rsidRPr="005F438C">
        <w:t xml:space="preserve">- Чутливість до шумів: метод може розмивати межі рухомих об’єктів через квадратичну </w:t>
      </w:r>
      <w:proofErr w:type="spellStart"/>
      <w:r w:rsidRPr="005F438C">
        <w:t>регуляризацію</w:t>
      </w:r>
      <w:proofErr w:type="spellEnd"/>
      <w:r w:rsidRPr="005F438C">
        <w:t>.</w:t>
      </w:r>
    </w:p>
    <w:p w14:paraId="48874E2A" w14:textId="77777777" w:rsidR="001D46C0" w:rsidRPr="005F438C" w:rsidRDefault="001D46C0" w:rsidP="001D46C0">
      <w:pPr>
        <w:pStyle w:val="a2"/>
      </w:pPr>
      <w:r w:rsidRPr="005F438C">
        <w:lastRenderedPageBreak/>
        <w:t>Ітераційна схема розв’язання (метод Якобі) має вигляд:</w:t>
      </w:r>
    </w:p>
    <w:p w14:paraId="09CE8298" w14:textId="77777777" w:rsidR="001D46C0" w:rsidRPr="005F438C" w:rsidRDefault="00000000" w:rsidP="001D46C0">
      <w:pPr>
        <w:pStyle w:val="a2"/>
      </w:pPr>
      <m:oMathPara>
        <m:oMath>
          <m:sSup>
            <m:sSupPr>
              <m:ctrlPr>
                <w:rPr>
                  <w:rFonts w:ascii="Cambria Math" w:hAnsi="Cambria Math"/>
                  <w:i/>
                </w:rPr>
              </m:ctrlPr>
            </m:sSupPr>
            <m:e>
              <m:r>
                <w:rPr>
                  <w:rFonts w:ascii="Cambria Math" w:hAnsi="Cambria Math"/>
                </w:rPr>
                <m:t>u</m:t>
              </m:r>
            </m:e>
            <m:sup>
              <m:r>
                <w:rPr>
                  <w:rFonts w:ascii="Cambria Math" w:hAnsi="Cambria Math"/>
                </w:rPr>
                <m:t>k+1</m:t>
              </m:r>
            </m:sup>
          </m:sSup>
          <m:r>
            <w:rPr>
              <w:rFonts w:ascii="Cambria Math" w:hAnsi="Cambria Math"/>
            </w:rPr>
            <m:t xml:space="preserve">= </m:t>
          </m:r>
          <m:sSup>
            <m:sSupPr>
              <m:ctrlPr>
                <w:rPr>
                  <w:rFonts w:ascii="Cambria Math" w:hAnsi="Cambria Math"/>
                  <w:i/>
                </w:rPr>
              </m:ctrlPr>
            </m:sSupPr>
            <m:e>
              <m:r>
                <w:rPr>
                  <w:rFonts w:ascii="Cambria Math" w:hAnsi="Cambria Math"/>
                </w:rPr>
                <m:t>ū</m:t>
              </m:r>
            </m:e>
            <m:sup>
              <m:r>
                <w:rPr>
                  <w:rFonts w:ascii="Cambria Math" w:hAnsi="Cambria Math"/>
                </w:rPr>
                <m:t>k</m:t>
              </m:r>
            </m:sup>
          </m:s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sSup>
                        <m:sSupPr>
                          <m:ctrlPr>
                            <w:rPr>
                              <w:rFonts w:ascii="Cambria Math" w:hAnsi="Cambria Math"/>
                              <w:i/>
                            </w:rPr>
                          </m:ctrlPr>
                        </m:sSupPr>
                        <m:e>
                          <m:r>
                            <w:rPr>
                              <w:rFonts w:ascii="Cambria Math" w:hAnsi="Cambria Math"/>
                            </w:rPr>
                            <m:t>ū</m:t>
                          </m:r>
                        </m:e>
                        <m:sup>
                          <m:r>
                            <w:rPr>
                              <w:rFonts w:ascii="Cambria Math" w:hAnsi="Cambria Math"/>
                            </w:rPr>
                            <m:t>k</m:t>
                          </m:r>
                        </m:sup>
                      </m:sSup>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y</m:t>
                          </m:r>
                        </m:sub>
                      </m:sSub>
                      <m:sSup>
                        <m:sSupPr>
                          <m:ctrlPr>
                            <w:rPr>
                              <w:rFonts w:ascii="Cambria Math" w:hAnsi="Cambria Math"/>
                              <w:i/>
                            </w:rPr>
                          </m:ctrlPr>
                        </m:sSupPr>
                        <m:e>
                          <m:acc>
                            <m:accPr>
                              <m:chr m:val="̄"/>
                              <m:ctrlPr>
                                <w:rPr>
                                  <w:rFonts w:ascii="Cambria Math" w:hAnsi="Cambria Math"/>
                                  <w:i/>
                                </w:rPr>
                              </m:ctrlPr>
                            </m:accPr>
                            <m:e>
                              <m:r>
                                <w:rPr>
                                  <w:rFonts w:ascii="Cambria Math" w:hAnsi="Cambria Math"/>
                                </w:rPr>
                                <m:t>v</m:t>
                              </m:r>
                            </m:e>
                          </m:acc>
                        </m:e>
                        <m:sup>
                          <m:r>
                            <w:rPr>
                              <w:rFonts w:ascii="Cambria Math" w:hAnsi="Cambria Math"/>
                            </w:rPr>
                            <m:t>k</m:t>
                          </m:r>
                        </m:sup>
                      </m:sSup>
                      <m:r>
                        <w:rPr>
                          <w:rFonts w:ascii="Cambria Math" w:hAnsi="Cambria Math"/>
                        </w:rPr>
                        <m:t>+ I</m:t>
                      </m:r>
                      <m:d>
                        <m:dPr>
                          <m:ctrlPr>
                            <w:rPr>
                              <w:rFonts w:ascii="Cambria Math" w:hAnsi="Cambria Math"/>
                              <w:i/>
                            </w:rPr>
                          </m:ctrlPr>
                        </m:dPr>
                        <m:e>
                          <m:r>
                            <w:rPr>
                              <w:rFonts w:ascii="Cambria Math" w:hAnsi="Cambria Math"/>
                            </w:rPr>
                            <m:t>t</m:t>
                          </m:r>
                        </m:e>
                      </m:d>
                    </m:e>
                  </m:d>
                </m:e>
              </m:d>
            </m:num>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 xml:space="preserve">+ </m:t>
              </m:r>
              <m:sSubSup>
                <m:sSubSupPr>
                  <m:ctrlPr>
                    <w:rPr>
                      <w:rFonts w:ascii="Cambria Math" w:hAnsi="Cambria Math"/>
                      <w:i/>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I</m:t>
                  </m:r>
                </m:e>
                <m:sub>
                  <m:r>
                    <w:rPr>
                      <w:rFonts w:ascii="Cambria Math" w:hAnsi="Cambria Math"/>
                    </w:rPr>
                    <m:t>y</m:t>
                  </m:r>
                </m:sub>
                <m:sup>
                  <m:r>
                    <w:rPr>
                      <w:rFonts w:ascii="Cambria Math" w:hAnsi="Cambria Math"/>
                    </w:rPr>
                    <m:t>2</m:t>
                  </m:r>
                </m:sup>
              </m:sSubSup>
            </m:e>
          </m:d>
        </m:oMath>
      </m:oMathPara>
    </w:p>
    <w:p w14:paraId="5274B2D2" w14:textId="77777777" w:rsidR="001D46C0" w:rsidRPr="005F438C" w:rsidRDefault="00000000" w:rsidP="001D46C0">
      <w:pPr>
        <w:pStyle w:val="a2"/>
      </w:pPr>
      <m:oMathPara>
        <m:oMath>
          <m:sSup>
            <m:sSupPr>
              <m:ctrlPr>
                <w:rPr>
                  <w:rFonts w:ascii="Cambria Math" w:hAnsi="Cambria Math"/>
                  <w:i/>
                </w:rPr>
              </m:ctrlPr>
            </m:sSupPr>
            <m:e>
              <m:r>
                <w:rPr>
                  <w:rFonts w:ascii="Cambria Math" w:hAnsi="Cambria Math"/>
                </w:rPr>
                <m:t>v</m:t>
              </m:r>
            </m:e>
            <m:sup>
              <m:r>
                <w:rPr>
                  <w:rFonts w:ascii="Cambria Math" w:hAnsi="Cambria Math"/>
                </w:rPr>
                <m:t>k+1</m:t>
              </m:r>
            </m:sup>
          </m:sSup>
          <m:r>
            <w:rPr>
              <w:rFonts w:ascii="Cambria Math" w:hAnsi="Cambria Math"/>
            </w:rPr>
            <m:t xml:space="preserve">= </m:t>
          </m:r>
          <m:sSup>
            <m:sSupPr>
              <m:ctrlPr>
                <w:rPr>
                  <w:rFonts w:ascii="Cambria Math" w:hAnsi="Cambria Math"/>
                  <w:i/>
                </w:rPr>
              </m:ctrlPr>
            </m:sSupPr>
            <m:e>
              <m:acc>
                <m:accPr>
                  <m:chr m:val="̄"/>
                  <m:ctrlPr>
                    <w:rPr>
                      <w:rFonts w:ascii="Cambria Math" w:hAnsi="Cambria Math"/>
                      <w:i/>
                    </w:rPr>
                  </m:ctrlPr>
                </m:accPr>
                <m:e>
                  <m:r>
                    <w:rPr>
                      <w:rFonts w:ascii="Cambria Math" w:hAnsi="Cambria Math"/>
                    </w:rPr>
                    <m:t>v</m:t>
                  </m:r>
                </m:e>
              </m:acc>
            </m:e>
            <m:sup>
              <m:r>
                <w:rPr>
                  <w:rFonts w:ascii="Cambria Math" w:hAnsi="Cambria Math"/>
                </w:rPr>
                <m:t>k</m:t>
              </m:r>
            </m:sup>
          </m:s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sSup>
                        <m:sSupPr>
                          <m:ctrlPr>
                            <w:rPr>
                              <w:rFonts w:ascii="Cambria Math" w:hAnsi="Cambria Math"/>
                              <w:i/>
                            </w:rPr>
                          </m:ctrlPr>
                        </m:sSupPr>
                        <m:e>
                          <m:r>
                            <w:rPr>
                              <w:rFonts w:ascii="Cambria Math" w:hAnsi="Cambria Math"/>
                            </w:rPr>
                            <m:t>ū</m:t>
                          </m:r>
                        </m:e>
                        <m:sup>
                          <m:r>
                            <w:rPr>
                              <w:rFonts w:ascii="Cambria Math" w:hAnsi="Cambria Math"/>
                            </w:rPr>
                            <m:t>k</m:t>
                          </m:r>
                        </m:sup>
                      </m:sSup>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y</m:t>
                          </m:r>
                        </m:sub>
                      </m:sSub>
                      <m:sSup>
                        <m:sSupPr>
                          <m:ctrlPr>
                            <w:rPr>
                              <w:rFonts w:ascii="Cambria Math" w:hAnsi="Cambria Math"/>
                              <w:i/>
                            </w:rPr>
                          </m:ctrlPr>
                        </m:sSupPr>
                        <m:e>
                          <m:acc>
                            <m:accPr>
                              <m:chr m:val="̄"/>
                              <m:ctrlPr>
                                <w:rPr>
                                  <w:rFonts w:ascii="Cambria Math" w:hAnsi="Cambria Math"/>
                                  <w:i/>
                                </w:rPr>
                              </m:ctrlPr>
                            </m:accPr>
                            <m:e>
                              <m:r>
                                <w:rPr>
                                  <w:rFonts w:ascii="Cambria Math" w:hAnsi="Cambria Math"/>
                                </w:rPr>
                                <m:t>v</m:t>
                              </m:r>
                            </m:e>
                          </m:acc>
                        </m:e>
                        <m:sup>
                          <m:r>
                            <w:rPr>
                              <w:rFonts w:ascii="Cambria Math" w:hAnsi="Cambria Math"/>
                            </w:rPr>
                            <m:t>k</m:t>
                          </m:r>
                        </m:sup>
                      </m:sSup>
                      <m:r>
                        <w:rPr>
                          <w:rFonts w:ascii="Cambria Math" w:hAnsi="Cambria Math"/>
                        </w:rPr>
                        <m:t>+ I</m:t>
                      </m:r>
                      <m:d>
                        <m:dPr>
                          <m:ctrlPr>
                            <w:rPr>
                              <w:rFonts w:ascii="Cambria Math" w:hAnsi="Cambria Math"/>
                              <w:i/>
                            </w:rPr>
                          </m:ctrlPr>
                        </m:dPr>
                        <m:e>
                          <m:r>
                            <w:rPr>
                              <w:rFonts w:ascii="Cambria Math" w:hAnsi="Cambria Math"/>
                            </w:rPr>
                            <m:t>t</m:t>
                          </m:r>
                        </m:e>
                      </m:d>
                    </m:e>
                  </m:d>
                </m:e>
              </m:d>
            </m:num>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 xml:space="preserve">+ </m:t>
              </m:r>
              <m:sSubSup>
                <m:sSubSupPr>
                  <m:ctrlPr>
                    <w:rPr>
                      <w:rFonts w:ascii="Cambria Math" w:hAnsi="Cambria Math"/>
                      <w:i/>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I</m:t>
                  </m:r>
                </m:e>
                <m:sub>
                  <m:r>
                    <w:rPr>
                      <w:rFonts w:ascii="Cambria Math" w:hAnsi="Cambria Math"/>
                    </w:rPr>
                    <m:t>y</m:t>
                  </m:r>
                </m:sub>
                <m:sup>
                  <m:r>
                    <w:rPr>
                      <w:rFonts w:ascii="Cambria Math" w:hAnsi="Cambria Math"/>
                    </w:rPr>
                    <m:t>2</m:t>
                  </m:r>
                </m:sup>
              </m:sSubSup>
            </m:e>
          </m:d>
        </m:oMath>
      </m:oMathPara>
    </w:p>
    <w:p w14:paraId="61FD0591" w14:textId="77777777" w:rsidR="001D46C0" w:rsidRPr="005F438C" w:rsidRDefault="001D46C0" w:rsidP="001D46C0">
      <w:pPr>
        <w:pStyle w:val="a2"/>
      </w:pPr>
      <w:r w:rsidRPr="005F438C">
        <w:t xml:space="preserve">де </w:t>
      </w:r>
      <m:oMath>
        <m:sSup>
          <m:sSupPr>
            <m:ctrlPr>
              <w:rPr>
                <w:rFonts w:ascii="Cambria Math" w:hAnsi="Cambria Math"/>
                <w:i/>
              </w:rPr>
            </m:ctrlPr>
          </m:sSupPr>
          <m:e>
            <m:r>
              <w:rPr>
                <w:rFonts w:ascii="Cambria Math" w:hAnsi="Cambria Math"/>
              </w:rPr>
              <m:t>ū</m:t>
            </m:r>
          </m:e>
          <m:sup>
            <m:r>
              <w:rPr>
                <w:rFonts w:ascii="Cambria Math" w:hAnsi="Cambria Math"/>
              </w:rPr>
              <m:t>k</m:t>
            </m:r>
          </m:sup>
        </m:sSup>
      </m:oMath>
      <w:r w:rsidRPr="005F438C">
        <w:t xml:space="preserve">,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v</m:t>
                </m:r>
              </m:e>
            </m:acc>
          </m:e>
          <m:sup>
            <m:r>
              <w:rPr>
                <w:rFonts w:ascii="Cambria Math" w:hAnsi="Cambria Math"/>
              </w:rPr>
              <m:t>k</m:t>
            </m:r>
          </m:sup>
        </m:sSup>
      </m:oMath>
      <w:r w:rsidRPr="005F438C">
        <w:t xml:space="preserve"> – середні значення сусідніх пікселів на k-й ітерації.</w:t>
      </w:r>
    </w:p>
    <w:p w14:paraId="13E1FE03" w14:textId="77777777" w:rsidR="001D46C0" w:rsidRPr="005F438C" w:rsidRDefault="001D46C0" w:rsidP="001D46C0">
      <w:pPr>
        <w:pStyle w:val="a2"/>
      </w:pPr>
      <w:r w:rsidRPr="005F438C">
        <w:t>Центральна панель – карта глибини (</w:t>
      </w:r>
      <w:proofErr w:type="spellStart"/>
      <w:r w:rsidRPr="005F438C">
        <w:t>Bagging</w:t>
      </w:r>
      <w:proofErr w:type="spellEnd"/>
      <w:r w:rsidRPr="005F438C">
        <w:t xml:space="preserve">). </w:t>
      </w:r>
    </w:p>
    <w:p w14:paraId="3F7C89C4" w14:textId="77777777" w:rsidR="001D46C0" w:rsidRPr="005F438C" w:rsidRDefault="001D46C0" w:rsidP="001D46C0">
      <w:pPr>
        <w:pStyle w:val="a2"/>
      </w:pPr>
      <w:r w:rsidRPr="005F438C">
        <w:t xml:space="preserve">Переваги </w:t>
      </w:r>
      <w:proofErr w:type="spellStart"/>
      <w:r w:rsidRPr="005F438C">
        <w:t>Bagging</w:t>
      </w:r>
      <w:proofErr w:type="spellEnd"/>
      <w:r w:rsidRPr="005F438C">
        <w:t>: зменшення дисперсії (локальні шумові викиди згладжуються), підвищення стійкості до аномалій в окремих кадрах, збереження просторової структури сцени. Кольорова шкала: теплі тони (жовтий, помаранчевий, червоний) – ближні об’єкти, холодні тони (зелений, синій, фіолетовий) – віддалені.</w:t>
      </w:r>
    </w:p>
    <w:p w14:paraId="27BE0AEE" w14:textId="77777777" w:rsidR="001D46C0" w:rsidRPr="005F438C" w:rsidRDefault="001D46C0" w:rsidP="001D46C0">
      <w:pPr>
        <w:pStyle w:val="a2"/>
      </w:pPr>
      <w:r w:rsidRPr="005F438C">
        <w:t>Права панель – об’єднане зображення (</w:t>
      </w:r>
      <w:proofErr w:type="spellStart"/>
      <w:r w:rsidRPr="005F438C">
        <w:t>Horn</w:t>
      </w:r>
      <w:proofErr w:type="spellEnd"/>
      <w:r w:rsidRPr="005F438C">
        <w:t>–</w:t>
      </w:r>
      <w:proofErr w:type="spellStart"/>
      <w:r w:rsidRPr="005F438C">
        <w:t>Schunck</w:t>
      </w:r>
      <w:proofErr w:type="spellEnd"/>
      <w:r w:rsidRPr="005F438C">
        <w:t xml:space="preserve"> + </w:t>
      </w:r>
      <w:proofErr w:type="spellStart"/>
      <w:r w:rsidRPr="005F438C">
        <w:t>Bagging</w:t>
      </w:r>
      <w:proofErr w:type="spellEnd"/>
      <w:r w:rsidRPr="005F438C">
        <w:t>).</w:t>
      </w:r>
    </w:p>
    <w:p w14:paraId="40B6276D" w14:textId="77777777" w:rsidR="001D46C0" w:rsidRPr="005F438C" w:rsidRDefault="001D46C0" w:rsidP="001D46C0">
      <w:pPr>
        <w:pStyle w:val="a2"/>
      </w:pPr>
      <w:r w:rsidRPr="005F438C">
        <w:t xml:space="preserve">Накладання оптичного потоку </w:t>
      </w:r>
      <w:proofErr w:type="spellStart"/>
      <w:r w:rsidRPr="005F438C">
        <w:t>Horn</w:t>
      </w:r>
      <w:proofErr w:type="spellEnd"/>
      <w:r w:rsidRPr="005F438C">
        <w:t>–</w:t>
      </w:r>
      <w:proofErr w:type="spellStart"/>
      <w:r w:rsidRPr="005F438C">
        <w:t>Schunck</w:t>
      </w:r>
      <w:proofErr w:type="spellEnd"/>
      <w:r w:rsidRPr="005F438C">
        <w:t xml:space="preserve"> на ансамблеву карту глибини </w:t>
      </w:r>
      <w:proofErr w:type="spellStart"/>
      <w:r w:rsidRPr="005F438C">
        <w:t>Bagging</w:t>
      </w:r>
      <w:proofErr w:type="spellEnd"/>
      <w:r w:rsidRPr="005F438C">
        <w:t xml:space="preserve">. Насиченість → інтенсивність руху, яскравість → глибина. Поєднання </w:t>
      </w:r>
      <w:proofErr w:type="spellStart"/>
      <w:r w:rsidRPr="005F438C">
        <w:t>глобально</w:t>
      </w:r>
      <w:proofErr w:type="spellEnd"/>
      <w:r w:rsidRPr="005F438C">
        <w:t xml:space="preserve"> гладкого потоку </w:t>
      </w:r>
      <w:proofErr w:type="spellStart"/>
      <w:r w:rsidRPr="005F438C">
        <w:t>Horn</w:t>
      </w:r>
      <w:proofErr w:type="spellEnd"/>
      <w:r w:rsidRPr="005F438C">
        <w:t>–</w:t>
      </w:r>
      <w:proofErr w:type="spellStart"/>
      <w:r w:rsidRPr="005F438C">
        <w:t>Schunck</w:t>
      </w:r>
      <w:proofErr w:type="spellEnd"/>
      <w:r w:rsidRPr="005F438C">
        <w:t xml:space="preserve"> зі згладженою ансамблевою глибиною забезпечує високу стійкість до шумів, хоча метод </w:t>
      </w:r>
      <w:proofErr w:type="spellStart"/>
      <w:r w:rsidRPr="005F438C">
        <w:t>Horn</w:t>
      </w:r>
      <w:proofErr w:type="spellEnd"/>
      <w:r w:rsidRPr="005F438C">
        <w:t>–</w:t>
      </w:r>
      <w:proofErr w:type="spellStart"/>
      <w:r w:rsidRPr="005F438C">
        <w:t>Schunck</w:t>
      </w:r>
      <w:proofErr w:type="spellEnd"/>
      <w:r w:rsidRPr="005F438C">
        <w:t xml:space="preserve"> може розмивати межі швидко рухомих об’єктів.</w:t>
      </w:r>
    </w:p>
    <w:p w14:paraId="271347B5" w14:textId="77777777" w:rsidR="001D46C0" w:rsidRPr="005F438C" w:rsidRDefault="001D46C0" w:rsidP="001D46C0">
      <w:pPr>
        <w:pStyle w:val="a2"/>
      </w:pPr>
      <w:proofErr w:type="spellStart"/>
      <w:r w:rsidRPr="005F438C">
        <w:t>Детекція</w:t>
      </w:r>
      <w:proofErr w:type="spellEnd"/>
      <w:r w:rsidRPr="005F438C">
        <w:t xml:space="preserve"> об’єктів.</w:t>
      </w:r>
    </w:p>
    <w:p w14:paraId="29B2ACB1" w14:textId="77777777" w:rsidR="0045152E" w:rsidRPr="005F438C" w:rsidRDefault="001D46C0" w:rsidP="001D46C0">
      <w:pPr>
        <w:pStyle w:val="a2"/>
      </w:pPr>
      <w:r w:rsidRPr="005F438C">
        <w:t xml:space="preserve">Виявлено 6 об’єктів моделлю DETR. Поєднання з </w:t>
      </w:r>
      <w:proofErr w:type="spellStart"/>
      <w:r w:rsidRPr="005F438C">
        <w:t>Horn</w:t>
      </w:r>
      <w:proofErr w:type="spellEnd"/>
      <w:r w:rsidRPr="005F438C">
        <w:t>–</w:t>
      </w:r>
      <w:proofErr w:type="spellStart"/>
      <w:r w:rsidRPr="005F438C">
        <w:t>Schunck</w:t>
      </w:r>
      <w:proofErr w:type="spellEnd"/>
      <w:r w:rsidRPr="005F438C">
        <w:t xml:space="preserve"> + </w:t>
      </w:r>
      <w:proofErr w:type="spellStart"/>
      <w:r w:rsidRPr="005F438C">
        <w:t>Bagging</w:t>
      </w:r>
      <w:proofErr w:type="spellEnd"/>
      <w:r w:rsidRPr="005F438C">
        <w:t xml:space="preserve"> дозволяє обчислити повний набір параметрів (x, y, z, v, θ) з підвищеною стійкістю до шумів, особливо в однорідних областях з малим градієнтом яскравості.</w:t>
      </w:r>
    </w:p>
    <w:p w14:paraId="4697D625" w14:textId="77777777" w:rsidR="0045152E" w:rsidRPr="005F438C" w:rsidRDefault="0045152E" w:rsidP="0045152E">
      <w:pPr>
        <w:pStyle w:val="a2"/>
        <w:keepNext/>
        <w:jc w:val="center"/>
      </w:pPr>
      <w:r w:rsidRPr="005F438C">
        <w:rPr>
          <w:noProof/>
        </w:rPr>
        <w:lastRenderedPageBreak/>
        <w:drawing>
          <wp:inline distT="0" distB="0" distL="0" distR="0" wp14:anchorId="5D1CDDA0" wp14:editId="376F1D44">
            <wp:extent cx="5486400" cy="41989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agging.png"/>
                    <pic:cNvPicPr/>
                  </pic:nvPicPr>
                  <pic:blipFill>
                    <a:blip r:embed="rId21"/>
                    <a:stretch>
                      <a:fillRect/>
                    </a:stretch>
                  </pic:blipFill>
                  <pic:spPr>
                    <a:xfrm>
                      <a:off x="0" y="0"/>
                      <a:ext cx="5486400" cy="4198993"/>
                    </a:xfrm>
                    <a:prstGeom prst="rect">
                      <a:avLst/>
                    </a:prstGeom>
                  </pic:spPr>
                </pic:pic>
              </a:graphicData>
            </a:graphic>
          </wp:inline>
        </w:drawing>
      </w:r>
    </w:p>
    <w:p w14:paraId="49FF2D19" w14:textId="77777777" w:rsidR="0045152E" w:rsidRPr="005F438C" w:rsidRDefault="0045152E" w:rsidP="0045152E">
      <w:pPr>
        <w:pStyle w:val="aff2"/>
      </w:pPr>
      <w:r w:rsidRPr="005F438C">
        <w:rPr>
          <w:color w:val="000000"/>
        </w:rPr>
        <w:t xml:space="preserve">Рис. 4.48 — </w:t>
      </w:r>
      <w:proofErr w:type="spellStart"/>
      <w:r w:rsidRPr="005F438C">
        <w:rPr>
          <w:color w:val="000000"/>
        </w:rPr>
        <w:t>HornSchunck_Bagging</w:t>
      </w:r>
      <w:proofErr w:type="spellEnd"/>
    </w:p>
    <w:p w14:paraId="5D71E1E3" w14:textId="77777777" w:rsidR="00D4769E" w:rsidRPr="005F438C" w:rsidRDefault="00000000">
      <w:pPr>
        <w:pStyle w:val="a2"/>
      </w:pPr>
      <w:r w:rsidRPr="005F438C">
        <w:t>На рис. 4.48 наведено результат «</w:t>
      </w:r>
      <w:proofErr w:type="spellStart"/>
      <w:r w:rsidRPr="005F438C">
        <w:t>HornSchunck_Bagging</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74F39814" w14:textId="77777777" w:rsidR="001D46C0" w:rsidRPr="005F438C" w:rsidRDefault="0045152E" w:rsidP="001D46C0">
      <w:pPr>
        <w:pStyle w:val="a2"/>
      </w:pPr>
      <w:r w:rsidRPr="005F438C">
        <w:t xml:space="preserve">На рис. 4.49 зображено </w:t>
      </w:r>
      <w:proofErr w:type="spellStart"/>
      <w:r w:rsidRPr="005F438C">
        <w:t>HornSchunck_Blur</w:t>
      </w:r>
      <w:proofErr w:type="spellEnd"/>
      <w:r w:rsidRPr="005F438C">
        <w:t>.</w:t>
      </w:r>
      <w:r w:rsidR="001D46C0" w:rsidRPr="005F438C">
        <w:t xml:space="preserve"> Комбінований аналіз: </w:t>
      </w:r>
      <w:proofErr w:type="spellStart"/>
      <w:r w:rsidR="001D46C0" w:rsidRPr="005F438C">
        <w:t>HornSchunck</w:t>
      </w:r>
      <w:proofErr w:type="spellEnd"/>
      <w:r w:rsidR="001D46C0" w:rsidRPr="005F438C">
        <w:t xml:space="preserve"> + </w:t>
      </w:r>
      <w:proofErr w:type="spellStart"/>
      <w:r w:rsidR="001D46C0" w:rsidRPr="005F438C">
        <w:t>Blur</w:t>
      </w:r>
      <w:proofErr w:type="spellEnd"/>
      <w:r w:rsidR="001D46C0" w:rsidRPr="005F438C">
        <w:t>.</w:t>
      </w:r>
    </w:p>
    <w:p w14:paraId="401E3692" w14:textId="77777777" w:rsidR="001D46C0" w:rsidRPr="005F438C" w:rsidRDefault="001D46C0" w:rsidP="001D46C0">
      <w:pPr>
        <w:pStyle w:val="a2"/>
      </w:pPr>
      <w:r w:rsidRPr="005F438C">
        <w:t>На рис. 4.49 показано результати роботи системи з використанням класичного глобального алгоритму оптичного потоку Горна–</w:t>
      </w:r>
      <w:proofErr w:type="spellStart"/>
      <w:r w:rsidRPr="005F438C">
        <w:t>Шунка</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для оцінки руху та простого методу розмиття (</w:t>
      </w:r>
      <w:proofErr w:type="spellStart"/>
      <w:r w:rsidRPr="005F438C">
        <w:t>Blur</w:t>
      </w:r>
      <w:proofErr w:type="spellEnd"/>
      <w:r w:rsidRPr="005F438C">
        <w:t>) для оцінки глибини сцени. Ця комбінація демонструє, що навіть при використанні глобального методу оптичного потоку, низька якість оцінки глибини суттєво обмежує загальну ефективність системи.</w:t>
      </w:r>
    </w:p>
    <w:p w14:paraId="622049E4" w14:textId="77777777" w:rsidR="001D46C0" w:rsidRPr="005F438C" w:rsidRDefault="001D46C0" w:rsidP="001D46C0">
      <w:pPr>
        <w:pStyle w:val="a2"/>
      </w:pPr>
      <w:r w:rsidRPr="005F438C">
        <w:t>Ліва панель – оптичний потік (</w:t>
      </w:r>
      <w:proofErr w:type="spellStart"/>
      <w:r w:rsidRPr="005F438C">
        <w:t>Horn</w:t>
      </w:r>
      <w:proofErr w:type="spellEnd"/>
      <w:r w:rsidRPr="005F438C">
        <w:t>–</w:t>
      </w:r>
      <w:proofErr w:type="spellStart"/>
      <w:r w:rsidRPr="005F438C">
        <w:t>Schunck</w:t>
      </w:r>
      <w:proofErr w:type="spellEnd"/>
      <w:r w:rsidRPr="005F438C">
        <w:t xml:space="preserve">). </w:t>
      </w:r>
    </w:p>
    <w:p w14:paraId="0BBF9B47" w14:textId="77777777" w:rsidR="001D46C0" w:rsidRPr="005F438C" w:rsidRDefault="001D46C0" w:rsidP="001D46C0">
      <w:pPr>
        <w:pStyle w:val="a2"/>
      </w:pPr>
      <w:r w:rsidRPr="005F438C">
        <w:t xml:space="preserve">де перший член дані штрафує відхилення від рівняння яскравості, другий гладкість швидкі зміни поля потоку, а </w:t>
      </w:r>
      <m:oMath>
        <m:r>
          <w:rPr>
            <w:rFonts w:ascii="Cambria Math" w:hAnsi="Cambria Math"/>
          </w:rPr>
          <m:t>α</m:t>
        </m:r>
      </m:oMath>
      <w:r w:rsidRPr="005F438C">
        <w:t xml:space="preserve"> – коефіцієнт регуляризації.</w:t>
      </w:r>
    </w:p>
    <w:p w14:paraId="50B4B867" w14:textId="77777777" w:rsidR="001D46C0" w:rsidRPr="005F438C" w:rsidRDefault="001D46C0" w:rsidP="001D46C0">
      <w:pPr>
        <w:pStyle w:val="a2"/>
      </w:pPr>
      <w:r w:rsidRPr="005F438C">
        <w:lastRenderedPageBreak/>
        <w:t>Ключові особливості методу Горна–</w:t>
      </w:r>
      <w:proofErr w:type="spellStart"/>
      <w:r w:rsidRPr="005F438C">
        <w:t>Шунка</w:t>
      </w:r>
      <w:proofErr w:type="spellEnd"/>
      <w:r w:rsidRPr="005F438C">
        <w:t>:</w:t>
      </w:r>
    </w:p>
    <w:p w14:paraId="40131771" w14:textId="77777777" w:rsidR="001D46C0" w:rsidRPr="005F438C" w:rsidRDefault="001D46C0" w:rsidP="001D46C0">
      <w:pPr>
        <w:pStyle w:val="a2"/>
      </w:pPr>
      <w:r w:rsidRPr="005F438C">
        <w:t xml:space="preserve"> – Глобальна гладкість: на відміну від локальних методів (Лукаса–</w:t>
      </w:r>
      <w:proofErr w:type="spellStart"/>
      <w:r w:rsidRPr="005F438C">
        <w:t>Канаде</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xml:space="preserve"> дає густе поле потоку з плавними переходами.</w:t>
      </w:r>
    </w:p>
    <w:p w14:paraId="37772397" w14:textId="77777777" w:rsidR="001D46C0" w:rsidRPr="005F438C" w:rsidRDefault="001D46C0" w:rsidP="001D46C0">
      <w:pPr>
        <w:pStyle w:val="a2"/>
      </w:pPr>
      <w:r w:rsidRPr="005F438C">
        <w:t xml:space="preserve">- Чутливість до шумів та розмиття меж: метод може розмивати межі рухомих об’єктів через квадратичну </w:t>
      </w:r>
      <w:proofErr w:type="spellStart"/>
      <w:r w:rsidRPr="005F438C">
        <w:t>регуляризацію</w:t>
      </w:r>
      <w:proofErr w:type="spellEnd"/>
      <w:r w:rsidRPr="005F438C">
        <w:t>.</w:t>
      </w:r>
    </w:p>
    <w:p w14:paraId="709D3404" w14:textId="77777777" w:rsidR="001D46C0" w:rsidRPr="005F438C" w:rsidRDefault="001D46C0" w:rsidP="001D46C0">
      <w:pPr>
        <w:pStyle w:val="a2"/>
      </w:pPr>
      <w:r w:rsidRPr="005F438C">
        <w:t>Центральна панель – карта глибини (</w:t>
      </w:r>
      <w:proofErr w:type="spellStart"/>
      <w:r w:rsidRPr="005F438C">
        <w:t>Blur</w:t>
      </w:r>
      <w:proofErr w:type="spellEnd"/>
      <w:r w:rsidRPr="005F438C">
        <w:t xml:space="preserve">). </w:t>
      </w:r>
    </w:p>
    <w:p w14:paraId="3745CE51" w14:textId="77777777" w:rsidR="001D46C0" w:rsidRPr="005F438C" w:rsidRDefault="001D46C0" w:rsidP="001D46C0">
      <w:pPr>
        <w:pStyle w:val="a2"/>
      </w:pPr>
      <w:r w:rsidRPr="005F438C">
        <w:t xml:space="preserve"> – Відсутність фізичної коректності: карта глибини є лише згладженою версією </w:t>
      </w:r>
      <w:proofErr w:type="spellStart"/>
      <w:r w:rsidRPr="005F438C">
        <w:t>яскравісного</w:t>
      </w:r>
      <w:proofErr w:type="spellEnd"/>
      <w:r w:rsidRPr="005F438C">
        <w:t xml:space="preserve"> каналу зображення.</w:t>
      </w:r>
    </w:p>
    <w:p w14:paraId="0C08DA3D" w14:textId="77777777" w:rsidR="001D46C0" w:rsidRPr="005F438C" w:rsidRDefault="001D46C0" w:rsidP="001D46C0">
      <w:pPr>
        <w:pStyle w:val="a2"/>
      </w:pPr>
      <w:r w:rsidRPr="005F438C">
        <w:t>- Розмиті межі: метод не виділяє межі об’єктів, що унеможливлює точну сегментацію.</w:t>
      </w:r>
    </w:p>
    <w:p w14:paraId="500C1918" w14:textId="77777777" w:rsidR="001D46C0" w:rsidRPr="005F438C" w:rsidRDefault="001D46C0" w:rsidP="001D46C0">
      <w:pPr>
        <w:pStyle w:val="a2"/>
      </w:pPr>
      <w:r w:rsidRPr="005F438C">
        <w:t>Цей метод є «нижньою межею» якості оцінки глибини.</w:t>
      </w:r>
    </w:p>
    <w:p w14:paraId="7B2B9EC8" w14:textId="77777777" w:rsidR="001D46C0" w:rsidRPr="005F438C" w:rsidRDefault="001D46C0" w:rsidP="001D46C0">
      <w:pPr>
        <w:pStyle w:val="a2"/>
      </w:pPr>
      <w:r w:rsidRPr="005F438C">
        <w:t>Права панель – об’єднане зображення (</w:t>
      </w:r>
      <w:proofErr w:type="spellStart"/>
      <w:r w:rsidRPr="005F438C">
        <w:t>Horn</w:t>
      </w:r>
      <w:proofErr w:type="spellEnd"/>
      <w:r w:rsidRPr="005F438C">
        <w:t>–</w:t>
      </w:r>
      <w:proofErr w:type="spellStart"/>
      <w:r w:rsidRPr="005F438C">
        <w:t>Schunck</w:t>
      </w:r>
      <w:proofErr w:type="spellEnd"/>
      <w:r w:rsidRPr="005F438C">
        <w:t xml:space="preserve"> + </w:t>
      </w:r>
      <w:proofErr w:type="spellStart"/>
      <w:r w:rsidRPr="005F438C">
        <w:t>Blur</w:t>
      </w:r>
      <w:proofErr w:type="spellEnd"/>
      <w:r w:rsidRPr="005F438C">
        <w:t>).</w:t>
      </w:r>
    </w:p>
    <w:p w14:paraId="53776287" w14:textId="77777777" w:rsidR="001D46C0" w:rsidRPr="005F438C" w:rsidRDefault="001D46C0" w:rsidP="001D46C0">
      <w:pPr>
        <w:pStyle w:val="a2"/>
      </w:pPr>
      <w:r w:rsidRPr="005F438C">
        <w:t xml:space="preserve">Накладання оптичного потоку </w:t>
      </w:r>
      <w:proofErr w:type="spellStart"/>
      <w:r w:rsidRPr="005F438C">
        <w:t>Horn</w:t>
      </w:r>
      <w:proofErr w:type="spellEnd"/>
      <w:r w:rsidRPr="005F438C">
        <w:t>–</w:t>
      </w:r>
      <w:proofErr w:type="spellStart"/>
      <w:r w:rsidRPr="005F438C">
        <w:t>Schunck</w:t>
      </w:r>
      <w:proofErr w:type="spellEnd"/>
      <w:r w:rsidRPr="005F438C">
        <w:t xml:space="preserve"> на карту глибини </w:t>
      </w:r>
      <w:proofErr w:type="spellStart"/>
      <w:r w:rsidRPr="005F438C">
        <w:t>Blur</w:t>
      </w:r>
      <w:proofErr w:type="spellEnd"/>
      <w:r w:rsidRPr="005F438C">
        <w:t xml:space="preserve">. Насиченість → інтенсивність руху, яскравість → псевдо-глибина. Оскільки карта глибини не має фізичного сенсу, об’єднане зображення вводить в оману, незважаючи на глобальну гладкість оптичного потоку </w:t>
      </w:r>
      <w:proofErr w:type="spellStart"/>
      <w:r w:rsidRPr="005F438C">
        <w:t>Horn</w:t>
      </w:r>
      <w:proofErr w:type="spellEnd"/>
      <w:r w:rsidRPr="005F438C">
        <w:t>–</w:t>
      </w:r>
      <w:proofErr w:type="spellStart"/>
      <w:r w:rsidRPr="005F438C">
        <w:t>Schunck</w:t>
      </w:r>
      <w:proofErr w:type="spellEnd"/>
      <w:r w:rsidRPr="005F438C">
        <w:t xml:space="preserve">. Глобальна </w:t>
      </w:r>
      <w:proofErr w:type="spellStart"/>
      <w:r w:rsidRPr="005F438C">
        <w:t>регуляризація</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яка є його перевагою в однорідних областях, не може компенсувати відсутність якісної глибини.</w:t>
      </w:r>
    </w:p>
    <w:p w14:paraId="260BC942" w14:textId="77777777" w:rsidR="001D46C0" w:rsidRPr="005F438C" w:rsidRDefault="001D46C0" w:rsidP="001D46C0">
      <w:pPr>
        <w:pStyle w:val="a2"/>
      </w:pPr>
      <w:proofErr w:type="spellStart"/>
      <w:r w:rsidRPr="005F438C">
        <w:t>Детекція</w:t>
      </w:r>
      <w:proofErr w:type="spellEnd"/>
      <w:r w:rsidRPr="005F438C">
        <w:t xml:space="preserve"> об’єктів.</w:t>
      </w:r>
    </w:p>
    <w:p w14:paraId="2D34B841" w14:textId="77777777" w:rsidR="0045152E" w:rsidRPr="005F438C" w:rsidRDefault="001D46C0" w:rsidP="001D46C0">
      <w:pPr>
        <w:pStyle w:val="a2"/>
      </w:pPr>
      <w:r w:rsidRPr="005F438C">
        <w:t>Виявлено 6 об’єктів моделлю DETR. Однак через відсутність фізично коректної глибини, визначення просторового положення об’єктів (координата Z) є неможливим, незважаючи на глобальну гладкість оцінки руху.</w:t>
      </w:r>
    </w:p>
    <w:p w14:paraId="5A8D4FD5" w14:textId="77777777" w:rsidR="0045152E" w:rsidRPr="005F438C" w:rsidRDefault="0045152E" w:rsidP="0045152E">
      <w:pPr>
        <w:pStyle w:val="a2"/>
        <w:keepNext/>
        <w:jc w:val="center"/>
      </w:pPr>
      <w:r w:rsidRPr="005F438C">
        <w:rPr>
          <w:noProof/>
        </w:rPr>
        <w:lastRenderedPageBreak/>
        <w:drawing>
          <wp:inline distT="0" distB="0" distL="0" distR="0" wp14:anchorId="3CC280E3" wp14:editId="0CD74D60">
            <wp:extent cx="5486400" cy="41989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lur.png"/>
                    <pic:cNvPicPr/>
                  </pic:nvPicPr>
                  <pic:blipFill>
                    <a:blip r:embed="rId53"/>
                    <a:stretch>
                      <a:fillRect/>
                    </a:stretch>
                  </pic:blipFill>
                  <pic:spPr>
                    <a:xfrm>
                      <a:off x="0" y="0"/>
                      <a:ext cx="5486400" cy="4198993"/>
                    </a:xfrm>
                    <a:prstGeom prst="rect">
                      <a:avLst/>
                    </a:prstGeom>
                  </pic:spPr>
                </pic:pic>
              </a:graphicData>
            </a:graphic>
          </wp:inline>
        </w:drawing>
      </w:r>
    </w:p>
    <w:p w14:paraId="7A3C7D62" w14:textId="77777777" w:rsidR="0045152E" w:rsidRPr="005F438C" w:rsidRDefault="0045152E" w:rsidP="0045152E">
      <w:pPr>
        <w:pStyle w:val="aff2"/>
      </w:pPr>
      <w:r w:rsidRPr="005F438C">
        <w:rPr>
          <w:color w:val="000000"/>
        </w:rPr>
        <w:t xml:space="preserve">Рис. 4.49 — </w:t>
      </w:r>
      <w:proofErr w:type="spellStart"/>
      <w:r w:rsidRPr="005F438C">
        <w:rPr>
          <w:color w:val="000000"/>
        </w:rPr>
        <w:t>HornSchunck_Blur</w:t>
      </w:r>
      <w:proofErr w:type="spellEnd"/>
    </w:p>
    <w:p w14:paraId="7DA32517" w14:textId="77777777" w:rsidR="00D4769E" w:rsidRPr="005F438C" w:rsidRDefault="00000000">
      <w:pPr>
        <w:pStyle w:val="a2"/>
      </w:pPr>
      <w:r w:rsidRPr="005F438C">
        <w:t>На рис. 4.49 наведено результат «</w:t>
      </w:r>
      <w:proofErr w:type="spellStart"/>
      <w:r w:rsidRPr="005F438C">
        <w:t>HornSchunck_Blur</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76D2D35F" w14:textId="77777777" w:rsidR="00E0073A" w:rsidRPr="005F438C" w:rsidRDefault="0045152E" w:rsidP="00E0073A">
      <w:pPr>
        <w:pStyle w:val="a2"/>
      </w:pPr>
      <w:r w:rsidRPr="005F438C">
        <w:t xml:space="preserve">На рис. 4.50 зображено </w:t>
      </w:r>
      <w:proofErr w:type="spellStart"/>
      <w:r w:rsidRPr="005F438C">
        <w:t>HornSchunck_Boosting</w:t>
      </w:r>
      <w:proofErr w:type="spellEnd"/>
      <w:r w:rsidRPr="005F438C">
        <w:t>.</w:t>
      </w:r>
      <w:r w:rsidR="00E0073A" w:rsidRPr="005F438C">
        <w:t xml:space="preserve"> Комбінований аналіз: </w:t>
      </w:r>
      <w:proofErr w:type="spellStart"/>
      <w:r w:rsidR="00E0073A" w:rsidRPr="005F438C">
        <w:t>HornSchunck</w:t>
      </w:r>
      <w:proofErr w:type="spellEnd"/>
      <w:r w:rsidR="00E0073A" w:rsidRPr="005F438C">
        <w:t xml:space="preserve"> + </w:t>
      </w:r>
      <w:proofErr w:type="spellStart"/>
      <w:r w:rsidR="00E0073A" w:rsidRPr="005F438C">
        <w:t>Boosting</w:t>
      </w:r>
      <w:proofErr w:type="spellEnd"/>
      <w:r w:rsidR="00E0073A" w:rsidRPr="005F438C">
        <w:t>.</w:t>
      </w:r>
    </w:p>
    <w:p w14:paraId="1103D2A2" w14:textId="57E8770E" w:rsidR="00E0073A" w:rsidRPr="005F438C" w:rsidRDefault="00E0073A" w:rsidP="00E0073A">
      <w:pPr>
        <w:pStyle w:val="a2"/>
      </w:pPr>
      <w:r w:rsidRPr="005F438C">
        <w:t>На рис. 4.50 показано результати роботи системи з використанням класичного глобального алгоритму оптичного потоку Горна–</w:t>
      </w:r>
      <w:proofErr w:type="spellStart"/>
      <w:r w:rsidRPr="005F438C">
        <w:t>Шунка</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xml:space="preserve">) для оцінки руху та ансамблевого методу </w:t>
      </w:r>
      <w:proofErr w:type="spellStart"/>
      <w:r w:rsidRPr="005F438C">
        <w:t>бустінгу</w:t>
      </w:r>
      <w:proofErr w:type="spellEnd"/>
      <w:r w:rsidRPr="005F438C">
        <w:t xml:space="preserve"> для оцінки глибини сцени. Ця комбінація поєднує глобальну гладкість оцінки руху з ансамблевим підвищенням точності та підкресленням меж об’єктів.</w:t>
      </w:r>
    </w:p>
    <w:p w14:paraId="5AB452B6" w14:textId="77777777" w:rsidR="00E0073A" w:rsidRPr="005F438C" w:rsidRDefault="00E0073A" w:rsidP="00E0073A">
      <w:pPr>
        <w:pStyle w:val="a2"/>
      </w:pPr>
      <w:r w:rsidRPr="005F438C">
        <w:t>Ліва панель – оптичний потік (</w:t>
      </w:r>
      <w:proofErr w:type="spellStart"/>
      <w:r w:rsidRPr="005F438C">
        <w:t>Horn</w:t>
      </w:r>
      <w:proofErr w:type="spellEnd"/>
      <w:r w:rsidRPr="005F438C">
        <w:t>–</w:t>
      </w:r>
      <w:proofErr w:type="spellStart"/>
      <w:r w:rsidRPr="005F438C">
        <w:t>Schunck</w:t>
      </w:r>
      <w:proofErr w:type="spellEnd"/>
      <w:r w:rsidRPr="005F438C">
        <w:t xml:space="preserve">). </w:t>
      </w:r>
    </w:p>
    <w:p w14:paraId="52D6035B" w14:textId="77777777" w:rsidR="00E0073A" w:rsidRPr="005F438C" w:rsidRDefault="00E0073A" w:rsidP="00E0073A">
      <w:pPr>
        <w:pStyle w:val="a2"/>
      </w:pPr>
      <w:r w:rsidRPr="005F438C">
        <w:t>Ключові особливості методу Горна–</w:t>
      </w:r>
      <w:proofErr w:type="spellStart"/>
      <w:r w:rsidRPr="005F438C">
        <w:t>Шунка</w:t>
      </w:r>
      <w:proofErr w:type="spellEnd"/>
      <w:r w:rsidRPr="005F438C">
        <w:t>:</w:t>
      </w:r>
    </w:p>
    <w:p w14:paraId="774BA1D5" w14:textId="77777777" w:rsidR="00E0073A" w:rsidRPr="005F438C" w:rsidRDefault="00E0073A" w:rsidP="00E0073A">
      <w:pPr>
        <w:pStyle w:val="a2"/>
      </w:pPr>
      <w:r w:rsidRPr="005F438C">
        <w:t>Ітераційна схема розв’язання (метод Якобі):</w:t>
      </w:r>
    </w:p>
    <w:p w14:paraId="2B8C582C" w14:textId="77777777" w:rsidR="00E0073A" w:rsidRPr="005F438C" w:rsidRDefault="00E0073A" w:rsidP="00E0073A">
      <w:pPr>
        <w:pStyle w:val="a2"/>
      </w:pPr>
      <w:r w:rsidRPr="005F438C">
        <w:t>Центральна панель – карта глибини (</w:t>
      </w:r>
      <w:proofErr w:type="spellStart"/>
      <w:r w:rsidRPr="005F438C">
        <w:t>Boosting</w:t>
      </w:r>
      <w:proofErr w:type="spellEnd"/>
      <w:r w:rsidRPr="005F438C">
        <w:t xml:space="preserve">). </w:t>
      </w:r>
    </w:p>
    <w:p w14:paraId="4A3714CE" w14:textId="77777777" w:rsidR="00E0073A" w:rsidRPr="005F438C" w:rsidRDefault="00000000" w:rsidP="00E0073A">
      <w:pPr>
        <w:pStyle w:val="a2"/>
      </w:pPr>
      <m:oMathPara>
        <m:oMath>
          <m:sSub>
            <m:sSubPr>
              <m:ctrlPr>
                <w:rPr>
                  <w:rFonts w:ascii="Cambria Math" w:hAnsi="Cambria Math"/>
                  <w:i/>
                </w:rPr>
              </m:ctrlPr>
            </m:sSubPr>
            <m:e>
              <m:r>
                <w:rPr>
                  <w:rFonts w:ascii="Cambria Math" w:hAnsi="Cambria Math"/>
                </w:rPr>
                <m:t>D</m:t>
              </m:r>
            </m:e>
            <m:sub>
              <m:r>
                <w:rPr>
                  <w:rFonts w:ascii="Cambria Math" w:hAnsi="Cambria Math"/>
                </w:rPr>
                <m:t>boost</m:t>
              </m:r>
            </m:sub>
          </m:sSub>
          <m:r>
            <w:rPr>
              <w:rFonts w:ascii="Cambria Math" w:hAnsi="Cambria Math"/>
            </w:rPr>
            <m:t>= Σ</m:t>
          </m:r>
          <m:d>
            <m:dPr>
              <m:ctrlPr>
                <w:rPr>
                  <w:rFonts w:ascii="Cambria Math" w:hAnsi="Cambria Math"/>
                  <w:i/>
                </w:rPr>
              </m:ctrlPr>
            </m:dPr>
            <m:e>
              <m:r>
                <w:rPr>
                  <w:rFonts w:ascii="Cambria Math" w:hAnsi="Cambria Math"/>
                </w:rPr>
                <m:t>m=1..M</m:t>
              </m:r>
            </m:e>
          </m:d>
          <m:sSub>
            <m:sSubPr>
              <m:ctrlPr>
                <w:rPr>
                  <w:rFonts w:ascii="Cambria Math" w:hAnsi="Cambria Math"/>
                  <w:i/>
                </w:rPr>
              </m:ctrlPr>
            </m:sSubPr>
            <m:e>
              <m:r>
                <w:rPr>
                  <w:rFonts w:ascii="Cambria Math" w:hAnsi="Cambria Math"/>
                </w:rPr>
                <m:t>α</m:t>
              </m:r>
            </m:e>
            <m:sub>
              <m:r>
                <w:rPr>
                  <w:rFonts w:ascii="Cambria Math" w:hAnsi="Cambria Math"/>
                </w:rPr>
                <m:t>m</m:t>
              </m:r>
            </m:sub>
          </m:sSub>
          <m:sSup>
            <m:sSupPr>
              <m:ctrlPr>
                <w:rPr>
                  <w:rFonts w:ascii="Cambria Math" w:hAnsi="Cambria Math"/>
                  <w:i/>
                </w:rPr>
              </m:ctrlPr>
            </m:sSupPr>
            <m:e>
              <m:r>
                <w:rPr>
                  <w:rFonts w:ascii="Cambria Math" w:hAnsi="Cambria Math"/>
                </w:rPr>
                <m:t>D</m:t>
              </m:r>
            </m:e>
            <m:sup>
              <m:r>
                <w:rPr>
                  <w:rFonts w:ascii="Cambria Math" w:hAnsi="Cambria Math"/>
                </w:rPr>
                <m:t>m</m:t>
              </m:r>
            </m:sup>
          </m:sSup>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 xml:space="preserve">1 - </m:t>
                      </m:r>
                      <m:sSub>
                        <m:sSubPr>
                          <m:ctrlPr>
                            <w:rPr>
                              <w:rFonts w:ascii="Cambria Math" w:hAnsi="Cambria Math"/>
                              <w:i/>
                            </w:rPr>
                          </m:ctrlPr>
                        </m:sSubPr>
                        <m:e>
                          <m:r>
                            <w:rPr>
                              <w:rFonts w:ascii="Cambria Math" w:hAnsi="Cambria Math"/>
                            </w:rPr>
                            <m:t>ε</m:t>
                          </m:r>
                        </m:e>
                        <m:sub>
                          <m:r>
                            <w:rPr>
                              <w:rFonts w:ascii="Cambria Math" w:hAnsi="Cambria Math"/>
                            </w:rPr>
                            <m:t>m</m:t>
                          </m:r>
                        </m:sub>
                      </m:sSub>
                    </m:num>
                    <m:den>
                      <m:sSub>
                        <m:sSubPr>
                          <m:ctrlPr>
                            <w:rPr>
                              <w:rFonts w:ascii="Cambria Math" w:hAnsi="Cambria Math"/>
                              <w:i/>
                            </w:rPr>
                          </m:ctrlPr>
                        </m:sSubPr>
                        <m:e>
                          <m:r>
                            <w:rPr>
                              <w:rFonts w:ascii="Cambria Math" w:hAnsi="Cambria Math"/>
                            </w:rPr>
                            <m:t>ε</m:t>
                          </m:r>
                        </m:e>
                        <m:sub>
                          <m:r>
                            <w:rPr>
                              <w:rFonts w:ascii="Cambria Math" w:hAnsi="Cambria Math"/>
                            </w:rPr>
                            <m:t>m</m:t>
                          </m:r>
                        </m:sub>
                      </m:sSub>
                    </m:den>
                  </m:f>
                </m:e>
              </m:d>
            </m:e>
          </m:func>
        </m:oMath>
      </m:oMathPara>
    </w:p>
    <w:p w14:paraId="3E26121B" w14:textId="77777777" w:rsidR="00E0073A" w:rsidRPr="005F438C" w:rsidRDefault="00E0073A" w:rsidP="00E0073A">
      <w:pPr>
        <w:pStyle w:val="a2"/>
      </w:pPr>
      <w:r w:rsidRPr="005F438C">
        <w:t xml:space="preserve">де </w:t>
      </w:r>
      <m:oMath>
        <m:sSub>
          <m:sSubPr>
            <m:ctrlPr>
              <w:rPr>
                <w:rFonts w:ascii="Cambria Math" w:hAnsi="Cambria Math"/>
                <w:i/>
              </w:rPr>
            </m:ctrlPr>
          </m:sSubPr>
          <m:e>
            <m:r>
              <w:rPr>
                <w:rFonts w:ascii="Cambria Math" w:hAnsi="Cambria Math"/>
              </w:rPr>
              <m:t>α</m:t>
            </m:r>
          </m:e>
          <m:sub>
            <m:r>
              <w:rPr>
                <w:rFonts w:ascii="Cambria Math" w:hAnsi="Cambria Math"/>
              </w:rPr>
              <m:t>m</m:t>
            </m:r>
          </m:sub>
        </m:sSub>
      </m:oMath>
      <w:r w:rsidRPr="005F438C">
        <w:t xml:space="preserve"> – вага, обернено пропорційна помилці </w:t>
      </w:r>
      <m:oMath>
        <m:sSub>
          <m:sSubPr>
            <m:ctrlPr>
              <w:rPr>
                <w:rFonts w:ascii="Cambria Math" w:hAnsi="Cambria Math"/>
                <w:i/>
              </w:rPr>
            </m:ctrlPr>
          </m:sSubPr>
          <m:e>
            <m:r>
              <w:rPr>
                <w:rFonts w:ascii="Cambria Math" w:hAnsi="Cambria Math"/>
              </w:rPr>
              <m:t>ε</m:t>
            </m:r>
          </m:e>
          <m:sub>
            <m:r>
              <w:rPr>
                <w:rFonts w:ascii="Cambria Math" w:hAnsi="Cambria Math"/>
              </w:rPr>
              <m:t>m</m:t>
            </m:r>
          </m:sub>
        </m:sSub>
      </m:oMath>
      <w:r w:rsidRPr="005F438C">
        <w:t>.</w:t>
      </w:r>
    </w:p>
    <w:p w14:paraId="45F0F66F" w14:textId="77777777" w:rsidR="00E0073A" w:rsidRPr="005F438C" w:rsidRDefault="00E0073A" w:rsidP="00E0073A">
      <w:pPr>
        <w:pStyle w:val="a2"/>
      </w:pPr>
      <w:r w:rsidRPr="005F438C">
        <w:t>Права панель – об’єднане зображення (</w:t>
      </w:r>
      <w:proofErr w:type="spellStart"/>
      <w:r w:rsidRPr="005F438C">
        <w:t>Horn</w:t>
      </w:r>
      <w:proofErr w:type="spellEnd"/>
      <w:r w:rsidRPr="005F438C">
        <w:t>–</w:t>
      </w:r>
      <w:proofErr w:type="spellStart"/>
      <w:r w:rsidRPr="005F438C">
        <w:t>Schunck</w:t>
      </w:r>
      <w:proofErr w:type="spellEnd"/>
      <w:r w:rsidRPr="005F438C">
        <w:t xml:space="preserve"> + </w:t>
      </w:r>
      <w:proofErr w:type="spellStart"/>
      <w:r w:rsidRPr="005F438C">
        <w:t>Boosting</w:t>
      </w:r>
      <w:proofErr w:type="spellEnd"/>
      <w:r w:rsidRPr="005F438C">
        <w:t>).</w:t>
      </w:r>
    </w:p>
    <w:p w14:paraId="482AECF8" w14:textId="77777777" w:rsidR="00E0073A" w:rsidRPr="005F438C" w:rsidRDefault="00E0073A" w:rsidP="00E0073A">
      <w:pPr>
        <w:pStyle w:val="a2"/>
      </w:pPr>
      <w:r w:rsidRPr="005F438C">
        <w:t xml:space="preserve">Накладання оптичного потоку </w:t>
      </w:r>
      <w:proofErr w:type="spellStart"/>
      <w:r w:rsidRPr="005F438C">
        <w:t>Horn</w:t>
      </w:r>
      <w:proofErr w:type="spellEnd"/>
      <w:r w:rsidRPr="005F438C">
        <w:t>–</w:t>
      </w:r>
      <w:proofErr w:type="spellStart"/>
      <w:r w:rsidRPr="005F438C">
        <w:t>Schunck</w:t>
      </w:r>
      <w:proofErr w:type="spellEnd"/>
      <w:r w:rsidRPr="005F438C">
        <w:t xml:space="preserve"> на карту глибини </w:t>
      </w:r>
      <w:proofErr w:type="spellStart"/>
      <w:r w:rsidRPr="005F438C">
        <w:t>Boosting</w:t>
      </w:r>
      <w:proofErr w:type="spellEnd"/>
      <w:r w:rsidRPr="005F438C">
        <w:t xml:space="preserve">. Насиченість → інтенсивність руху, яскравість → глибина. Поєднання </w:t>
      </w:r>
      <w:proofErr w:type="spellStart"/>
      <w:r w:rsidRPr="005F438C">
        <w:t>глобально</w:t>
      </w:r>
      <w:proofErr w:type="spellEnd"/>
      <w:r w:rsidRPr="005F438C">
        <w:t xml:space="preserve"> гладкого потоку </w:t>
      </w:r>
      <w:proofErr w:type="spellStart"/>
      <w:r w:rsidRPr="005F438C">
        <w:t>Horn</w:t>
      </w:r>
      <w:proofErr w:type="spellEnd"/>
      <w:r w:rsidRPr="005F438C">
        <w:t>–</w:t>
      </w:r>
      <w:proofErr w:type="spellStart"/>
      <w:r w:rsidRPr="005F438C">
        <w:t>Schunck</w:t>
      </w:r>
      <w:proofErr w:type="spellEnd"/>
      <w:r w:rsidRPr="005F438C">
        <w:t xml:space="preserve"> з підкресленими межами </w:t>
      </w:r>
      <w:proofErr w:type="spellStart"/>
      <w:r w:rsidRPr="005F438C">
        <w:t>Boosting</w:t>
      </w:r>
      <w:proofErr w:type="spellEnd"/>
      <w:r w:rsidRPr="005F438C">
        <w:t xml:space="preserve"> дозволяє компенсувати основний недолік методу </w:t>
      </w:r>
      <w:proofErr w:type="spellStart"/>
      <w:r w:rsidRPr="005F438C">
        <w:t>Horn</w:t>
      </w:r>
      <w:proofErr w:type="spellEnd"/>
      <w:r w:rsidRPr="005F438C">
        <w:t>–</w:t>
      </w:r>
      <w:proofErr w:type="spellStart"/>
      <w:r w:rsidRPr="005F438C">
        <w:t>Schunck</w:t>
      </w:r>
      <w:proofErr w:type="spellEnd"/>
      <w:r w:rsidRPr="005F438C">
        <w:t xml:space="preserve"> – розмиття меж об’єктів. Однак через глобальну </w:t>
      </w:r>
      <w:proofErr w:type="spellStart"/>
      <w:r w:rsidRPr="005F438C">
        <w:t>регуляризацію</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xml:space="preserve"> все ще може згладжувати різкі перепади швидкості на межах об’єктів.</w:t>
      </w:r>
    </w:p>
    <w:p w14:paraId="31D1CE78" w14:textId="77777777" w:rsidR="00E0073A" w:rsidRPr="005F438C" w:rsidRDefault="00E0073A" w:rsidP="00E0073A">
      <w:pPr>
        <w:pStyle w:val="a2"/>
      </w:pPr>
      <w:proofErr w:type="spellStart"/>
      <w:r w:rsidRPr="005F438C">
        <w:t>Детекція</w:t>
      </w:r>
      <w:proofErr w:type="spellEnd"/>
      <w:r w:rsidRPr="005F438C">
        <w:t xml:space="preserve"> об’єктів.</w:t>
      </w:r>
    </w:p>
    <w:p w14:paraId="58EAAC68" w14:textId="77777777" w:rsidR="0045152E" w:rsidRPr="005F438C" w:rsidRDefault="00E0073A" w:rsidP="00E0073A">
      <w:pPr>
        <w:pStyle w:val="a2"/>
      </w:pPr>
      <w:r w:rsidRPr="005F438C">
        <w:t xml:space="preserve">Виявлено 6 об’єктів моделлю DETR. Поєднання з </w:t>
      </w:r>
      <w:proofErr w:type="spellStart"/>
      <w:r w:rsidRPr="005F438C">
        <w:t>Horn</w:t>
      </w:r>
      <w:proofErr w:type="spellEnd"/>
      <w:r w:rsidRPr="005F438C">
        <w:t>–</w:t>
      </w:r>
      <w:proofErr w:type="spellStart"/>
      <w:r w:rsidRPr="005F438C">
        <w:t>Schunck</w:t>
      </w:r>
      <w:proofErr w:type="spellEnd"/>
      <w:r w:rsidRPr="005F438C">
        <w:t xml:space="preserve"> + </w:t>
      </w:r>
      <w:proofErr w:type="spellStart"/>
      <w:r w:rsidRPr="005F438C">
        <w:t>Boosting</w:t>
      </w:r>
      <w:proofErr w:type="spellEnd"/>
      <w:r w:rsidRPr="005F438C">
        <w:t xml:space="preserve"> дозволяє обчислити повний набір параметрів (</w:t>
      </w:r>
      <m:oMath>
        <m:r>
          <w:rPr>
            <w:rFonts w:ascii="Cambria Math" w:hAnsi="Cambria Math"/>
          </w:rPr>
          <m:t>x, y, z, v, θ</m:t>
        </m:r>
      </m:oMath>
      <w:r w:rsidRPr="005F438C">
        <w:t>) з підвищеною точністю на межах об’єктів, частково компенсуючи основний недолік глобального методу Горна–Шунка.</w:t>
      </w:r>
    </w:p>
    <w:p w14:paraId="3DE4F151" w14:textId="77777777" w:rsidR="0045152E" w:rsidRPr="005F438C" w:rsidRDefault="0045152E" w:rsidP="0045152E">
      <w:pPr>
        <w:pStyle w:val="a2"/>
        <w:keepNext/>
        <w:jc w:val="center"/>
      </w:pPr>
      <w:r w:rsidRPr="005F438C">
        <w:rPr>
          <w:noProof/>
        </w:rPr>
        <w:drawing>
          <wp:inline distT="0" distB="0" distL="0" distR="0" wp14:anchorId="3AC0053C" wp14:editId="7395B2D3">
            <wp:extent cx="5486400" cy="41989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oosting.png"/>
                    <pic:cNvPicPr/>
                  </pic:nvPicPr>
                  <pic:blipFill>
                    <a:blip r:embed="rId54"/>
                    <a:stretch>
                      <a:fillRect/>
                    </a:stretch>
                  </pic:blipFill>
                  <pic:spPr>
                    <a:xfrm>
                      <a:off x="0" y="0"/>
                      <a:ext cx="5486400" cy="4198993"/>
                    </a:xfrm>
                    <a:prstGeom prst="rect">
                      <a:avLst/>
                    </a:prstGeom>
                  </pic:spPr>
                </pic:pic>
              </a:graphicData>
            </a:graphic>
          </wp:inline>
        </w:drawing>
      </w:r>
    </w:p>
    <w:p w14:paraId="130A7A9C" w14:textId="77777777" w:rsidR="0045152E" w:rsidRPr="005F438C" w:rsidRDefault="0045152E" w:rsidP="0045152E">
      <w:pPr>
        <w:pStyle w:val="aff2"/>
      </w:pPr>
      <w:r w:rsidRPr="005F438C">
        <w:rPr>
          <w:color w:val="000000"/>
        </w:rPr>
        <w:t xml:space="preserve">Рис. 4.50 — </w:t>
      </w:r>
      <w:proofErr w:type="spellStart"/>
      <w:r w:rsidRPr="005F438C">
        <w:rPr>
          <w:color w:val="000000"/>
        </w:rPr>
        <w:t>HornSchunck_Boosting</w:t>
      </w:r>
      <w:proofErr w:type="spellEnd"/>
    </w:p>
    <w:p w14:paraId="140E5F68" w14:textId="77777777" w:rsidR="00D4769E" w:rsidRPr="005F438C" w:rsidRDefault="00000000">
      <w:pPr>
        <w:pStyle w:val="a2"/>
      </w:pPr>
      <w:r w:rsidRPr="005F438C">
        <w:lastRenderedPageBreak/>
        <w:t>На рис. 4.50 наведено результат «</w:t>
      </w:r>
      <w:proofErr w:type="spellStart"/>
      <w:r w:rsidRPr="005F438C">
        <w:t>HornSchunck_Boosting</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066EDD1F" w14:textId="77777777" w:rsidR="00E0073A" w:rsidRPr="005F438C" w:rsidRDefault="0045152E" w:rsidP="00E0073A">
      <w:pPr>
        <w:pStyle w:val="a2"/>
      </w:pPr>
      <w:r w:rsidRPr="005F438C">
        <w:t xml:space="preserve">На рис. 4.51 зображено </w:t>
      </w:r>
      <w:proofErr w:type="spellStart"/>
      <w:r w:rsidRPr="005F438C">
        <w:t>HornSchunck_DPT_Large</w:t>
      </w:r>
      <w:proofErr w:type="spellEnd"/>
      <w:r w:rsidRPr="005F438C">
        <w:t>.</w:t>
      </w:r>
      <w:r w:rsidR="00E0073A" w:rsidRPr="005F438C">
        <w:t xml:space="preserve"> Комбінований аналіз: </w:t>
      </w:r>
      <w:proofErr w:type="spellStart"/>
      <w:r w:rsidR="00E0073A" w:rsidRPr="005F438C">
        <w:t>HornSchunck</w:t>
      </w:r>
      <w:proofErr w:type="spellEnd"/>
      <w:r w:rsidR="00E0073A" w:rsidRPr="005F438C">
        <w:t xml:space="preserve"> + </w:t>
      </w:r>
      <w:proofErr w:type="spellStart"/>
      <w:r w:rsidR="00E0073A" w:rsidRPr="005F438C">
        <w:t>DPT_Large</w:t>
      </w:r>
      <w:proofErr w:type="spellEnd"/>
      <w:r w:rsidR="00E0073A" w:rsidRPr="005F438C">
        <w:t>.</w:t>
      </w:r>
    </w:p>
    <w:p w14:paraId="6625948C" w14:textId="77777777" w:rsidR="00E0073A" w:rsidRPr="005F438C" w:rsidRDefault="00E0073A" w:rsidP="00E0073A">
      <w:pPr>
        <w:pStyle w:val="a2"/>
      </w:pPr>
      <w:r w:rsidRPr="005F438C">
        <w:t>На рис. 4.51 показано результати роботи системи з використанням класичного глобального алгоритму оптичного потоку Горна–</w:t>
      </w:r>
      <w:proofErr w:type="spellStart"/>
      <w:r w:rsidRPr="005F438C">
        <w:t>Шунка</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xml:space="preserve">) для оцінки руху та </w:t>
      </w:r>
      <w:proofErr w:type="spellStart"/>
      <w:r w:rsidRPr="005F438C">
        <w:t>трансформерної</w:t>
      </w:r>
      <w:proofErr w:type="spellEnd"/>
      <w:r w:rsidRPr="005F438C">
        <w:t xml:space="preserve"> моделі </w:t>
      </w:r>
      <w:proofErr w:type="spellStart"/>
      <w:r w:rsidRPr="005F438C">
        <w:t>DPT_Large</w:t>
      </w:r>
      <w:proofErr w:type="spellEnd"/>
      <w:r w:rsidRPr="005F438C">
        <w:t xml:space="preserve"> для оцінки глибини сцени. Ця комбінація поєднує глобальну гладкість оцінки руху з високою роздільною здатністю та чіткими межами </w:t>
      </w:r>
      <w:proofErr w:type="spellStart"/>
      <w:r w:rsidRPr="005F438C">
        <w:t>DPT_Large</w:t>
      </w:r>
      <w:proofErr w:type="spellEnd"/>
      <w:r w:rsidRPr="005F438C">
        <w:t>.</w:t>
      </w:r>
    </w:p>
    <w:p w14:paraId="4AC0B818" w14:textId="77777777" w:rsidR="00E0073A" w:rsidRPr="005F438C" w:rsidRDefault="00E0073A" w:rsidP="00E0073A">
      <w:pPr>
        <w:pStyle w:val="a2"/>
      </w:pPr>
      <w:r w:rsidRPr="005F438C">
        <w:t>Ліва панель – оптичний потік (</w:t>
      </w:r>
      <w:proofErr w:type="spellStart"/>
      <w:r w:rsidRPr="005F438C">
        <w:t>Horn</w:t>
      </w:r>
      <w:proofErr w:type="spellEnd"/>
      <w:r w:rsidRPr="005F438C">
        <w:t>–</w:t>
      </w:r>
      <w:proofErr w:type="spellStart"/>
      <w:r w:rsidRPr="005F438C">
        <w:t>Schunck</w:t>
      </w:r>
      <w:proofErr w:type="spellEnd"/>
      <w:r w:rsidRPr="005F438C">
        <w:t xml:space="preserve">). </w:t>
      </w:r>
    </w:p>
    <w:p w14:paraId="2194E89B" w14:textId="77777777" w:rsidR="00E0073A" w:rsidRPr="005F438C" w:rsidRDefault="00E0073A" w:rsidP="00E0073A">
      <w:pPr>
        <w:pStyle w:val="a2"/>
      </w:pPr>
      <w:r w:rsidRPr="005F438C">
        <w:t>Ключові особливості методу Горна–</w:t>
      </w:r>
      <w:proofErr w:type="spellStart"/>
      <w:r w:rsidRPr="005F438C">
        <w:t>Шунка</w:t>
      </w:r>
      <w:proofErr w:type="spellEnd"/>
      <w:r w:rsidRPr="005F438C">
        <w:t>:</w:t>
      </w:r>
    </w:p>
    <w:p w14:paraId="68AC540E" w14:textId="77777777" w:rsidR="00E0073A" w:rsidRPr="005F438C" w:rsidRDefault="00E0073A" w:rsidP="00E0073A">
      <w:pPr>
        <w:pStyle w:val="a2"/>
      </w:pPr>
      <w:r w:rsidRPr="005F438C">
        <w:t>Центральна панель – карта глибини (</w:t>
      </w:r>
      <w:proofErr w:type="spellStart"/>
      <w:r w:rsidRPr="005F438C">
        <w:t>DPT_Large</w:t>
      </w:r>
      <w:proofErr w:type="spellEnd"/>
      <w:r w:rsidRPr="005F438C">
        <w:t xml:space="preserve">). </w:t>
      </w:r>
    </w:p>
    <w:p w14:paraId="2A83D747" w14:textId="77777777" w:rsidR="00E0073A" w:rsidRPr="005F438C" w:rsidRDefault="00E0073A" w:rsidP="00E0073A">
      <w:pPr>
        <w:pStyle w:val="a2"/>
      </w:pPr>
      <w:r w:rsidRPr="005F438C">
        <w:t>Права панель – об’єднане зображення (</w:t>
      </w:r>
      <w:proofErr w:type="spellStart"/>
      <w:r w:rsidRPr="005F438C">
        <w:t>Horn</w:t>
      </w:r>
      <w:proofErr w:type="spellEnd"/>
      <w:r w:rsidRPr="005F438C">
        <w:t>–</w:t>
      </w:r>
      <w:proofErr w:type="spellStart"/>
      <w:r w:rsidRPr="005F438C">
        <w:t>Schunck</w:t>
      </w:r>
      <w:proofErr w:type="spellEnd"/>
      <w:r w:rsidRPr="005F438C">
        <w:t xml:space="preserve"> + </w:t>
      </w:r>
      <w:proofErr w:type="spellStart"/>
      <w:r w:rsidRPr="005F438C">
        <w:t>DPT_Large</w:t>
      </w:r>
      <w:proofErr w:type="spellEnd"/>
      <w:r w:rsidRPr="005F438C">
        <w:t>).</w:t>
      </w:r>
    </w:p>
    <w:p w14:paraId="1EE682D5" w14:textId="77777777" w:rsidR="00E0073A" w:rsidRPr="005F438C" w:rsidRDefault="00E0073A" w:rsidP="00E0073A">
      <w:pPr>
        <w:pStyle w:val="a2"/>
      </w:pPr>
      <w:r w:rsidRPr="005F438C">
        <w:t xml:space="preserve">Накладання оптичного потоку </w:t>
      </w:r>
      <w:proofErr w:type="spellStart"/>
      <w:r w:rsidRPr="005F438C">
        <w:t>Horn</w:t>
      </w:r>
      <w:proofErr w:type="spellEnd"/>
      <w:r w:rsidRPr="005F438C">
        <w:t>–</w:t>
      </w:r>
      <w:proofErr w:type="spellStart"/>
      <w:r w:rsidRPr="005F438C">
        <w:t>Schunck</w:t>
      </w:r>
      <w:proofErr w:type="spellEnd"/>
      <w:r w:rsidRPr="005F438C">
        <w:t xml:space="preserve"> на </w:t>
      </w:r>
      <w:proofErr w:type="spellStart"/>
      <w:r w:rsidRPr="005F438C">
        <w:t>високороздільну</w:t>
      </w:r>
      <w:proofErr w:type="spellEnd"/>
      <w:r w:rsidRPr="005F438C">
        <w:t xml:space="preserve"> карту глибини </w:t>
      </w:r>
      <w:proofErr w:type="spellStart"/>
      <w:r w:rsidRPr="005F438C">
        <w:t>DPT_Large</w:t>
      </w:r>
      <w:proofErr w:type="spellEnd"/>
      <w:r w:rsidRPr="005F438C">
        <w:t xml:space="preserve">. Насиченість → інтенсивність руху, яскравість → глибина. Поєднання </w:t>
      </w:r>
      <w:proofErr w:type="spellStart"/>
      <w:r w:rsidRPr="005F438C">
        <w:t>глобально</w:t>
      </w:r>
      <w:proofErr w:type="spellEnd"/>
      <w:r w:rsidRPr="005F438C">
        <w:t xml:space="preserve"> гладкого потоку </w:t>
      </w:r>
      <w:proofErr w:type="spellStart"/>
      <w:r w:rsidRPr="005F438C">
        <w:t>Horn</w:t>
      </w:r>
      <w:proofErr w:type="spellEnd"/>
      <w:r w:rsidRPr="005F438C">
        <w:t>–</w:t>
      </w:r>
      <w:proofErr w:type="spellStart"/>
      <w:r w:rsidRPr="005F438C">
        <w:t>Schunck</w:t>
      </w:r>
      <w:proofErr w:type="spellEnd"/>
      <w:r w:rsidRPr="005F438C">
        <w:t xml:space="preserve"> з високою роздільною здатністю </w:t>
      </w:r>
      <w:proofErr w:type="spellStart"/>
      <w:r w:rsidRPr="005F438C">
        <w:t>DPT_Large</w:t>
      </w:r>
      <w:proofErr w:type="spellEnd"/>
      <w:r w:rsidRPr="005F438C">
        <w:t xml:space="preserve"> дозволяє отримати фізично коректну просторову інформацію. Однак основний недолік </w:t>
      </w:r>
      <w:proofErr w:type="spellStart"/>
      <w:r w:rsidRPr="005F438C">
        <w:t>Horn</w:t>
      </w:r>
      <w:proofErr w:type="spellEnd"/>
      <w:r w:rsidRPr="005F438C">
        <w:t>–</w:t>
      </w:r>
      <w:proofErr w:type="spellStart"/>
      <w:r w:rsidRPr="005F438C">
        <w:t>Schunck</w:t>
      </w:r>
      <w:proofErr w:type="spellEnd"/>
      <w:r w:rsidRPr="005F438C">
        <w:t xml:space="preserve"> – розмиття меж швидко рухомих об’єктів – не компенсується навіть високоякісною глибиною, оскільки це властивість самого методу оптичного потоку.</w:t>
      </w:r>
    </w:p>
    <w:p w14:paraId="0C35D629" w14:textId="77777777" w:rsidR="00E0073A" w:rsidRPr="005F438C" w:rsidRDefault="00E0073A" w:rsidP="00E0073A">
      <w:pPr>
        <w:pStyle w:val="a2"/>
      </w:pPr>
      <w:proofErr w:type="spellStart"/>
      <w:r w:rsidRPr="005F438C">
        <w:t>Детекція</w:t>
      </w:r>
      <w:proofErr w:type="spellEnd"/>
      <w:r w:rsidRPr="005F438C">
        <w:t xml:space="preserve"> об’єктів.</w:t>
      </w:r>
    </w:p>
    <w:p w14:paraId="08659FE4" w14:textId="77777777" w:rsidR="0045152E" w:rsidRPr="005F438C" w:rsidRDefault="00E0073A" w:rsidP="00E0073A">
      <w:pPr>
        <w:pStyle w:val="a2"/>
      </w:pPr>
      <w:r w:rsidRPr="005F438C">
        <w:t xml:space="preserve">Виявлено 6 об’єктів моделлю DETR. Поєднання з </w:t>
      </w:r>
      <w:proofErr w:type="spellStart"/>
      <w:r w:rsidRPr="005F438C">
        <w:t>Horn</w:t>
      </w:r>
      <w:proofErr w:type="spellEnd"/>
      <w:r w:rsidRPr="005F438C">
        <w:t>–</w:t>
      </w:r>
      <w:proofErr w:type="spellStart"/>
      <w:r w:rsidRPr="005F438C">
        <w:t>Schunck</w:t>
      </w:r>
      <w:proofErr w:type="spellEnd"/>
      <w:r w:rsidRPr="005F438C">
        <w:t xml:space="preserve"> + </w:t>
      </w:r>
      <w:proofErr w:type="spellStart"/>
      <w:r w:rsidRPr="005F438C">
        <w:t>DPT_Large</w:t>
      </w:r>
      <w:proofErr w:type="spellEnd"/>
      <w:r w:rsidRPr="005F438C">
        <w:t xml:space="preserve"> дозволяє обчислити повний набір параметрів (x, y, z, v, θ) з високою якістю глибини, але з потенційним розмиттям меж у полі оптичного потоку.</w:t>
      </w:r>
    </w:p>
    <w:p w14:paraId="3DB39BC2" w14:textId="77777777" w:rsidR="0045152E" w:rsidRPr="005F438C" w:rsidRDefault="0045152E" w:rsidP="0045152E">
      <w:pPr>
        <w:pStyle w:val="a2"/>
        <w:keepNext/>
        <w:jc w:val="center"/>
      </w:pPr>
      <w:r w:rsidRPr="005F438C">
        <w:rPr>
          <w:noProof/>
        </w:rPr>
        <w:lastRenderedPageBreak/>
        <w:drawing>
          <wp:inline distT="0" distB="0" distL="0" distR="0" wp14:anchorId="50FA354C" wp14:editId="29DB8D23">
            <wp:extent cx="5486400" cy="420225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DPT_Large.png"/>
                    <pic:cNvPicPr/>
                  </pic:nvPicPr>
                  <pic:blipFill>
                    <a:blip r:embed="rId55"/>
                    <a:stretch>
                      <a:fillRect/>
                    </a:stretch>
                  </pic:blipFill>
                  <pic:spPr>
                    <a:xfrm>
                      <a:off x="0" y="0"/>
                      <a:ext cx="5486400" cy="4202258"/>
                    </a:xfrm>
                    <a:prstGeom prst="rect">
                      <a:avLst/>
                    </a:prstGeom>
                  </pic:spPr>
                </pic:pic>
              </a:graphicData>
            </a:graphic>
          </wp:inline>
        </w:drawing>
      </w:r>
    </w:p>
    <w:p w14:paraId="2E6B4894" w14:textId="77777777" w:rsidR="0045152E" w:rsidRPr="005F438C" w:rsidRDefault="0045152E" w:rsidP="0045152E">
      <w:pPr>
        <w:pStyle w:val="aff2"/>
      </w:pPr>
      <w:r w:rsidRPr="005F438C">
        <w:rPr>
          <w:color w:val="000000"/>
        </w:rPr>
        <w:t xml:space="preserve">Рис. 4.51 — </w:t>
      </w:r>
      <w:proofErr w:type="spellStart"/>
      <w:r w:rsidRPr="005F438C">
        <w:rPr>
          <w:color w:val="000000"/>
        </w:rPr>
        <w:t>HornSchunck_DPT_Large</w:t>
      </w:r>
      <w:proofErr w:type="spellEnd"/>
    </w:p>
    <w:p w14:paraId="64CC2D34" w14:textId="77777777" w:rsidR="00D4769E" w:rsidRPr="005F438C" w:rsidRDefault="00000000">
      <w:pPr>
        <w:pStyle w:val="a2"/>
      </w:pPr>
      <w:r w:rsidRPr="005F438C">
        <w:t>На рис. 4.51 наведено результат «</w:t>
      </w:r>
      <w:proofErr w:type="spellStart"/>
      <w:r w:rsidRPr="005F438C">
        <w:t>HornSchunck_DPT_Large</w:t>
      </w:r>
      <w:proofErr w:type="spellEnd"/>
      <w:r w:rsidRPr="005F438C">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07EF231F" w14:textId="77777777" w:rsidR="006225C6" w:rsidRPr="005F438C" w:rsidRDefault="0045152E" w:rsidP="006225C6">
      <w:pPr>
        <w:pStyle w:val="a2"/>
      </w:pPr>
      <w:r w:rsidRPr="005F438C">
        <w:t xml:space="preserve">На рис. 4.52 зображено </w:t>
      </w:r>
      <w:proofErr w:type="spellStart"/>
      <w:r w:rsidRPr="005F438C">
        <w:t>HornSchunck_GeoNet</w:t>
      </w:r>
      <w:proofErr w:type="spellEnd"/>
      <w:r w:rsidRPr="005F438C">
        <w:t>.</w:t>
      </w:r>
      <w:r w:rsidR="006225C6" w:rsidRPr="005F438C">
        <w:t xml:space="preserve"> Комбінований аналіз: </w:t>
      </w:r>
      <w:proofErr w:type="spellStart"/>
      <w:r w:rsidR="006225C6" w:rsidRPr="005F438C">
        <w:t>HornSchunck</w:t>
      </w:r>
      <w:proofErr w:type="spellEnd"/>
      <w:r w:rsidR="006225C6" w:rsidRPr="005F438C">
        <w:t xml:space="preserve"> + </w:t>
      </w:r>
      <w:proofErr w:type="spellStart"/>
      <w:r w:rsidR="006225C6" w:rsidRPr="005F438C">
        <w:t>GeoNet</w:t>
      </w:r>
      <w:proofErr w:type="spellEnd"/>
      <w:r w:rsidR="006225C6" w:rsidRPr="005F438C">
        <w:t>.</w:t>
      </w:r>
    </w:p>
    <w:p w14:paraId="6A923B23" w14:textId="77777777" w:rsidR="006225C6" w:rsidRPr="005F438C" w:rsidRDefault="006225C6" w:rsidP="006225C6">
      <w:pPr>
        <w:pStyle w:val="a2"/>
      </w:pPr>
      <w:r w:rsidRPr="005F438C">
        <w:t>На рис. 4.52 показано результати роботи системи з використанням класичного глобального алгоритму оптичного потоку Горна–</w:t>
      </w:r>
      <w:proofErr w:type="spellStart"/>
      <w:r w:rsidRPr="005F438C">
        <w:t>Шунка</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xml:space="preserve">) для оцінки руху та інтегрованої моделі </w:t>
      </w:r>
      <w:proofErr w:type="spellStart"/>
      <w:r w:rsidRPr="005F438C">
        <w:t>GeoNet</w:t>
      </w:r>
      <w:proofErr w:type="spellEnd"/>
      <w:r w:rsidRPr="005F438C">
        <w:t xml:space="preserve"> для оцінки глибини сцени. Ця комбінація поєднує глобальну гладкість оцінки руху з просторово-часовою узгодженістю </w:t>
      </w:r>
      <w:proofErr w:type="spellStart"/>
      <w:r w:rsidRPr="005F438C">
        <w:t>GeoNet</w:t>
      </w:r>
      <w:proofErr w:type="spellEnd"/>
      <w:r w:rsidRPr="005F438C">
        <w:t>.</w:t>
      </w:r>
    </w:p>
    <w:p w14:paraId="06F39D70" w14:textId="77777777" w:rsidR="006225C6" w:rsidRPr="005F438C" w:rsidRDefault="006225C6" w:rsidP="006225C6">
      <w:pPr>
        <w:pStyle w:val="a2"/>
      </w:pPr>
      <w:r w:rsidRPr="005F438C">
        <w:t>Ліва панель – оптичний потік (</w:t>
      </w:r>
      <w:proofErr w:type="spellStart"/>
      <w:r w:rsidRPr="005F438C">
        <w:t>Horn</w:t>
      </w:r>
      <w:proofErr w:type="spellEnd"/>
      <w:r w:rsidRPr="005F438C">
        <w:t>–</w:t>
      </w:r>
      <w:proofErr w:type="spellStart"/>
      <w:r w:rsidRPr="005F438C">
        <w:t>Schunck</w:t>
      </w:r>
      <w:proofErr w:type="spellEnd"/>
      <w:r w:rsidRPr="005F438C">
        <w:t xml:space="preserve">). </w:t>
      </w:r>
    </w:p>
    <w:p w14:paraId="4AEB7E7F" w14:textId="77777777" w:rsidR="006225C6" w:rsidRPr="005F438C" w:rsidRDefault="006225C6" w:rsidP="006225C6">
      <w:pPr>
        <w:pStyle w:val="a2"/>
      </w:pPr>
      <w:r w:rsidRPr="005F438C">
        <w:t>Ключові особливості методу Горна–</w:t>
      </w:r>
      <w:proofErr w:type="spellStart"/>
      <w:r w:rsidRPr="005F438C">
        <w:t>Шунка</w:t>
      </w:r>
      <w:proofErr w:type="spellEnd"/>
      <w:r w:rsidRPr="005F438C">
        <w:t>:</w:t>
      </w:r>
    </w:p>
    <w:p w14:paraId="47609971" w14:textId="77777777" w:rsidR="006225C6" w:rsidRPr="005F438C" w:rsidRDefault="006225C6" w:rsidP="006225C6">
      <w:pPr>
        <w:pStyle w:val="a2"/>
      </w:pPr>
      <w:r w:rsidRPr="005F438C">
        <w:t>Центральна панель – карта глибини (</w:t>
      </w:r>
      <w:proofErr w:type="spellStart"/>
      <w:r w:rsidRPr="005F438C">
        <w:t>GeoNet</w:t>
      </w:r>
      <w:proofErr w:type="spellEnd"/>
      <w:r w:rsidRPr="005F438C">
        <w:t xml:space="preserve">). </w:t>
      </w:r>
    </w:p>
    <w:p w14:paraId="5FEB4C94" w14:textId="77777777" w:rsidR="006225C6" w:rsidRPr="005F438C" w:rsidRDefault="006225C6" w:rsidP="006225C6">
      <w:pPr>
        <w:pStyle w:val="a2"/>
      </w:pPr>
      <w:r w:rsidRPr="005F438C">
        <w:t xml:space="preserve">Оцінка глибини виконана моделлю </w:t>
      </w:r>
      <w:proofErr w:type="spellStart"/>
      <w:r w:rsidRPr="005F438C">
        <w:t>GeoNet</w:t>
      </w:r>
      <w:proofErr w:type="spellEnd"/>
      <w:r w:rsidRPr="005F438C">
        <w:t xml:space="preserve"> 8 – глибокою нейронною </w:t>
      </w:r>
      <w:r w:rsidRPr="005F438C">
        <w:lastRenderedPageBreak/>
        <w:t>архітектурою, яка поєднує задачу оцінки глибини (</w:t>
      </w:r>
      <w:proofErr w:type="spellStart"/>
      <w:r w:rsidRPr="005F438C">
        <w:t>DepthNet</w:t>
      </w:r>
      <w:proofErr w:type="spellEnd"/>
      <w:r w:rsidRPr="005F438C">
        <w:t>), пози камери (</w:t>
      </w:r>
      <w:proofErr w:type="spellStart"/>
      <w:r w:rsidRPr="005F438C">
        <w:t>PoseNet</w:t>
      </w:r>
      <w:proofErr w:type="spellEnd"/>
      <w:r w:rsidRPr="005F438C">
        <w:t>) та оптичного потоку (</w:t>
      </w:r>
      <w:proofErr w:type="spellStart"/>
      <w:r w:rsidRPr="005F438C">
        <w:t>ResFlowNet</w:t>
      </w:r>
      <w:proofErr w:type="spellEnd"/>
      <w:r w:rsidRPr="005F438C">
        <w:t>) в єдиній неконтрольованій (</w:t>
      </w:r>
      <w:proofErr w:type="spellStart"/>
      <w:r w:rsidRPr="005F438C">
        <w:t>unsupervised</w:t>
      </w:r>
      <w:proofErr w:type="spellEnd"/>
      <w:r w:rsidRPr="005F438C">
        <w:t xml:space="preserve">) структурі. Ключові особливості </w:t>
      </w:r>
      <w:proofErr w:type="spellStart"/>
      <w:r w:rsidRPr="005F438C">
        <w:t>GeoNet</w:t>
      </w:r>
      <w:proofErr w:type="spellEnd"/>
      <w:r w:rsidRPr="005F438C">
        <w:t>:</w:t>
      </w:r>
    </w:p>
    <w:p w14:paraId="60E5C35F" w14:textId="77777777" w:rsidR="006225C6" w:rsidRPr="005F438C" w:rsidRDefault="006225C6" w:rsidP="006225C6">
      <w:pPr>
        <w:pStyle w:val="a2"/>
      </w:pPr>
      <w:r w:rsidRPr="005F438C">
        <w:t xml:space="preserve"> – Спільне навчання: одночасне навчання оцінки глибини, пози та оптичного потоку.</w:t>
      </w:r>
    </w:p>
    <w:p w14:paraId="69850C25" w14:textId="77777777" w:rsidR="006225C6" w:rsidRPr="005F438C" w:rsidRDefault="006225C6" w:rsidP="006225C6">
      <w:pPr>
        <w:pStyle w:val="a2"/>
      </w:pPr>
      <w:r w:rsidRPr="005F438C">
        <w:t xml:space="preserve"> – Фотометрична узгодженість: функція втрат базується на реконструкції кадрів.</w:t>
      </w:r>
    </w:p>
    <w:p w14:paraId="302FD237" w14:textId="77777777" w:rsidR="006225C6" w:rsidRPr="005F438C" w:rsidRDefault="006225C6" w:rsidP="006225C6">
      <w:pPr>
        <w:pStyle w:val="a2"/>
      </w:pPr>
      <w:r w:rsidRPr="005F438C">
        <w:t xml:space="preserve"> – Геометрична коректність: карта глибини є фізично правдоподібною.</w:t>
      </w:r>
    </w:p>
    <w:p w14:paraId="35A05B9A" w14:textId="77777777" w:rsidR="006225C6" w:rsidRPr="005F438C" w:rsidRDefault="006225C6" w:rsidP="006225C6">
      <w:pPr>
        <w:pStyle w:val="a2"/>
      </w:pPr>
      <w:r w:rsidRPr="005F438C">
        <w:t>Права панель – об’єднане зображення (</w:t>
      </w:r>
      <w:proofErr w:type="spellStart"/>
      <w:r w:rsidRPr="005F438C">
        <w:t>Horn</w:t>
      </w:r>
      <w:proofErr w:type="spellEnd"/>
      <w:r w:rsidRPr="005F438C">
        <w:t>–</w:t>
      </w:r>
      <w:proofErr w:type="spellStart"/>
      <w:r w:rsidRPr="005F438C">
        <w:t>Schunck</w:t>
      </w:r>
      <w:proofErr w:type="spellEnd"/>
      <w:r w:rsidRPr="005F438C">
        <w:t xml:space="preserve"> + </w:t>
      </w:r>
      <w:proofErr w:type="spellStart"/>
      <w:r w:rsidRPr="005F438C">
        <w:t>GeoNet</w:t>
      </w:r>
      <w:proofErr w:type="spellEnd"/>
      <w:r w:rsidRPr="005F438C">
        <w:t>).</w:t>
      </w:r>
    </w:p>
    <w:p w14:paraId="63E6F1B1" w14:textId="77777777" w:rsidR="006225C6" w:rsidRPr="00671C9F" w:rsidRDefault="006225C6" w:rsidP="006225C6">
      <w:pPr>
        <w:pStyle w:val="a2"/>
      </w:pPr>
      <w:r w:rsidRPr="00671C9F">
        <w:t xml:space="preserve">Накладання оптичного потоку </w:t>
      </w:r>
      <w:proofErr w:type="spellStart"/>
      <w:r w:rsidRPr="00671C9F">
        <w:t>Horn</w:t>
      </w:r>
      <w:proofErr w:type="spellEnd"/>
      <w:r w:rsidRPr="00671C9F">
        <w:t>–</w:t>
      </w:r>
      <w:proofErr w:type="spellStart"/>
      <w:r w:rsidRPr="00671C9F">
        <w:t>Schunck</w:t>
      </w:r>
      <w:proofErr w:type="spellEnd"/>
      <w:r w:rsidRPr="00671C9F">
        <w:t xml:space="preserve"> на карту глибини </w:t>
      </w:r>
      <w:proofErr w:type="spellStart"/>
      <w:r w:rsidRPr="00671C9F">
        <w:t>GeoNet</w:t>
      </w:r>
      <w:proofErr w:type="spellEnd"/>
      <w:r w:rsidRPr="00671C9F">
        <w:t xml:space="preserve">. Насиченість → інтенсивність руху, яскравість → глибина. Поєднання </w:t>
      </w:r>
      <w:proofErr w:type="spellStart"/>
      <w:r w:rsidRPr="00671C9F">
        <w:t>глобально</w:t>
      </w:r>
      <w:proofErr w:type="spellEnd"/>
      <w:r w:rsidRPr="00671C9F">
        <w:t xml:space="preserve"> гладкого потоку </w:t>
      </w:r>
      <w:proofErr w:type="spellStart"/>
      <w:r w:rsidRPr="00671C9F">
        <w:t>Horn</w:t>
      </w:r>
      <w:proofErr w:type="spellEnd"/>
      <w:r w:rsidRPr="00671C9F">
        <w:t>–</w:t>
      </w:r>
      <w:proofErr w:type="spellStart"/>
      <w:r w:rsidRPr="00671C9F">
        <w:t>Schunck</w:t>
      </w:r>
      <w:proofErr w:type="spellEnd"/>
      <w:r w:rsidRPr="00671C9F">
        <w:t xml:space="preserve"> з узгодженою глибиною </w:t>
      </w:r>
      <w:proofErr w:type="spellStart"/>
      <w:r w:rsidRPr="00671C9F">
        <w:t>GeoNet</w:t>
      </w:r>
      <w:proofErr w:type="spellEnd"/>
      <w:r w:rsidRPr="00671C9F">
        <w:t xml:space="preserve"> дозволяє отримати фізично коректну просторову інформацію. Однак основний недолік </w:t>
      </w:r>
      <w:proofErr w:type="spellStart"/>
      <w:r w:rsidRPr="00671C9F">
        <w:t>Horn</w:t>
      </w:r>
      <w:proofErr w:type="spellEnd"/>
      <w:r w:rsidRPr="00671C9F">
        <w:t>–</w:t>
      </w:r>
      <w:proofErr w:type="spellStart"/>
      <w:r w:rsidRPr="00671C9F">
        <w:t>Schunck</w:t>
      </w:r>
      <w:proofErr w:type="spellEnd"/>
      <w:r w:rsidRPr="00671C9F">
        <w:t xml:space="preserve"> – розмиття меж швидко рухомих об’єктів – не компенсується навіть узгодженою глибиною </w:t>
      </w:r>
      <w:proofErr w:type="spellStart"/>
      <w:r w:rsidRPr="00671C9F">
        <w:t>GeoNet</w:t>
      </w:r>
      <w:proofErr w:type="spellEnd"/>
      <w:r w:rsidRPr="00671C9F">
        <w:t>, оскільки це властивість самого методу оптичного потоку.</w:t>
      </w:r>
    </w:p>
    <w:p w14:paraId="2DD30FD5" w14:textId="77777777" w:rsidR="006225C6" w:rsidRPr="00671C9F" w:rsidRDefault="006225C6" w:rsidP="006225C6">
      <w:pPr>
        <w:pStyle w:val="a2"/>
      </w:pPr>
    </w:p>
    <w:p w14:paraId="151333E0" w14:textId="77777777" w:rsidR="006225C6" w:rsidRPr="00671C9F" w:rsidRDefault="006225C6" w:rsidP="006225C6">
      <w:pPr>
        <w:pStyle w:val="a2"/>
      </w:pPr>
      <w:proofErr w:type="spellStart"/>
      <w:r w:rsidRPr="00671C9F">
        <w:t>Детекція</w:t>
      </w:r>
      <w:proofErr w:type="spellEnd"/>
      <w:r w:rsidRPr="00671C9F">
        <w:t xml:space="preserve"> об’єктів.</w:t>
      </w:r>
    </w:p>
    <w:p w14:paraId="1CB9D585" w14:textId="77777777" w:rsidR="0045152E" w:rsidRPr="00671C9F" w:rsidRDefault="006225C6" w:rsidP="006225C6">
      <w:pPr>
        <w:pStyle w:val="a2"/>
      </w:pPr>
      <w:r w:rsidRPr="00671C9F">
        <w:t xml:space="preserve">Виявлено 6 об’єктів моделлю DETR. Поєднання з </w:t>
      </w:r>
      <w:proofErr w:type="spellStart"/>
      <w:r w:rsidRPr="00671C9F">
        <w:t>Horn</w:t>
      </w:r>
      <w:proofErr w:type="spellEnd"/>
      <w:r w:rsidRPr="00671C9F">
        <w:t>–</w:t>
      </w:r>
      <w:proofErr w:type="spellStart"/>
      <w:r w:rsidRPr="00671C9F">
        <w:t>Schunck</w:t>
      </w:r>
      <w:proofErr w:type="spellEnd"/>
      <w:r w:rsidRPr="00671C9F">
        <w:t xml:space="preserve"> + </w:t>
      </w:r>
      <w:proofErr w:type="spellStart"/>
      <w:r w:rsidRPr="00671C9F">
        <w:t>GeoNet</w:t>
      </w:r>
      <w:proofErr w:type="spellEnd"/>
      <w:r w:rsidRPr="00671C9F">
        <w:t xml:space="preserve"> дозволяє обчислити повний набір параметрів (x, y, z, v, θ) з узгодженістю між рухом та глибиною, але з потенційним розмиттям меж у полі оптичного потоку.</w:t>
      </w:r>
    </w:p>
    <w:p w14:paraId="20410B30" w14:textId="77777777" w:rsidR="0045152E" w:rsidRPr="00671C9F" w:rsidRDefault="0045152E" w:rsidP="0045152E">
      <w:pPr>
        <w:pStyle w:val="a2"/>
        <w:keepNext/>
        <w:jc w:val="center"/>
      </w:pPr>
      <w:r w:rsidRPr="00671C9F">
        <w:rPr>
          <w:noProof/>
        </w:rPr>
        <w:lastRenderedPageBreak/>
        <w:drawing>
          <wp:inline distT="0" distB="0" distL="0" distR="0" wp14:anchorId="66C23A19" wp14:editId="443BCEBD">
            <wp:extent cx="5486400" cy="41989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GeoNet.png"/>
                    <pic:cNvPicPr/>
                  </pic:nvPicPr>
                  <pic:blipFill>
                    <a:blip r:embed="rId56"/>
                    <a:stretch>
                      <a:fillRect/>
                    </a:stretch>
                  </pic:blipFill>
                  <pic:spPr>
                    <a:xfrm>
                      <a:off x="0" y="0"/>
                      <a:ext cx="5486400" cy="4198993"/>
                    </a:xfrm>
                    <a:prstGeom prst="rect">
                      <a:avLst/>
                    </a:prstGeom>
                  </pic:spPr>
                </pic:pic>
              </a:graphicData>
            </a:graphic>
          </wp:inline>
        </w:drawing>
      </w:r>
    </w:p>
    <w:p w14:paraId="7A56E8EE" w14:textId="77777777" w:rsidR="0045152E" w:rsidRPr="00671C9F" w:rsidRDefault="0045152E" w:rsidP="0045152E">
      <w:pPr>
        <w:pStyle w:val="aff2"/>
      </w:pPr>
      <w:r w:rsidRPr="00671C9F">
        <w:rPr>
          <w:color w:val="000000"/>
        </w:rPr>
        <w:t xml:space="preserve">Рис. 4.52 — </w:t>
      </w:r>
      <w:proofErr w:type="spellStart"/>
      <w:r w:rsidRPr="00671C9F">
        <w:rPr>
          <w:color w:val="000000"/>
        </w:rPr>
        <w:t>HornSchunck_GeoNet</w:t>
      </w:r>
      <w:proofErr w:type="spellEnd"/>
    </w:p>
    <w:p w14:paraId="7332F103" w14:textId="77777777" w:rsidR="00D4769E" w:rsidRPr="00671C9F" w:rsidRDefault="00000000">
      <w:pPr>
        <w:pStyle w:val="a2"/>
      </w:pPr>
      <w:r w:rsidRPr="00671C9F">
        <w:t>На рис. 4.52 наведено результат «</w:t>
      </w:r>
      <w:proofErr w:type="spellStart"/>
      <w:r w:rsidRPr="00671C9F">
        <w:t>HornSchunck_GeoNet</w:t>
      </w:r>
      <w:proofErr w:type="spellEnd"/>
      <w:r w:rsidRPr="00671C9F">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4AC85CB3" w14:textId="77777777" w:rsidR="00A81716" w:rsidRPr="00671C9F" w:rsidRDefault="0045152E" w:rsidP="00A81716">
      <w:pPr>
        <w:pStyle w:val="a2"/>
      </w:pPr>
      <w:r w:rsidRPr="00671C9F">
        <w:t xml:space="preserve">На рис. 4.53 зображено </w:t>
      </w:r>
      <w:proofErr w:type="spellStart"/>
      <w:r w:rsidRPr="00671C9F">
        <w:t>HornSchunck_Gradient</w:t>
      </w:r>
      <w:proofErr w:type="spellEnd"/>
      <w:r w:rsidRPr="00671C9F">
        <w:t>.</w:t>
      </w:r>
      <w:r w:rsidR="00A81716" w:rsidRPr="00671C9F">
        <w:t xml:space="preserve"> Комбінований аналіз: </w:t>
      </w:r>
      <w:proofErr w:type="spellStart"/>
      <w:r w:rsidR="00A81716" w:rsidRPr="00671C9F">
        <w:t>HornSchunck</w:t>
      </w:r>
      <w:proofErr w:type="spellEnd"/>
      <w:r w:rsidR="00A81716" w:rsidRPr="00671C9F">
        <w:t xml:space="preserve"> + </w:t>
      </w:r>
      <w:proofErr w:type="spellStart"/>
      <w:r w:rsidR="00A81716" w:rsidRPr="00671C9F">
        <w:t>Gradient</w:t>
      </w:r>
      <w:proofErr w:type="spellEnd"/>
      <w:r w:rsidR="00A81716" w:rsidRPr="00671C9F">
        <w:t>.</w:t>
      </w:r>
    </w:p>
    <w:p w14:paraId="268F0977" w14:textId="77777777" w:rsidR="00A81716" w:rsidRPr="00671C9F" w:rsidRDefault="00A81716" w:rsidP="00A81716">
      <w:pPr>
        <w:pStyle w:val="a2"/>
      </w:pPr>
      <w:r w:rsidRPr="00671C9F">
        <w:t>На рис. 4.53 показано результати роботи системи з використанням класичного глобального алгоритму оптичного потоку Горна–</w:t>
      </w:r>
      <w:proofErr w:type="spellStart"/>
      <w:r w:rsidRPr="00671C9F">
        <w:t>Шунка</w:t>
      </w:r>
      <w:proofErr w:type="spellEnd"/>
      <w:r w:rsidRPr="00671C9F">
        <w:t xml:space="preserve"> (</w:t>
      </w:r>
      <w:proofErr w:type="spellStart"/>
      <w:r w:rsidRPr="00671C9F">
        <w:t>Horn</w:t>
      </w:r>
      <w:proofErr w:type="spellEnd"/>
      <w:r w:rsidRPr="00671C9F">
        <w:t>–</w:t>
      </w:r>
      <w:proofErr w:type="spellStart"/>
      <w:r w:rsidRPr="00671C9F">
        <w:t>Schunck</w:t>
      </w:r>
      <w:proofErr w:type="spellEnd"/>
      <w:r w:rsidRPr="00671C9F">
        <w:t>) для оцінки руху та методу градієнта (</w:t>
      </w:r>
      <w:proofErr w:type="spellStart"/>
      <w:r w:rsidRPr="00671C9F">
        <w:t>Gradient</w:t>
      </w:r>
      <w:proofErr w:type="spellEnd"/>
      <w:r w:rsidRPr="00671C9F">
        <w:t>) для оцінки глибини сцени. Ця комбінація демонструє можливості використання градієнтних методів для виділення меж об’єктів при глобальній оцінці оптичного потоку.</w:t>
      </w:r>
    </w:p>
    <w:p w14:paraId="168771BA" w14:textId="77777777" w:rsidR="00A81716" w:rsidRPr="00671C9F" w:rsidRDefault="00A81716" w:rsidP="00A81716">
      <w:pPr>
        <w:pStyle w:val="a2"/>
      </w:pPr>
      <w:r w:rsidRPr="00671C9F">
        <w:t>Ліва панель – оптичний потік (</w:t>
      </w:r>
      <w:proofErr w:type="spellStart"/>
      <w:r w:rsidRPr="00671C9F">
        <w:t>Horn</w:t>
      </w:r>
      <w:proofErr w:type="spellEnd"/>
      <w:r w:rsidRPr="00671C9F">
        <w:t>–</w:t>
      </w:r>
      <w:proofErr w:type="spellStart"/>
      <w:r w:rsidRPr="00671C9F">
        <w:t>Schunck</w:t>
      </w:r>
      <w:proofErr w:type="spellEnd"/>
      <w:r w:rsidRPr="00671C9F">
        <w:t xml:space="preserve">). </w:t>
      </w:r>
    </w:p>
    <w:p w14:paraId="44ECC07F" w14:textId="77777777" w:rsidR="00A81716" w:rsidRPr="00671C9F" w:rsidRDefault="00A81716" w:rsidP="00A81716">
      <w:pPr>
        <w:pStyle w:val="a2"/>
      </w:pPr>
      <w:r w:rsidRPr="00671C9F">
        <w:t>Ключові особливості методу Горна–</w:t>
      </w:r>
      <w:proofErr w:type="spellStart"/>
      <w:r w:rsidRPr="00671C9F">
        <w:t>Шунка</w:t>
      </w:r>
      <w:proofErr w:type="spellEnd"/>
      <w:r w:rsidRPr="00671C9F">
        <w:t>:</w:t>
      </w:r>
    </w:p>
    <w:p w14:paraId="5F24FDE5" w14:textId="77777777" w:rsidR="00A81716" w:rsidRPr="00671C9F" w:rsidRDefault="00A81716" w:rsidP="00A81716">
      <w:pPr>
        <w:pStyle w:val="a2"/>
      </w:pPr>
      <w:r w:rsidRPr="00671C9F">
        <w:t>Центральна панель – карта глибини (</w:t>
      </w:r>
      <w:proofErr w:type="spellStart"/>
      <w:r w:rsidRPr="00671C9F">
        <w:t>Gradient</w:t>
      </w:r>
      <w:proofErr w:type="spellEnd"/>
      <w:r w:rsidRPr="00671C9F">
        <w:t xml:space="preserve">). </w:t>
      </w:r>
    </w:p>
    <w:p w14:paraId="42BD9BEB" w14:textId="77777777" w:rsidR="00A81716" w:rsidRPr="00671C9F" w:rsidRDefault="00A81716" w:rsidP="00A81716">
      <w:pPr>
        <w:pStyle w:val="a2"/>
      </w:pPr>
      <w:r w:rsidRPr="00671C9F">
        <w:t xml:space="preserve">Особливості методу </w:t>
      </w:r>
      <w:proofErr w:type="spellStart"/>
      <w:r w:rsidRPr="00671C9F">
        <w:t>Gradient</w:t>
      </w:r>
      <w:proofErr w:type="spellEnd"/>
      <w:r w:rsidRPr="00671C9F">
        <w:t>:</w:t>
      </w:r>
    </w:p>
    <w:p w14:paraId="401AA75B" w14:textId="77777777" w:rsidR="00A81716" w:rsidRPr="00671C9F" w:rsidRDefault="00A81716" w:rsidP="00A81716">
      <w:pPr>
        <w:pStyle w:val="a2"/>
      </w:pPr>
      <w:r w:rsidRPr="00671C9F">
        <w:lastRenderedPageBreak/>
        <w:t>Права панель – об’єднане зображення (</w:t>
      </w:r>
      <w:proofErr w:type="spellStart"/>
      <w:r w:rsidRPr="00671C9F">
        <w:t>Horn</w:t>
      </w:r>
      <w:proofErr w:type="spellEnd"/>
      <w:r w:rsidRPr="00671C9F">
        <w:t>–</w:t>
      </w:r>
      <w:proofErr w:type="spellStart"/>
      <w:r w:rsidRPr="00671C9F">
        <w:t>Schunck</w:t>
      </w:r>
      <w:proofErr w:type="spellEnd"/>
      <w:r w:rsidRPr="00671C9F">
        <w:t xml:space="preserve"> + </w:t>
      </w:r>
      <w:proofErr w:type="spellStart"/>
      <w:r w:rsidRPr="00671C9F">
        <w:t>Gradient</w:t>
      </w:r>
      <w:proofErr w:type="spellEnd"/>
      <w:r w:rsidRPr="00671C9F">
        <w:t>).</w:t>
      </w:r>
    </w:p>
    <w:p w14:paraId="59931A7C" w14:textId="77777777" w:rsidR="00A81716" w:rsidRPr="00671C9F" w:rsidRDefault="00A81716" w:rsidP="00A81716">
      <w:pPr>
        <w:pStyle w:val="a2"/>
      </w:pPr>
      <w:r w:rsidRPr="00671C9F">
        <w:t xml:space="preserve">Накладання оптичного потоку </w:t>
      </w:r>
      <w:proofErr w:type="spellStart"/>
      <w:r w:rsidRPr="00671C9F">
        <w:t>Horn</w:t>
      </w:r>
      <w:proofErr w:type="spellEnd"/>
      <w:r w:rsidRPr="00671C9F">
        <w:t>–</w:t>
      </w:r>
      <w:proofErr w:type="spellStart"/>
      <w:r w:rsidRPr="00671C9F">
        <w:t>Schunck</w:t>
      </w:r>
      <w:proofErr w:type="spellEnd"/>
      <w:r w:rsidRPr="00671C9F">
        <w:t xml:space="preserve"> на градієнтну карту. Насиченість → інтенсивність руху, яскравість → градієнт. Вектори потоку чітко видно лише на межах об’єктів (там, де градієнт максимальний). Це дозволяє аналізувати рух саме меж об’єктів, але не дає інформації про рух внутрішніх точок. Глобальна гладкість </w:t>
      </w:r>
      <w:proofErr w:type="spellStart"/>
      <w:r w:rsidRPr="00671C9F">
        <w:t>Horn</w:t>
      </w:r>
      <w:proofErr w:type="spellEnd"/>
      <w:r w:rsidRPr="00671C9F">
        <w:t>–</w:t>
      </w:r>
      <w:proofErr w:type="spellStart"/>
      <w:r w:rsidRPr="00671C9F">
        <w:t>Schunck</w:t>
      </w:r>
      <w:proofErr w:type="spellEnd"/>
      <w:r w:rsidRPr="00671C9F">
        <w:t xml:space="preserve"> призводить до того, що вектори потоку «розтікаються» від меж в однорідні області, де градієнт відсутній.</w:t>
      </w:r>
    </w:p>
    <w:p w14:paraId="7631A407" w14:textId="77777777" w:rsidR="00A81716" w:rsidRPr="00671C9F" w:rsidRDefault="00A81716" w:rsidP="00A81716">
      <w:pPr>
        <w:pStyle w:val="a2"/>
      </w:pPr>
      <w:proofErr w:type="spellStart"/>
      <w:r w:rsidRPr="00671C9F">
        <w:t>Детекція</w:t>
      </w:r>
      <w:proofErr w:type="spellEnd"/>
      <w:r w:rsidRPr="00671C9F">
        <w:t xml:space="preserve"> об’єктів.</w:t>
      </w:r>
    </w:p>
    <w:p w14:paraId="696E9EF2" w14:textId="77777777" w:rsidR="0045152E" w:rsidRPr="00671C9F" w:rsidRDefault="00A81716" w:rsidP="00A81716">
      <w:pPr>
        <w:pStyle w:val="a2"/>
      </w:pPr>
      <w:r w:rsidRPr="00671C9F">
        <w:t xml:space="preserve">Виявлено 6 об’єктів моделлю DETR. Однак через відсутність абсолютних значень глибини, визначення просторового положення об’єктів (координата Z) є неможливим, незважаючи на глобальну гладкість оптичного потоку </w:t>
      </w:r>
      <w:proofErr w:type="spellStart"/>
      <w:r w:rsidRPr="00671C9F">
        <w:t>Horn</w:t>
      </w:r>
      <w:proofErr w:type="spellEnd"/>
      <w:r w:rsidRPr="00671C9F">
        <w:t>–</w:t>
      </w:r>
      <w:proofErr w:type="spellStart"/>
      <w:r w:rsidRPr="00671C9F">
        <w:t>Schunck</w:t>
      </w:r>
      <w:proofErr w:type="spellEnd"/>
      <w:r w:rsidRPr="00671C9F">
        <w:t>.</w:t>
      </w:r>
    </w:p>
    <w:p w14:paraId="53D4943D" w14:textId="77777777" w:rsidR="0045152E" w:rsidRPr="00671C9F" w:rsidRDefault="0045152E" w:rsidP="0045152E">
      <w:pPr>
        <w:pStyle w:val="a2"/>
        <w:keepNext/>
        <w:jc w:val="center"/>
      </w:pPr>
      <w:r w:rsidRPr="00671C9F">
        <w:rPr>
          <w:noProof/>
        </w:rPr>
        <w:drawing>
          <wp:inline distT="0" distB="0" distL="0" distR="0" wp14:anchorId="4576F397" wp14:editId="7F6BB3E7">
            <wp:extent cx="5486400" cy="41989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Gradient.png"/>
                    <pic:cNvPicPr/>
                  </pic:nvPicPr>
                  <pic:blipFill>
                    <a:blip r:embed="rId57"/>
                    <a:stretch>
                      <a:fillRect/>
                    </a:stretch>
                  </pic:blipFill>
                  <pic:spPr>
                    <a:xfrm>
                      <a:off x="0" y="0"/>
                      <a:ext cx="5486400" cy="4198993"/>
                    </a:xfrm>
                    <a:prstGeom prst="rect">
                      <a:avLst/>
                    </a:prstGeom>
                  </pic:spPr>
                </pic:pic>
              </a:graphicData>
            </a:graphic>
          </wp:inline>
        </w:drawing>
      </w:r>
    </w:p>
    <w:p w14:paraId="1D47B856" w14:textId="77777777" w:rsidR="0045152E" w:rsidRPr="00671C9F" w:rsidRDefault="0045152E" w:rsidP="0045152E">
      <w:pPr>
        <w:pStyle w:val="aff2"/>
      </w:pPr>
      <w:r w:rsidRPr="00671C9F">
        <w:rPr>
          <w:color w:val="000000"/>
        </w:rPr>
        <w:t xml:space="preserve">Рис. 4.53 — </w:t>
      </w:r>
      <w:proofErr w:type="spellStart"/>
      <w:r w:rsidRPr="00671C9F">
        <w:rPr>
          <w:color w:val="000000"/>
        </w:rPr>
        <w:t>HornSchunck_Gradient</w:t>
      </w:r>
      <w:proofErr w:type="spellEnd"/>
    </w:p>
    <w:p w14:paraId="63777C5A" w14:textId="77777777" w:rsidR="00D4769E" w:rsidRPr="00671C9F" w:rsidRDefault="00000000">
      <w:pPr>
        <w:pStyle w:val="a2"/>
      </w:pPr>
      <w:r w:rsidRPr="00671C9F">
        <w:t>На рис. 4.53 наведено результат «</w:t>
      </w:r>
      <w:proofErr w:type="spellStart"/>
      <w:r w:rsidRPr="00671C9F">
        <w:t>HornSchunck_Gradient</w:t>
      </w:r>
      <w:proofErr w:type="spellEnd"/>
      <w:r w:rsidRPr="00671C9F">
        <w:t xml:space="preserve">»,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w:t>
      </w:r>
      <w:r w:rsidRPr="00671C9F">
        <w:lastRenderedPageBreak/>
        <w:t>об’єктів.</w:t>
      </w:r>
    </w:p>
    <w:p w14:paraId="34AF9B72" w14:textId="77777777" w:rsidR="00A223C5" w:rsidRPr="00671C9F" w:rsidRDefault="0045152E" w:rsidP="00A223C5">
      <w:pPr>
        <w:pStyle w:val="a2"/>
      </w:pPr>
      <w:r w:rsidRPr="00671C9F">
        <w:t xml:space="preserve">На рис. 4.54 зображено </w:t>
      </w:r>
      <w:proofErr w:type="spellStart"/>
      <w:r w:rsidRPr="00671C9F">
        <w:t>HornSchunck_MiDaS</w:t>
      </w:r>
      <w:proofErr w:type="spellEnd"/>
      <w:r w:rsidRPr="00671C9F">
        <w:t>.</w:t>
      </w:r>
      <w:r w:rsidR="00A223C5" w:rsidRPr="00671C9F">
        <w:t xml:space="preserve"> Комбінований аналіз: </w:t>
      </w:r>
      <w:proofErr w:type="spellStart"/>
      <w:r w:rsidR="00A223C5" w:rsidRPr="00671C9F">
        <w:t>HornSchunck</w:t>
      </w:r>
      <w:proofErr w:type="spellEnd"/>
      <w:r w:rsidR="00A223C5" w:rsidRPr="00671C9F">
        <w:t xml:space="preserve"> + </w:t>
      </w:r>
      <w:proofErr w:type="spellStart"/>
      <w:r w:rsidR="00A223C5" w:rsidRPr="00671C9F">
        <w:t>MiDaS</w:t>
      </w:r>
      <w:proofErr w:type="spellEnd"/>
      <w:r w:rsidR="00A223C5" w:rsidRPr="00671C9F">
        <w:t>.</w:t>
      </w:r>
    </w:p>
    <w:p w14:paraId="0BBDB7F3" w14:textId="77777777" w:rsidR="00A223C5" w:rsidRPr="00671C9F" w:rsidRDefault="00A223C5" w:rsidP="00A223C5">
      <w:pPr>
        <w:pStyle w:val="a2"/>
      </w:pPr>
      <w:r w:rsidRPr="00671C9F">
        <w:t>На рис. 4.54 показано результати роботи системи з використанням класичного глобального алгоритму оптичного потоку Горна–</w:t>
      </w:r>
      <w:proofErr w:type="spellStart"/>
      <w:r w:rsidRPr="00671C9F">
        <w:t>Шунка</w:t>
      </w:r>
      <w:proofErr w:type="spellEnd"/>
      <w:r w:rsidRPr="00671C9F">
        <w:t xml:space="preserve"> (</w:t>
      </w:r>
      <w:proofErr w:type="spellStart"/>
      <w:r w:rsidRPr="00671C9F">
        <w:t>Horn</w:t>
      </w:r>
      <w:proofErr w:type="spellEnd"/>
      <w:r w:rsidRPr="00671C9F">
        <w:t>–</w:t>
      </w:r>
      <w:proofErr w:type="spellStart"/>
      <w:r w:rsidRPr="00671C9F">
        <w:t>Schunck</w:t>
      </w:r>
      <w:proofErr w:type="spellEnd"/>
      <w:r w:rsidRPr="00671C9F">
        <w:t xml:space="preserve">) для оцінки руху та </w:t>
      </w:r>
      <w:proofErr w:type="spellStart"/>
      <w:r w:rsidRPr="00671C9F">
        <w:t>нейромережевої</w:t>
      </w:r>
      <w:proofErr w:type="spellEnd"/>
      <w:r w:rsidRPr="00671C9F">
        <w:t xml:space="preserve"> моделі </w:t>
      </w:r>
      <w:proofErr w:type="spellStart"/>
      <w:r w:rsidRPr="00671C9F">
        <w:t>MiDaS</w:t>
      </w:r>
      <w:proofErr w:type="spellEnd"/>
      <w:r w:rsidRPr="00671C9F">
        <w:t xml:space="preserve"> для оцінки глибини сцени. Ця комбінація поєднує глобальну гладкість оцінки руху з універсальністю та хорошою якістю </w:t>
      </w:r>
      <w:proofErr w:type="spellStart"/>
      <w:r w:rsidRPr="00671C9F">
        <w:t>MiDaS</w:t>
      </w:r>
      <w:proofErr w:type="spellEnd"/>
      <w:r w:rsidRPr="00671C9F">
        <w:t>.</w:t>
      </w:r>
    </w:p>
    <w:p w14:paraId="16174488" w14:textId="77777777" w:rsidR="00A223C5" w:rsidRPr="00671C9F" w:rsidRDefault="00A223C5" w:rsidP="00A223C5">
      <w:pPr>
        <w:pStyle w:val="a2"/>
      </w:pPr>
      <w:r w:rsidRPr="00671C9F">
        <w:t>Ліва панель – оптичний потік (</w:t>
      </w:r>
      <w:proofErr w:type="spellStart"/>
      <w:r w:rsidRPr="00671C9F">
        <w:t>Horn</w:t>
      </w:r>
      <w:proofErr w:type="spellEnd"/>
      <w:r w:rsidRPr="00671C9F">
        <w:t>–</w:t>
      </w:r>
      <w:proofErr w:type="spellStart"/>
      <w:r w:rsidRPr="00671C9F">
        <w:t>Schunck</w:t>
      </w:r>
      <w:proofErr w:type="spellEnd"/>
      <w:r w:rsidRPr="00671C9F">
        <w:t xml:space="preserve">). </w:t>
      </w:r>
    </w:p>
    <w:p w14:paraId="2FDC317D" w14:textId="77777777" w:rsidR="00A223C5" w:rsidRPr="00671C9F" w:rsidRDefault="00A223C5" w:rsidP="00A223C5">
      <w:pPr>
        <w:pStyle w:val="a2"/>
      </w:pPr>
      <w:r w:rsidRPr="00671C9F">
        <w:t>Ключові особливості методу Горна–</w:t>
      </w:r>
      <w:proofErr w:type="spellStart"/>
      <w:r w:rsidRPr="00671C9F">
        <w:t>Шунка</w:t>
      </w:r>
      <w:proofErr w:type="spellEnd"/>
      <w:r w:rsidRPr="00671C9F">
        <w:t>:</w:t>
      </w:r>
    </w:p>
    <w:p w14:paraId="4DA14B72" w14:textId="77777777" w:rsidR="00A223C5" w:rsidRPr="00671C9F" w:rsidRDefault="00A223C5" w:rsidP="00A223C5">
      <w:pPr>
        <w:pStyle w:val="a2"/>
      </w:pPr>
      <w:r w:rsidRPr="00671C9F">
        <w:t>Центральна панель – карта глибини (</w:t>
      </w:r>
      <w:proofErr w:type="spellStart"/>
      <w:r w:rsidRPr="00671C9F">
        <w:t>MiDaS</w:t>
      </w:r>
      <w:proofErr w:type="spellEnd"/>
      <w:r w:rsidRPr="00671C9F">
        <w:t xml:space="preserve">). </w:t>
      </w:r>
    </w:p>
    <w:p w14:paraId="290872FB" w14:textId="77777777" w:rsidR="00A223C5" w:rsidRPr="00671C9F" w:rsidRDefault="00A223C5" w:rsidP="00A223C5">
      <w:pPr>
        <w:pStyle w:val="a2"/>
      </w:pPr>
      <w:r w:rsidRPr="00671C9F">
        <w:t>- Чіткі межі об’єктів: перепади глибини на межах об’єктів є добре помітними.</w:t>
      </w:r>
    </w:p>
    <w:p w14:paraId="442FDF86" w14:textId="77777777" w:rsidR="00A223C5" w:rsidRPr="00671C9F" w:rsidRDefault="00A223C5" w:rsidP="00A223C5">
      <w:pPr>
        <w:pStyle w:val="a2"/>
      </w:pPr>
      <w:r w:rsidRPr="00671C9F">
        <w:t xml:space="preserve"> – </w:t>
      </w:r>
      <w:proofErr w:type="spellStart"/>
      <w:r w:rsidRPr="00671C9F">
        <w:t>Робастність</w:t>
      </w:r>
      <w:proofErr w:type="spellEnd"/>
      <w:r w:rsidRPr="00671C9F">
        <w:t xml:space="preserve">: </w:t>
      </w:r>
      <w:proofErr w:type="spellStart"/>
      <w:r w:rsidRPr="00671C9F">
        <w:t>MiDaS</w:t>
      </w:r>
      <w:proofErr w:type="spellEnd"/>
      <w:r w:rsidRPr="00671C9F">
        <w:t xml:space="preserve"> працює на різноманітних сценах без </w:t>
      </w:r>
      <w:proofErr w:type="spellStart"/>
      <w:r w:rsidRPr="00671C9F">
        <w:t>донавчання</w:t>
      </w:r>
      <w:proofErr w:type="spellEnd"/>
      <w:r w:rsidRPr="00671C9F">
        <w:t xml:space="preserve"> (</w:t>
      </w:r>
      <w:proofErr w:type="spellStart"/>
      <w:r w:rsidRPr="00671C9F">
        <w:t>zero-shot</w:t>
      </w:r>
      <w:proofErr w:type="spellEnd"/>
      <w:r w:rsidRPr="00671C9F">
        <w:t>).</w:t>
      </w:r>
    </w:p>
    <w:p w14:paraId="10E50CBD" w14:textId="77777777" w:rsidR="00A223C5" w:rsidRPr="00671C9F" w:rsidRDefault="00A223C5" w:rsidP="00A223C5">
      <w:pPr>
        <w:pStyle w:val="a2"/>
      </w:pPr>
      <w:r w:rsidRPr="00671C9F">
        <w:t>Права панель – об’єднане зображення (</w:t>
      </w:r>
      <w:proofErr w:type="spellStart"/>
      <w:r w:rsidRPr="00671C9F">
        <w:t>Horn</w:t>
      </w:r>
      <w:proofErr w:type="spellEnd"/>
      <w:r w:rsidRPr="00671C9F">
        <w:t>–</w:t>
      </w:r>
      <w:proofErr w:type="spellStart"/>
      <w:r w:rsidRPr="00671C9F">
        <w:t>Schunck</w:t>
      </w:r>
      <w:proofErr w:type="spellEnd"/>
      <w:r w:rsidRPr="00671C9F">
        <w:t xml:space="preserve"> + </w:t>
      </w:r>
      <w:proofErr w:type="spellStart"/>
      <w:r w:rsidRPr="00671C9F">
        <w:t>MiDaS</w:t>
      </w:r>
      <w:proofErr w:type="spellEnd"/>
      <w:r w:rsidRPr="00671C9F">
        <w:t>).</w:t>
      </w:r>
    </w:p>
    <w:p w14:paraId="3E267B16" w14:textId="77777777" w:rsidR="00A223C5" w:rsidRPr="00671C9F" w:rsidRDefault="00A223C5" w:rsidP="00A223C5">
      <w:pPr>
        <w:pStyle w:val="a2"/>
      </w:pPr>
      <w:r w:rsidRPr="00671C9F">
        <w:t xml:space="preserve">Накладання оптичного потоку </w:t>
      </w:r>
      <w:proofErr w:type="spellStart"/>
      <w:r w:rsidRPr="00671C9F">
        <w:t>Horn</w:t>
      </w:r>
      <w:proofErr w:type="spellEnd"/>
      <w:r w:rsidRPr="00671C9F">
        <w:t>–</w:t>
      </w:r>
      <w:proofErr w:type="spellStart"/>
      <w:r w:rsidRPr="00671C9F">
        <w:t>Schunck</w:t>
      </w:r>
      <w:proofErr w:type="spellEnd"/>
      <w:r w:rsidRPr="00671C9F">
        <w:t xml:space="preserve"> на карту глибини </w:t>
      </w:r>
      <w:proofErr w:type="spellStart"/>
      <w:r w:rsidRPr="00671C9F">
        <w:t>MiDaS</w:t>
      </w:r>
      <w:proofErr w:type="spellEnd"/>
      <w:r w:rsidRPr="00671C9F">
        <w:t xml:space="preserve">. Насиченість → інтенсивність руху, яскравість → глибина. Поєднання </w:t>
      </w:r>
      <w:proofErr w:type="spellStart"/>
      <w:r w:rsidRPr="00671C9F">
        <w:t>глобально</w:t>
      </w:r>
      <w:proofErr w:type="spellEnd"/>
      <w:r w:rsidRPr="00671C9F">
        <w:t xml:space="preserve"> гладкого потоку </w:t>
      </w:r>
      <w:proofErr w:type="spellStart"/>
      <w:r w:rsidRPr="00671C9F">
        <w:t>Horn</w:t>
      </w:r>
      <w:proofErr w:type="spellEnd"/>
      <w:r w:rsidRPr="00671C9F">
        <w:t>–</w:t>
      </w:r>
      <w:proofErr w:type="spellStart"/>
      <w:r w:rsidRPr="00671C9F">
        <w:t>Schunck</w:t>
      </w:r>
      <w:proofErr w:type="spellEnd"/>
      <w:r w:rsidRPr="00671C9F">
        <w:t xml:space="preserve"> з якісною глибиною </w:t>
      </w:r>
      <w:proofErr w:type="spellStart"/>
      <w:r w:rsidRPr="00671C9F">
        <w:t>MiDaS</w:t>
      </w:r>
      <w:proofErr w:type="spellEnd"/>
      <w:r w:rsidRPr="00671C9F">
        <w:t xml:space="preserve"> дозволяє отримати фізично коректну просторову інформацію. Однак основний недолік </w:t>
      </w:r>
      <w:proofErr w:type="spellStart"/>
      <w:r w:rsidRPr="00671C9F">
        <w:t>Horn</w:t>
      </w:r>
      <w:proofErr w:type="spellEnd"/>
      <w:r w:rsidRPr="00671C9F">
        <w:t>–</w:t>
      </w:r>
      <w:proofErr w:type="spellStart"/>
      <w:r w:rsidRPr="00671C9F">
        <w:t>Schunck</w:t>
      </w:r>
      <w:proofErr w:type="spellEnd"/>
      <w:r w:rsidRPr="00671C9F">
        <w:t xml:space="preserve"> – розмиття меж швидко рухомих об’єктів – не компенсується навіть якісною глибиною </w:t>
      </w:r>
      <w:proofErr w:type="spellStart"/>
      <w:r w:rsidRPr="00671C9F">
        <w:t>MiDaS</w:t>
      </w:r>
      <w:proofErr w:type="spellEnd"/>
      <w:r w:rsidRPr="00671C9F">
        <w:t>, оскільки це властивість самого методу оптичного потоку.</w:t>
      </w:r>
    </w:p>
    <w:p w14:paraId="51202EF2" w14:textId="77777777" w:rsidR="00A223C5" w:rsidRPr="00671C9F" w:rsidRDefault="00A223C5" w:rsidP="00A223C5">
      <w:pPr>
        <w:pStyle w:val="a2"/>
      </w:pPr>
      <w:proofErr w:type="spellStart"/>
      <w:r w:rsidRPr="00671C9F">
        <w:t>Детекція</w:t>
      </w:r>
      <w:proofErr w:type="spellEnd"/>
      <w:r w:rsidRPr="00671C9F">
        <w:t xml:space="preserve"> об’єктів.</w:t>
      </w:r>
    </w:p>
    <w:p w14:paraId="5AB5D1CE" w14:textId="77777777" w:rsidR="0045152E" w:rsidRPr="00671C9F" w:rsidRDefault="00A223C5" w:rsidP="00A223C5">
      <w:pPr>
        <w:pStyle w:val="a2"/>
      </w:pPr>
      <w:r w:rsidRPr="00671C9F">
        <w:t xml:space="preserve">Виявлено 6 об’єктів моделлю DETR. Поєднання з </w:t>
      </w:r>
      <w:proofErr w:type="spellStart"/>
      <w:r w:rsidRPr="00671C9F">
        <w:t>Horn</w:t>
      </w:r>
      <w:proofErr w:type="spellEnd"/>
      <w:r w:rsidRPr="00671C9F">
        <w:t>–</w:t>
      </w:r>
      <w:proofErr w:type="spellStart"/>
      <w:r w:rsidRPr="00671C9F">
        <w:t>Schunck</w:t>
      </w:r>
      <w:proofErr w:type="spellEnd"/>
      <w:r w:rsidRPr="00671C9F">
        <w:t xml:space="preserve"> + </w:t>
      </w:r>
      <w:proofErr w:type="spellStart"/>
      <w:r w:rsidRPr="00671C9F">
        <w:t>MiDaS</w:t>
      </w:r>
      <w:proofErr w:type="spellEnd"/>
      <w:r w:rsidRPr="00671C9F">
        <w:t xml:space="preserve"> дозволяє обчислити повний набір параметрів (x, y, z, v, θ) з високою якістю глибини, але з потенційним розмиттям меж у полі оптичного потоку. Ця комбінація є базовою для порівняння глобальних методів оптичного потоку з </w:t>
      </w:r>
      <w:proofErr w:type="spellStart"/>
      <w:r w:rsidRPr="00671C9F">
        <w:t>нейромережевими</w:t>
      </w:r>
      <w:proofErr w:type="spellEnd"/>
      <w:r w:rsidRPr="00671C9F">
        <w:t xml:space="preserve"> методами оцінки глибини.</w:t>
      </w:r>
    </w:p>
    <w:p w14:paraId="0C3EA827" w14:textId="77777777" w:rsidR="0045152E" w:rsidRPr="00671C9F" w:rsidRDefault="0045152E" w:rsidP="0045152E">
      <w:pPr>
        <w:pStyle w:val="a2"/>
        <w:keepNext/>
        <w:jc w:val="center"/>
      </w:pPr>
      <w:r w:rsidRPr="00671C9F">
        <w:rPr>
          <w:noProof/>
        </w:rPr>
        <w:lastRenderedPageBreak/>
        <w:drawing>
          <wp:inline distT="0" distB="0" distL="0" distR="0" wp14:anchorId="61E1B321" wp14:editId="2AA1EFE7">
            <wp:extent cx="5486400" cy="41989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MiDaS.png"/>
                    <pic:cNvPicPr/>
                  </pic:nvPicPr>
                  <pic:blipFill>
                    <a:blip r:embed="rId58"/>
                    <a:stretch>
                      <a:fillRect/>
                    </a:stretch>
                  </pic:blipFill>
                  <pic:spPr>
                    <a:xfrm>
                      <a:off x="0" y="0"/>
                      <a:ext cx="5486400" cy="4198993"/>
                    </a:xfrm>
                    <a:prstGeom prst="rect">
                      <a:avLst/>
                    </a:prstGeom>
                  </pic:spPr>
                </pic:pic>
              </a:graphicData>
            </a:graphic>
          </wp:inline>
        </w:drawing>
      </w:r>
    </w:p>
    <w:p w14:paraId="5AC58B40" w14:textId="77777777" w:rsidR="0045152E" w:rsidRPr="00671C9F" w:rsidRDefault="0045152E" w:rsidP="0045152E">
      <w:pPr>
        <w:pStyle w:val="aff2"/>
      </w:pPr>
      <w:r w:rsidRPr="00671C9F">
        <w:rPr>
          <w:color w:val="000000"/>
        </w:rPr>
        <w:t xml:space="preserve">Рис. 4.54 — </w:t>
      </w:r>
      <w:proofErr w:type="spellStart"/>
      <w:r w:rsidRPr="00671C9F">
        <w:rPr>
          <w:color w:val="000000"/>
        </w:rPr>
        <w:t>HornSchunck_MiDaS</w:t>
      </w:r>
      <w:proofErr w:type="spellEnd"/>
    </w:p>
    <w:p w14:paraId="677C0118" w14:textId="77777777" w:rsidR="00D4769E" w:rsidRPr="00671C9F" w:rsidRDefault="00000000">
      <w:pPr>
        <w:pStyle w:val="a2"/>
      </w:pPr>
      <w:r w:rsidRPr="00671C9F">
        <w:t>На рис. 4.54 наведено результат «</w:t>
      </w:r>
      <w:proofErr w:type="spellStart"/>
      <w:r w:rsidRPr="00671C9F">
        <w:t>HornSchunck_MiDaS</w:t>
      </w:r>
      <w:proofErr w:type="spellEnd"/>
      <w:r w:rsidRPr="00671C9F">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1B42F6AC" w14:textId="77777777" w:rsidR="0045152E" w:rsidRPr="00671C9F" w:rsidRDefault="0045152E" w:rsidP="0045152E">
      <w:pPr>
        <w:pStyle w:val="a2"/>
      </w:pPr>
    </w:p>
    <w:p w14:paraId="72FDEF1C" w14:textId="77777777" w:rsidR="00D900EA" w:rsidRPr="00671C9F" w:rsidRDefault="000931D3" w:rsidP="00B2548C">
      <w:pPr>
        <w:pStyle w:val="316"/>
        <w:rPr>
          <w:lang w:eastAsia="ja-JP"/>
        </w:rPr>
      </w:pPr>
      <w:bookmarkStart w:id="75" w:name="_Toc227583643"/>
      <w:r w:rsidRPr="00671C9F">
        <w:t xml:space="preserve">4.4.5 Результати поєднання методу </w:t>
      </w:r>
      <w:proofErr w:type="spellStart"/>
      <w:r w:rsidRPr="00671C9F">
        <w:t>Lucas</w:t>
      </w:r>
      <w:proofErr w:type="spellEnd"/>
      <w:r w:rsidRPr="00671C9F">
        <w:t>–</w:t>
      </w:r>
      <w:proofErr w:type="spellStart"/>
      <w:r w:rsidRPr="00671C9F">
        <w:t>Kanade</w:t>
      </w:r>
      <w:proofErr w:type="spellEnd"/>
      <w:r w:rsidRPr="00671C9F">
        <w:t xml:space="preserve">, методів оцінювання глибини і </w:t>
      </w:r>
      <w:proofErr w:type="spellStart"/>
      <w:r w:rsidRPr="00671C9F">
        <w:t>трансформерів</w:t>
      </w:r>
      <w:bookmarkEnd w:id="75"/>
      <w:proofErr w:type="spellEnd"/>
    </w:p>
    <w:p w14:paraId="12CB0215" w14:textId="77777777" w:rsidR="00D900EA" w:rsidRPr="00671C9F" w:rsidRDefault="00D900EA" w:rsidP="00A223C5">
      <w:pPr>
        <w:pStyle w:val="a2"/>
      </w:pPr>
    </w:p>
    <w:p w14:paraId="61B9CABB" w14:textId="3150807B" w:rsidR="00A223C5" w:rsidRDefault="0045152E" w:rsidP="00A223C5">
      <w:pPr>
        <w:pStyle w:val="a2"/>
      </w:pPr>
      <w:r w:rsidRPr="00671C9F">
        <w:t xml:space="preserve">На рис. 4.55 зображено </w:t>
      </w:r>
      <w:proofErr w:type="spellStart"/>
      <w:r w:rsidRPr="00671C9F">
        <w:t>LucasKanade_Bagging</w:t>
      </w:r>
      <w:proofErr w:type="spellEnd"/>
      <w:r w:rsidRPr="00671C9F">
        <w:t>.</w:t>
      </w:r>
      <w:r w:rsidR="00A223C5" w:rsidRPr="00671C9F">
        <w:t xml:space="preserve"> Комбінований аналіз: </w:t>
      </w:r>
      <w:proofErr w:type="spellStart"/>
      <w:r w:rsidR="00A223C5" w:rsidRPr="00671C9F">
        <w:t>LucasKanade</w:t>
      </w:r>
      <w:proofErr w:type="spellEnd"/>
      <w:r w:rsidR="00A223C5" w:rsidRPr="00671C9F">
        <w:t xml:space="preserve"> + </w:t>
      </w:r>
      <w:proofErr w:type="spellStart"/>
      <w:r w:rsidR="00A223C5" w:rsidRPr="00671C9F">
        <w:t>Bagging</w:t>
      </w:r>
      <w:proofErr w:type="spellEnd"/>
      <w:r w:rsidR="00A223C5" w:rsidRPr="00671C9F">
        <w:t>.</w:t>
      </w:r>
      <w:r w:rsidR="00A665B4">
        <w:rPr>
          <w:rFonts w:hint="eastAsia"/>
          <w:lang w:eastAsia="ja-JP"/>
        </w:rPr>
        <w:t xml:space="preserve"> </w:t>
      </w:r>
      <w:r w:rsidR="00A223C5" w:rsidRPr="00671C9F">
        <w:t>На рис. 4.55 показано результати роботи системи з використанням локального алгоритму оптичного потоку Лукаса–</w:t>
      </w:r>
      <w:proofErr w:type="spellStart"/>
      <w:r w:rsidR="00A223C5" w:rsidRPr="00671C9F">
        <w:t>Канаде</w:t>
      </w:r>
      <w:proofErr w:type="spellEnd"/>
      <w:r w:rsidR="00A223C5" w:rsidRPr="00671C9F">
        <w:t xml:space="preserve"> (</w:t>
      </w:r>
      <w:proofErr w:type="spellStart"/>
      <w:r w:rsidR="00A223C5" w:rsidRPr="00671C9F">
        <w:t>Lucas</w:t>
      </w:r>
      <w:proofErr w:type="spellEnd"/>
      <w:r w:rsidR="00A223C5" w:rsidRPr="00671C9F">
        <w:t>–</w:t>
      </w:r>
      <w:proofErr w:type="spellStart"/>
      <w:r w:rsidR="00A223C5" w:rsidRPr="00671C9F">
        <w:t>Kanade</w:t>
      </w:r>
      <w:proofErr w:type="spellEnd"/>
      <w:r w:rsidR="00A223C5" w:rsidRPr="00671C9F">
        <w:t xml:space="preserve">) для оцінки руху та ансамблевого методу </w:t>
      </w:r>
      <w:proofErr w:type="spellStart"/>
      <w:r w:rsidR="00A223C5" w:rsidRPr="00671C9F">
        <w:t>бегінгу</w:t>
      </w:r>
      <w:proofErr w:type="spellEnd"/>
      <w:r w:rsidR="00A223C5" w:rsidRPr="00671C9F">
        <w:t xml:space="preserve"> (</w:t>
      </w:r>
      <w:proofErr w:type="spellStart"/>
      <w:r w:rsidR="00A223C5" w:rsidRPr="00671C9F">
        <w:t>Bagging</w:t>
      </w:r>
      <w:proofErr w:type="spellEnd"/>
      <w:r w:rsidR="00A223C5" w:rsidRPr="00671C9F">
        <w:t>) для оцінки глибини сцени. Ця комбінація поєднує ефективність локального методу для вибраних характерних точок з ансамблевим підвищенням стійкості оцінки глибини.</w:t>
      </w:r>
      <w:r w:rsidR="00A665B4">
        <w:rPr>
          <w:rFonts w:hint="eastAsia"/>
          <w:lang w:eastAsia="ja-JP"/>
        </w:rPr>
        <w:t xml:space="preserve"> </w:t>
      </w:r>
      <w:r w:rsidR="00A223C5" w:rsidRPr="00671C9F">
        <w:t>Ліва панель – оптичний потік (</w:t>
      </w:r>
      <w:proofErr w:type="spellStart"/>
      <w:r w:rsidR="00A223C5" w:rsidRPr="00671C9F">
        <w:t>Lucas</w:t>
      </w:r>
      <w:proofErr w:type="spellEnd"/>
      <w:r w:rsidR="00A223C5" w:rsidRPr="00671C9F">
        <w:t>–</w:t>
      </w:r>
      <w:proofErr w:type="spellStart"/>
      <w:r w:rsidR="00A223C5" w:rsidRPr="00671C9F">
        <w:t>Kanade</w:t>
      </w:r>
      <w:proofErr w:type="spellEnd"/>
      <w:r w:rsidR="00A223C5" w:rsidRPr="00671C9F">
        <w:t xml:space="preserve">). Поле оптичного потоку </w:t>
      </w:r>
      <w:r w:rsidR="00A223C5" w:rsidRPr="00671C9F">
        <w:lastRenderedPageBreak/>
        <w:t>отримане методом Лукаса–</w:t>
      </w:r>
      <w:proofErr w:type="spellStart"/>
      <w:r w:rsidR="00A223C5" w:rsidRPr="00671C9F">
        <w:t>Канаде</w:t>
      </w:r>
      <w:proofErr w:type="spellEnd"/>
      <w:r w:rsidR="00D060D7">
        <w:rPr>
          <w:rFonts w:hint="eastAsia"/>
          <w:lang w:eastAsia="ja-JP"/>
        </w:rPr>
        <w:t xml:space="preserve"> </w:t>
      </w:r>
      <w:r w:rsidR="00A223C5" w:rsidRPr="00671C9F">
        <w:t xml:space="preserve">локальним підходом до оцінки оптичного потоку, який базується на припущенні, що сусідні пікселі рухаються однаково. Для вікна </w:t>
      </w:r>
      <m:oMath>
        <m:sSub>
          <m:sSubPr>
            <m:ctrlPr>
              <w:rPr>
                <w:rFonts w:ascii="Cambria Math" w:hAnsi="Cambria Math"/>
                <w:i/>
              </w:rPr>
            </m:ctrlPr>
          </m:sSubPr>
          <m:e>
            <m:r>
              <w:rPr>
                <w:rFonts w:ascii="Cambria Math" w:hAnsi="Cambria Math"/>
              </w:rPr>
              <m:t>Ω</m:t>
            </m:r>
          </m:e>
          <m:sub>
            <m:r>
              <w:rPr>
                <w:rFonts w:ascii="Cambria Math" w:hAnsi="Cambria Math"/>
              </w:rPr>
              <m:t>p</m:t>
            </m:r>
          </m:sub>
        </m:sSub>
      </m:oMath>
      <w:r w:rsidR="00A223C5" w:rsidRPr="00671C9F">
        <w:t xml:space="preserve"> розміром </w:t>
      </w:r>
      <m:oMath>
        <m:r>
          <w:rPr>
            <w:rFonts w:ascii="Cambria Math" w:hAnsi="Cambria Math"/>
          </w:rPr>
          <m:t>w × w</m:t>
        </m:r>
      </m:oMath>
      <w:r w:rsidR="00A223C5" w:rsidRPr="00671C9F">
        <w:t xml:space="preserve"> розв’язується система рівнянь методом найменших квадратів:</w:t>
      </w:r>
    </w:p>
    <w:p w14:paraId="25C0135C" w14:textId="41FF17F8" w:rsidR="00A223C5" w:rsidRPr="00671C9F" w:rsidRDefault="00BD7AF8" w:rsidP="00BD7AF8">
      <w:pPr>
        <w:pStyle w:val="Formula"/>
      </w:pPr>
      <w:r>
        <w:tab/>
      </w:r>
      <m:oMath>
        <m:r>
          <w:rPr>
            <w:rFonts w:ascii="Cambria Math" w:hAnsi="Cambria Math"/>
          </w:rPr>
          <m:t xml:space="preserve">v =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oMath>
      <w:r w:rsidR="00A223C5" w:rsidRPr="00671C9F">
        <w:t>,</w:t>
      </w:r>
      <w:r>
        <w:tab/>
      </w:r>
      <w:r w:rsidRPr="005F438C">
        <w:t>(</w:t>
      </w:r>
      <w:r>
        <w:rPr>
          <w:rFonts w:hint="eastAsia"/>
          <w:lang w:eastAsia="ja-JP"/>
        </w:rPr>
        <w:t>4</w:t>
      </w:r>
      <w:r w:rsidRPr="005F438C">
        <w:t>.</w:t>
      </w:r>
      <w:r>
        <w:rPr>
          <w:rFonts w:hint="eastAsia"/>
          <w:lang w:eastAsia="ja-JP"/>
        </w:rPr>
        <w:t>3</w:t>
      </w:r>
      <w:r w:rsidRPr="005F438C">
        <w:t>)</w:t>
      </w:r>
    </w:p>
    <w:p w14:paraId="54B38936" w14:textId="1251908C" w:rsidR="00A223C5" w:rsidRPr="00671C9F" w:rsidRDefault="00BD7AF8" w:rsidP="00BD7AF8">
      <w:pPr>
        <w:pStyle w:val="Formula"/>
      </w:pPr>
      <w:r>
        <w:tab/>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 =</m:t>
        </m:r>
      </m:oMath>
      <w:r>
        <w:tab/>
      </w:r>
    </w:p>
    <w:p w14:paraId="06A3BFD3" w14:textId="0D1C7D8D" w:rsidR="00A223C5" w:rsidRPr="00671C9F" w:rsidRDefault="00BD7AF8" w:rsidP="00BD7AF8">
      <w:pPr>
        <w:pStyle w:val="Formula"/>
      </w:pPr>
      <w:r>
        <w:tab/>
      </w:r>
      <m:oMath>
        <m:d>
          <m:dPr>
            <m:begChr m:val="["/>
            <m:endChr m:val="]"/>
            <m:ctrlPr>
              <w:rPr>
                <w:rFonts w:ascii="Cambria Math" w:hAnsi="Cambria Math"/>
                <w:i/>
              </w:rPr>
            </m:ctrlPr>
          </m:dPr>
          <m:e>
            <m:r>
              <w:rPr>
                <w:rFonts w:ascii="Cambria Math" w:hAnsi="Cambria Math"/>
              </w:rPr>
              <m:t xml:space="preserve">Σ </m:t>
            </m:r>
            <m:sSubSup>
              <m:sSubSupPr>
                <m:ctrlPr>
                  <w:rPr>
                    <w:rFonts w:ascii="Cambria Math" w:hAnsi="Cambria Math"/>
                    <w:i/>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 xml:space="preserve">   Σ </m:t>
            </m:r>
            <m:sSub>
              <m:sSubPr>
                <m:ctrlPr>
                  <w:rPr>
                    <w:rFonts w:ascii="Cambria Math" w:hAnsi="Cambria Math"/>
                    <w:i/>
                  </w:rPr>
                </m:ctrlPr>
              </m:sSubPr>
              <m:e>
                <m:r>
                  <w:rPr>
                    <w:rFonts w:ascii="Cambria Math" w:hAnsi="Cambria Math"/>
                  </w:rPr>
                  <m:t>I</m:t>
                </m:r>
              </m:e>
              <m:sub>
                <m:r>
                  <w:rPr>
                    <w:rFonts w:ascii="Cambria Math" w:hAnsi="Cambria Math"/>
                  </w:rPr>
                  <m:t>x</m:t>
                </m:r>
              </m:sub>
            </m:sSub>
            <m:sSub>
              <m:sSubPr>
                <m:ctrlPr>
                  <w:rPr>
                    <w:rFonts w:ascii="Cambria Math" w:hAnsi="Cambria Math"/>
                    <w:i/>
                  </w:rPr>
                </m:ctrlPr>
              </m:sSubPr>
              <m:e>
                <m:r>
                  <w:rPr>
                    <w:rFonts w:ascii="Cambria Math" w:hAnsi="Cambria Math"/>
                  </w:rPr>
                  <m:t>I</m:t>
                </m:r>
              </m:e>
              <m:sub>
                <m:r>
                  <w:rPr>
                    <w:rFonts w:ascii="Cambria Math" w:hAnsi="Cambria Math"/>
                  </w:rPr>
                  <m:t>y</m:t>
                </m:r>
              </m:sub>
            </m:sSub>
          </m:e>
        </m:d>
      </m:oMath>
      <w:r>
        <w:tab/>
      </w:r>
    </w:p>
    <w:p w14:paraId="5302C802" w14:textId="228A8B68" w:rsidR="00A223C5" w:rsidRPr="00671C9F" w:rsidRDefault="00BD7AF8" w:rsidP="00BD7AF8">
      <w:pPr>
        <w:pStyle w:val="Formula"/>
      </w:pPr>
      <w:r>
        <w:tab/>
      </w:r>
      <m:oMath>
        <m:d>
          <m:dPr>
            <m:begChr m:val="["/>
            <m:endChr m:val="]"/>
            <m:ctrlPr>
              <w:rPr>
                <w:rFonts w:ascii="Cambria Math" w:hAnsi="Cambria Math"/>
              </w:rPr>
            </m:ctrlPr>
          </m:dPr>
          <m:e>
            <m:r>
              <w:rPr>
                <w:rFonts w:ascii="Cambria Math" w:hAnsi="Cambria Math"/>
              </w:rPr>
              <m:t>Σ</m:t>
            </m:r>
            <m:r>
              <m:rPr>
                <m:sty m:val="p"/>
              </m:rPr>
              <w:rPr>
                <w:rFonts w:ascii="Cambria Math" w:hAnsi="Cambria Math"/>
              </w:rPr>
              <m:t xml:space="preserve"> </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 xml:space="preserve">   </m:t>
            </m:r>
            <m:r>
              <w:rPr>
                <w:rFonts w:ascii="Cambria Math" w:hAnsi="Cambria Math"/>
              </w:rPr>
              <m:t>Σ</m:t>
            </m:r>
            <m:r>
              <m:rPr>
                <m:sty m:val="p"/>
              </m:rPr>
              <w:rPr>
                <w:rFonts w:ascii="Cambria Math" w:hAnsi="Cambria Math"/>
              </w:rPr>
              <m:t xml:space="preserve"> </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r>
          <w:rPr>
            <w:rFonts w:ascii="Cambria Math" w:hAnsi="Cambria Math"/>
          </w:rPr>
          <w:tab/>
        </m:r>
      </m:oMath>
      <w:r>
        <w:tab/>
      </w:r>
      <w:r w:rsidR="006D3360">
        <w:tab/>
      </w:r>
    </w:p>
    <w:p w14:paraId="4F5E76A0" w14:textId="43A2261B" w:rsidR="00A223C5" w:rsidRPr="00671C9F" w:rsidRDefault="00A223C5" w:rsidP="00A223C5">
      <w:pPr>
        <w:pStyle w:val="a2"/>
      </w:pPr>
      <w:r w:rsidRPr="00671C9F">
        <w:t xml:space="preserve">де </w:t>
      </w:r>
      <m:oMath>
        <m:r>
          <w:rPr>
            <w:rFonts w:ascii="Cambria Math" w:hAnsi="Cambria Math"/>
          </w:rPr>
          <m:t xml:space="preserve">v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 v</m:t>
                </m:r>
              </m:e>
            </m:d>
          </m:e>
          <m:sup>
            <m:r>
              <w:rPr>
                <w:rFonts w:ascii="Cambria Math" w:hAnsi="Cambria Math"/>
              </w:rPr>
              <m:t>T</m:t>
            </m:r>
          </m:sup>
        </m:sSup>
      </m:oMath>
      <w:r w:rsidRPr="00671C9F">
        <w:t xml:space="preserve"> – вектор потоку, </w:t>
      </w:r>
      <m:oMath>
        <m:sSub>
          <m:sSubPr>
            <m:ctrlPr>
              <w:rPr>
                <w:rFonts w:ascii="Cambria Math" w:hAnsi="Cambria Math"/>
                <w:i/>
              </w:rPr>
            </m:ctrlPr>
          </m:sSubPr>
          <m:e>
            <m:r>
              <w:rPr>
                <w:rFonts w:ascii="Cambria Math" w:hAnsi="Cambria Math"/>
              </w:rPr>
              <m:t>I</m:t>
            </m:r>
          </m:e>
          <m:sub>
            <m:r>
              <w:rPr>
                <w:rFonts w:ascii="Cambria Math" w:hAnsi="Cambria Math"/>
              </w:rPr>
              <m:t>x</m:t>
            </m:r>
          </m:sub>
        </m:sSub>
      </m:oMath>
      <w:r w:rsidRPr="00671C9F">
        <w:t xml:space="preserve">, </w:t>
      </w:r>
      <m:oMath>
        <m:sSub>
          <m:sSubPr>
            <m:ctrlPr>
              <w:rPr>
                <w:rFonts w:ascii="Cambria Math" w:hAnsi="Cambria Math"/>
                <w:i/>
              </w:rPr>
            </m:ctrlPr>
          </m:sSubPr>
          <m:e>
            <m:r>
              <w:rPr>
                <w:rFonts w:ascii="Cambria Math" w:hAnsi="Cambria Math"/>
              </w:rPr>
              <m:t>I</m:t>
            </m:r>
          </m:e>
          <m:sub>
            <m:r>
              <w:rPr>
                <w:rFonts w:ascii="Cambria Math" w:hAnsi="Cambria Math"/>
              </w:rPr>
              <m:t>y</m:t>
            </m:r>
          </m:sub>
        </m:sSub>
      </m:oMath>
      <w:r w:rsidRPr="00671C9F">
        <w:t xml:space="preserve"> – просторові градієнти, </w:t>
      </w:r>
      <m:oMath>
        <m:r>
          <w:rPr>
            <w:rFonts w:ascii="Cambria Math" w:hAnsi="Cambria Math"/>
          </w:rPr>
          <m:t>I</m:t>
        </m:r>
        <m:d>
          <m:dPr>
            <m:ctrlPr>
              <w:rPr>
                <w:rFonts w:ascii="Cambria Math" w:hAnsi="Cambria Math"/>
                <w:i/>
              </w:rPr>
            </m:ctrlPr>
          </m:dPr>
          <m:e>
            <m:r>
              <w:rPr>
                <w:rFonts w:ascii="Cambria Math" w:hAnsi="Cambria Math"/>
              </w:rPr>
              <m:t>t</m:t>
            </m:r>
          </m:e>
        </m:d>
      </m:oMath>
      <w:r w:rsidRPr="00671C9F">
        <w:t xml:space="preserve"> – часова похідна.</w:t>
      </w:r>
    </w:p>
    <w:p w14:paraId="08D3AF65" w14:textId="77777777" w:rsidR="00A223C5" w:rsidRPr="00671C9F" w:rsidRDefault="00A223C5" w:rsidP="00A223C5">
      <w:pPr>
        <w:pStyle w:val="a2"/>
      </w:pPr>
      <w:r w:rsidRPr="00671C9F">
        <w:t>Ключові особливості методу Лукаса–</w:t>
      </w:r>
      <w:proofErr w:type="spellStart"/>
      <w:r w:rsidRPr="00671C9F">
        <w:t>Канаде</w:t>
      </w:r>
      <w:proofErr w:type="spellEnd"/>
      <w:r w:rsidRPr="00671C9F">
        <w:t>:</w:t>
      </w:r>
    </w:p>
    <w:p w14:paraId="5E809B1A" w14:textId="77777777" w:rsidR="00A223C5" w:rsidRPr="00671C9F" w:rsidRDefault="00A223C5" w:rsidP="00A223C5">
      <w:pPr>
        <w:pStyle w:val="a2"/>
      </w:pPr>
      <w:r w:rsidRPr="00671C9F">
        <w:t xml:space="preserve"> – Локальність: на відміну від глобальних методів (Горна–</w:t>
      </w:r>
      <w:proofErr w:type="spellStart"/>
      <w:r w:rsidRPr="00671C9F">
        <w:t>Шунка</w:t>
      </w:r>
      <w:proofErr w:type="spellEnd"/>
      <w:r w:rsidRPr="00671C9F">
        <w:t>), оцінка виконується лише в областях з достатньою текстурою (де λ1, λ2 &gt; 0).</w:t>
      </w:r>
    </w:p>
    <w:p w14:paraId="06CB0F7D" w14:textId="77777777" w:rsidR="00A223C5" w:rsidRPr="00671C9F" w:rsidRDefault="00A223C5" w:rsidP="00A223C5">
      <w:pPr>
        <w:pStyle w:val="a2"/>
      </w:pPr>
      <w:r w:rsidRPr="00671C9F">
        <w:t xml:space="preserve"> – Розріджений потік: метод дає вектори лише для вибраних характерних точок (кути, текстурні області), що робить його швидким, але неповним.</w:t>
      </w:r>
    </w:p>
    <w:p w14:paraId="371DD61F" w14:textId="77777777" w:rsidR="00A223C5" w:rsidRPr="00671C9F" w:rsidRDefault="00A223C5" w:rsidP="00A223C5">
      <w:pPr>
        <w:pStyle w:val="a2"/>
      </w:pPr>
      <w:r w:rsidRPr="00671C9F">
        <w:t xml:space="preserve"> – Стійкість до шумів: використання вікна усереднює шум, але розмиває межі руху.</w:t>
      </w:r>
    </w:p>
    <w:p w14:paraId="6AE6CBB7" w14:textId="22A558B5" w:rsidR="0045152E" w:rsidRPr="00671C9F" w:rsidRDefault="00A223C5" w:rsidP="00A223C5">
      <w:pPr>
        <w:pStyle w:val="a2"/>
      </w:pPr>
      <w:r w:rsidRPr="00671C9F">
        <w:t>Кольорове кодування: червоно-жовті тони → рух вправо/вверх, синьо-зелені → вліво/вниз; насиченість → інтенсивність руху. На лівій панелі видно, що вектори присутні лише в текстурних областях (кути будівель, вікна), а однорідні області (стіни, дорога) не мають оцінки потоку.</w:t>
      </w:r>
      <w:r w:rsidR="00A665B4">
        <w:rPr>
          <w:rFonts w:hint="eastAsia"/>
          <w:lang w:eastAsia="ja-JP"/>
        </w:rPr>
        <w:t xml:space="preserve"> </w:t>
      </w:r>
      <w:r w:rsidRPr="00671C9F">
        <w:t>Центральна панель – карта глибини (</w:t>
      </w:r>
      <w:proofErr w:type="spellStart"/>
      <w:r w:rsidRPr="00671C9F">
        <w:t>Bagging</w:t>
      </w:r>
      <w:proofErr w:type="spellEnd"/>
      <w:r w:rsidRPr="00671C9F">
        <w:t xml:space="preserve">). Переваги </w:t>
      </w:r>
      <w:proofErr w:type="spellStart"/>
      <w:r w:rsidRPr="00671C9F">
        <w:t>Bagging</w:t>
      </w:r>
      <w:proofErr w:type="spellEnd"/>
      <w:r w:rsidRPr="00671C9F">
        <w:t>: зменшення дисперсії (локальні шумові викиди згладжуються), підвищення стійкості до аномалій в окремих кадрах, збереження просторової структури сцени. Кольорова шкала: теплі тони (жовтий, помаранчевий, червоний) – ближні об’єкти, холодні тони (зелений, синій, фіолетовий) – віддалені.</w:t>
      </w:r>
      <w:r w:rsidR="00A665B4">
        <w:rPr>
          <w:rFonts w:hint="eastAsia"/>
          <w:lang w:eastAsia="ja-JP"/>
        </w:rPr>
        <w:t xml:space="preserve"> </w:t>
      </w:r>
      <w:r w:rsidRPr="00671C9F">
        <w:t>Права панель – об’єднане зображення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lastRenderedPageBreak/>
        <w:t>Bagging</w:t>
      </w:r>
      <w:proofErr w:type="spellEnd"/>
      <w:r w:rsidRPr="00671C9F">
        <w:t>).</w:t>
      </w:r>
      <w:r w:rsidR="00A665B4">
        <w:rPr>
          <w:rFonts w:hint="eastAsia"/>
          <w:lang w:eastAsia="ja-JP"/>
        </w:rPr>
        <w:t xml:space="preserve"> </w:t>
      </w:r>
      <w:r w:rsidRPr="00671C9F">
        <w:t>Накладання розрідженого оптичного потоку Лукаса–</w:t>
      </w:r>
      <w:proofErr w:type="spellStart"/>
      <w:r w:rsidRPr="00671C9F">
        <w:t>Канаде</w:t>
      </w:r>
      <w:proofErr w:type="spellEnd"/>
      <w:r w:rsidRPr="00671C9F">
        <w:t xml:space="preserve"> на ансамблеву карту глибини </w:t>
      </w:r>
      <w:proofErr w:type="spellStart"/>
      <w:r w:rsidRPr="00671C9F">
        <w:t>Bagging</w:t>
      </w:r>
      <w:proofErr w:type="spellEnd"/>
      <w:r w:rsidRPr="00671C9F">
        <w:t>. Насиченість → інтенсивність руху, яскравість → глибина. Оскільки метод Лукаса–</w:t>
      </w:r>
      <w:proofErr w:type="spellStart"/>
      <w:r w:rsidRPr="00671C9F">
        <w:t>Канаде</w:t>
      </w:r>
      <w:proofErr w:type="spellEnd"/>
      <w:r w:rsidRPr="00671C9F">
        <w:t xml:space="preserve"> дає вектори лише в текстурних областях, об’єднане зображення показує рух лише на межах об’єктів, де є достатній градієнт яскравості. Ансамблева глибина </w:t>
      </w:r>
      <w:proofErr w:type="spellStart"/>
      <w:r w:rsidRPr="00671C9F">
        <w:t>Bagging</w:t>
      </w:r>
      <w:proofErr w:type="spellEnd"/>
      <w:r w:rsidRPr="00671C9F">
        <w:t xml:space="preserve"> забезпечує згладжену та фізично коректну карту, але розрідженість оптичного потоку обмежує загальну інформативність.</w:t>
      </w:r>
      <w:r w:rsidR="00A665B4">
        <w:rPr>
          <w:rFonts w:hint="eastAsia"/>
          <w:lang w:eastAsia="ja-JP"/>
        </w:rPr>
        <w:t xml:space="preserve"> </w:t>
      </w:r>
      <w:proofErr w:type="spellStart"/>
      <w:r w:rsidRPr="00671C9F">
        <w:t>Детекція</w:t>
      </w:r>
      <w:proofErr w:type="spellEnd"/>
      <w:r w:rsidRPr="00671C9F">
        <w:t xml:space="preserve"> 6 об’єктів моделлю DETR. Поєднання з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Bagging</w:t>
      </w:r>
      <w:proofErr w:type="spellEnd"/>
      <w:r w:rsidRPr="00671C9F">
        <w:t xml:space="preserve"> дозволяє обчислити параметри руху лише для текстурних областей виявлених об’єктів. Ця комбінація ефективна для задач, де потрібна швидка оцінка руху характерних точок зі згладженою ансамблевою глибиною, але непридатна для щільного аналізу руху всієї сцени.</w:t>
      </w:r>
    </w:p>
    <w:p w14:paraId="33220DB6" w14:textId="77777777" w:rsidR="0045152E" w:rsidRPr="00671C9F" w:rsidRDefault="0045152E" w:rsidP="0045152E">
      <w:pPr>
        <w:pStyle w:val="a2"/>
        <w:keepNext/>
        <w:jc w:val="center"/>
      </w:pPr>
      <w:r w:rsidRPr="00671C9F">
        <w:rPr>
          <w:noProof/>
        </w:rPr>
        <w:drawing>
          <wp:inline distT="0" distB="0" distL="0" distR="0" wp14:anchorId="217D2E83" wp14:editId="5A6E16E7">
            <wp:extent cx="5486400" cy="41989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agging.png"/>
                    <pic:cNvPicPr/>
                  </pic:nvPicPr>
                  <pic:blipFill>
                    <a:blip r:embed="rId59"/>
                    <a:stretch>
                      <a:fillRect/>
                    </a:stretch>
                  </pic:blipFill>
                  <pic:spPr>
                    <a:xfrm>
                      <a:off x="0" y="0"/>
                      <a:ext cx="5486400" cy="4198993"/>
                    </a:xfrm>
                    <a:prstGeom prst="rect">
                      <a:avLst/>
                    </a:prstGeom>
                  </pic:spPr>
                </pic:pic>
              </a:graphicData>
            </a:graphic>
          </wp:inline>
        </w:drawing>
      </w:r>
    </w:p>
    <w:p w14:paraId="3C74DE0D" w14:textId="77777777" w:rsidR="0045152E" w:rsidRPr="00671C9F" w:rsidRDefault="0045152E" w:rsidP="0045152E">
      <w:pPr>
        <w:pStyle w:val="aff2"/>
      </w:pPr>
      <w:r w:rsidRPr="00671C9F">
        <w:rPr>
          <w:color w:val="000000"/>
        </w:rPr>
        <w:t xml:space="preserve">Рис. 4.55 — </w:t>
      </w:r>
      <w:proofErr w:type="spellStart"/>
      <w:r w:rsidRPr="00671C9F">
        <w:rPr>
          <w:color w:val="000000"/>
        </w:rPr>
        <w:t>LucasKanade_Bagging</w:t>
      </w:r>
      <w:proofErr w:type="spellEnd"/>
    </w:p>
    <w:p w14:paraId="6A7777E1" w14:textId="77777777" w:rsidR="00D4769E" w:rsidRPr="00671C9F" w:rsidRDefault="00000000">
      <w:pPr>
        <w:pStyle w:val="a2"/>
      </w:pPr>
      <w:r w:rsidRPr="00671C9F">
        <w:t>На рис. 4.55 наведено результат «</w:t>
      </w:r>
      <w:proofErr w:type="spellStart"/>
      <w:r w:rsidRPr="00671C9F">
        <w:t>LucasKanade_Bagging</w:t>
      </w:r>
      <w:proofErr w:type="spellEnd"/>
      <w:r w:rsidRPr="00671C9F">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7C292E2C" w14:textId="77777777" w:rsidR="00F26411" w:rsidRPr="00671C9F" w:rsidRDefault="0045152E" w:rsidP="00F26411">
      <w:pPr>
        <w:pStyle w:val="a2"/>
      </w:pPr>
      <w:r w:rsidRPr="00671C9F">
        <w:lastRenderedPageBreak/>
        <w:t xml:space="preserve">На рис. 4.56 зображено </w:t>
      </w:r>
      <w:proofErr w:type="spellStart"/>
      <w:r w:rsidRPr="00671C9F">
        <w:t>LucasKanade_Blur</w:t>
      </w:r>
      <w:proofErr w:type="spellEnd"/>
      <w:r w:rsidRPr="00671C9F">
        <w:t>.</w:t>
      </w:r>
      <w:r w:rsidR="00F26411" w:rsidRPr="00671C9F">
        <w:t xml:space="preserve"> Комбінований аналіз: </w:t>
      </w:r>
      <w:proofErr w:type="spellStart"/>
      <w:r w:rsidR="00F26411" w:rsidRPr="00671C9F">
        <w:t>LucasKanade</w:t>
      </w:r>
      <w:proofErr w:type="spellEnd"/>
      <w:r w:rsidR="00F26411" w:rsidRPr="00671C9F">
        <w:t xml:space="preserve"> + </w:t>
      </w:r>
      <w:proofErr w:type="spellStart"/>
      <w:r w:rsidR="00F26411" w:rsidRPr="00671C9F">
        <w:t>Blur</w:t>
      </w:r>
      <w:proofErr w:type="spellEnd"/>
      <w:r w:rsidR="00F26411" w:rsidRPr="00671C9F">
        <w:t>.</w:t>
      </w:r>
    </w:p>
    <w:p w14:paraId="3188CDE5" w14:textId="1A4D4D02" w:rsidR="00F26411" w:rsidRPr="00671C9F" w:rsidRDefault="00F26411" w:rsidP="00F26411">
      <w:pPr>
        <w:pStyle w:val="a2"/>
      </w:pPr>
      <w:r w:rsidRPr="00671C9F">
        <w:t>На рис. 4.56 показано результати роботи системи з використанням локального алгоритму оптичного потоку Лукаса–</w:t>
      </w:r>
      <w:proofErr w:type="spellStart"/>
      <w:r w:rsidRPr="00671C9F">
        <w:t>Канаде</w:t>
      </w:r>
      <w:proofErr w:type="spellEnd"/>
      <w:r w:rsidRPr="00671C9F">
        <w:t xml:space="preserve"> (</w:t>
      </w:r>
      <w:proofErr w:type="spellStart"/>
      <w:r w:rsidRPr="00671C9F">
        <w:t>Lucas</w:t>
      </w:r>
      <w:proofErr w:type="spellEnd"/>
      <w:r w:rsidRPr="00671C9F">
        <w:t>–</w:t>
      </w:r>
      <w:proofErr w:type="spellStart"/>
      <w:r w:rsidRPr="00671C9F">
        <w:t>Kanade</w:t>
      </w:r>
      <w:proofErr w:type="spellEnd"/>
      <w:r w:rsidRPr="00671C9F">
        <w:t>) для оцінки руху та простого методу розмиття (</w:t>
      </w:r>
      <w:proofErr w:type="spellStart"/>
      <w:r w:rsidRPr="00671C9F">
        <w:t>Blur</w:t>
      </w:r>
      <w:proofErr w:type="spellEnd"/>
      <w:r w:rsidRPr="00671C9F">
        <w:t>) для оцінки глибини сцени. Ця комбінація демонструє обмеження локального методу оптичного потоку та примітивного методу оцінки глибини.</w:t>
      </w:r>
      <w:r w:rsidR="00C64130">
        <w:rPr>
          <w:rFonts w:hint="eastAsia"/>
          <w:lang w:eastAsia="ja-JP"/>
        </w:rPr>
        <w:t xml:space="preserve"> </w:t>
      </w:r>
      <w:r w:rsidRPr="00671C9F">
        <w:t>Ліва панель – оптичний потік (</w:t>
      </w:r>
      <w:proofErr w:type="spellStart"/>
      <w:r w:rsidRPr="00671C9F">
        <w:t>Lucas</w:t>
      </w:r>
      <w:proofErr w:type="spellEnd"/>
      <w:r w:rsidRPr="00671C9F">
        <w:t>–</w:t>
      </w:r>
      <w:proofErr w:type="spellStart"/>
      <w:r w:rsidRPr="00671C9F">
        <w:t>Kanade</w:t>
      </w:r>
      <w:proofErr w:type="spellEnd"/>
      <w:r w:rsidRPr="00671C9F">
        <w:t>). Центральна панель – карта глибини (</w:t>
      </w:r>
      <w:proofErr w:type="spellStart"/>
      <w:r w:rsidRPr="00671C9F">
        <w:t>Blur</w:t>
      </w:r>
      <w:proofErr w:type="spellEnd"/>
      <w:r w:rsidRPr="00671C9F">
        <w:t>). Оцінка глибини виконана методом простого розмиття (</w:t>
      </w:r>
      <w:proofErr w:type="spellStart"/>
      <w:r w:rsidRPr="00671C9F">
        <w:t>Blur</w:t>
      </w:r>
      <w:proofErr w:type="spellEnd"/>
      <w:r w:rsidRPr="00671C9F">
        <w:t xml:space="preserve">) – найпримітивнішим способом, який не використовує жодної інформації про геометрію сцени. Основні недоліки методу </w:t>
      </w:r>
      <w:proofErr w:type="spellStart"/>
      <w:r w:rsidRPr="00671C9F">
        <w:t>Blur</w:t>
      </w:r>
      <w:proofErr w:type="spellEnd"/>
      <w:r w:rsidRPr="00671C9F">
        <w:t>:</w:t>
      </w:r>
    </w:p>
    <w:p w14:paraId="51D8FE23" w14:textId="77777777" w:rsidR="00F26411" w:rsidRPr="00671C9F" w:rsidRDefault="00F26411" w:rsidP="00F26411">
      <w:pPr>
        <w:pStyle w:val="a2"/>
      </w:pPr>
      <w:r w:rsidRPr="00671C9F">
        <w:t xml:space="preserve"> – Відсутність фізичної коректності: карта глибини є лише згладженою версією </w:t>
      </w:r>
      <w:proofErr w:type="spellStart"/>
      <w:r w:rsidRPr="00671C9F">
        <w:t>яскравісного</w:t>
      </w:r>
      <w:proofErr w:type="spellEnd"/>
      <w:r w:rsidRPr="00671C9F">
        <w:t xml:space="preserve"> каналу зображення.</w:t>
      </w:r>
    </w:p>
    <w:p w14:paraId="7C8C4675" w14:textId="095AC5ED" w:rsidR="00F26411" w:rsidRPr="00671C9F" w:rsidRDefault="00F26411" w:rsidP="00F26411">
      <w:pPr>
        <w:pStyle w:val="a2"/>
      </w:pPr>
      <w:r w:rsidRPr="00671C9F">
        <w:t>- Розмиті межі: метод не виділяє межі об’єктів, що унеможливлює точну сегментацію.</w:t>
      </w:r>
      <w:r w:rsidR="00C64130">
        <w:rPr>
          <w:rFonts w:hint="eastAsia"/>
          <w:lang w:eastAsia="ja-JP"/>
        </w:rPr>
        <w:t xml:space="preserve"> </w:t>
      </w:r>
      <w:r w:rsidRPr="00671C9F">
        <w:t>Цей метод є «нижньою межею» якості оцінки глибини.</w:t>
      </w:r>
    </w:p>
    <w:p w14:paraId="5DBC6CE1" w14:textId="6D512308" w:rsidR="0045152E" w:rsidRPr="00671C9F" w:rsidRDefault="00F26411" w:rsidP="00F26411">
      <w:pPr>
        <w:pStyle w:val="a2"/>
      </w:pPr>
      <w:r w:rsidRPr="00671C9F">
        <w:t>Права панель – об’єднане зображення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Blur</w:t>
      </w:r>
      <w:proofErr w:type="spellEnd"/>
      <w:r w:rsidRPr="00671C9F">
        <w:t>).</w:t>
      </w:r>
      <w:r w:rsidR="00C64130">
        <w:rPr>
          <w:rFonts w:hint="eastAsia"/>
          <w:lang w:eastAsia="ja-JP"/>
        </w:rPr>
        <w:t xml:space="preserve"> </w:t>
      </w:r>
      <w:r w:rsidRPr="00671C9F">
        <w:t>Накладання розрідженого оптичного потоку Лукаса–</w:t>
      </w:r>
      <w:proofErr w:type="spellStart"/>
      <w:r w:rsidRPr="00671C9F">
        <w:t>Канаде</w:t>
      </w:r>
      <w:proofErr w:type="spellEnd"/>
      <w:r w:rsidRPr="00671C9F">
        <w:t xml:space="preserve"> на карту глибини </w:t>
      </w:r>
      <w:proofErr w:type="spellStart"/>
      <w:r w:rsidRPr="00671C9F">
        <w:t>Blur</w:t>
      </w:r>
      <w:proofErr w:type="spellEnd"/>
      <w:r w:rsidRPr="00671C9F">
        <w:t>. Насиченість → інтенсивність руху, яскравість → псевдо-глибина. Оскільки метод Лукаса–</w:t>
      </w:r>
      <w:proofErr w:type="spellStart"/>
      <w:r w:rsidRPr="00671C9F">
        <w:t>Канаде</w:t>
      </w:r>
      <w:proofErr w:type="spellEnd"/>
      <w:r w:rsidRPr="00671C9F">
        <w:t xml:space="preserve"> дає вектори лише в текстурних областях, а </w:t>
      </w:r>
      <w:proofErr w:type="spellStart"/>
      <w:r w:rsidRPr="00671C9F">
        <w:t>Blur</w:t>
      </w:r>
      <w:proofErr w:type="spellEnd"/>
      <w:r w:rsidRPr="00671C9F">
        <w:t xml:space="preserve"> не дає фізично коректної глибини, об’єднане зображення має низьку інформативність: вектори потоку присутні лише на окремих точках, а фонова глибина не відповідає реальній просторовій структурі сцени.</w:t>
      </w:r>
      <w:r w:rsidR="00C64130">
        <w:rPr>
          <w:rFonts w:hint="eastAsia"/>
          <w:lang w:eastAsia="ja-JP"/>
        </w:rPr>
        <w:t xml:space="preserve"> </w:t>
      </w:r>
      <w:proofErr w:type="spellStart"/>
      <w:r w:rsidRPr="00671C9F">
        <w:t>Детекція</w:t>
      </w:r>
      <w:proofErr w:type="spellEnd"/>
      <w:r w:rsidRPr="00671C9F">
        <w:t xml:space="preserve"> 6 об’єктів моделлю DETR. Однак через розрідженість оптичного потоку та відсутність фізично коректної глибини, визначення повного набору параметрів (особливо швидкості та просторового положення) є неможливим. Ця комбінація непридатна для практичного використання в задачах дистанційної ідентифікації динамічних об’єктів.</w:t>
      </w:r>
    </w:p>
    <w:p w14:paraId="20A9E45C" w14:textId="77777777" w:rsidR="0045152E" w:rsidRPr="00671C9F" w:rsidRDefault="0045152E" w:rsidP="0045152E">
      <w:pPr>
        <w:pStyle w:val="a2"/>
        <w:keepNext/>
        <w:jc w:val="center"/>
      </w:pPr>
      <w:r w:rsidRPr="00671C9F">
        <w:rPr>
          <w:noProof/>
        </w:rPr>
        <w:lastRenderedPageBreak/>
        <w:drawing>
          <wp:inline distT="0" distB="0" distL="0" distR="0" wp14:anchorId="4C71886A" wp14:editId="3A8B24F2">
            <wp:extent cx="5486400" cy="41989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lur.png"/>
                    <pic:cNvPicPr/>
                  </pic:nvPicPr>
                  <pic:blipFill>
                    <a:blip r:embed="rId60"/>
                    <a:stretch>
                      <a:fillRect/>
                    </a:stretch>
                  </pic:blipFill>
                  <pic:spPr>
                    <a:xfrm>
                      <a:off x="0" y="0"/>
                      <a:ext cx="5486400" cy="4198993"/>
                    </a:xfrm>
                    <a:prstGeom prst="rect">
                      <a:avLst/>
                    </a:prstGeom>
                  </pic:spPr>
                </pic:pic>
              </a:graphicData>
            </a:graphic>
          </wp:inline>
        </w:drawing>
      </w:r>
    </w:p>
    <w:p w14:paraId="30AA5120" w14:textId="77777777" w:rsidR="0045152E" w:rsidRPr="00671C9F" w:rsidRDefault="0045152E" w:rsidP="0045152E">
      <w:pPr>
        <w:pStyle w:val="aff2"/>
      </w:pPr>
      <w:r w:rsidRPr="00671C9F">
        <w:rPr>
          <w:color w:val="000000"/>
        </w:rPr>
        <w:t xml:space="preserve">Рис. 4.56 — </w:t>
      </w:r>
      <w:proofErr w:type="spellStart"/>
      <w:r w:rsidRPr="00671C9F">
        <w:rPr>
          <w:color w:val="000000"/>
        </w:rPr>
        <w:t>LucasKanade_Blur</w:t>
      </w:r>
      <w:proofErr w:type="spellEnd"/>
    </w:p>
    <w:p w14:paraId="10F6F8D7" w14:textId="77777777" w:rsidR="00D4769E" w:rsidRPr="00671C9F" w:rsidRDefault="00000000">
      <w:pPr>
        <w:pStyle w:val="a2"/>
      </w:pPr>
      <w:r w:rsidRPr="00671C9F">
        <w:t>На рис. 4.56 наведено результат «</w:t>
      </w:r>
      <w:proofErr w:type="spellStart"/>
      <w:r w:rsidRPr="00671C9F">
        <w:t>LucasKanade_Blur</w:t>
      </w:r>
      <w:proofErr w:type="spellEnd"/>
      <w:r w:rsidRPr="00671C9F">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582B70B3" w14:textId="77777777" w:rsidR="00041C92" w:rsidRPr="00671C9F" w:rsidRDefault="0045152E" w:rsidP="00041C92">
      <w:pPr>
        <w:pStyle w:val="a2"/>
      </w:pPr>
      <w:r w:rsidRPr="00671C9F">
        <w:t xml:space="preserve">На рис. 4.57 зображено </w:t>
      </w:r>
      <w:proofErr w:type="spellStart"/>
      <w:r w:rsidRPr="00671C9F">
        <w:t>LucasKanade_Boosting</w:t>
      </w:r>
      <w:proofErr w:type="spellEnd"/>
      <w:r w:rsidRPr="00671C9F">
        <w:t>.</w:t>
      </w:r>
      <w:r w:rsidR="00041C92" w:rsidRPr="00671C9F">
        <w:t xml:space="preserve"> Комбінований аналіз: </w:t>
      </w:r>
      <w:proofErr w:type="spellStart"/>
      <w:r w:rsidR="00041C92" w:rsidRPr="00671C9F">
        <w:t>LucasKanade</w:t>
      </w:r>
      <w:proofErr w:type="spellEnd"/>
      <w:r w:rsidR="00041C92" w:rsidRPr="00671C9F">
        <w:t xml:space="preserve"> + </w:t>
      </w:r>
      <w:proofErr w:type="spellStart"/>
      <w:r w:rsidR="00041C92" w:rsidRPr="00671C9F">
        <w:t>Boosting</w:t>
      </w:r>
      <w:proofErr w:type="spellEnd"/>
      <w:r w:rsidR="00041C92" w:rsidRPr="00671C9F">
        <w:t>.</w:t>
      </w:r>
    </w:p>
    <w:p w14:paraId="68A17D98" w14:textId="2E30D869" w:rsidR="00041C92" w:rsidRPr="00671C9F" w:rsidRDefault="00041C92" w:rsidP="00041C92">
      <w:pPr>
        <w:pStyle w:val="a2"/>
      </w:pPr>
      <w:r w:rsidRPr="00671C9F">
        <w:t>На рис. 4.57 показано результати роботи системи з використанням локального алгоритму оптичного потоку Лукаса–</w:t>
      </w:r>
      <w:proofErr w:type="spellStart"/>
      <w:r w:rsidRPr="00671C9F">
        <w:t>Канаде</w:t>
      </w:r>
      <w:proofErr w:type="spellEnd"/>
      <w:r w:rsidRPr="00671C9F">
        <w:t xml:space="preserve"> (</w:t>
      </w:r>
      <w:proofErr w:type="spellStart"/>
      <w:r w:rsidRPr="00671C9F">
        <w:t>Lucas</w:t>
      </w:r>
      <w:proofErr w:type="spellEnd"/>
      <w:r w:rsidRPr="00671C9F">
        <w:t>–</w:t>
      </w:r>
      <w:proofErr w:type="spellStart"/>
      <w:r w:rsidRPr="00671C9F">
        <w:t>Kanade</w:t>
      </w:r>
      <w:proofErr w:type="spellEnd"/>
      <w:r w:rsidRPr="00671C9F">
        <w:t xml:space="preserve">) для оцінки руху та ансамблевого методу </w:t>
      </w:r>
      <w:proofErr w:type="spellStart"/>
      <w:r w:rsidRPr="00671C9F">
        <w:t>бустінгу</w:t>
      </w:r>
      <w:proofErr w:type="spellEnd"/>
      <w:r w:rsidRPr="00671C9F">
        <w:t xml:space="preserve"> (</w:t>
      </w:r>
      <w:proofErr w:type="spellStart"/>
      <w:r w:rsidRPr="00671C9F">
        <w:t>Boosting</w:t>
      </w:r>
      <w:proofErr w:type="spellEnd"/>
      <w:r w:rsidRPr="00671C9F">
        <w:t>) для оцінки глибини сцени. Ця комбінація поєднує ефективність локального методу для вибраних характерних точок з ансамблевим підвищенням точності та підкресленням меж об’єктів.</w:t>
      </w:r>
      <w:r w:rsidR="00431AA9">
        <w:rPr>
          <w:rFonts w:hint="eastAsia"/>
          <w:lang w:eastAsia="ja-JP"/>
        </w:rPr>
        <w:t xml:space="preserve"> </w:t>
      </w:r>
      <w:r w:rsidRPr="00671C9F">
        <w:t>Ліва панель – оптичний потік (</w:t>
      </w:r>
      <w:proofErr w:type="spellStart"/>
      <w:r w:rsidRPr="00671C9F">
        <w:t>Lucas</w:t>
      </w:r>
      <w:proofErr w:type="spellEnd"/>
      <w:r w:rsidRPr="00671C9F">
        <w:t>–</w:t>
      </w:r>
      <w:proofErr w:type="spellStart"/>
      <w:r w:rsidRPr="00671C9F">
        <w:t>Kanade</w:t>
      </w:r>
      <w:proofErr w:type="spellEnd"/>
      <w:r w:rsidRPr="00671C9F">
        <w:t>). Центральна панель – карта глибини (</w:t>
      </w:r>
      <w:proofErr w:type="spellStart"/>
      <w:r w:rsidRPr="00671C9F">
        <w:t>Boosting</w:t>
      </w:r>
      <w:proofErr w:type="spellEnd"/>
      <w:r w:rsidRPr="00671C9F">
        <w:t>).</w:t>
      </w:r>
    </w:p>
    <w:p w14:paraId="1F2E0EE2" w14:textId="76E28E2D" w:rsidR="00041C92" w:rsidRPr="00671C9F" w:rsidRDefault="00760431" w:rsidP="00041C92">
      <w:pPr>
        <w:pStyle w:val="a2"/>
      </w:pPr>
      <m:oMathPara>
        <m:oMath>
          <m:sSub>
            <m:sSubPr>
              <m:ctrlPr>
                <w:rPr>
                  <w:rFonts w:ascii="Cambria Math" w:hAnsi="Cambria Math"/>
                  <w:i/>
                </w:rPr>
              </m:ctrlPr>
            </m:sSubPr>
            <m:e>
              <m:r>
                <w:rPr>
                  <w:rFonts w:ascii="Cambria Math" w:hAnsi="Cambria Math"/>
                </w:rPr>
                <m:t>D</m:t>
              </m:r>
            </m:e>
            <m:sub>
              <m:r>
                <w:rPr>
                  <w:rFonts w:ascii="Cambria Math" w:hAnsi="Cambria Math"/>
                </w:rPr>
                <m:t>boost</m:t>
              </m:r>
            </m:sub>
          </m:sSub>
          <m:r>
            <w:rPr>
              <w:rFonts w:ascii="Cambria Math" w:hAnsi="Cambria Math"/>
            </w:rPr>
            <m:t>= Σ</m:t>
          </m:r>
          <m:d>
            <m:dPr>
              <m:ctrlPr>
                <w:rPr>
                  <w:rFonts w:ascii="Cambria Math" w:hAnsi="Cambria Math"/>
                  <w:i/>
                </w:rPr>
              </m:ctrlPr>
            </m:dPr>
            <m:e>
              <m:r>
                <w:rPr>
                  <w:rFonts w:ascii="Cambria Math" w:hAnsi="Cambria Math"/>
                </w:rPr>
                <m:t>m=1..M</m:t>
              </m:r>
            </m:e>
          </m:d>
          <m:sSub>
            <m:sSubPr>
              <m:ctrlPr>
                <w:rPr>
                  <w:rFonts w:ascii="Cambria Math" w:hAnsi="Cambria Math"/>
                  <w:i/>
                </w:rPr>
              </m:ctrlPr>
            </m:sSubPr>
            <m:e>
              <m:r>
                <w:rPr>
                  <w:rFonts w:ascii="Cambria Math" w:hAnsi="Cambria Math"/>
                </w:rPr>
                <m:t>α</m:t>
              </m:r>
            </m:e>
            <m:sub>
              <m:r>
                <w:rPr>
                  <w:rFonts w:ascii="Cambria Math" w:hAnsi="Cambria Math"/>
                </w:rPr>
                <m:t>m</m:t>
              </m:r>
            </m:sub>
          </m:sSub>
          <m:sSup>
            <m:sSupPr>
              <m:ctrlPr>
                <w:rPr>
                  <w:rFonts w:ascii="Cambria Math" w:hAnsi="Cambria Math"/>
                  <w:i/>
                </w:rPr>
              </m:ctrlPr>
            </m:sSupPr>
            <m:e>
              <m:r>
                <w:rPr>
                  <w:rFonts w:ascii="Cambria Math" w:hAnsi="Cambria Math"/>
                </w:rPr>
                <m:t>D</m:t>
              </m:r>
            </m:e>
            <m:sup>
              <m:r>
                <w:rPr>
                  <w:rFonts w:ascii="Cambria Math" w:hAnsi="Cambria Math"/>
                </w:rPr>
                <m:t>m</m:t>
              </m:r>
            </m:sup>
          </m:sSup>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 xml:space="preserve">1 - </m:t>
                      </m:r>
                      <m:sSub>
                        <m:sSubPr>
                          <m:ctrlPr>
                            <w:rPr>
                              <w:rFonts w:ascii="Cambria Math" w:hAnsi="Cambria Math"/>
                              <w:i/>
                            </w:rPr>
                          </m:ctrlPr>
                        </m:sSubPr>
                        <m:e>
                          <m:r>
                            <w:rPr>
                              <w:rFonts w:ascii="Cambria Math" w:hAnsi="Cambria Math"/>
                            </w:rPr>
                            <m:t>ε</m:t>
                          </m:r>
                        </m:e>
                        <m:sub>
                          <m:r>
                            <w:rPr>
                              <w:rFonts w:ascii="Cambria Math" w:hAnsi="Cambria Math"/>
                            </w:rPr>
                            <m:t>m</m:t>
                          </m:r>
                        </m:sub>
                      </m:sSub>
                    </m:num>
                    <m:den>
                      <m:sSub>
                        <m:sSubPr>
                          <m:ctrlPr>
                            <w:rPr>
                              <w:rFonts w:ascii="Cambria Math" w:hAnsi="Cambria Math"/>
                              <w:i/>
                            </w:rPr>
                          </m:ctrlPr>
                        </m:sSubPr>
                        <m:e>
                          <m:r>
                            <w:rPr>
                              <w:rFonts w:ascii="Cambria Math" w:hAnsi="Cambria Math"/>
                            </w:rPr>
                            <m:t>ε</m:t>
                          </m:r>
                        </m:e>
                        <m:sub>
                          <m:r>
                            <w:rPr>
                              <w:rFonts w:ascii="Cambria Math" w:hAnsi="Cambria Math"/>
                            </w:rPr>
                            <m:t>m</m:t>
                          </m:r>
                        </m:sub>
                      </m:sSub>
                    </m:den>
                  </m:f>
                </m:e>
              </m:d>
            </m:e>
          </m:func>
        </m:oMath>
      </m:oMathPara>
    </w:p>
    <w:p w14:paraId="3C2D6524" w14:textId="7DBE50CA" w:rsidR="00041C92" w:rsidRPr="00671C9F" w:rsidRDefault="00041C92" w:rsidP="00041C92">
      <w:pPr>
        <w:pStyle w:val="a2"/>
      </w:pPr>
      <w:r w:rsidRPr="00671C9F">
        <w:t xml:space="preserve">де </w:t>
      </w:r>
      <m:oMath>
        <m:sSub>
          <m:sSubPr>
            <m:ctrlPr>
              <w:rPr>
                <w:rFonts w:ascii="Cambria Math" w:hAnsi="Cambria Math"/>
                <w:i/>
              </w:rPr>
            </m:ctrlPr>
          </m:sSubPr>
          <m:e>
            <m:r>
              <w:rPr>
                <w:rFonts w:ascii="Cambria Math" w:hAnsi="Cambria Math"/>
              </w:rPr>
              <m:t>α</m:t>
            </m:r>
          </m:e>
          <m:sub>
            <m:r>
              <w:rPr>
                <w:rFonts w:ascii="Cambria Math" w:hAnsi="Cambria Math"/>
              </w:rPr>
              <m:t>m</m:t>
            </m:r>
          </m:sub>
        </m:sSub>
      </m:oMath>
      <w:r w:rsidRPr="00671C9F">
        <w:t xml:space="preserve"> – вага, обернено пропорційна помилці </w:t>
      </w:r>
      <m:oMath>
        <m:sSub>
          <m:sSubPr>
            <m:ctrlPr>
              <w:rPr>
                <w:rFonts w:ascii="Cambria Math" w:hAnsi="Cambria Math"/>
                <w:i/>
              </w:rPr>
            </m:ctrlPr>
          </m:sSubPr>
          <m:e>
            <m:r>
              <w:rPr>
                <w:rFonts w:ascii="Cambria Math" w:hAnsi="Cambria Math"/>
              </w:rPr>
              <m:t>ε</m:t>
            </m:r>
          </m:e>
          <m:sub>
            <m:r>
              <w:rPr>
                <w:rFonts w:ascii="Cambria Math" w:hAnsi="Cambria Math"/>
              </w:rPr>
              <m:t>m</m:t>
            </m:r>
          </m:sub>
        </m:sSub>
      </m:oMath>
      <w:r w:rsidRPr="00671C9F">
        <w:t>.</w:t>
      </w:r>
    </w:p>
    <w:p w14:paraId="2A0E6811" w14:textId="1F064D25" w:rsidR="0045152E" w:rsidRPr="00671C9F" w:rsidRDefault="00041C92" w:rsidP="00041C92">
      <w:pPr>
        <w:pStyle w:val="a2"/>
      </w:pPr>
      <w:r w:rsidRPr="00671C9F">
        <w:lastRenderedPageBreak/>
        <w:t>Права панель – об’єднане зображення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Boosting</w:t>
      </w:r>
      <w:proofErr w:type="spellEnd"/>
      <w:r w:rsidRPr="00671C9F">
        <w:t>).</w:t>
      </w:r>
      <w:r w:rsidR="00431AA9">
        <w:rPr>
          <w:rFonts w:hint="eastAsia"/>
          <w:lang w:eastAsia="ja-JP"/>
        </w:rPr>
        <w:t xml:space="preserve"> </w:t>
      </w:r>
      <w:r w:rsidRPr="00671C9F">
        <w:t>Накладання розрідженого оптичного потоку Лукаса–</w:t>
      </w:r>
      <w:proofErr w:type="spellStart"/>
      <w:r w:rsidRPr="00671C9F">
        <w:t>Канаде</w:t>
      </w:r>
      <w:proofErr w:type="spellEnd"/>
      <w:r w:rsidRPr="00671C9F">
        <w:t xml:space="preserve"> на карту глибини </w:t>
      </w:r>
      <w:proofErr w:type="spellStart"/>
      <w:r w:rsidRPr="00671C9F">
        <w:t>Boosting</w:t>
      </w:r>
      <w:proofErr w:type="spellEnd"/>
      <w:r w:rsidRPr="00671C9F">
        <w:t>. Насиченість → інтенсивність руху, яскравість → глибина. Оскільки метод Лукаса–</w:t>
      </w:r>
      <w:proofErr w:type="spellStart"/>
      <w:r w:rsidRPr="00671C9F">
        <w:t>Канаде</w:t>
      </w:r>
      <w:proofErr w:type="spellEnd"/>
      <w:r w:rsidRPr="00671C9F">
        <w:t xml:space="preserve"> дає вектори лише в текстурних областях, об’єднане зображення показує рух лише на межах об’єктів, де є достатній градієнт яскравості. Ансамблева глибина </w:t>
      </w:r>
      <w:proofErr w:type="spellStart"/>
      <w:r w:rsidRPr="00671C9F">
        <w:t>Boosting</w:t>
      </w:r>
      <w:proofErr w:type="spellEnd"/>
      <w:r w:rsidRPr="00671C9F">
        <w:t xml:space="preserve"> забезпечує підкреслені межі та фізично коректну карту, але розрідженість оптичного потоку обмежує загальну інформативність. </w:t>
      </w:r>
      <w:proofErr w:type="spellStart"/>
      <w:r w:rsidRPr="00671C9F">
        <w:t>Бустінг</w:t>
      </w:r>
      <w:proofErr w:type="spellEnd"/>
      <w:r w:rsidRPr="00671C9F">
        <w:t xml:space="preserve"> частково компенсує відсутність інформації про рух в однорідних областях, оскільки підкреслює межі, де метод Лукаса–</w:t>
      </w:r>
      <w:proofErr w:type="spellStart"/>
      <w:r w:rsidRPr="00671C9F">
        <w:t>Канаде</w:t>
      </w:r>
      <w:proofErr w:type="spellEnd"/>
      <w:r w:rsidRPr="00671C9F">
        <w:t xml:space="preserve"> все ще може надати оцінку.</w:t>
      </w:r>
      <w:r w:rsidR="00431AA9">
        <w:rPr>
          <w:rFonts w:hint="eastAsia"/>
          <w:lang w:eastAsia="ja-JP"/>
        </w:rPr>
        <w:t xml:space="preserve"> </w:t>
      </w:r>
      <w:proofErr w:type="spellStart"/>
      <w:r w:rsidRPr="00671C9F">
        <w:t>Детекція</w:t>
      </w:r>
      <w:proofErr w:type="spellEnd"/>
      <w:r w:rsidRPr="00671C9F">
        <w:t xml:space="preserve"> 6 об’єктів моделлю DETR. Поєднання з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Boosting</w:t>
      </w:r>
      <w:proofErr w:type="spellEnd"/>
      <w:r w:rsidRPr="00671C9F">
        <w:t xml:space="preserve"> дозволяє обчислити параметри руху лише для текстурних областей виявлених об’єктів, але з підвищеною точністю на межах завдяки </w:t>
      </w:r>
      <w:proofErr w:type="spellStart"/>
      <w:r w:rsidRPr="00671C9F">
        <w:t>Boosting</w:t>
      </w:r>
      <w:proofErr w:type="spellEnd"/>
      <w:r w:rsidRPr="00671C9F">
        <w:t>. Ця комбінація ефективна для задач, де потрібна швидка оцінка руху характерних точок з підкресленими межами глибини, але непридатна для щільного аналізу руху всієї сцени.</w:t>
      </w:r>
    </w:p>
    <w:p w14:paraId="05BB1524" w14:textId="77777777" w:rsidR="0045152E" w:rsidRPr="00671C9F" w:rsidRDefault="0045152E" w:rsidP="0045152E">
      <w:pPr>
        <w:pStyle w:val="a2"/>
        <w:keepNext/>
        <w:jc w:val="center"/>
      </w:pPr>
      <w:r w:rsidRPr="00671C9F">
        <w:rPr>
          <w:noProof/>
        </w:rPr>
        <w:drawing>
          <wp:inline distT="0" distB="0" distL="0" distR="0" wp14:anchorId="07153AF9" wp14:editId="54841AE1">
            <wp:extent cx="5486400" cy="419899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oosting.png"/>
                    <pic:cNvPicPr/>
                  </pic:nvPicPr>
                  <pic:blipFill>
                    <a:blip r:embed="rId61"/>
                    <a:stretch>
                      <a:fillRect/>
                    </a:stretch>
                  </pic:blipFill>
                  <pic:spPr>
                    <a:xfrm>
                      <a:off x="0" y="0"/>
                      <a:ext cx="5486400" cy="4198993"/>
                    </a:xfrm>
                    <a:prstGeom prst="rect">
                      <a:avLst/>
                    </a:prstGeom>
                  </pic:spPr>
                </pic:pic>
              </a:graphicData>
            </a:graphic>
          </wp:inline>
        </w:drawing>
      </w:r>
    </w:p>
    <w:p w14:paraId="7526CC0F" w14:textId="77777777" w:rsidR="0045152E" w:rsidRPr="00671C9F" w:rsidRDefault="0045152E" w:rsidP="0045152E">
      <w:pPr>
        <w:pStyle w:val="aff2"/>
      </w:pPr>
      <w:r w:rsidRPr="00671C9F">
        <w:rPr>
          <w:color w:val="000000"/>
        </w:rPr>
        <w:t xml:space="preserve">Рис. 4.57 — </w:t>
      </w:r>
      <w:proofErr w:type="spellStart"/>
      <w:r w:rsidRPr="00671C9F">
        <w:rPr>
          <w:color w:val="000000"/>
        </w:rPr>
        <w:t>LucasKanade_Boosting</w:t>
      </w:r>
      <w:proofErr w:type="spellEnd"/>
    </w:p>
    <w:p w14:paraId="6C6F4E50" w14:textId="77777777" w:rsidR="00D4769E" w:rsidRPr="00671C9F" w:rsidRDefault="00000000">
      <w:pPr>
        <w:pStyle w:val="a2"/>
      </w:pPr>
      <w:r w:rsidRPr="00671C9F">
        <w:lastRenderedPageBreak/>
        <w:t>На рис. 4.57 наведено результат «</w:t>
      </w:r>
      <w:proofErr w:type="spellStart"/>
      <w:r w:rsidRPr="00671C9F">
        <w:t>LucasKanade_Boosting</w:t>
      </w:r>
      <w:proofErr w:type="spellEnd"/>
      <w:r w:rsidRPr="00671C9F">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27940D68" w14:textId="77777777" w:rsidR="00C025CE" w:rsidRPr="00671C9F" w:rsidRDefault="0045152E" w:rsidP="00C025CE">
      <w:pPr>
        <w:pStyle w:val="a2"/>
      </w:pPr>
      <w:r w:rsidRPr="00671C9F">
        <w:t xml:space="preserve">На рис. 4.58 зображено </w:t>
      </w:r>
      <w:proofErr w:type="spellStart"/>
      <w:r w:rsidRPr="00671C9F">
        <w:t>LucasKanade_DPT_Large</w:t>
      </w:r>
      <w:proofErr w:type="spellEnd"/>
      <w:r w:rsidRPr="00671C9F">
        <w:t>.</w:t>
      </w:r>
      <w:r w:rsidR="00C025CE" w:rsidRPr="00671C9F">
        <w:t xml:space="preserve"> Комбінований аналіз: </w:t>
      </w:r>
      <w:proofErr w:type="spellStart"/>
      <w:r w:rsidR="00C025CE" w:rsidRPr="00671C9F">
        <w:t>LucasKanade</w:t>
      </w:r>
      <w:proofErr w:type="spellEnd"/>
      <w:r w:rsidR="00C025CE" w:rsidRPr="00671C9F">
        <w:t xml:space="preserve"> + </w:t>
      </w:r>
      <w:proofErr w:type="spellStart"/>
      <w:r w:rsidR="00C025CE" w:rsidRPr="00671C9F">
        <w:t>DPT_Large</w:t>
      </w:r>
      <w:proofErr w:type="spellEnd"/>
      <w:r w:rsidR="00C025CE" w:rsidRPr="00671C9F">
        <w:t>.</w:t>
      </w:r>
    </w:p>
    <w:p w14:paraId="3B3B4D73" w14:textId="77777777" w:rsidR="00C025CE" w:rsidRPr="00671C9F" w:rsidRDefault="00C025CE" w:rsidP="00C025CE">
      <w:pPr>
        <w:pStyle w:val="a2"/>
      </w:pPr>
      <w:r w:rsidRPr="00671C9F">
        <w:t>На рис. 4.58 показано результати роботи системи з використанням локального алгоритму оптичного потоку Лукаса–</w:t>
      </w:r>
      <w:proofErr w:type="spellStart"/>
      <w:r w:rsidRPr="00671C9F">
        <w:t>Канаде</w:t>
      </w:r>
      <w:proofErr w:type="spellEnd"/>
      <w:r w:rsidRPr="00671C9F">
        <w:t xml:space="preserve"> (</w:t>
      </w:r>
      <w:proofErr w:type="spellStart"/>
      <w:r w:rsidRPr="00671C9F">
        <w:t>Lucas</w:t>
      </w:r>
      <w:proofErr w:type="spellEnd"/>
      <w:r w:rsidRPr="00671C9F">
        <w:t>–</w:t>
      </w:r>
      <w:proofErr w:type="spellStart"/>
      <w:r w:rsidRPr="00671C9F">
        <w:t>Kanade</w:t>
      </w:r>
      <w:proofErr w:type="spellEnd"/>
      <w:r w:rsidRPr="00671C9F">
        <w:t xml:space="preserve">) для оцінки руху та </w:t>
      </w:r>
      <w:proofErr w:type="spellStart"/>
      <w:r w:rsidRPr="00671C9F">
        <w:t>трансформерної</w:t>
      </w:r>
      <w:proofErr w:type="spellEnd"/>
      <w:r w:rsidRPr="00671C9F">
        <w:t xml:space="preserve"> моделі </w:t>
      </w:r>
      <w:proofErr w:type="spellStart"/>
      <w:r w:rsidRPr="00671C9F">
        <w:t>DPT_Large</w:t>
      </w:r>
      <w:proofErr w:type="spellEnd"/>
      <w:r w:rsidRPr="00671C9F">
        <w:t xml:space="preserve"> для оцінки глибини сцени. Ця комбінація поєднує ефективність локального методу для вибраних характерних точок з високою роздільною здатністю та чіткими межами </w:t>
      </w:r>
      <w:proofErr w:type="spellStart"/>
      <w:r w:rsidRPr="00671C9F">
        <w:t>DPT_Large</w:t>
      </w:r>
      <w:proofErr w:type="spellEnd"/>
      <w:r w:rsidRPr="00671C9F">
        <w:t>.</w:t>
      </w:r>
    </w:p>
    <w:p w14:paraId="0DAD8398" w14:textId="15CEDCAC" w:rsidR="00C025CE" w:rsidRPr="00671C9F" w:rsidRDefault="00C025CE" w:rsidP="00C025CE">
      <w:pPr>
        <w:pStyle w:val="a2"/>
      </w:pPr>
      <w:r w:rsidRPr="00671C9F">
        <w:t>Ліва панель – оптичний потік (</w:t>
      </w:r>
      <w:proofErr w:type="spellStart"/>
      <w:r w:rsidRPr="00671C9F">
        <w:t>Lucas</w:t>
      </w:r>
      <w:proofErr w:type="spellEnd"/>
      <w:r w:rsidRPr="00671C9F">
        <w:t>–</w:t>
      </w:r>
      <w:proofErr w:type="spellStart"/>
      <w:r w:rsidRPr="00671C9F">
        <w:t>Kanade</w:t>
      </w:r>
      <w:proofErr w:type="spellEnd"/>
      <w:r w:rsidRPr="00671C9F">
        <w:t>). Центральна панель – карта глибини (</w:t>
      </w:r>
      <w:proofErr w:type="spellStart"/>
      <w:r w:rsidRPr="00671C9F">
        <w:t>DPT_Large</w:t>
      </w:r>
      <w:proofErr w:type="spellEnd"/>
      <w:r w:rsidRPr="00671C9F">
        <w:t>). Права панель – об’єднане зображення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DPT_Large</w:t>
      </w:r>
      <w:proofErr w:type="spellEnd"/>
      <w:r w:rsidRPr="00671C9F">
        <w:t>).</w:t>
      </w:r>
    </w:p>
    <w:p w14:paraId="591A83A2" w14:textId="1252A7C4" w:rsidR="0045152E" w:rsidRPr="00671C9F" w:rsidRDefault="00C025CE" w:rsidP="00C025CE">
      <w:pPr>
        <w:pStyle w:val="a2"/>
      </w:pPr>
      <w:r w:rsidRPr="00671C9F">
        <w:t>Накладання розрідженого оптичного потоку Лукаса–</w:t>
      </w:r>
      <w:proofErr w:type="spellStart"/>
      <w:r w:rsidRPr="00671C9F">
        <w:t>Канаде</w:t>
      </w:r>
      <w:proofErr w:type="spellEnd"/>
      <w:r w:rsidRPr="00671C9F">
        <w:t xml:space="preserve"> на </w:t>
      </w:r>
      <w:proofErr w:type="spellStart"/>
      <w:r w:rsidRPr="00671C9F">
        <w:t>високороздільну</w:t>
      </w:r>
      <w:proofErr w:type="spellEnd"/>
      <w:r w:rsidRPr="00671C9F">
        <w:t xml:space="preserve"> карту глибини </w:t>
      </w:r>
      <w:proofErr w:type="spellStart"/>
      <w:r w:rsidRPr="00671C9F">
        <w:t>DPT_Large</w:t>
      </w:r>
      <w:proofErr w:type="spellEnd"/>
      <w:r w:rsidRPr="00671C9F">
        <w:t>. Насиченість → інтенсивність руху, яскравість → глибина. Оскільки метод Лукаса–</w:t>
      </w:r>
      <w:proofErr w:type="spellStart"/>
      <w:r w:rsidRPr="00671C9F">
        <w:t>Канаде</w:t>
      </w:r>
      <w:proofErr w:type="spellEnd"/>
      <w:r w:rsidRPr="00671C9F">
        <w:t xml:space="preserve"> дає вектори лише в текстурних областях, об’єднане зображення показує рух лише на межах об’єктів, де є достатній градієнт яскравості. </w:t>
      </w:r>
      <w:proofErr w:type="spellStart"/>
      <w:r w:rsidRPr="00671C9F">
        <w:t>Високороздільна</w:t>
      </w:r>
      <w:proofErr w:type="spellEnd"/>
      <w:r w:rsidRPr="00671C9F">
        <w:t xml:space="preserve"> глибина </w:t>
      </w:r>
      <w:proofErr w:type="spellStart"/>
      <w:r w:rsidRPr="00671C9F">
        <w:t>DPT_Large</w:t>
      </w:r>
      <w:proofErr w:type="spellEnd"/>
      <w:r w:rsidRPr="00671C9F">
        <w:t xml:space="preserve"> забезпечує детальну просторову інформацію, але розрідженість оптичного потоку обмежує загальну інформативність. На відміну від методу Горна–</w:t>
      </w:r>
      <w:proofErr w:type="spellStart"/>
      <w:r w:rsidRPr="00671C9F">
        <w:t>Шунка</w:t>
      </w:r>
      <w:proofErr w:type="spellEnd"/>
      <w:r w:rsidRPr="00671C9F">
        <w:t xml:space="preserve">, </w:t>
      </w:r>
      <w:proofErr w:type="spellStart"/>
      <w:r w:rsidRPr="00671C9F">
        <w:t>Lucas</w:t>
      </w:r>
      <w:proofErr w:type="spellEnd"/>
      <w:r w:rsidRPr="00671C9F">
        <w:t>–</w:t>
      </w:r>
      <w:proofErr w:type="spellStart"/>
      <w:r w:rsidRPr="00671C9F">
        <w:t>Kanade</w:t>
      </w:r>
      <w:proofErr w:type="spellEnd"/>
      <w:r w:rsidRPr="00671C9F">
        <w:t xml:space="preserve"> не страждає від розмиття меж, але потребує наявності текстурних областей для обчислення потоку.</w:t>
      </w:r>
      <w:r w:rsidR="00E74363">
        <w:rPr>
          <w:rFonts w:hint="eastAsia"/>
          <w:lang w:eastAsia="ja-JP"/>
        </w:rPr>
        <w:t xml:space="preserve"> </w:t>
      </w:r>
      <w:proofErr w:type="spellStart"/>
      <w:r w:rsidRPr="00671C9F">
        <w:t>Детекція</w:t>
      </w:r>
      <w:proofErr w:type="spellEnd"/>
      <w:r w:rsidRPr="00671C9F">
        <w:t xml:space="preserve"> 6 об’єктів моделлю DETR. Поєднання з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DPT_Large</w:t>
      </w:r>
      <w:proofErr w:type="spellEnd"/>
      <w:r w:rsidRPr="00671C9F">
        <w:t xml:space="preserve"> дозволяє обчислити параметри руху лише для текстурних областей виявлених об’єктів. Ця комбінація ефективна для задач, де потрібна швидка оцінка руху характерних точок з високоякісною деталізованою глибиною, але непридатна для щільного аналізу руху всієї сцени.</w:t>
      </w:r>
    </w:p>
    <w:p w14:paraId="6938C3FA" w14:textId="77777777" w:rsidR="0045152E" w:rsidRPr="00671C9F" w:rsidRDefault="0045152E" w:rsidP="0045152E">
      <w:pPr>
        <w:pStyle w:val="a2"/>
        <w:keepNext/>
        <w:jc w:val="center"/>
      </w:pPr>
      <w:r w:rsidRPr="00671C9F">
        <w:rPr>
          <w:noProof/>
        </w:rPr>
        <w:lastRenderedPageBreak/>
        <w:drawing>
          <wp:inline distT="0" distB="0" distL="0" distR="0" wp14:anchorId="6B07FAF5" wp14:editId="2C338550">
            <wp:extent cx="5486400" cy="42022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DPT_Large.png"/>
                    <pic:cNvPicPr/>
                  </pic:nvPicPr>
                  <pic:blipFill>
                    <a:blip r:embed="rId62"/>
                    <a:stretch>
                      <a:fillRect/>
                    </a:stretch>
                  </pic:blipFill>
                  <pic:spPr>
                    <a:xfrm>
                      <a:off x="0" y="0"/>
                      <a:ext cx="5486400" cy="4202258"/>
                    </a:xfrm>
                    <a:prstGeom prst="rect">
                      <a:avLst/>
                    </a:prstGeom>
                  </pic:spPr>
                </pic:pic>
              </a:graphicData>
            </a:graphic>
          </wp:inline>
        </w:drawing>
      </w:r>
    </w:p>
    <w:p w14:paraId="41C33DC3" w14:textId="77777777" w:rsidR="0045152E" w:rsidRPr="00671C9F" w:rsidRDefault="0045152E" w:rsidP="0045152E">
      <w:pPr>
        <w:pStyle w:val="aff2"/>
      </w:pPr>
      <w:r w:rsidRPr="00671C9F">
        <w:rPr>
          <w:color w:val="000000"/>
        </w:rPr>
        <w:t xml:space="preserve">Рис. 4.58 — </w:t>
      </w:r>
      <w:proofErr w:type="spellStart"/>
      <w:r w:rsidRPr="00671C9F">
        <w:rPr>
          <w:color w:val="000000"/>
        </w:rPr>
        <w:t>LucasKanade_DPT_Large</w:t>
      </w:r>
      <w:proofErr w:type="spellEnd"/>
    </w:p>
    <w:p w14:paraId="7A2549E9" w14:textId="77777777" w:rsidR="00D4769E" w:rsidRPr="00671C9F" w:rsidRDefault="00000000">
      <w:pPr>
        <w:pStyle w:val="a2"/>
      </w:pPr>
      <w:r w:rsidRPr="00671C9F">
        <w:t>На рис. 4.58 наведено результат «</w:t>
      </w:r>
      <w:proofErr w:type="spellStart"/>
      <w:r w:rsidRPr="00671C9F">
        <w:t>LucasKanade_DPT_Large</w:t>
      </w:r>
      <w:proofErr w:type="spellEnd"/>
      <w:r w:rsidRPr="00671C9F">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7F3475B7" w14:textId="77777777" w:rsidR="006F1320" w:rsidRPr="00671C9F" w:rsidRDefault="0045152E" w:rsidP="006F1320">
      <w:pPr>
        <w:pStyle w:val="a2"/>
      </w:pPr>
      <w:r w:rsidRPr="00671C9F">
        <w:t xml:space="preserve">На рис. 4.59 зображено </w:t>
      </w:r>
      <w:proofErr w:type="spellStart"/>
      <w:r w:rsidRPr="00671C9F">
        <w:t>LucasKanade_GeoNet</w:t>
      </w:r>
      <w:proofErr w:type="spellEnd"/>
      <w:r w:rsidRPr="00671C9F">
        <w:t>.</w:t>
      </w:r>
      <w:r w:rsidR="006F1320" w:rsidRPr="00671C9F">
        <w:t xml:space="preserve"> Комбінований аналіз: </w:t>
      </w:r>
      <w:proofErr w:type="spellStart"/>
      <w:r w:rsidR="006F1320" w:rsidRPr="00671C9F">
        <w:t>LucasKanade</w:t>
      </w:r>
      <w:proofErr w:type="spellEnd"/>
      <w:r w:rsidR="006F1320" w:rsidRPr="00671C9F">
        <w:t xml:space="preserve"> + </w:t>
      </w:r>
      <w:proofErr w:type="spellStart"/>
      <w:r w:rsidR="006F1320" w:rsidRPr="00671C9F">
        <w:t>GeoNet</w:t>
      </w:r>
      <w:proofErr w:type="spellEnd"/>
      <w:r w:rsidR="006F1320" w:rsidRPr="00671C9F">
        <w:t>.</w:t>
      </w:r>
    </w:p>
    <w:p w14:paraId="6176A5A9" w14:textId="1D241C94" w:rsidR="006F1320" w:rsidRPr="00671C9F" w:rsidRDefault="006F1320" w:rsidP="006F1320">
      <w:pPr>
        <w:pStyle w:val="a2"/>
      </w:pPr>
      <w:r w:rsidRPr="00671C9F">
        <w:t>На рис. 4.59 показано результати роботи системи з використанням локального алгоритму оптичного потоку Лукаса–</w:t>
      </w:r>
      <w:proofErr w:type="spellStart"/>
      <w:r w:rsidRPr="00671C9F">
        <w:t>Канаде</w:t>
      </w:r>
      <w:proofErr w:type="spellEnd"/>
      <w:r w:rsidRPr="00671C9F">
        <w:t xml:space="preserve"> (</w:t>
      </w:r>
      <w:proofErr w:type="spellStart"/>
      <w:r w:rsidRPr="00671C9F">
        <w:t>Lucas</w:t>
      </w:r>
      <w:proofErr w:type="spellEnd"/>
      <w:r w:rsidRPr="00671C9F">
        <w:t>–</w:t>
      </w:r>
      <w:proofErr w:type="spellStart"/>
      <w:r w:rsidRPr="00671C9F">
        <w:t>Kanade</w:t>
      </w:r>
      <w:proofErr w:type="spellEnd"/>
      <w:r w:rsidRPr="00671C9F">
        <w:t xml:space="preserve">) для оцінки руху та інтегрованої моделі </w:t>
      </w:r>
      <w:proofErr w:type="spellStart"/>
      <w:r w:rsidRPr="00671C9F">
        <w:t>GeoNet</w:t>
      </w:r>
      <w:proofErr w:type="spellEnd"/>
      <w:r w:rsidRPr="00671C9F">
        <w:t xml:space="preserve"> для оцінки глибини сцени. Ця комбінація поєднує ефективність локального методу для вибраних характерних точок з просторово-часовою узгодженістю </w:t>
      </w:r>
      <w:proofErr w:type="spellStart"/>
      <w:r w:rsidRPr="00671C9F">
        <w:t>GeoNet</w:t>
      </w:r>
      <w:proofErr w:type="spellEnd"/>
      <w:r w:rsidRPr="00671C9F">
        <w:t>.</w:t>
      </w:r>
      <w:r w:rsidR="00E74363">
        <w:rPr>
          <w:rFonts w:hint="eastAsia"/>
          <w:lang w:eastAsia="ja-JP"/>
        </w:rPr>
        <w:t xml:space="preserve"> </w:t>
      </w:r>
      <w:r w:rsidRPr="00671C9F">
        <w:t>Центральна панель – карта глибини (</w:t>
      </w:r>
      <w:proofErr w:type="spellStart"/>
      <w:r w:rsidRPr="00671C9F">
        <w:t>GeoNet</w:t>
      </w:r>
      <w:proofErr w:type="spellEnd"/>
      <w:r w:rsidRPr="00671C9F">
        <w:t xml:space="preserve">). Оцінка глибини виконана моделлю </w:t>
      </w:r>
      <w:proofErr w:type="spellStart"/>
      <w:r w:rsidRPr="00671C9F">
        <w:t>GeoNet</w:t>
      </w:r>
      <w:proofErr w:type="spellEnd"/>
      <w:r w:rsidRPr="00671C9F">
        <w:t xml:space="preserve"> – глибокою нейронною архітектурою, яка поєднує задачу оцінки глибини (</w:t>
      </w:r>
      <w:proofErr w:type="spellStart"/>
      <w:r w:rsidRPr="00671C9F">
        <w:t>DepthNet</w:t>
      </w:r>
      <w:proofErr w:type="spellEnd"/>
      <w:r w:rsidRPr="00671C9F">
        <w:t>), пози камери (</w:t>
      </w:r>
      <w:proofErr w:type="spellStart"/>
      <w:r w:rsidRPr="00671C9F">
        <w:t>PoseNet</w:t>
      </w:r>
      <w:proofErr w:type="spellEnd"/>
      <w:r w:rsidRPr="00671C9F">
        <w:t>) та оптичного потоку (</w:t>
      </w:r>
      <w:proofErr w:type="spellStart"/>
      <w:r w:rsidRPr="00671C9F">
        <w:t>ResFlowNet</w:t>
      </w:r>
      <w:proofErr w:type="spellEnd"/>
      <w:r w:rsidRPr="00671C9F">
        <w:t>) в єдиній неконтрольованій (</w:t>
      </w:r>
      <w:proofErr w:type="spellStart"/>
      <w:r w:rsidRPr="00671C9F">
        <w:t>unsupervised</w:t>
      </w:r>
      <w:proofErr w:type="spellEnd"/>
      <w:r w:rsidRPr="00671C9F">
        <w:t xml:space="preserve">) структурі. Ключові особливості </w:t>
      </w:r>
      <w:proofErr w:type="spellStart"/>
      <w:r w:rsidRPr="00671C9F">
        <w:t>GeoNet</w:t>
      </w:r>
      <w:proofErr w:type="spellEnd"/>
      <w:r w:rsidRPr="00671C9F">
        <w:t>:</w:t>
      </w:r>
    </w:p>
    <w:p w14:paraId="5F85E855" w14:textId="77777777" w:rsidR="006F1320" w:rsidRPr="00671C9F" w:rsidRDefault="006F1320" w:rsidP="006F1320">
      <w:pPr>
        <w:pStyle w:val="a2"/>
      </w:pPr>
      <w:r w:rsidRPr="00671C9F">
        <w:lastRenderedPageBreak/>
        <w:t xml:space="preserve"> – Спільне навчання: одночасне навчання оцінки глибини, пози та оптичного потоку.</w:t>
      </w:r>
    </w:p>
    <w:p w14:paraId="2F2EF1D3" w14:textId="77777777" w:rsidR="006F1320" w:rsidRPr="00671C9F" w:rsidRDefault="006F1320" w:rsidP="006F1320">
      <w:pPr>
        <w:pStyle w:val="a2"/>
      </w:pPr>
      <w:r w:rsidRPr="00671C9F">
        <w:t xml:space="preserve"> – Фотометрична узгодженість: функція втрат базується на реконструкції кадрів.</w:t>
      </w:r>
    </w:p>
    <w:p w14:paraId="3700098A" w14:textId="77777777" w:rsidR="006F1320" w:rsidRPr="00671C9F" w:rsidRDefault="006F1320" w:rsidP="006F1320">
      <w:pPr>
        <w:pStyle w:val="a2"/>
      </w:pPr>
      <w:r w:rsidRPr="00671C9F">
        <w:t xml:space="preserve"> – Геометрична коректність: карта глибини є фізично правдоподібною.</w:t>
      </w:r>
    </w:p>
    <w:p w14:paraId="2E3BEA7E" w14:textId="77777777" w:rsidR="006F1320" w:rsidRPr="00671C9F" w:rsidRDefault="006F1320" w:rsidP="006F1320">
      <w:pPr>
        <w:pStyle w:val="a2"/>
      </w:pPr>
      <w:r w:rsidRPr="00671C9F">
        <w:t>Права панель – об’єднане зображення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GeoNet</w:t>
      </w:r>
      <w:proofErr w:type="spellEnd"/>
      <w:r w:rsidRPr="00671C9F">
        <w:t>).</w:t>
      </w:r>
    </w:p>
    <w:p w14:paraId="581701C0" w14:textId="219392AF" w:rsidR="0045152E" w:rsidRPr="00671C9F" w:rsidRDefault="006F1320" w:rsidP="006F1320">
      <w:pPr>
        <w:pStyle w:val="a2"/>
      </w:pPr>
      <w:r w:rsidRPr="00671C9F">
        <w:t>Накладання розрідженого оптичного потоку Лукаса–</w:t>
      </w:r>
      <w:proofErr w:type="spellStart"/>
      <w:r w:rsidRPr="00671C9F">
        <w:t>Канаде</w:t>
      </w:r>
      <w:proofErr w:type="spellEnd"/>
      <w:r w:rsidRPr="00671C9F">
        <w:t xml:space="preserve"> на карту глибини </w:t>
      </w:r>
      <w:proofErr w:type="spellStart"/>
      <w:r w:rsidRPr="00671C9F">
        <w:t>GeoNet</w:t>
      </w:r>
      <w:proofErr w:type="spellEnd"/>
      <w:r w:rsidRPr="00671C9F">
        <w:t>. Насиченість → інтенсивність руху, яскравість → глибина. Оскільки метод Лукаса–</w:t>
      </w:r>
      <w:proofErr w:type="spellStart"/>
      <w:r w:rsidRPr="00671C9F">
        <w:t>Канаде</w:t>
      </w:r>
      <w:proofErr w:type="spellEnd"/>
      <w:r w:rsidRPr="00671C9F">
        <w:t xml:space="preserve"> дає вектори лише в текстурних областях, об’єднане зображення показує рух лише на межах об’єктів, де є достатній градієнт яскравості. Узгоджена глибина </w:t>
      </w:r>
      <w:proofErr w:type="spellStart"/>
      <w:r w:rsidRPr="00671C9F">
        <w:t>GeoNet</w:t>
      </w:r>
      <w:proofErr w:type="spellEnd"/>
      <w:r w:rsidRPr="00671C9F">
        <w:t xml:space="preserve"> забезпечує фізично коректну просторову інформацію, але розрідженість оптичного потоку обмежує загальну інформативність. На відміну від методу Горна–</w:t>
      </w:r>
      <w:proofErr w:type="spellStart"/>
      <w:r w:rsidRPr="00671C9F">
        <w:t>Шунка</w:t>
      </w:r>
      <w:proofErr w:type="spellEnd"/>
      <w:r w:rsidRPr="00671C9F">
        <w:t xml:space="preserve">, </w:t>
      </w:r>
      <w:proofErr w:type="spellStart"/>
      <w:r w:rsidRPr="00671C9F">
        <w:t>Lucas</w:t>
      </w:r>
      <w:proofErr w:type="spellEnd"/>
      <w:r w:rsidRPr="00671C9F">
        <w:t>–</w:t>
      </w:r>
      <w:proofErr w:type="spellStart"/>
      <w:r w:rsidRPr="00671C9F">
        <w:t>Kanade</w:t>
      </w:r>
      <w:proofErr w:type="spellEnd"/>
      <w:r w:rsidRPr="00671C9F">
        <w:t xml:space="preserve"> не страждає від розмиття меж, але потребує наявності текстурних областей для обчислення потоку.</w:t>
      </w:r>
      <w:r w:rsidR="00E74363">
        <w:rPr>
          <w:rFonts w:hint="eastAsia"/>
          <w:lang w:eastAsia="ja-JP"/>
        </w:rPr>
        <w:t xml:space="preserve"> </w:t>
      </w:r>
      <w:proofErr w:type="spellStart"/>
      <w:r w:rsidRPr="00671C9F">
        <w:t>Детекція</w:t>
      </w:r>
      <w:proofErr w:type="spellEnd"/>
      <w:r w:rsidRPr="00671C9F">
        <w:t xml:space="preserve"> об’єктів.</w:t>
      </w:r>
      <w:r w:rsidR="00E74363">
        <w:rPr>
          <w:rFonts w:hint="eastAsia"/>
          <w:lang w:eastAsia="ja-JP"/>
        </w:rPr>
        <w:t xml:space="preserve"> </w:t>
      </w:r>
      <w:r w:rsidRPr="00671C9F">
        <w:t xml:space="preserve">Виявлено 6 об’єктів моделлю DETR. Поєднання з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GeoNet</w:t>
      </w:r>
      <w:proofErr w:type="spellEnd"/>
      <w:r w:rsidRPr="00671C9F">
        <w:t xml:space="preserve"> дозволяє обчислити параметри руху лише для текстурних областей виявлених об’єктів. Ця комбінація ефективна для задач, де потрібна швидка оцінка руху характерних точок з узгодженою глибиною, особливо в сценах з рухомою камерою, але непридатна для щільного аналізу руху всієї сцени.</w:t>
      </w:r>
    </w:p>
    <w:p w14:paraId="05AAF4E0" w14:textId="77777777" w:rsidR="0045152E" w:rsidRPr="00671C9F" w:rsidRDefault="0045152E" w:rsidP="0045152E">
      <w:pPr>
        <w:pStyle w:val="a2"/>
        <w:keepNext/>
        <w:jc w:val="center"/>
      </w:pPr>
      <w:r w:rsidRPr="00671C9F">
        <w:rPr>
          <w:noProof/>
        </w:rPr>
        <w:lastRenderedPageBreak/>
        <w:drawing>
          <wp:inline distT="0" distB="0" distL="0" distR="0" wp14:anchorId="4F8E0EBA" wp14:editId="17D7C60C">
            <wp:extent cx="5486400" cy="41989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GeoNet.png"/>
                    <pic:cNvPicPr/>
                  </pic:nvPicPr>
                  <pic:blipFill>
                    <a:blip r:embed="rId63"/>
                    <a:stretch>
                      <a:fillRect/>
                    </a:stretch>
                  </pic:blipFill>
                  <pic:spPr>
                    <a:xfrm>
                      <a:off x="0" y="0"/>
                      <a:ext cx="5486400" cy="4198993"/>
                    </a:xfrm>
                    <a:prstGeom prst="rect">
                      <a:avLst/>
                    </a:prstGeom>
                  </pic:spPr>
                </pic:pic>
              </a:graphicData>
            </a:graphic>
          </wp:inline>
        </w:drawing>
      </w:r>
    </w:p>
    <w:p w14:paraId="0A80EBDA" w14:textId="77777777" w:rsidR="0045152E" w:rsidRPr="00671C9F" w:rsidRDefault="0045152E" w:rsidP="0045152E">
      <w:pPr>
        <w:pStyle w:val="aff2"/>
      </w:pPr>
      <w:r w:rsidRPr="00671C9F">
        <w:rPr>
          <w:color w:val="000000"/>
        </w:rPr>
        <w:t xml:space="preserve">Рис. 4.59 — </w:t>
      </w:r>
      <w:proofErr w:type="spellStart"/>
      <w:r w:rsidRPr="00671C9F">
        <w:rPr>
          <w:color w:val="000000"/>
        </w:rPr>
        <w:t>LucasKanade_GeoNet</w:t>
      </w:r>
      <w:proofErr w:type="spellEnd"/>
    </w:p>
    <w:p w14:paraId="0EE4BFB3" w14:textId="77777777" w:rsidR="00D4769E" w:rsidRPr="00671C9F" w:rsidRDefault="00000000">
      <w:pPr>
        <w:pStyle w:val="a2"/>
      </w:pPr>
      <w:r w:rsidRPr="00671C9F">
        <w:t>На рис. 4.59 наведено результат «</w:t>
      </w:r>
      <w:proofErr w:type="spellStart"/>
      <w:r w:rsidRPr="00671C9F">
        <w:t>LucasKanade_GeoNet</w:t>
      </w:r>
      <w:proofErr w:type="spellEnd"/>
      <w:r w:rsidRPr="00671C9F">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68369FF7" w14:textId="77777777" w:rsidR="006F1320" w:rsidRPr="00671C9F" w:rsidRDefault="0045152E" w:rsidP="006F1320">
      <w:pPr>
        <w:pStyle w:val="a2"/>
      </w:pPr>
      <w:r w:rsidRPr="00671C9F">
        <w:t xml:space="preserve">На рис. 4.60 зображено </w:t>
      </w:r>
      <w:proofErr w:type="spellStart"/>
      <w:r w:rsidRPr="00671C9F">
        <w:t>LucasKanade_Gradient</w:t>
      </w:r>
      <w:proofErr w:type="spellEnd"/>
      <w:r w:rsidRPr="00671C9F">
        <w:t>.</w:t>
      </w:r>
      <w:r w:rsidR="006F1320" w:rsidRPr="00671C9F">
        <w:t xml:space="preserve"> Комбінований аналіз: </w:t>
      </w:r>
      <w:proofErr w:type="spellStart"/>
      <w:r w:rsidR="006F1320" w:rsidRPr="00671C9F">
        <w:t>LucasKanade</w:t>
      </w:r>
      <w:proofErr w:type="spellEnd"/>
      <w:r w:rsidR="006F1320" w:rsidRPr="00671C9F">
        <w:t xml:space="preserve"> + </w:t>
      </w:r>
      <w:proofErr w:type="spellStart"/>
      <w:r w:rsidR="006F1320" w:rsidRPr="00671C9F">
        <w:t>Gradient</w:t>
      </w:r>
      <w:proofErr w:type="spellEnd"/>
      <w:r w:rsidR="006F1320" w:rsidRPr="00671C9F">
        <w:t>.</w:t>
      </w:r>
    </w:p>
    <w:p w14:paraId="0122E30B" w14:textId="57D8CFF4" w:rsidR="006F1320" w:rsidRPr="00671C9F" w:rsidRDefault="006F1320" w:rsidP="006F1320">
      <w:pPr>
        <w:pStyle w:val="a2"/>
      </w:pPr>
      <w:r w:rsidRPr="00671C9F">
        <w:t>На рис. 4.60 показано результати роботи системи з використанням локального алгоритму оптичного потоку Лукаса–</w:t>
      </w:r>
      <w:proofErr w:type="spellStart"/>
      <w:r w:rsidRPr="00671C9F">
        <w:t>Канаде</w:t>
      </w:r>
      <w:proofErr w:type="spellEnd"/>
      <w:r w:rsidRPr="00671C9F">
        <w:t xml:space="preserve"> (</w:t>
      </w:r>
      <w:proofErr w:type="spellStart"/>
      <w:r w:rsidRPr="00671C9F">
        <w:t>Lucas</w:t>
      </w:r>
      <w:proofErr w:type="spellEnd"/>
      <w:r w:rsidRPr="00671C9F">
        <w:t>–</w:t>
      </w:r>
      <w:proofErr w:type="spellStart"/>
      <w:r w:rsidRPr="00671C9F">
        <w:t>Kanade</w:t>
      </w:r>
      <w:proofErr w:type="spellEnd"/>
      <w:r w:rsidRPr="00671C9F">
        <w:t>) для оцінки руху та методу градієнта (</w:t>
      </w:r>
      <w:proofErr w:type="spellStart"/>
      <w:r w:rsidRPr="00671C9F">
        <w:t>Gradient</w:t>
      </w:r>
      <w:proofErr w:type="spellEnd"/>
      <w:r w:rsidRPr="00671C9F">
        <w:t>) для оцінки глибини сцени. Ця комбінація демонструє можливості використання градієнтних методів для виділення меж об’єктів при локальній оцінці оптичного потоку.</w:t>
      </w:r>
      <w:r w:rsidR="00E74363">
        <w:rPr>
          <w:rFonts w:hint="eastAsia"/>
          <w:lang w:eastAsia="ja-JP"/>
        </w:rPr>
        <w:t xml:space="preserve"> </w:t>
      </w:r>
      <w:r w:rsidRPr="00671C9F">
        <w:t>Центральна панель – карта глибини (</w:t>
      </w:r>
      <w:proofErr w:type="spellStart"/>
      <w:r w:rsidRPr="00671C9F">
        <w:t>Gradient</w:t>
      </w:r>
      <w:proofErr w:type="spellEnd"/>
      <w:r w:rsidRPr="00671C9F">
        <w:t xml:space="preserve">). Особливості методу </w:t>
      </w:r>
      <w:proofErr w:type="spellStart"/>
      <w:r w:rsidRPr="00671C9F">
        <w:t>Gradient</w:t>
      </w:r>
      <w:proofErr w:type="spellEnd"/>
      <w:r w:rsidRPr="00671C9F">
        <w:t>:</w:t>
      </w:r>
    </w:p>
    <w:p w14:paraId="038E3B80" w14:textId="5084EA3F" w:rsidR="0045152E" w:rsidRPr="00671C9F" w:rsidRDefault="006F1320" w:rsidP="006F1320">
      <w:pPr>
        <w:pStyle w:val="a2"/>
      </w:pPr>
      <w:r w:rsidRPr="00671C9F">
        <w:t>Права панель – об’єднане зображення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Gradient</w:t>
      </w:r>
      <w:proofErr w:type="spellEnd"/>
      <w:r w:rsidRPr="00671C9F">
        <w:t>).</w:t>
      </w:r>
      <w:r w:rsidR="00E74363">
        <w:rPr>
          <w:rFonts w:hint="eastAsia"/>
          <w:lang w:eastAsia="ja-JP"/>
        </w:rPr>
        <w:t xml:space="preserve"> </w:t>
      </w:r>
      <w:r w:rsidRPr="00671C9F">
        <w:t>Накладання розрідженого оптичного потоку Лукаса–</w:t>
      </w:r>
      <w:proofErr w:type="spellStart"/>
      <w:r w:rsidRPr="00671C9F">
        <w:t>Канаде</w:t>
      </w:r>
      <w:proofErr w:type="spellEnd"/>
      <w:r w:rsidRPr="00671C9F">
        <w:t xml:space="preserve"> на градієнтну карту. Насиченість → інтенсивність руху, яскравість → градієнт. Оскільки обидва методи </w:t>
      </w:r>
      <w:r w:rsidRPr="00671C9F">
        <w:lastRenderedPageBreak/>
        <w:t>(</w:t>
      </w:r>
      <w:proofErr w:type="spellStart"/>
      <w:r w:rsidRPr="00671C9F">
        <w:t>Lucas</w:t>
      </w:r>
      <w:proofErr w:type="spellEnd"/>
      <w:r w:rsidRPr="00671C9F">
        <w:t>–</w:t>
      </w:r>
      <w:proofErr w:type="spellStart"/>
      <w:r w:rsidRPr="00671C9F">
        <w:t>Kanade</w:t>
      </w:r>
      <w:proofErr w:type="spellEnd"/>
      <w:r w:rsidRPr="00671C9F">
        <w:t xml:space="preserve"> та </w:t>
      </w:r>
      <w:proofErr w:type="spellStart"/>
      <w:r w:rsidRPr="00671C9F">
        <w:t>Gradient</w:t>
      </w:r>
      <w:proofErr w:type="spellEnd"/>
      <w:r w:rsidRPr="00671C9F">
        <w:t>) працюють лише в областях з високим градієнтом (кути, межі), об’єднане зображення показує рух саме на контурах об’єктів. Вектори потоку чітко видно на межах, де є достатня текстурна інформація. Ця комбінація може бути корисною для аналізу руху меж об’єктів, але не дає інформації про рух внутрішніх областей та абсолютні значення глибини.</w:t>
      </w:r>
      <w:r w:rsidR="00E74363">
        <w:rPr>
          <w:rFonts w:hint="eastAsia"/>
          <w:lang w:eastAsia="ja-JP"/>
        </w:rPr>
        <w:t xml:space="preserve"> </w:t>
      </w:r>
      <w:proofErr w:type="spellStart"/>
      <w:r w:rsidRPr="00671C9F">
        <w:t>Детекція</w:t>
      </w:r>
      <w:proofErr w:type="spellEnd"/>
      <w:r w:rsidRPr="00671C9F">
        <w:t xml:space="preserve"> 6 об’єктів моделлю DETR. Однак через розрідженість оптичного потоку та відсутність абсолютних значень глибини, визначення повного набору параметрів (особливо швидкості та просторового положення) є обмеженим. Ця комбінація може бути корисною лише для задач, де потрібно проаналізувати рух меж об’єктів, але не для кількісної оцінки параметрів динамічних об’єктів.</w:t>
      </w:r>
    </w:p>
    <w:p w14:paraId="028D3FD2" w14:textId="77777777" w:rsidR="0045152E" w:rsidRPr="00671C9F" w:rsidRDefault="0045152E" w:rsidP="0045152E">
      <w:pPr>
        <w:pStyle w:val="a2"/>
        <w:keepNext/>
        <w:jc w:val="center"/>
      </w:pPr>
      <w:r w:rsidRPr="00671C9F">
        <w:rPr>
          <w:noProof/>
        </w:rPr>
        <w:drawing>
          <wp:inline distT="0" distB="0" distL="0" distR="0" wp14:anchorId="4BD570FB" wp14:editId="565C36FB">
            <wp:extent cx="5486400" cy="419899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Gradient.png"/>
                    <pic:cNvPicPr/>
                  </pic:nvPicPr>
                  <pic:blipFill>
                    <a:blip r:embed="rId64"/>
                    <a:stretch>
                      <a:fillRect/>
                    </a:stretch>
                  </pic:blipFill>
                  <pic:spPr>
                    <a:xfrm>
                      <a:off x="0" y="0"/>
                      <a:ext cx="5486400" cy="4198993"/>
                    </a:xfrm>
                    <a:prstGeom prst="rect">
                      <a:avLst/>
                    </a:prstGeom>
                  </pic:spPr>
                </pic:pic>
              </a:graphicData>
            </a:graphic>
          </wp:inline>
        </w:drawing>
      </w:r>
    </w:p>
    <w:p w14:paraId="7FD6161B" w14:textId="77777777" w:rsidR="0045152E" w:rsidRPr="00671C9F" w:rsidRDefault="0045152E" w:rsidP="0045152E">
      <w:pPr>
        <w:pStyle w:val="aff2"/>
      </w:pPr>
      <w:r w:rsidRPr="00671C9F">
        <w:rPr>
          <w:color w:val="000000"/>
        </w:rPr>
        <w:t xml:space="preserve">Рис. 4.60 — </w:t>
      </w:r>
      <w:proofErr w:type="spellStart"/>
      <w:r w:rsidRPr="00671C9F">
        <w:rPr>
          <w:color w:val="000000"/>
        </w:rPr>
        <w:t>LucasKanade_Gradient</w:t>
      </w:r>
      <w:proofErr w:type="spellEnd"/>
    </w:p>
    <w:p w14:paraId="531AFA34" w14:textId="77777777" w:rsidR="00D4769E" w:rsidRPr="00671C9F" w:rsidRDefault="00000000">
      <w:pPr>
        <w:pStyle w:val="a2"/>
      </w:pPr>
      <w:r w:rsidRPr="00671C9F">
        <w:t>На рис. 4.60 наведено результат «</w:t>
      </w:r>
      <w:proofErr w:type="spellStart"/>
      <w:r w:rsidRPr="00671C9F">
        <w:t>LucasKanade_Gradient</w:t>
      </w:r>
      <w:proofErr w:type="spellEnd"/>
      <w:r w:rsidRPr="00671C9F">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331CB178" w14:textId="77777777" w:rsidR="00F70978" w:rsidRPr="00671C9F" w:rsidRDefault="0045152E" w:rsidP="00F70978">
      <w:pPr>
        <w:pStyle w:val="a2"/>
      </w:pPr>
      <w:r w:rsidRPr="00671C9F">
        <w:t xml:space="preserve">На рис. 4.61 зображено </w:t>
      </w:r>
      <w:proofErr w:type="spellStart"/>
      <w:r w:rsidRPr="00671C9F">
        <w:t>LucasKanade_MiDaS</w:t>
      </w:r>
      <w:proofErr w:type="spellEnd"/>
      <w:r w:rsidRPr="00671C9F">
        <w:t>.</w:t>
      </w:r>
      <w:r w:rsidR="00F70978" w:rsidRPr="00671C9F">
        <w:t xml:space="preserve"> Комбінований аналіз: </w:t>
      </w:r>
      <w:proofErr w:type="spellStart"/>
      <w:r w:rsidR="00F70978" w:rsidRPr="00671C9F">
        <w:lastRenderedPageBreak/>
        <w:t>LucasKanade</w:t>
      </w:r>
      <w:proofErr w:type="spellEnd"/>
      <w:r w:rsidR="00F70978" w:rsidRPr="00671C9F">
        <w:t xml:space="preserve"> + </w:t>
      </w:r>
      <w:proofErr w:type="spellStart"/>
      <w:r w:rsidR="00F70978" w:rsidRPr="00671C9F">
        <w:t>MiDaS</w:t>
      </w:r>
      <w:proofErr w:type="spellEnd"/>
      <w:r w:rsidR="00F70978" w:rsidRPr="00671C9F">
        <w:t>.</w:t>
      </w:r>
    </w:p>
    <w:p w14:paraId="6ED11132" w14:textId="77777777" w:rsidR="00F70978" w:rsidRPr="00671C9F" w:rsidRDefault="00F70978" w:rsidP="00F70978">
      <w:pPr>
        <w:pStyle w:val="a2"/>
      </w:pPr>
    </w:p>
    <w:p w14:paraId="658DABBD" w14:textId="77777777" w:rsidR="00F70978" w:rsidRPr="00671C9F" w:rsidRDefault="00F70978" w:rsidP="00F70978">
      <w:pPr>
        <w:pStyle w:val="a2"/>
      </w:pPr>
      <w:r w:rsidRPr="00671C9F">
        <w:t>На рис. 4.61 показано результати роботи системи з використанням локального алгоритму оптичного потоку Лукаса–</w:t>
      </w:r>
      <w:proofErr w:type="spellStart"/>
      <w:r w:rsidRPr="00671C9F">
        <w:t>Канаде</w:t>
      </w:r>
      <w:proofErr w:type="spellEnd"/>
      <w:r w:rsidRPr="00671C9F">
        <w:t xml:space="preserve"> (</w:t>
      </w:r>
      <w:proofErr w:type="spellStart"/>
      <w:r w:rsidRPr="00671C9F">
        <w:t>Lucas</w:t>
      </w:r>
      <w:proofErr w:type="spellEnd"/>
      <w:r w:rsidRPr="00671C9F">
        <w:t>–</w:t>
      </w:r>
      <w:proofErr w:type="spellStart"/>
      <w:r w:rsidRPr="00671C9F">
        <w:t>Kanade</w:t>
      </w:r>
      <w:proofErr w:type="spellEnd"/>
      <w:r w:rsidRPr="00671C9F">
        <w:t xml:space="preserve">) для оцінки руху та </w:t>
      </w:r>
      <w:proofErr w:type="spellStart"/>
      <w:r w:rsidRPr="00671C9F">
        <w:t>нейромережевої</w:t>
      </w:r>
      <w:proofErr w:type="spellEnd"/>
      <w:r w:rsidRPr="00671C9F">
        <w:t xml:space="preserve"> моделі </w:t>
      </w:r>
      <w:proofErr w:type="spellStart"/>
      <w:r w:rsidRPr="00671C9F">
        <w:t>MiDaS</w:t>
      </w:r>
      <w:proofErr w:type="spellEnd"/>
      <w:r w:rsidRPr="00671C9F">
        <w:t xml:space="preserve"> для оцінки глибини сцени. Ця комбінація поєднує ефективність локального методу для вибраних характерних точок з універсальністю та хорошою якістю </w:t>
      </w:r>
      <w:proofErr w:type="spellStart"/>
      <w:r w:rsidRPr="00671C9F">
        <w:t>MiDaS</w:t>
      </w:r>
      <w:proofErr w:type="spellEnd"/>
      <w:r w:rsidRPr="00671C9F">
        <w:t>.</w:t>
      </w:r>
    </w:p>
    <w:p w14:paraId="68B9B18A" w14:textId="77777777" w:rsidR="00F70978" w:rsidRPr="00671C9F" w:rsidRDefault="00F70978" w:rsidP="00F70978">
      <w:pPr>
        <w:pStyle w:val="a2"/>
      </w:pPr>
      <w:r w:rsidRPr="00671C9F">
        <w:t>Центральна панель – карта глибини (</w:t>
      </w:r>
      <w:proofErr w:type="spellStart"/>
      <w:r w:rsidRPr="00671C9F">
        <w:t>MiDaS</w:t>
      </w:r>
      <w:proofErr w:type="spellEnd"/>
      <w:r w:rsidRPr="00671C9F">
        <w:t xml:space="preserve">). </w:t>
      </w:r>
    </w:p>
    <w:p w14:paraId="7E67D1C0" w14:textId="77777777" w:rsidR="00F70978" w:rsidRPr="00671C9F" w:rsidRDefault="00F70978" w:rsidP="00F70978">
      <w:pPr>
        <w:pStyle w:val="a2"/>
      </w:pPr>
      <w:r w:rsidRPr="00671C9F">
        <w:t>- Чіткі межі об’єктів: перепади глибини на межах об’єктів є добре помітними.</w:t>
      </w:r>
    </w:p>
    <w:p w14:paraId="6FE6B2CD" w14:textId="77777777" w:rsidR="00F70978" w:rsidRPr="00671C9F" w:rsidRDefault="00F70978" w:rsidP="00F70978">
      <w:pPr>
        <w:pStyle w:val="a2"/>
      </w:pPr>
      <w:r w:rsidRPr="00671C9F">
        <w:t xml:space="preserve"> – </w:t>
      </w:r>
      <w:proofErr w:type="spellStart"/>
      <w:r w:rsidRPr="00671C9F">
        <w:t>Робастність</w:t>
      </w:r>
      <w:proofErr w:type="spellEnd"/>
      <w:r w:rsidRPr="00671C9F">
        <w:t xml:space="preserve">: </w:t>
      </w:r>
      <w:proofErr w:type="spellStart"/>
      <w:r w:rsidRPr="00671C9F">
        <w:t>MiDaS</w:t>
      </w:r>
      <w:proofErr w:type="spellEnd"/>
      <w:r w:rsidRPr="00671C9F">
        <w:t xml:space="preserve"> працює на різноманітних сценах без </w:t>
      </w:r>
      <w:proofErr w:type="spellStart"/>
      <w:r w:rsidRPr="00671C9F">
        <w:t>донавчання</w:t>
      </w:r>
      <w:proofErr w:type="spellEnd"/>
      <w:r w:rsidRPr="00671C9F">
        <w:t xml:space="preserve"> (</w:t>
      </w:r>
      <w:proofErr w:type="spellStart"/>
      <w:r w:rsidRPr="00671C9F">
        <w:t>zero-shot</w:t>
      </w:r>
      <w:proofErr w:type="spellEnd"/>
      <w:r w:rsidRPr="00671C9F">
        <w:t>).</w:t>
      </w:r>
    </w:p>
    <w:p w14:paraId="184A03BA" w14:textId="77777777" w:rsidR="00F70978" w:rsidRPr="00671C9F" w:rsidRDefault="00F70978" w:rsidP="00F70978">
      <w:pPr>
        <w:pStyle w:val="a2"/>
      </w:pPr>
      <w:r w:rsidRPr="00671C9F">
        <w:t>Права панель – об’єднане зображення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MiDaS</w:t>
      </w:r>
      <w:proofErr w:type="spellEnd"/>
      <w:r w:rsidRPr="00671C9F">
        <w:t>).</w:t>
      </w:r>
    </w:p>
    <w:p w14:paraId="6DADF7A4" w14:textId="03408297" w:rsidR="0045152E" w:rsidRPr="00671C9F" w:rsidRDefault="00F70978" w:rsidP="00F70978">
      <w:pPr>
        <w:pStyle w:val="a2"/>
      </w:pPr>
      <w:r w:rsidRPr="00671C9F">
        <w:t>Накладання розрідженого оптичного потоку Лукаса–</w:t>
      </w:r>
      <w:proofErr w:type="spellStart"/>
      <w:r w:rsidRPr="00671C9F">
        <w:t>Канаде</w:t>
      </w:r>
      <w:proofErr w:type="spellEnd"/>
      <w:r w:rsidRPr="00671C9F">
        <w:t xml:space="preserve"> на карту глибини </w:t>
      </w:r>
      <w:proofErr w:type="spellStart"/>
      <w:r w:rsidRPr="00671C9F">
        <w:t>MiDaS</w:t>
      </w:r>
      <w:proofErr w:type="spellEnd"/>
      <w:r w:rsidRPr="00671C9F">
        <w:t>. Насиченість → інтенсивність руху, яскравість → глибина. Оскільки метод Лукаса–</w:t>
      </w:r>
      <w:proofErr w:type="spellStart"/>
      <w:r w:rsidRPr="00671C9F">
        <w:t>Канаде</w:t>
      </w:r>
      <w:proofErr w:type="spellEnd"/>
      <w:r w:rsidRPr="00671C9F">
        <w:t xml:space="preserve"> дає вектори лише в текстурних областях, об’єднане зображення показує рух лише на межах об’єктів, де є достатній градієнт яскравості. Якісна глибина </w:t>
      </w:r>
      <w:proofErr w:type="spellStart"/>
      <w:r w:rsidRPr="00671C9F">
        <w:t>MiDaS</w:t>
      </w:r>
      <w:proofErr w:type="spellEnd"/>
      <w:r w:rsidRPr="00671C9F">
        <w:t xml:space="preserve"> забезпечує фізично коректну просторову інформацію, але розрідженість оптичного потоку обмежує загальну інформативність. На відміну від методу Горна–</w:t>
      </w:r>
      <w:proofErr w:type="spellStart"/>
      <w:r w:rsidRPr="00671C9F">
        <w:t>Шунка</w:t>
      </w:r>
      <w:proofErr w:type="spellEnd"/>
      <w:r w:rsidRPr="00671C9F">
        <w:t xml:space="preserve">, </w:t>
      </w:r>
      <w:proofErr w:type="spellStart"/>
      <w:r w:rsidRPr="00671C9F">
        <w:t>Lucas</w:t>
      </w:r>
      <w:proofErr w:type="spellEnd"/>
      <w:r w:rsidRPr="00671C9F">
        <w:t>–</w:t>
      </w:r>
      <w:proofErr w:type="spellStart"/>
      <w:r w:rsidRPr="00671C9F">
        <w:t>Kanade</w:t>
      </w:r>
      <w:proofErr w:type="spellEnd"/>
      <w:r w:rsidRPr="00671C9F">
        <w:t xml:space="preserve"> не страждає від розмиття меж, але потребує наявності текстурних областей для обчислення потоку.</w:t>
      </w:r>
      <w:r w:rsidR="009144C4">
        <w:rPr>
          <w:rFonts w:hint="eastAsia"/>
          <w:lang w:eastAsia="ja-JP"/>
        </w:rPr>
        <w:t xml:space="preserve"> </w:t>
      </w:r>
      <w:proofErr w:type="spellStart"/>
      <w:r w:rsidRPr="00671C9F">
        <w:t>Детекція</w:t>
      </w:r>
      <w:proofErr w:type="spellEnd"/>
      <w:r w:rsidRPr="00671C9F">
        <w:t xml:space="preserve"> 6 об’єктів моделлю DETR. Поєднання з </w:t>
      </w:r>
      <w:proofErr w:type="spellStart"/>
      <w:r w:rsidRPr="00671C9F">
        <w:t>Lucas</w:t>
      </w:r>
      <w:proofErr w:type="spellEnd"/>
      <w:r w:rsidRPr="00671C9F">
        <w:t>–</w:t>
      </w:r>
      <w:proofErr w:type="spellStart"/>
      <w:r w:rsidRPr="00671C9F">
        <w:t>Kanade</w:t>
      </w:r>
      <w:proofErr w:type="spellEnd"/>
      <w:r w:rsidRPr="00671C9F">
        <w:t xml:space="preserve"> + </w:t>
      </w:r>
      <w:proofErr w:type="spellStart"/>
      <w:r w:rsidRPr="00671C9F">
        <w:t>MiDaS</w:t>
      </w:r>
      <w:proofErr w:type="spellEnd"/>
      <w:r w:rsidRPr="00671C9F">
        <w:t xml:space="preserve"> дозволяє обчислити параметри руху лише для текстурних областей виявлених об’єктів. Ця комбінація є базовою для порівняння локальних методів оптичного потоку з </w:t>
      </w:r>
      <w:proofErr w:type="spellStart"/>
      <w:r w:rsidRPr="00671C9F">
        <w:t>нейромережевими</w:t>
      </w:r>
      <w:proofErr w:type="spellEnd"/>
      <w:r w:rsidRPr="00671C9F">
        <w:t xml:space="preserve"> методами оцінки глибини, але непридатна для щільного аналізу руху всієї сцени.</w:t>
      </w:r>
    </w:p>
    <w:p w14:paraId="46023814" w14:textId="77777777" w:rsidR="0045152E" w:rsidRPr="00671C9F" w:rsidRDefault="0045152E" w:rsidP="0045152E">
      <w:pPr>
        <w:pStyle w:val="a2"/>
        <w:keepNext/>
        <w:jc w:val="center"/>
      </w:pPr>
      <w:r w:rsidRPr="00671C9F">
        <w:rPr>
          <w:noProof/>
        </w:rPr>
        <w:lastRenderedPageBreak/>
        <w:drawing>
          <wp:inline distT="0" distB="0" distL="0" distR="0" wp14:anchorId="2AB6274F" wp14:editId="290EB94C">
            <wp:extent cx="5486400" cy="419899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MiDaS.png"/>
                    <pic:cNvPicPr/>
                  </pic:nvPicPr>
                  <pic:blipFill>
                    <a:blip r:embed="rId65"/>
                    <a:stretch>
                      <a:fillRect/>
                    </a:stretch>
                  </pic:blipFill>
                  <pic:spPr>
                    <a:xfrm>
                      <a:off x="0" y="0"/>
                      <a:ext cx="5486400" cy="4198993"/>
                    </a:xfrm>
                    <a:prstGeom prst="rect">
                      <a:avLst/>
                    </a:prstGeom>
                  </pic:spPr>
                </pic:pic>
              </a:graphicData>
            </a:graphic>
          </wp:inline>
        </w:drawing>
      </w:r>
    </w:p>
    <w:p w14:paraId="5E2E330D" w14:textId="77777777" w:rsidR="0045152E" w:rsidRPr="00671C9F" w:rsidRDefault="0045152E" w:rsidP="0045152E">
      <w:pPr>
        <w:pStyle w:val="aff2"/>
      </w:pPr>
      <w:r w:rsidRPr="00671C9F">
        <w:rPr>
          <w:color w:val="000000"/>
        </w:rPr>
        <w:t xml:space="preserve">Рис. 4.61 — </w:t>
      </w:r>
      <w:proofErr w:type="spellStart"/>
      <w:r w:rsidRPr="00671C9F">
        <w:rPr>
          <w:color w:val="000000"/>
        </w:rPr>
        <w:t>LucasKanade_MiDaS</w:t>
      </w:r>
      <w:proofErr w:type="spellEnd"/>
    </w:p>
    <w:p w14:paraId="2D69671F" w14:textId="77777777" w:rsidR="00D4769E" w:rsidRPr="00671C9F" w:rsidRDefault="00000000">
      <w:pPr>
        <w:pStyle w:val="a2"/>
      </w:pPr>
      <w:r w:rsidRPr="00671C9F">
        <w:t>На рис. 4.61 наведено результат «</w:t>
      </w:r>
      <w:proofErr w:type="spellStart"/>
      <w:r w:rsidRPr="00671C9F">
        <w:t>LucasKanade_MiDaS</w:t>
      </w:r>
      <w:proofErr w:type="spellEnd"/>
      <w:r w:rsidRPr="00671C9F">
        <w:t>», який використовується для порівняння оптичного потоку, карти глибини та об’єднаного представлення сцени під час дистанційної ідентифікації параметрів динамічних об’єктів.</w:t>
      </w:r>
    </w:p>
    <w:p w14:paraId="0FEC0A92" w14:textId="77777777" w:rsidR="00C15F53" w:rsidRPr="00671C9F" w:rsidRDefault="00C15F53" w:rsidP="00C15F53">
      <w:pPr>
        <w:pStyle w:val="2"/>
      </w:pPr>
      <w:bookmarkStart w:id="76" w:name="_Toc227583644"/>
      <w:r w:rsidRPr="00671C9F">
        <w:t>4.</w:t>
      </w:r>
      <w:fldSimple w:instr=" SEQ SubChapter ">
        <w:r w:rsidR="00527E5B" w:rsidRPr="00671C9F">
          <w:t>5</w:t>
        </w:r>
      </w:fldSimple>
      <w:r w:rsidRPr="00671C9F">
        <w:t xml:space="preserve"> </w:t>
      </w:r>
      <w:r w:rsidR="0095373F" w:rsidRPr="00671C9F">
        <w:t>Реалізація методів ідентифікації на основі глибокого навчання</w:t>
      </w:r>
      <w:bookmarkEnd w:id="76"/>
    </w:p>
    <w:p w14:paraId="6D5E47E5" w14:textId="77777777" w:rsidR="00D4769E" w:rsidRPr="00671C9F" w:rsidRDefault="00000000">
      <w:pPr>
        <w:pStyle w:val="a2"/>
      </w:pPr>
      <w:r w:rsidRPr="00671C9F">
        <w:t>У підрозділі «4.5 Реалізація методів ідентифікації на основі глибокого навчання» для подальшого викладу використано такі формульні залежності: (4.12).</w:t>
      </w:r>
    </w:p>
    <w:p w14:paraId="54F9199F" w14:textId="77777777" w:rsidR="00D4769E" w:rsidRPr="00671C9F" w:rsidRDefault="00000000">
      <w:pPr>
        <w:pStyle w:val="a2"/>
      </w:pPr>
      <w:r w:rsidRPr="00671C9F">
        <w:t>У підрозділі «4.5 Реалізація методів ідентифікації на основі глибокого навчання» для подальшого викладу використано такі формульні залежності: (4.13).</w:t>
      </w:r>
    </w:p>
    <w:p w14:paraId="7358C54C" w14:textId="77777777" w:rsidR="00D4769E" w:rsidRPr="00671C9F" w:rsidRDefault="00000000">
      <w:pPr>
        <w:pStyle w:val="a2"/>
      </w:pPr>
      <w:r w:rsidRPr="00671C9F">
        <w:t>У підрозділі «4.5 Реалізація методів ідентифікації на основі глибокого навчання» для подальшого викладу використано такі формульні залежності: (4.14).</w:t>
      </w:r>
    </w:p>
    <w:p w14:paraId="2F95DAF6" w14:textId="77777777" w:rsidR="00D4769E" w:rsidRPr="00671C9F" w:rsidRDefault="00000000">
      <w:pPr>
        <w:pStyle w:val="a2"/>
      </w:pPr>
      <w:r w:rsidRPr="00671C9F">
        <w:t>У підрозділі «4.5 Реалізація методів ідентифікації на основі глибокого навчання» для подальшого викладу використано такі формульні залежності: (4.15).</w:t>
      </w:r>
    </w:p>
    <w:p w14:paraId="02A05FA7" w14:textId="77777777" w:rsidR="00B56C97" w:rsidRPr="00671C9F" w:rsidRDefault="00B56C97" w:rsidP="00B56C97">
      <w:pPr>
        <w:pStyle w:val="a2"/>
      </w:pPr>
      <w:r w:rsidRPr="00671C9F">
        <w:t xml:space="preserve">Опис додаткової розробленої моделі з використанням </w:t>
      </w:r>
      <w:proofErr w:type="spellStart"/>
      <w:r w:rsidRPr="00671C9F">
        <w:t>GeoNet</w:t>
      </w:r>
      <w:proofErr w:type="spellEnd"/>
      <w:r w:rsidRPr="00671C9F">
        <w:t xml:space="preserve">. Реалізована інтеграція </w:t>
      </w:r>
      <w:proofErr w:type="spellStart"/>
      <w:r w:rsidRPr="00671C9F">
        <w:t>GeoNet</w:t>
      </w:r>
      <w:proofErr w:type="spellEnd"/>
      <w:r w:rsidRPr="00671C9F">
        <w:t xml:space="preserve"> для обробки відео шляхом оцінювання глибини зображень </w:t>
      </w:r>
      <w:r w:rsidRPr="00671C9F">
        <w:lastRenderedPageBreak/>
        <w:t>(</w:t>
      </w:r>
      <w:proofErr w:type="spellStart"/>
      <w:r w:rsidRPr="00671C9F">
        <w:t>monocular</w:t>
      </w:r>
      <w:proofErr w:type="spellEnd"/>
      <w:r w:rsidRPr="00671C9F">
        <w:t xml:space="preserve"> </w:t>
      </w:r>
      <w:proofErr w:type="spellStart"/>
      <w:r w:rsidRPr="00671C9F">
        <w:t>depth</w:t>
      </w:r>
      <w:proofErr w:type="spellEnd"/>
      <w:r w:rsidRPr="00671C9F">
        <w:t xml:space="preserve"> </w:t>
      </w:r>
      <w:proofErr w:type="spellStart"/>
      <w:r w:rsidRPr="00671C9F">
        <w:t>estimation</w:t>
      </w:r>
      <w:proofErr w:type="spellEnd"/>
      <w:r w:rsidRPr="00671C9F">
        <w:t>), що дає змогу визначати один із найважливіших параметрів об’єкта – відстань до елементів сцени.</w:t>
      </w:r>
    </w:p>
    <w:p w14:paraId="5D82417D" w14:textId="77777777" w:rsidR="00B56C97" w:rsidRPr="00671C9F" w:rsidRDefault="00B56C97" w:rsidP="00B56C97">
      <w:pPr>
        <w:pStyle w:val="a2"/>
      </w:pPr>
      <w:proofErr w:type="spellStart"/>
      <w:r w:rsidRPr="00671C9F">
        <w:t>GeoNet</w:t>
      </w:r>
      <w:proofErr w:type="spellEnd"/>
      <w:r w:rsidRPr="00671C9F">
        <w:t xml:space="preserve"> працює із </w:t>
      </w:r>
      <w:proofErr w:type="spellStart"/>
      <w:r w:rsidRPr="00671C9F">
        <w:t>відеофреймами</w:t>
      </w:r>
      <w:proofErr w:type="spellEnd"/>
      <w:r w:rsidRPr="00671C9F">
        <w:t xml:space="preserve">, які попередньо витягуються з відео, зберігаються у вигляді зображень та форматуються для подальшої обробки. Входи обробляються через </w:t>
      </w:r>
      <w:proofErr w:type="spellStart"/>
      <w:r w:rsidRPr="00671C9F">
        <w:t>GeoNet</w:t>
      </w:r>
      <w:proofErr w:type="spellEnd"/>
      <w:r w:rsidRPr="00671C9F">
        <w:t>, що передбачає отримання параметрів.</w:t>
      </w:r>
    </w:p>
    <w:p w14:paraId="69173E9D" w14:textId="77777777" w:rsidR="00B56C97" w:rsidRPr="00671C9F" w:rsidRDefault="00B56C97" w:rsidP="00B56C97">
      <w:pPr>
        <w:pStyle w:val="a2"/>
      </w:pPr>
      <w:r w:rsidRPr="00671C9F">
        <w:t xml:space="preserve">Етап підготовки даних. </w:t>
      </w:r>
      <w:proofErr w:type="spellStart"/>
      <w:r w:rsidRPr="00671C9F">
        <w:t>GeoNet</w:t>
      </w:r>
      <w:proofErr w:type="spellEnd"/>
      <w:r w:rsidRPr="00671C9F">
        <w:t xml:space="preserve"> здійснює попередню обробку кадрів відео з використанням </w:t>
      </w:r>
      <w:proofErr w:type="spellStart"/>
      <w:r w:rsidRPr="00671C9F">
        <w:t>скрипта</w:t>
      </w:r>
      <w:proofErr w:type="spellEnd"/>
      <w:r w:rsidRPr="00671C9F">
        <w:t>. Цей етап включає зміну розмірів зображень, створення необхідних послідовностей кадрів (наприклад, для аналізу оптичного потоку або оцінки глибини) і видалення статичних об</w:t>
      </w:r>
      <w:r w:rsidR="0089083A" w:rsidRPr="00671C9F">
        <w:t>’</w:t>
      </w:r>
      <w:r w:rsidRPr="00671C9F">
        <w:t>єктів для покращення результатів.</w:t>
      </w:r>
    </w:p>
    <w:p w14:paraId="3BC9F496" w14:textId="77777777" w:rsidR="00B56C97" w:rsidRPr="005F438C" w:rsidRDefault="00B56C97" w:rsidP="00B56C97">
      <w:pPr>
        <w:pStyle w:val="a2"/>
      </w:pPr>
      <w:proofErr w:type="spellStart"/>
      <w:r w:rsidRPr="00671C9F">
        <w:t>Інференс</w:t>
      </w:r>
      <w:proofErr w:type="spellEnd"/>
      <w:r w:rsidRPr="00671C9F">
        <w:t>. Основний обчислювальний етап виконується за допомогою geonet_main.py, який аналізує дані та генерує результати, такі як глибинні карти, оптичний потік або оцінки позиції. Для цього використовуються</w:t>
      </w:r>
      <w:r w:rsidRPr="005F438C">
        <w:t xml:space="preserve"> попередньо натреновані моделі, збережені у вигляді контрольних точок (</w:t>
      </w:r>
      <w:proofErr w:type="spellStart"/>
      <w:r w:rsidRPr="005F438C">
        <w:t>checkpoints</w:t>
      </w:r>
      <w:proofErr w:type="spellEnd"/>
      <w:r w:rsidRPr="005F438C">
        <w:t>).</w:t>
      </w:r>
    </w:p>
    <w:p w14:paraId="4DB8F961" w14:textId="77777777" w:rsidR="00B56C97" w:rsidRPr="005F438C" w:rsidRDefault="00B56C97" w:rsidP="00B56C97">
      <w:pPr>
        <w:pStyle w:val="a2"/>
      </w:pPr>
      <w:r w:rsidRPr="005F438C">
        <w:t>Вивід результатів. Глибинні карти (</w:t>
      </w:r>
      <w:proofErr w:type="spellStart"/>
      <w:r w:rsidRPr="005F438C">
        <w:t>depth</w:t>
      </w:r>
      <w:proofErr w:type="spellEnd"/>
      <w:r w:rsidRPr="005F438C">
        <w:t xml:space="preserve"> </w:t>
      </w:r>
      <w:proofErr w:type="spellStart"/>
      <w:r w:rsidRPr="005F438C">
        <w:t>maps</w:t>
      </w:r>
      <w:proofErr w:type="spellEnd"/>
      <w:r w:rsidRPr="005F438C">
        <w:t xml:space="preserve">) зберігаються у визначеному каталозі та </w:t>
      </w:r>
      <w:proofErr w:type="spellStart"/>
      <w:r w:rsidRPr="005F438C">
        <w:t>візуалізуються</w:t>
      </w:r>
      <w:proofErr w:type="spellEnd"/>
      <w:r w:rsidRPr="005F438C">
        <w:t xml:space="preserve"> для оцінки результатів роботи моделі[</w:t>
      </w:r>
      <w:r w:rsidR="00BF380B" w:rsidRPr="005F438C">
        <w:fldChar w:fldCharType="begin"/>
      </w:r>
      <w:r w:rsidR="00BF380B" w:rsidRPr="005F438C">
        <w:instrText xml:space="preserve"> REF _Ref221389746 \r \h </w:instrText>
      </w:r>
      <w:r w:rsidR="00BF380B" w:rsidRPr="005F438C">
        <w:fldChar w:fldCharType="separate"/>
      </w:r>
      <w:r w:rsidR="00527E5B" w:rsidRPr="005F438C">
        <w:t>64</w:t>
      </w:r>
      <w:r w:rsidR="00BF380B" w:rsidRPr="005F438C">
        <w:fldChar w:fldCharType="end"/>
      </w:r>
      <w:r w:rsidRPr="005F438C">
        <w:t>].</w:t>
      </w:r>
    </w:p>
    <w:p w14:paraId="4C43E4BD" w14:textId="77777777" w:rsidR="00497093" w:rsidRPr="005F438C" w:rsidRDefault="00497093" w:rsidP="00497093">
      <w:pPr>
        <w:pStyle w:val="a2"/>
        <w:rPr>
          <w:color w:val="000000"/>
        </w:rPr>
      </w:pPr>
      <w:r w:rsidRPr="005F438C">
        <w:rPr>
          <w:color w:val="000000"/>
        </w:rPr>
        <w:t xml:space="preserve">На рис. 4.62 показано реалізовану модель з використанням </w:t>
      </w:r>
      <w:proofErr w:type="spellStart"/>
      <w:r w:rsidRPr="005F438C">
        <w:rPr>
          <w:color w:val="000000"/>
        </w:rPr>
        <w:t>GeoNet.</w:t>
      </w:r>
      <w:r w:rsidRPr="005F438C">
        <w:rPr>
          <w:color w:val="000000"/>
        </w:rPr>
        <w:fldChar w:fldCharType="begin"/>
      </w:r>
      <w:r w:rsidRPr="005F438C">
        <w:rPr>
          <w:color w:val="000000"/>
        </w:rPr>
        <w:instrText xml:space="preserve"> REF _Ref221383624 \h </w:instrText>
      </w:r>
      <w:r w:rsidRPr="005F438C">
        <w:rPr>
          <w:color w:val="000000"/>
        </w:rPr>
      </w:r>
      <w:r w:rsidRPr="005F438C">
        <w:rPr>
          <w:color w:val="000000"/>
        </w:rPr>
        <w:fldChar w:fldCharType="separate"/>
      </w:r>
      <w:r w:rsidR="00527E5B" w:rsidRPr="005F438C">
        <w:rPr>
          <w:color w:val="000000"/>
        </w:rPr>
        <w:t>Рис</w:t>
      </w:r>
      <w:proofErr w:type="spellEnd"/>
      <w:r w:rsidR="00527E5B" w:rsidRPr="005F438C">
        <w:rPr>
          <w:color w:val="000000"/>
        </w:rPr>
        <w:t xml:space="preserve">. 4.62 – а) модель, що планувалась; б) реалізована модель з використанням </w:t>
      </w:r>
      <w:proofErr w:type="spellStart"/>
      <w:r w:rsidR="00527E5B" w:rsidRPr="005F438C">
        <w:rPr>
          <w:color w:val="000000"/>
        </w:rPr>
        <w:t>GeoNet</w:t>
      </w:r>
      <w:proofErr w:type="spellEnd"/>
      <w:r w:rsidRPr="005F438C">
        <w:rPr>
          <w:color w:val="000000"/>
        </w:rPr>
        <w:fldChar w:fldCharType="end"/>
      </w:r>
    </w:p>
    <w:p w14:paraId="63AB1314" w14:textId="77777777" w:rsidR="00270603" w:rsidRPr="005F438C" w:rsidRDefault="00000000" w:rsidP="00A14A91">
      <w:pPr>
        <w:pStyle w:val="a2"/>
      </w:pPr>
      <w:r w:rsidRPr="005F438C">
        <w:rPr>
          <w:noProof/>
        </w:rPr>
        <w:lastRenderedPageBreak/>
        <mc:AlternateContent>
          <mc:Choice Requires="wpc">
            <w:drawing>
              <wp:inline distT="0" distB="0" distL="0" distR="0" wp14:anchorId="0DDE3F25" wp14:editId="05A97C86">
                <wp:extent cx="5940425" cy="5940425"/>
                <wp:effectExtent l="0" t="0" r="3175" b="3175"/>
                <wp:docPr id="2048299821" name="Полотно 2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22" name="Прямокутник 249"/>
                        <wps:cNvSpPr/>
                        <wps:spPr>
                          <a:xfrm>
                            <a:off x="635000" y="254000"/>
                            <a:ext cx="38100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CEB394E" w14:textId="77777777" w:rsidR="00270603" w:rsidRPr="005F438C" w:rsidRDefault="00000000" w:rsidP="00914A79">
                              <w:pPr>
                                <w:pStyle w:val="a2"/>
                                <w:jc w:val="center"/>
                                <w:rPr>
                                  <w:color w:val="000000"/>
                                  <w:sz w:val="24"/>
                                </w:rPr>
                              </w:pPr>
                              <w:proofErr w:type="spellStart"/>
                              <w:r w:rsidRPr="005F438C">
                                <w:rPr>
                                  <w:color w:val="000000"/>
                                  <w:sz w:val="24"/>
                                </w:rPr>
                                <w:t>Frames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3" name="Прямокутник 250"/>
                        <wps:cNvSpPr/>
                        <wps:spPr>
                          <a:xfrm>
                            <a:off x="635000" y="1397000"/>
                            <a:ext cx="3810000" cy="762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819C2BF" w14:textId="77777777" w:rsidR="00270603" w:rsidRPr="005F438C" w:rsidRDefault="00000000" w:rsidP="00914A79">
                              <w:pPr>
                                <w:pStyle w:val="a2"/>
                                <w:jc w:val="center"/>
                                <w:rPr>
                                  <w:color w:val="000000"/>
                                  <w:sz w:val="24"/>
                                </w:rPr>
                              </w:pPr>
                              <w:proofErr w:type="spellStart"/>
                              <w:r w:rsidRPr="005F438C">
                                <w:rPr>
                                  <w:color w:val="000000"/>
                                  <w:sz w:val="24"/>
                                </w:rPr>
                                <w:t>Pre-processing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4" name="Прямокутник 251"/>
                        <wps:cNvSpPr/>
                        <wps:spPr>
                          <a:xfrm>
                            <a:off x="635000" y="2540000"/>
                            <a:ext cx="3810000" cy="762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7AB04A9" w14:textId="77777777" w:rsidR="00270603" w:rsidRPr="005F438C" w:rsidRDefault="00000000" w:rsidP="00914A79">
                              <w:pPr>
                                <w:pStyle w:val="a2"/>
                                <w:jc w:val="center"/>
                                <w:rPr>
                                  <w:color w:val="000000"/>
                                  <w:sz w:val="24"/>
                                </w:rPr>
                              </w:pPr>
                              <w:proofErr w:type="spellStart"/>
                              <w:r w:rsidRPr="005F438C">
                                <w:rPr>
                                  <w:color w:val="000000"/>
                                  <w:sz w:val="24"/>
                                </w:rPr>
                                <w:t>Inference</w:t>
                              </w:r>
                              <w:proofErr w:type="spellEnd"/>
                              <w:r w:rsidRPr="005F438C">
                                <w:rPr>
                                  <w:color w:val="000000"/>
                                  <w:sz w:val="24"/>
                                </w:rPr>
                                <w:t xml:space="preserve">: </w:t>
                              </w:r>
                              <w:proofErr w:type="spellStart"/>
                              <w:r w:rsidRPr="005F438C">
                                <w:rPr>
                                  <w:color w:val="000000"/>
                                  <w:sz w:val="24"/>
                                </w:rPr>
                                <w:t>Depth</w:t>
                              </w:r>
                              <w:proofErr w:type="spellEnd"/>
                              <w:r w:rsidRPr="005F438C">
                                <w:rPr>
                                  <w:color w:val="000000"/>
                                  <w:sz w:val="24"/>
                                </w:rPr>
                                <w:t xml:space="preserve"> </w:t>
                              </w:r>
                              <w:proofErr w:type="spellStart"/>
                              <w:r w:rsidRPr="005F438C">
                                <w:rPr>
                                  <w:color w:val="000000"/>
                                  <w:sz w:val="24"/>
                                </w:rPr>
                                <w:t>Calculation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5" name="Прямокутник 252"/>
                        <wps:cNvSpPr/>
                        <wps:spPr>
                          <a:xfrm>
                            <a:off x="635000" y="3683000"/>
                            <a:ext cx="3810000" cy="762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3050D31" w14:textId="77777777" w:rsidR="00270603" w:rsidRPr="005F438C" w:rsidRDefault="00000000" w:rsidP="00914A79">
                              <w:pPr>
                                <w:pStyle w:val="a2"/>
                                <w:jc w:val="center"/>
                                <w:rPr>
                                  <w:color w:val="000000"/>
                                  <w:sz w:val="24"/>
                                </w:rPr>
                              </w:pPr>
                              <w:proofErr w:type="spellStart"/>
                              <w:r w:rsidRPr="005F438C">
                                <w:rPr>
                                  <w:color w:val="000000"/>
                                  <w:sz w:val="24"/>
                                </w:rPr>
                                <w:t>Depth</w:t>
                              </w:r>
                              <w:proofErr w:type="spellEnd"/>
                              <w:r w:rsidRPr="005F438C">
                                <w:rPr>
                                  <w:color w:val="000000"/>
                                  <w:sz w:val="24"/>
                                </w:rPr>
                                <w:t xml:space="preserve"> </w:t>
                              </w:r>
                              <w:proofErr w:type="spellStart"/>
                              <w:r w:rsidRPr="005F438C">
                                <w:rPr>
                                  <w:color w:val="000000"/>
                                  <w:sz w:val="24"/>
                                </w:rPr>
                                <w:t>Maps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6" name="Прямокутник 253"/>
                        <wps:cNvSpPr/>
                        <wps:spPr>
                          <a:xfrm>
                            <a:off x="635000" y="4826000"/>
                            <a:ext cx="3810000" cy="762000"/>
                          </a:xfrm>
                          <a:prstGeom prst="rect">
                            <a:avLst/>
                          </a:prstGeom>
                          <a:solidFill>
                            <a:srgbClr val="FFEB9C"/>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885FE79" w14:textId="77777777" w:rsidR="00270603" w:rsidRPr="005F438C" w:rsidRDefault="00000000" w:rsidP="00914A79">
                              <w:pPr>
                                <w:pStyle w:val="a2"/>
                                <w:jc w:val="center"/>
                                <w:rPr>
                                  <w:color w:val="000000"/>
                                  <w:sz w:val="24"/>
                                </w:rPr>
                              </w:pPr>
                              <w:proofErr w:type="spellStart"/>
                              <w:r w:rsidRPr="005F438C">
                                <w:rPr>
                                  <w:color w:val="000000"/>
                                  <w:sz w:val="24"/>
                                </w:rPr>
                                <w:t>Object</w:t>
                              </w:r>
                              <w:proofErr w:type="spellEnd"/>
                              <w:r w:rsidRPr="005F438C">
                                <w:rPr>
                                  <w:color w:val="000000"/>
                                  <w:sz w:val="24"/>
                                </w:rPr>
                                <w:t xml:space="preserve"> </w:t>
                              </w:r>
                              <w:proofErr w:type="spellStart"/>
                              <w:r w:rsidRPr="005F438C">
                                <w:rPr>
                                  <w:color w:val="000000"/>
                                  <w:sz w:val="24"/>
                                </w:rPr>
                                <w:t>Parameters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7" name="Прямокутник 254"/>
                        <wps:cNvSpPr/>
                        <wps:spPr>
                          <a:xfrm>
                            <a:off x="4826000" y="1397000"/>
                            <a:ext cx="1060080" cy="304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D972A38" w14:textId="77777777" w:rsidR="00270603" w:rsidRPr="005F438C" w:rsidRDefault="00000000" w:rsidP="00914A79">
                              <w:pPr>
                                <w:pStyle w:val="a2"/>
                                <w:jc w:val="center"/>
                                <w:rPr>
                                  <w:color w:val="000000"/>
                                  <w:sz w:val="24"/>
                                </w:rPr>
                              </w:pPr>
                              <w:proofErr w:type="spellStart"/>
                              <w:r w:rsidRPr="005F438C">
                                <w:rPr>
                                  <w:color w:val="000000"/>
                                  <w:sz w:val="24"/>
                                </w:rPr>
                                <w:t>GeoNet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8" name="Пряма сполучна лінія 255"/>
                        <wps:cNvCnPr/>
                        <wps:spPr>
                          <a:xfrm>
                            <a:off x="2540000" y="1016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29" name="Пряма сполучна лінія 256"/>
                        <wps:cNvCnPr/>
                        <wps:spPr>
                          <a:xfrm>
                            <a:off x="2540000" y="2159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0" name="Пряма сполучна лінія 257"/>
                        <wps:cNvCnPr/>
                        <wps:spPr>
                          <a:xfrm>
                            <a:off x="2540000" y="3302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1" name="Пряма сполучна лінія 258"/>
                        <wps:cNvCnPr/>
                        <wps:spPr>
                          <a:xfrm>
                            <a:off x="2540000" y="4445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2" name="Пряма сполучна лінія 259"/>
                        <wps:cNvCnPr/>
                        <wps:spPr>
                          <a:xfrm flipH="1">
                            <a:off x="4445000" y="1778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3" name="Пряма сполучна лінія 260"/>
                        <wps:cNvCnPr/>
                        <wps:spPr>
                          <a:xfrm flipH="1">
                            <a:off x="4445000" y="2921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4" name="Пряма сполучна лінія 261"/>
                        <wps:cNvCnPr/>
                        <wps:spPr>
                          <a:xfrm flipH="1">
                            <a:off x="4445000" y="4064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DE3F25" id="Полотно 248" o:spid="_x0000_s1303" editas="canvas" style="width:467.75pt;height:467.75pt;mso-position-horizontal-relative:char;mso-position-vertical-relative:line" coordsize="59404,59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">
                <v:shape id="_x0000_s1304" type="#_x0000_t75" style="position:absolute;width:59404;height:59404;visibility:visible;mso-wrap-style:square" filled="t">
                  <v:fill o:detectmouseclick="t"/>
                  <v:path o:connecttype="none"/>
                </v:shape>
                <v:rect id="Прямокутник 249" o:spid="_x0000_s1305" style="position:absolute;left:6350;top:254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" fillcolor="#e6c8ff" stroked="f" strokecolor="#0a2f40 [1604]" strokeweight="1pt">
                  <v:textbox>
                    <w:txbxContent>
                      <w:p w14:paraId="2CEB394E" w14:textId="77777777" w:rsidR="00270603" w:rsidRPr="005F438C" w:rsidRDefault="00000000" w:rsidP="00914A79">
                        <w:pPr>
                          <w:pStyle w:val="a2"/>
                          <w:jc w:val="center"/>
                          <w:rPr>
                            <w:color w:val="000000"/>
                            <w:sz w:val="24"/>
                          </w:rPr>
                        </w:pPr>
                        <w:proofErr w:type="spellStart"/>
                        <w:r w:rsidRPr="005F438C">
                          <w:rPr>
                            <w:color w:val="000000"/>
                            <w:sz w:val="24"/>
                          </w:rPr>
                          <w:t>Frames</w:t>
                        </w:r>
                        <w:proofErr w:type="spellEnd"/>
                      </w:p>
                    </w:txbxContent>
                  </v:textbox>
                </v:rect>
                <v:rect id="Прямокутник 250" o:spid="_x0000_s1306" style="position:absolute;left:6350;top:1397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" fillcolor="#c9e9ff" stroked="f" strokecolor="#0a2f40 [1604]" strokeweight="1pt">
                  <v:textbox>
                    <w:txbxContent>
                      <w:p w14:paraId="0819C2BF" w14:textId="77777777" w:rsidR="00270603" w:rsidRPr="005F438C" w:rsidRDefault="00000000" w:rsidP="00914A79">
                        <w:pPr>
                          <w:pStyle w:val="a2"/>
                          <w:jc w:val="center"/>
                          <w:rPr>
                            <w:color w:val="000000"/>
                            <w:sz w:val="24"/>
                          </w:rPr>
                        </w:pPr>
                        <w:proofErr w:type="spellStart"/>
                        <w:r w:rsidRPr="005F438C">
                          <w:rPr>
                            <w:color w:val="000000"/>
                            <w:sz w:val="24"/>
                          </w:rPr>
                          <w:t>Pre-processing</w:t>
                        </w:r>
                        <w:proofErr w:type="spellEnd"/>
                      </w:p>
                    </w:txbxContent>
                  </v:textbox>
                </v:rect>
                <v:rect id="Прямокутник 251" o:spid="_x0000_s1307" style="position:absolute;left:6350;top:2540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" fillcolor="#c9e9ff" stroked="f" strokecolor="#0a2f40 [1604]" strokeweight="1pt">
                  <v:textbox>
                    <w:txbxContent>
                      <w:p w14:paraId="37AB04A9" w14:textId="77777777" w:rsidR="00270603" w:rsidRPr="005F438C" w:rsidRDefault="00000000" w:rsidP="00914A79">
                        <w:pPr>
                          <w:pStyle w:val="a2"/>
                          <w:jc w:val="center"/>
                          <w:rPr>
                            <w:color w:val="000000"/>
                            <w:sz w:val="24"/>
                          </w:rPr>
                        </w:pPr>
                        <w:proofErr w:type="spellStart"/>
                        <w:r w:rsidRPr="005F438C">
                          <w:rPr>
                            <w:color w:val="000000"/>
                            <w:sz w:val="24"/>
                          </w:rPr>
                          <w:t>Inference</w:t>
                        </w:r>
                        <w:proofErr w:type="spellEnd"/>
                        <w:r w:rsidRPr="005F438C">
                          <w:rPr>
                            <w:color w:val="000000"/>
                            <w:sz w:val="24"/>
                          </w:rPr>
                          <w:t xml:space="preserve">: </w:t>
                        </w:r>
                        <w:proofErr w:type="spellStart"/>
                        <w:r w:rsidRPr="005F438C">
                          <w:rPr>
                            <w:color w:val="000000"/>
                            <w:sz w:val="24"/>
                          </w:rPr>
                          <w:t>Depth</w:t>
                        </w:r>
                        <w:proofErr w:type="spellEnd"/>
                        <w:r w:rsidRPr="005F438C">
                          <w:rPr>
                            <w:color w:val="000000"/>
                            <w:sz w:val="24"/>
                          </w:rPr>
                          <w:t xml:space="preserve"> </w:t>
                        </w:r>
                        <w:proofErr w:type="spellStart"/>
                        <w:r w:rsidRPr="005F438C">
                          <w:rPr>
                            <w:color w:val="000000"/>
                            <w:sz w:val="24"/>
                          </w:rPr>
                          <w:t>Calculation</w:t>
                        </w:r>
                        <w:proofErr w:type="spellEnd"/>
                      </w:p>
                    </w:txbxContent>
                  </v:textbox>
                </v:rect>
                <v:rect id="Прямокутник 252" o:spid="_x0000_s1308" style="position:absolute;left:6350;top:3683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" fillcolor="#c9e9ff" stroked="f" strokecolor="#0a2f40 [1604]" strokeweight="1pt">
                  <v:textbox>
                    <w:txbxContent>
                      <w:p w14:paraId="13050D31" w14:textId="77777777" w:rsidR="00270603" w:rsidRPr="005F438C" w:rsidRDefault="00000000" w:rsidP="00914A79">
                        <w:pPr>
                          <w:pStyle w:val="a2"/>
                          <w:jc w:val="center"/>
                          <w:rPr>
                            <w:color w:val="000000"/>
                            <w:sz w:val="24"/>
                          </w:rPr>
                        </w:pPr>
                        <w:proofErr w:type="spellStart"/>
                        <w:r w:rsidRPr="005F438C">
                          <w:rPr>
                            <w:color w:val="000000"/>
                            <w:sz w:val="24"/>
                          </w:rPr>
                          <w:t>Depth</w:t>
                        </w:r>
                        <w:proofErr w:type="spellEnd"/>
                        <w:r w:rsidRPr="005F438C">
                          <w:rPr>
                            <w:color w:val="000000"/>
                            <w:sz w:val="24"/>
                          </w:rPr>
                          <w:t xml:space="preserve"> </w:t>
                        </w:r>
                        <w:proofErr w:type="spellStart"/>
                        <w:r w:rsidRPr="005F438C">
                          <w:rPr>
                            <w:color w:val="000000"/>
                            <w:sz w:val="24"/>
                          </w:rPr>
                          <w:t>Maps</w:t>
                        </w:r>
                        <w:proofErr w:type="spellEnd"/>
                      </w:p>
                    </w:txbxContent>
                  </v:textbox>
                </v:rect>
                <v:rect id="Прямокутник 253" o:spid="_x0000_s1309" style="position:absolute;left:6350;top:4826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" fillcolor="#ffeb9c" stroked="f" strokecolor="#0a2f40 [1604]" strokeweight="1pt">
                  <v:textbox>
                    <w:txbxContent>
                      <w:p w14:paraId="4885FE79" w14:textId="77777777" w:rsidR="00270603" w:rsidRPr="005F438C" w:rsidRDefault="00000000" w:rsidP="00914A79">
                        <w:pPr>
                          <w:pStyle w:val="a2"/>
                          <w:jc w:val="center"/>
                          <w:rPr>
                            <w:color w:val="000000"/>
                            <w:sz w:val="24"/>
                          </w:rPr>
                        </w:pPr>
                        <w:proofErr w:type="spellStart"/>
                        <w:r w:rsidRPr="005F438C">
                          <w:rPr>
                            <w:color w:val="000000"/>
                            <w:sz w:val="24"/>
                          </w:rPr>
                          <w:t>Object</w:t>
                        </w:r>
                        <w:proofErr w:type="spellEnd"/>
                        <w:r w:rsidRPr="005F438C">
                          <w:rPr>
                            <w:color w:val="000000"/>
                            <w:sz w:val="24"/>
                          </w:rPr>
                          <w:t xml:space="preserve"> </w:t>
                        </w:r>
                        <w:proofErr w:type="spellStart"/>
                        <w:r w:rsidRPr="005F438C">
                          <w:rPr>
                            <w:color w:val="000000"/>
                            <w:sz w:val="24"/>
                          </w:rPr>
                          <w:t>Parameters</w:t>
                        </w:r>
                        <w:proofErr w:type="spellEnd"/>
                      </w:p>
                    </w:txbxContent>
                  </v:textbox>
                </v:rect>
                <v:rect id="Прямокутник 254" o:spid="_x0000_s1310" style="position:absolute;left:48260;top:13970;width:10600;height:30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" fillcolor="#c9e9ff" stroked="f" strokecolor="#0a2f40 [1604]" strokeweight="1pt">
                  <v:textbox>
                    <w:txbxContent>
                      <w:p w14:paraId="6D972A38" w14:textId="77777777" w:rsidR="00270603" w:rsidRPr="005F438C" w:rsidRDefault="00000000" w:rsidP="00914A79">
                        <w:pPr>
                          <w:pStyle w:val="a2"/>
                          <w:jc w:val="center"/>
                          <w:rPr>
                            <w:color w:val="000000"/>
                            <w:sz w:val="24"/>
                          </w:rPr>
                        </w:pPr>
                        <w:proofErr w:type="spellStart"/>
                        <w:r w:rsidRPr="005F438C">
                          <w:rPr>
                            <w:color w:val="000000"/>
                            <w:sz w:val="24"/>
                          </w:rPr>
                          <w:t>GeoNet</w:t>
                        </w:r>
                        <w:proofErr w:type="spellEnd"/>
                      </w:p>
                    </w:txbxContent>
                  </v:textbox>
                </v:rect>
                <v:line id="Пряма сполучна лінія 255" o:spid="_x0000_s1311" style="position:absolute;visibility:visible;mso-wrap-style:square" from="25400,10160" to="25400,1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" strokecolor="#a0a0a0" strokeweight="1pt">
                  <v:stroke endarrow="block" joinstyle="miter"/>
                </v:line>
                <v:line id="Пряма сполучна лінія 256" o:spid="_x0000_s1312" style="position:absolute;visibility:visible;mso-wrap-style:square" from="25400,21590" to="25400,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" strokecolor="#a0a0a0" strokeweight="1pt">
                  <v:stroke endarrow="block" joinstyle="miter"/>
                </v:line>
                <v:line id="Пряма сполучна лінія 257" o:spid="_x0000_s1313" style="position:absolute;visibility:visible;mso-wrap-style:square" from="25400,33020" to="25400,3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" strokecolor="#a0a0a0" strokeweight="1pt">
                  <v:stroke endarrow="block" joinstyle="miter"/>
                </v:line>
                <v:line id="Пряма сполучна лінія 258" o:spid="_x0000_s1314" style="position:absolute;visibility:visible;mso-wrap-style:square" from="25400,44450" to="25400,48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" strokecolor="#a0a0a0" strokeweight="1pt">
                  <v:stroke endarrow="block" joinstyle="miter"/>
                </v:line>
                <v:line id="Пряма сполучна лінія 259" o:spid="_x0000_s1315" style="position:absolute;flip:x;visibility:visible;mso-wrap-style:square" from="44450,17780" to="48260,17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" strokecolor="#a0a0a0" strokeweight="1pt">
                  <v:stroke endarrow="block" joinstyle="miter"/>
                </v:line>
                <v:line id="Пряма сполучна лінія 260" o:spid="_x0000_s1316" style="position:absolute;flip:x;visibility:visible;mso-wrap-style:square" from="44450,29210" to="48260,29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" strokecolor="#a0a0a0" strokeweight="1pt">
                  <v:stroke endarrow="block" joinstyle="miter"/>
                </v:line>
                <v:line id="Пряма сполучна лінія 261" o:spid="_x0000_s1317" style="position:absolute;flip:x;visibility:visible;mso-wrap-style:square" from="44450,40640" to="48260,40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" strokecolor="#a0a0a0" strokeweight="1pt">
                  <v:stroke endarrow="block" joinstyle="miter"/>
                </v:line>
                <w10:anchorlock/>
              </v:group>
            </w:pict>
          </mc:Fallback>
        </mc:AlternateContent>
      </w:r>
    </w:p>
    <w:p w14:paraId="3507E01A" w14:textId="5CDE96B9" w:rsidR="00497093" w:rsidRPr="005F438C" w:rsidRDefault="00497093" w:rsidP="00497093">
      <w:pPr>
        <w:pStyle w:val="aff2"/>
        <w:spacing w:before="120" w:after="120"/>
        <w:rPr>
          <w:color w:val="000000"/>
          <w:szCs w:val="28"/>
        </w:rPr>
      </w:pPr>
      <w:bookmarkStart w:id="77" w:name="_Ref221383624"/>
      <w:r w:rsidRPr="005F438C">
        <w:rPr>
          <w:color w:val="000000"/>
          <w:szCs w:val="28"/>
        </w:rPr>
        <w:t xml:space="preserve">Рис. 4.62 –реалізована модель з використанням </w:t>
      </w:r>
      <w:proofErr w:type="spellStart"/>
      <w:r w:rsidRPr="005F438C">
        <w:rPr>
          <w:color w:val="000000"/>
          <w:szCs w:val="28"/>
        </w:rPr>
        <w:t>GeoNet</w:t>
      </w:r>
      <w:bookmarkEnd w:id="77"/>
      <w:proofErr w:type="spellEnd"/>
    </w:p>
    <w:p w14:paraId="7C55F062" w14:textId="77777777" w:rsidR="00497093" w:rsidRPr="005F438C" w:rsidRDefault="00497093" w:rsidP="00497093">
      <w:pPr>
        <w:pStyle w:val="a2"/>
        <w:rPr>
          <w:color w:val="000000"/>
        </w:rPr>
      </w:pPr>
      <w:r w:rsidRPr="005F438C">
        <w:rPr>
          <w:color w:val="000000"/>
        </w:rPr>
        <w:t xml:space="preserve">На рис. 4.63 показано загальну модель з використанням </w:t>
      </w:r>
      <w:proofErr w:type="spellStart"/>
      <w:r w:rsidRPr="005F438C">
        <w:rPr>
          <w:color w:val="000000"/>
        </w:rPr>
        <w:t>GeoNet</w:t>
      </w:r>
      <w:proofErr w:type="spellEnd"/>
      <w:r w:rsidRPr="005F438C">
        <w:rPr>
          <w:color w:val="000000"/>
        </w:rPr>
        <w:t xml:space="preserve">, яка працює паралельно з DETR та модулем оптичного </w:t>
      </w:r>
      <w:proofErr w:type="spellStart"/>
      <w:r w:rsidRPr="005F438C">
        <w:rPr>
          <w:color w:val="000000"/>
        </w:rPr>
        <w:t>потоку.</w:t>
      </w:r>
      <w:r w:rsidR="00C755CA" w:rsidRPr="005F438C">
        <w:rPr>
          <w:color w:val="000000"/>
        </w:rPr>
        <w:fldChar w:fldCharType="begin"/>
      </w:r>
      <w:r w:rsidR="00C755CA" w:rsidRPr="005F438C">
        <w:rPr>
          <w:color w:val="000000"/>
        </w:rPr>
        <w:instrText xml:space="preserve"> REF _Ref221383821 \h </w:instrText>
      </w:r>
      <w:r w:rsidR="00C755CA" w:rsidRPr="005F438C">
        <w:rPr>
          <w:color w:val="000000"/>
        </w:rPr>
      </w:r>
      <w:r w:rsidR="00C755CA" w:rsidRPr="005F438C">
        <w:rPr>
          <w:color w:val="000000"/>
        </w:rPr>
        <w:fldChar w:fldCharType="separate"/>
      </w:r>
      <w:r w:rsidR="00527E5B" w:rsidRPr="005F438C">
        <w:rPr>
          <w:color w:val="000000"/>
        </w:rPr>
        <w:t>Рис</w:t>
      </w:r>
      <w:proofErr w:type="spellEnd"/>
      <w:r w:rsidR="00527E5B" w:rsidRPr="005F438C">
        <w:rPr>
          <w:color w:val="000000"/>
        </w:rPr>
        <w:t xml:space="preserve">. 4.63 – Загальна реалізована модель з використанням </w:t>
      </w:r>
      <w:proofErr w:type="spellStart"/>
      <w:r w:rsidR="00527E5B" w:rsidRPr="005F438C">
        <w:rPr>
          <w:color w:val="000000"/>
        </w:rPr>
        <w:t>GeoNet</w:t>
      </w:r>
      <w:proofErr w:type="spellEnd"/>
      <w:r w:rsidR="00C755CA" w:rsidRPr="005F438C">
        <w:rPr>
          <w:color w:val="000000"/>
        </w:rPr>
        <w:fldChar w:fldCharType="end"/>
      </w:r>
    </w:p>
    <w:p w14:paraId="07F3DAB6" w14:textId="77777777" w:rsidR="00270603" w:rsidRPr="005F438C" w:rsidRDefault="00000000" w:rsidP="00A14A91">
      <w:pPr>
        <w:pStyle w:val="a2"/>
      </w:pPr>
      <w:r w:rsidRPr="005F438C">
        <w:rPr>
          <w:noProof/>
        </w:rPr>
        <w:lastRenderedPageBreak/>
        <mc:AlternateContent>
          <mc:Choice Requires="wpc">
            <w:drawing>
              <wp:inline distT="0" distB="0" distL="0" distR="0" wp14:anchorId="734E4447" wp14:editId="5305762C">
                <wp:extent cx="5940425" cy="5613991"/>
                <wp:effectExtent l="0" t="0" r="3175" b="6350"/>
                <wp:docPr id="2048299835"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36" name="Прямокутник 2"/>
                        <wps:cNvSpPr/>
                        <wps:spPr>
                          <a:xfrm>
                            <a:off x="308344" y="205958"/>
                            <a:ext cx="5465135" cy="1016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97705C9" w14:textId="77777777" w:rsidR="00270603" w:rsidRPr="005F438C" w:rsidRDefault="00000000" w:rsidP="00C767D7">
                              <w:pPr>
                                <w:pStyle w:val="a2"/>
                                <w:jc w:val="center"/>
                                <w:rPr>
                                  <w:color w:val="000000"/>
                                  <w:sz w:val="26"/>
                                </w:rPr>
                              </w:pPr>
                              <w:proofErr w:type="spellStart"/>
                              <w:r w:rsidRPr="005F438C">
                                <w:rPr>
                                  <w:color w:val="000000"/>
                                  <w:sz w:val="26"/>
                                </w:rPr>
                                <w:t>Video</w:t>
                              </w:r>
                              <w:proofErr w:type="spellEnd"/>
                              <w:r w:rsidRPr="005F438C">
                                <w:rPr>
                                  <w:color w:val="000000"/>
                                  <w:sz w:val="26"/>
                                </w:rPr>
                                <w:t xml:space="preserve"> </w:t>
                              </w:r>
                              <w:proofErr w:type="spellStart"/>
                              <w:r w:rsidRPr="005F438C">
                                <w:rPr>
                                  <w:color w:val="000000"/>
                                  <w:sz w:val="26"/>
                                </w:rPr>
                                <w:t>Stream</w:t>
                              </w:r>
                              <w:proofErr w:type="spellEnd"/>
                              <w:r w:rsidRPr="005F438C">
                                <w:rPr>
                                  <w:color w:val="000000"/>
                                  <w:sz w:val="26"/>
                                </w:rPr>
                                <w:t xml:space="preserve"> </w:t>
                              </w:r>
                              <w:proofErr w:type="spellStart"/>
                              <w:r w:rsidRPr="005F438C">
                                <w:rPr>
                                  <w:color w:val="000000"/>
                                  <w:sz w:val="26"/>
                                </w:rPr>
                                <w:t>Processing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7" name="Прямокутник 3"/>
                        <wps:cNvSpPr/>
                        <wps:spPr>
                          <a:xfrm>
                            <a:off x="2544873" y="1602975"/>
                            <a:ext cx="3228606" cy="1016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E99AB1" w14:textId="77777777" w:rsidR="00270603" w:rsidRPr="005F438C" w:rsidRDefault="00000000" w:rsidP="00C767D7">
                              <w:pPr>
                                <w:pStyle w:val="a2"/>
                                <w:jc w:val="center"/>
                                <w:rPr>
                                  <w:color w:val="000000"/>
                                  <w:sz w:val="26"/>
                                </w:rPr>
                              </w:pPr>
                              <w:proofErr w:type="spellStart"/>
                              <w:r w:rsidRPr="005F438C">
                                <w:rPr>
                                  <w:color w:val="000000"/>
                                  <w:sz w:val="26"/>
                                </w:rPr>
                                <w:t>Using</w:t>
                              </w:r>
                              <w:proofErr w:type="spellEnd"/>
                              <w:r w:rsidRPr="005F438C">
                                <w:rPr>
                                  <w:color w:val="000000"/>
                                  <w:sz w:val="26"/>
                                </w:rPr>
                                <w:t xml:space="preserve"> DETR </w:t>
                              </w:r>
                              <w:proofErr w:type="spellStart"/>
                              <w:r w:rsidRPr="005F438C">
                                <w:rPr>
                                  <w:color w:val="000000"/>
                                  <w:sz w:val="26"/>
                                </w:rPr>
                                <w:t>Model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8" name="Прямокутник 4"/>
                        <wps:cNvSpPr/>
                        <wps:spPr>
                          <a:xfrm>
                            <a:off x="2544873" y="2999783"/>
                            <a:ext cx="3228606" cy="1016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64B37C1" w14:textId="77777777" w:rsidR="00270603" w:rsidRPr="005F438C" w:rsidRDefault="00000000" w:rsidP="00C767D7">
                              <w:pPr>
                                <w:pStyle w:val="a2"/>
                                <w:jc w:val="center"/>
                                <w:rPr>
                                  <w:color w:val="000000"/>
                                  <w:sz w:val="26"/>
                                </w:rPr>
                              </w:pPr>
                              <w:proofErr w:type="spellStart"/>
                              <w:r w:rsidRPr="005F438C">
                                <w:rPr>
                                  <w:color w:val="000000"/>
                                  <w:sz w:val="26"/>
                                </w:rPr>
                                <w:t>Using</w:t>
                              </w:r>
                              <w:proofErr w:type="spellEnd"/>
                              <w:r w:rsidRPr="005F438C">
                                <w:rPr>
                                  <w:color w:val="000000"/>
                                  <w:sz w:val="26"/>
                                </w:rPr>
                                <w:t xml:space="preserve"> </w:t>
                              </w:r>
                              <w:proofErr w:type="spellStart"/>
                              <w:r w:rsidRPr="005F438C">
                                <w:rPr>
                                  <w:color w:val="000000"/>
                                  <w:sz w:val="26"/>
                                </w:rPr>
                                <w:t>Optical</w:t>
                              </w:r>
                              <w:proofErr w:type="spellEnd"/>
                              <w:r w:rsidRPr="005F438C">
                                <w:rPr>
                                  <w:color w:val="000000"/>
                                  <w:sz w:val="26"/>
                                </w:rPr>
                                <w:t xml:space="preserve"> </w:t>
                              </w:r>
                              <w:proofErr w:type="spellStart"/>
                              <w:r w:rsidRPr="005F438C">
                                <w:rPr>
                                  <w:color w:val="000000"/>
                                  <w:sz w:val="26"/>
                                </w:rPr>
                                <w:t>Flow</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9" name="Прямокутник 5"/>
                        <wps:cNvSpPr/>
                        <wps:spPr>
                          <a:xfrm>
                            <a:off x="308344" y="4396347"/>
                            <a:ext cx="5465135" cy="1016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DE64694" w14:textId="77777777" w:rsidR="00270603" w:rsidRPr="005F438C" w:rsidRDefault="00000000" w:rsidP="00C767D7">
                              <w:pPr>
                                <w:pStyle w:val="a2"/>
                                <w:jc w:val="center"/>
                                <w:rPr>
                                  <w:color w:val="000000"/>
                                  <w:sz w:val="26"/>
                                </w:rPr>
                              </w:pPr>
                              <w:proofErr w:type="spellStart"/>
                              <w:r w:rsidRPr="005F438C">
                                <w:rPr>
                                  <w:color w:val="000000"/>
                                  <w:sz w:val="26"/>
                                </w:rPr>
                                <w:t>Forming</w:t>
                              </w:r>
                              <w:proofErr w:type="spellEnd"/>
                              <w:r w:rsidRPr="005F438C">
                                <w:rPr>
                                  <w:color w:val="000000"/>
                                  <w:sz w:val="26"/>
                                </w:rPr>
                                <w:t xml:space="preserve"> </w:t>
                              </w:r>
                              <w:proofErr w:type="spellStart"/>
                              <w:r w:rsidRPr="005F438C">
                                <w:rPr>
                                  <w:color w:val="000000"/>
                                  <w:sz w:val="26"/>
                                </w:rPr>
                                <w:t>and</w:t>
                              </w:r>
                              <w:proofErr w:type="spellEnd"/>
                              <w:r w:rsidRPr="005F438C">
                                <w:rPr>
                                  <w:color w:val="000000"/>
                                  <w:sz w:val="26"/>
                                </w:rPr>
                                <w:t xml:space="preserve"> </w:t>
                              </w:r>
                              <w:proofErr w:type="spellStart"/>
                              <w:r w:rsidRPr="005F438C">
                                <w:rPr>
                                  <w:color w:val="000000"/>
                                  <w:sz w:val="26"/>
                                </w:rPr>
                                <w:t>Displaying</w:t>
                              </w:r>
                              <w:proofErr w:type="spellEnd"/>
                              <w:r w:rsidRPr="005F438C">
                                <w:rPr>
                                  <w:color w:val="000000"/>
                                  <w:sz w:val="26"/>
                                </w:rPr>
                                <w:t xml:space="preserve"> </w:t>
                              </w:r>
                              <w:proofErr w:type="spellStart"/>
                              <w:r w:rsidRPr="005F438C">
                                <w:rPr>
                                  <w:color w:val="000000"/>
                                  <w:sz w:val="26"/>
                                </w:rPr>
                                <w:t>Results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40" name="Прямокутник 6"/>
                        <wps:cNvSpPr/>
                        <wps:spPr>
                          <a:xfrm>
                            <a:off x="308344" y="1586580"/>
                            <a:ext cx="2103099" cy="2464136"/>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27349AD" w14:textId="77777777" w:rsidR="00270603" w:rsidRPr="005F438C" w:rsidRDefault="00000000" w:rsidP="00C767D7">
                              <w:pPr>
                                <w:pStyle w:val="a2"/>
                                <w:jc w:val="center"/>
                                <w:rPr>
                                  <w:color w:val="000000"/>
                                  <w:sz w:val="26"/>
                                </w:rPr>
                              </w:pPr>
                              <w:proofErr w:type="spellStart"/>
                              <w:r w:rsidRPr="005F438C">
                                <w:rPr>
                                  <w:color w:val="000000"/>
                                  <w:sz w:val="26"/>
                                </w:rPr>
                                <w:t>GeoNet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41" name="Пряма сполучна лінія 7"/>
                        <wps:cNvCnPr/>
                        <wps:spPr>
                          <a:xfrm>
                            <a:off x="5143500" y="1221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2" name="Пряма сполучна лінія 8"/>
                        <wps:cNvCnPr/>
                        <wps:spPr>
                          <a:xfrm>
                            <a:off x="5143500" y="2618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3" name="Пряма сполучна лінія 9"/>
                        <wps:cNvCnPr/>
                        <wps:spPr>
                          <a:xfrm>
                            <a:off x="5143500" y="4015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4" name="Пряма сполучна лінія 10"/>
                        <wps:cNvCnPr/>
                        <wps:spPr>
                          <a:xfrm>
                            <a:off x="1397000" y="1221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5" name="Пряма сполучна лінія 11"/>
                        <wps:cNvCnPr/>
                        <wps:spPr>
                          <a:xfrm>
                            <a:off x="1397000" y="4015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34E4447" id="_x0000_s1318" editas="canvas" style="width:467.75pt;height:442.05pt;mso-position-horizontal-relative:char;mso-position-vertical-relative:line" coordsize="59404,5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">
                <v:shape id="_x0000_s1319" type="#_x0000_t75" style="position:absolute;width:59404;height:56134;visibility:visible;mso-wrap-style:square" filled="t">
                  <v:fill o:detectmouseclick="t"/>
                  <v:path o:connecttype="none"/>
                </v:shape>
                <v:rect id="Прямокутник 2" o:spid="_x0000_s1320" style="position:absolute;left:3083;top:2059;width:54651;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" fillcolor="#e6c8ff" stroked="f" strokecolor="#0a2f40 [1604]" strokeweight="1pt">
                  <v:textbox>
                    <w:txbxContent>
                      <w:p w14:paraId="197705C9" w14:textId="77777777" w:rsidR="00270603" w:rsidRPr="005F438C" w:rsidRDefault="00000000" w:rsidP="00C767D7">
                        <w:pPr>
                          <w:pStyle w:val="a2"/>
                          <w:jc w:val="center"/>
                          <w:rPr>
                            <w:color w:val="000000"/>
                            <w:sz w:val="26"/>
                          </w:rPr>
                        </w:pPr>
                        <w:proofErr w:type="spellStart"/>
                        <w:r w:rsidRPr="005F438C">
                          <w:rPr>
                            <w:color w:val="000000"/>
                            <w:sz w:val="26"/>
                          </w:rPr>
                          <w:t>Video</w:t>
                        </w:r>
                        <w:proofErr w:type="spellEnd"/>
                        <w:r w:rsidRPr="005F438C">
                          <w:rPr>
                            <w:color w:val="000000"/>
                            <w:sz w:val="26"/>
                          </w:rPr>
                          <w:t xml:space="preserve"> </w:t>
                        </w:r>
                        <w:proofErr w:type="spellStart"/>
                        <w:r w:rsidRPr="005F438C">
                          <w:rPr>
                            <w:color w:val="000000"/>
                            <w:sz w:val="26"/>
                          </w:rPr>
                          <w:t>Stream</w:t>
                        </w:r>
                        <w:proofErr w:type="spellEnd"/>
                        <w:r w:rsidRPr="005F438C">
                          <w:rPr>
                            <w:color w:val="000000"/>
                            <w:sz w:val="26"/>
                          </w:rPr>
                          <w:t xml:space="preserve"> </w:t>
                        </w:r>
                        <w:proofErr w:type="spellStart"/>
                        <w:r w:rsidRPr="005F438C">
                          <w:rPr>
                            <w:color w:val="000000"/>
                            <w:sz w:val="26"/>
                          </w:rPr>
                          <w:t>Processing</w:t>
                        </w:r>
                        <w:proofErr w:type="spellEnd"/>
                      </w:p>
                    </w:txbxContent>
                  </v:textbox>
                </v:rect>
                <v:rect id="Прямокутник 3" o:spid="_x0000_s1321" style="position:absolute;left:25448;top:16029;width:32286;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" fillcolor="#ffc8c8" stroked="f" strokecolor="#0a2f40 [1604]" strokeweight="1pt">
                  <v:textbox>
                    <w:txbxContent>
                      <w:p w14:paraId="6EE99AB1" w14:textId="77777777" w:rsidR="00270603" w:rsidRPr="005F438C" w:rsidRDefault="00000000" w:rsidP="00C767D7">
                        <w:pPr>
                          <w:pStyle w:val="a2"/>
                          <w:jc w:val="center"/>
                          <w:rPr>
                            <w:color w:val="000000"/>
                            <w:sz w:val="26"/>
                          </w:rPr>
                        </w:pPr>
                        <w:proofErr w:type="spellStart"/>
                        <w:r w:rsidRPr="005F438C">
                          <w:rPr>
                            <w:color w:val="000000"/>
                            <w:sz w:val="26"/>
                          </w:rPr>
                          <w:t>Using</w:t>
                        </w:r>
                        <w:proofErr w:type="spellEnd"/>
                        <w:r w:rsidRPr="005F438C">
                          <w:rPr>
                            <w:color w:val="000000"/>
                            <w:sz w:val="26"/>
                          </w:rPr>
                          <w:t xml:space="preserve"> DETR </w:t>
                        </w:r>
                        <w:proofErr w:type="spellStart"/>
                        <w:r w:rsidRPr="005F438C">
                          <w:rPr>
                            <w:color w:val="000000"/>
                            <w:sz w:val="26"/>
                          </w:rPr>
                          <w:t>Model</w:t>
                        </w:r>
                        <w:proofErr w:type="spellEnd"/>
                      </w:p>
                    </w:txbxContent>
                  </v:textbox>
                </v:rect>
                <v:rect id="Прямокутник 4" o:spid="_x0000_s1322" style="position:absolute;left:25448;top:29997;width:32286;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" fillcolor="#ffdca0" stroked="f" strokecolor="#0a2f40 [1604]" strokeweight="1pt">
                  <v:textbox>
                    <w:txbxContent>
                      <w:p w14:paraId="464B37C1" w14:textId="77777777" w:rsidR="00270603" w:rsidRPr="005F438C" w:rsidRDefault="00000000" w:rsidP="00C767D7">
                        <w:pPr>
                          <w:pStyle w:val="a2"/>
                          <w:jc w:val="center"/>
                          <w:rPr>
                            <w:color w:val="000000"/>
                            <w:sz w:val="26"/>
                          </w:rPr>
                        </w:pPr>
                        <w:proofErr w:type="spellStart"/>
                        <w:r w:rsidRPr="005F438C">
                          <w:rPr>
                            <w:color w:val="000000"/>
                            <w:sz w:val="26"/>
                          </w:rPr>
                          <w:t>Using</w:t>
                        </w:r>
                        <w:proofErr w:type="spellEnd"/>
                        <w:r w:rsidRPr="005F438C">
                          <w:rPr>
                            <w:color w:val="000000"/>
                            <w:sz w:val="26"/>
                          </w:rPr>
                          <w:t xml:space="preserve"> </w:t>
                        </w:r>
                        <w:proofErr w:type="spellStart"/>
                        <w:r w:rsidRPr="005F438C">
                          <w:rPr>
                            <w:color w:val="000000"/>
                            <w:sz w:val="26"/>
                          </w:rPr>
                          <w:t>Optical</w:t>
                        </w:r>
                        <w:proofErr w:type="spellEnd"/>
                        <w:r w:rsidRPr="005F438C">
                          <w:rPr>
                            <w:color w:val="000000"/>
                            <w:sz w:val="26"/>
                          </w:rPr>
                          <w:t xml:space="preserve"> </w:t>
                        </w:r>
                        <w:proofErr w:type="spellStart"/>
                        <w:r w:rsidRPr="005F438C">
                          <w:rPr>
                            <w:color w:val="000000"/>
                            <w:sz w:val="26"/>
                          </w:rPr>
                          <w:t>Flow</w:t>
                        </w:r>
                        <w:proofErr w:type="spellEnd"/>
                      </w:p>
                    </w:txbxContent>
                  </v:textbox>
                </v:rect>
                <v:rect id="Прямокутник 5" o:spid="_x0000_s1323" style="position:absolute;left:3083;top:43963;width:54651;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" fillcolor="#fff0a0" stroked="f" strokecolor="#0a2f40 [1604]" strokeweight="1pt">
                  <v:textbox>
                    <w:txbxContent>
                      <w:p w14:paraId="6DE64694" w14:textId="77777777" w:rsidR="00270603" w:rsidRPr="005F438C" w:rsidRDefault="00000000" w:rsidP="00C767D7">
                        <w:pPr>
                          <w:pStyle w:val="a2"/>
                          <w:jc w:val="center"/>
                          <w:rPr>
                            <w:color w:val="000000"/>
                            <w:sz w:val="26"/>
                          </w:rPr>
                        </w:pPr>
                        <w:proofErr w:type="spellStart"/>
                        <w:r w:rsidRPr="005F438C">
                          <w:rPr>
                            <w:color w:val="000000"/>
                            <w:sz w:val="26"/>
                          </w:rPr>
                          <w:t>Forming</w:t>
                        </w:r>
                        <w:proofErr w:type="spellEnd"/>
                        <w:r w:rsidRPr="005F438C">
                          <w:rPr>
                            <w:color w:val="000000"/>
                            <w:sz w:val="26"/>
                          </w:rPr>
                          <w:t xml:space="preserve"> </w:t>
                        </w:r>
                        <w:proofErr w:type="spellStart"/>
                        <w:r w:rsidRPr="005F438C">
                          <w:rPr>
                            <w:color w:val="000000"/>
                            <w:sz w:val="26"/>
                          </w:rPr>
                          <w:t>and</w:t>
                        </w:r>
                        <w:proofErr w:type="spellEnd"/>
                        <w:r w:rsidRPr="005F438C">
                          <w:rPr>
                            <w:color w:val="000000"/>
                            <w:sz w:val="26"/>
                          </w:rPr>
                          <w:t xml:space="preserve"> </w:t>
                        </w:r>
                        <w:proofErr w:type="spellStart"/>
                        <w:r w:rsidRPr="005F438C">
                          <w:rPr>
                            <w:color w:val="000000"/>
                            <w:sz w:val="26"/>
                          </w:rPr>
                          <w:t>Displaying</w:t>
                        </w:r>
                        <w:proofErr w:type="spellEnd"/>
                        <w:r w:rsidRPr="005F438C">
                          <w:rPr>
                            <w:color w:val="000000"/>
                            <w:sz w:val="26"/>
                          </w:rPr>
                          <w:t xml:space="preserve"> </w:t>
                        </w:r>
                        <w:proofErr w:type="spellStart"/>
                        <w:r w:rsidRPr="005F438C">
                          <w:rPr>
                            <w:color w:val="000000"/>
                            <w:sz w:val="26"/>
                          </w:rPr>
                          <w:t>Results</w:t>
                        </w:r>
                        <w:proofErr w:type="spellEnd"/>
                      </w:p>
                    </w:txbxContent>
                  </v:textbox>
                </v:rect>
                <v:rect id="Прямокутник 6" o:spid="_x0000_s1324" style="position:absolute;left:3083;top:15865;width:21031;height:24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" fillcolor="#c9e9ff" stroked="f" strokecolor="#0a2f40 [1604]" strokeweight="1pt">
                  <v:textbox>
                    <w:txbxContent>
                      <w:p w14:paraId="327349AD" w14:textId="77777777" w:rsidR="00270603" w:rsidRPr="005F438C" w:rsidRDefault="00000000" w:rsidP="00C767D7">
                        <w:pPr>
                          <w:pStyle w:val="a2"/>
                          <w:jc w:val="center"/>
                          <w:rPr>
                            <w:color w:val="000000"/>
                            <w:sz w:val="26"/>
                          </w:rPr>
                        </w:pPr>
                        <w:proofErr w:type="spellStart"/>
                        <w:r w:rsidRPr="005F438C">
                          <w:rPr>
                            <w:color w:val="000000"/>
                            <w:sz w:val="26"/>
                          </w:rPr>
                          <w:t>GeoNet</w:t>
                        </w:r>
                        <w:proofErr w:type="spellEnd"/>
                      </w:p>
                    </w:txbxContent>
                  </v:textbox>
                </v:rect>
                <v:line id="Пряма сполучна лінія 7" o:spid="_x0000_s1325" style="position:absolute;visibility:visible;mso-wrap-style:square" from="51435,12219" to="51435,1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" strokecolor="#ffd296" strokeweight="1.25pt">
                  <v:stroke endarrow="block" joinstyle="miter"/>
                </v:line>
                <v:line id="Пряма сполучна лінія 8" o:spid="_x0000_s1326" style="position:absolute;visibility:visible;mso-wrap-style:square" from="51435,26189" to="51435,2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" strokecolor="#ffd296" strokeweight="1.25pt">
                  <v:stroke endarrow="block" joinstyle="miter"/>
                </v:line>
                <v:line id="Пряма сполучна лінія 9" o:spid="_x0000_s1327" style="position:absolute;visibility:visible;mso-wrap-style:square" from="51435,40159" to="51435,43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" strokecolor="#ffd296" strokeweight="1.25pt">
                  <v:stroke endarrow="block" joinstyle="miter"/>
                </v:line>
                <v:line id="Пряма сполучна лінія 10" o:spid="_x0000_s1328" style="position:absolute;visibility:visible;mso-wrap-style:square" from="13970,12219" to="13970,1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" strokecolor="#ffd296" strokeweight="1.25pt">
                  <v:stroke endarrow="block" joinstyle="miter"/>
                </v:line>
                <v:line id="Пряма сполучна лінія 11" o:spid="_x0000_s1329" style="position:absolute;visibility:visible;mso-wrap-style:square" from="13970,40159" to="13970,43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" strokecolor="#ffd296" strokeweight="1.25pt">
                  <v:stroke endarrow="block" joinstyle="miter"/>
                </v:line>
                <w10:anchorlock/>
              </v:group>
            </w:pict>
          </mc:Fallback>
        </mc:AlternateContent>
      </w:r>
    </w:p>
    <w:p w14:paraId="311A3C61" w14:textId="77777777" w:rsidR="00497093" w:rsidRPr="005F438C" w:rsidRDefault="00497093" w:rsidP="00497093">
      <w:pPr>
        <w:pStyle w:val="aff2"/>
        <w:spacing w:before="120" w:after="120"/>
        <w:rPr>
          <w:color w:val="000000"/>
          <w:szCs w:val="28"/>
        </w:rPr>
      </w:pPr>
      <w:bookmarkStart w:id="78" w:name="_Ref221383821"/>
      <w:r w:rsidRPr="005F438C">
        <w:rPr>
          <w:color w:val="000000"/>
          <w:szCs w:val="28"/>
        </w:rPr>
        <w:t xml:space="preserve">Рис. 4.63 – Загальна реалізована модель з використанням </w:t>
      </w:r>
      <w:proofErr w:type="spellStart"/>
      <w:r w:rsidRPr="005F438C">
        <w:rPr>
          <w:color w:val="000000"/>
          <w:szCs w:val="28"/>
        </w:rPr>
        <w:t>GeoNet</w:t>
      </w:r>
      <w:bookmarkEnd w:id="78"/>
      <w:proofErr w:type="spellEnd"/>
    </w:p>
    <w:p w14:paraId="3194A6BA" w14:textId="77777777" w:rsidR="00AE2086" w:rsidRPr="005F438C" w:rsidRDefault="00AE2086" w:rsidP="00AE2086">
      <w:pPr>
        <w:pStyle w:val="a2"/>
      </w:pPr>
      <w:r w:rsidRPr="005F438C">
        <w:t>Оцінка глибини (</w:t>
      </w:r>
      <w:proofErr w:type="spellStart"/>
      <w:r w:rsidRPr="005F438C">
        <w:t>Depth</w:t>
      </w:r>
      <w:proofErr w:type="spellEnd"/>
      <w:r w:rsidRPr="005F438C">
        <w:t xml:space="preserve"> </w:t>
      </w:r>
      <w:proofErr w:type="spellStart"/>
      <w:r w:rsidRPr="005F438C">
        <w:t>Estimation</w:t>
      </w:r>
      <w:proofErr w:type="spellEnd"/>
      <w:r w:rsidRPr="005F438C">
        <w:t xml:space="preserve">). Результати роботи </w:t>
      </w:r>
      <w:proofErr w:type="spellStart"/>
      <w:r w:rsidRPr="005F438C">
        <w:t>GeoNet</w:t>
      </w:r>
      <w:proofErr w:type="spellEnd"/>
      <w:r w:rsidRPr="005F438C">
        <w:t xml:space="preserve"> продемонстрували можливість точного визначення глибини на основі кадрів відео. Згенеровані глибинні карти надають детальну інформацію про структуру сцени, що корисно для відстеження об’єктів у просторі та побудови 3D-моделей 51; 54; 55.</w:t>
      </w:r>
    </w:p>
    <w:p w14:paraId="2ECD02FD" w14:textId="77777777" w:rsidR="00D4769E" w:rsidRPr="005F438C" w:rsidRDefault="00000000">
      <w:pPr>
        <w:pStyle w:val="a2"/>
      </w:pPr>
      <w:r w:rsidRPr="005F438C">
        <w:t xml:space="preserve">Мета оцінки глибини полягає в обчисленні карти глибини D ∈ ℝ^H×W із заданого 2D-зображення I ∈ ℝ^H×W×3 за формулою (4.1), де кожне значення глибини </w:t>
      </w:r>
      <w:proofErr w:type="spellStart"/>
      <w:r w:rsidRPr="005F438C">
        <w:t>d_i,j</w:t>
      </w:r>
      <w:proofErr w:type="spellEnd"/>
      <w:r w:rsidRPr="005F438C">
        <w:t xml:space="preserve"> ∈ D представляє фізичну відстань між пікселем </w:t>
      </w:r>
      <w:proofErr w:type="spellStart"/>
      <w:r w:rsidRPr="005F438C">
        <w:t>i_i,j</w:t>
      </w:r>
      <w:proofErr w:type="spellEnd"/>
      <w:r w:rsidRPr="005F438C">
        <w:t xml:space="preserve"> ∈ I та камерою.</w:t>
      </w:r>
    </w:p>
    <w:p w14:paraId="09F88073" w14:textId="77777777" w:rsidR="00D4769E" w:rsidRPr="005F438C" w:rsidRDefault="00000000">
      <w:pPr>
        <w:pStyle w:val="Formula"/>
      </w:pPr>
      <w:r w:rsidRPr="005F438C">
        <w:tab/>
      </w:r>
      <m:oMath>
        <m:box>
          <m:boxPr>
            <m:ctrlPr>
              <w:rPr>
                <w:rFonts w:ascii="Cambria Math" w:hAnsi="Cambria Math"/>
              </w:rPr>
            </m:ctrlPr>
          </m:boxPr>
          <m:e>
            <m:r>
              <m:rPr>
                <m:sty m:val="p"/>
              </m:rPr>
              <w:rPr>
                <w:rFonts w:ascii="Cambria Math" w:hAnsi="Cambria Math"/>
              </w:rPr>
              <m:t>D:</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r>
                      <m:rPr>
                        <m:sty m:val="p"/>
                      </m:rPr>
                      <w:rPr>
                        <w:rFonts w:ascii="Cambria Math" w:hAnsi="Cambria Math"/>
                      </w:rPr>
                      <m:t>H×W</m:t>
                    </m:r>
                  </m:e>
                </m:box>
              </m:sup>
            </m:sSup>
            <m:r>
              <m:rPr>
                <m:nor/>
              </m:rPr>
              <m:t>з</m:t>
            </m:r>
            <m:r>
              <m:rPr>
                <m:sty m:val="p"/>
              </m:rPr>
              <w:rPr>
                <w:rFonts w:ascii="Cambria Math" w:hAnsi="Cambria Math"/>
              </w:rPr>
              <m:t>I:</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r>
                      <m:rPr>
                        <m:sty m:val="p"/>
                      </m:rPr>
                      <w:rPr>
                        <w:rFonts w:ascii="Cambria Math" w:hAnsi="Cambria Math"/>
                      </w:rPr>
                      <m:t>H×W×3</m:t>
                    </m:r>
                  </m:e>
                </m:box>
              </m:sup>
            </m:sSup>
          </m:e>
        </m:box>
      </m:oMath>
      <w:r w:rsidRPr="005F438C">
        <w:tab/>
        <w:t>(4.1)</w:t>
      </w:r>
    </w:p>
    <w:p w14:paraId="1D647BC5" w14:textId="77777777" w:rsidR="00D4769E" w:rsidRPr="005F438C" w:rsidRDefault="00000000">
      <w:pPr>
        <w:pStyle w:val="a2"/>
      </w:pPr>
      <w:r w:rsidRPr="005F438C">
        <w:t xml:space="preserve">Нехай M – кількість пікселів у зображенні з дійсними значеннями глибини, </w:t>
      </w:r>
      <w:r w:rsidRPr="005F438C">
        <w:lastRenderedPageBreak/>
        <w:t xml:space="preserve">θ – параметри моделі. Нехай d = d(θ) ∈ ℝ^M – передбачена </w:t>
      </w:r>
      <w:proofErr w:type="spellStart"/>
      <w:r w:rsidRPr="005F438C">
        <w:t>диспаратність</w:t>
      </w:r>
      <w:proofErr w:type="spellEnd"/>
      <w:r w:rsidRPr="005F438C">
        <w:t xml:space="preserve">, а d* ∈ ℝ^M – відповідна правдива </w:t>
      </w:r>
      <w:proofErr w:type="spellStart"/>
      <w:r w:rsidRPr="005F438C">
        <w:t>диспаратність</w:t>
      </w:r>
      <w:proofErr w:type="spellEnd"/>
      <w:r w:rsidRPr="005F438C">
        <w:t>; функцію втрат визначено формулою (4.2).</w:t>
      </w:r>
    </w:p>
    <w:p w14:paraId="32ECECB0"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r>
                  <m:rPr>
                    <m:sty m:val="p"/>
                  </m:rPr>
                  <w:rPr>
                    <w:rFonts w:ascii="Cambria Math" w:hAnsi="Cambria Math"/>
                  </w:rPr>
                  <m:t>ρ</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up>
                        <m:r>
                          <m:rPr>
                            <m:sty m:val="p"/>
                          </m:rPr>
                          <w:rPr>
                            <w:rFonts w:ascii="Cambria Math" w:hAnsi="Cambria Math"/>
                          </w:rPr>
                          <m:t>*</m:t>
                        </m:r>
                      </m:sup>
                    </m:sSubSup>
                  </m:e>
                </m:d>
              </m:e>
            </m:nary>
          </m:e>
        </m:box>
      </m:oMath>
      <w:r w:rsidRPr="005F438C">
        <w:tab/>
        <w:t>(4.2)</w:t>
      </w:r>
    </w:p>
    <w:p w14:paraId="4640F7A6" w14:textId="77777777" w:rsidR="00D4769E" w:rsidRPr="005F438C" w:rsidRDefault="00000000">
      <w:pPr>
        <w:pStyle w:val="a2"/>
      </w:pPr>
      <w:r w:rsidRPr="005F438C">
        <w:t>де d̂ і d̂^* — масштабовані та зсунуті версії передбачень і правдивої глибини, а ρ визначає конкретний тип функції втрат.</w:t>
      </w:r>
    </w:p>
    <w:p w14:paraId="456981BB" w14:textId="77777777" w:rsidR="00D4769E" w:rsidRPr="005F438C" w:rsidRDefault="00000000">
      <w:pPr>
        <w:pStyle w:val="a2"/>
      </w:pPr>
      <w:r w:rsidRPr="005F438C">
        <w:t>Вирівнювання на основі найменших квадратів виконується за формулами (4.3), (4.4):</w:t>
      </w:r>
    </w:p>
    <w:p w14:paraId="7BA2C862" w14:textId="77777777" w:rsidR="00D4769E" w:rsidRPr="005F438C" w:rsidRDefault="00000000">
      <w:pPr>
        <w:pStyle w:val="Formula"/>
      </w:pPr>
      <w:r w:rsidRPr="005F438C">
        <w:tab/>
      </w:r>
      <m:oMath>
        <m:box>
          <m:boxPr>
            <m:ctrlPr>
              <w:rPr>
                <w:rFonts w:ascii="Cambria Math" w:hAnsi="Cambria Math"/>
              </w:rPr>
            </m:ctrlPr>
          </m:boxPr>
          <m:e>
            <m:d>
              <m:dPr>
                <m:ctrlPr>
                  <w:rPr>
                    <w:rFonts w:ascii="Cambria Math" w:hAnsi="Cambria Math"/>
                  </w:rPr>
                </m:ctrlPr>
              </m:dPr>
              <m:e>
                <m:r>
                  <m:rPr>
                    <m:sty m:val="p"/>
                  </m:rPr>
                  <w:rPr>
                    <w:rFonts w:ascii="Cambria Math" w:hAnsi="Cambria Math"/>
                  </w:rPr>
                  <m:t>S,t</m:t>
                </m:r>
              </m:e>
            </m:d>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m:rPr>
                        <m:sty m:val="p"/>
                      </m:rPr>
                      <w:rPr>
                        <w:rFonts w:ascii="Cambria Math" w:hAnsi="Cambria Math"/>
                      </w:rPr>
                      <m:t>s,t</m:t>
                    </m:r>
                  </m:e>
                </m:box>
              </m:sub>
            </m:sSub>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r>
                  <m:rPr>
                    <m:sty m:val="p"/>
                  </m:rPr>
                  <w:rPr>
                    <w:rFonts w:ascii="Cambria Math" w:hAnsi="Cambria Math"/>
                  </w:rPr>
                  <m:t>(s</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+t-</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rsidRPr="005F438C">
        <w:tab/>
        <w:t>(4.3)</w:t>
      </w:r>
    </w:p>
    <w:p w14:paraId="2EEE558F" w14:textId="77777777" w:rsidR="00D4769E" w:rsidRPr="005F438C" w:rsidRDefault="00000000">
      <w:pPr>
        <w:pStyle w:val="Formula"/>
      </w:pPr>
      <w:r w:rsidRPr="005F438C">
        <w:tab/>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H</m:t>
                </m:r>
              </m:e>
              <m:sup>
                <m:box>
                  <m:boxPr>
                    <m:ctrlPr>
                      <w:rPr>
                        <w:rFonts w:ascii="Cambria Math" w:hAnsi="Cambria Math"/>
                      </w:rPr>
                    </m:ctrlPr>
                  </m:boxPr>
                  <m:e>
                    <m:r>
                      <m:rPr>
                        <m:sty m:val="p"/>
                      </m:rPr>
                      <w:rPr>
                        <w:rFonts w:ascii="Cambria Math" w:hAnsi="Cambria Math"/>
                      </w:rPr>
                      <m:t>opt</m:t>
                    </m:r>
                  </m:e>
                </m:box>
              </m:sup>
            </m:sSup>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up>
                                    <m:r>
                                      <m:rPr>
                                        <m:sty m:val="p"/>
                                      </m:rPr>
                                      <w:rPr>
                                        <w:rFonts w:ascii="Cambria Math" w:hAnsi="Cambria Math"/>
                                      </w:rPr>
                                      <m:t>⊤</m:t>
                                    </m:r>
                                  </m:sup>
                                </m:sSubSup>
                              </m:e>
                            </m:nary>
                          </m:e>
                        </m:box>
                      </m:e>
                    </m:d>
                  </m:e>
                </m:box>
              </m:e>
              <m:sup>
                <m:box>
                  <m:boxPr>
                    <m:ctrlPr>
                      <w:rPr>
                        <w:rFonts w:ascii="Cambria Math" w:hAnsi="Cambria Math"/>
                      </w:rPr>
                    </m:ctrlPr>
                  </m:boxPr>
                  <m:e>
                    <m:r>
                      <m:rPr>
                        <m:sty m:val="p"/>
                      </m:rPr>
                      <w:rPr>
                        <w:rFonts w:ascii="Cambria Math" w:hAnsi="Cambria Math"/>
                      </w:rPr>
                      <m:t>-1</m:t>
                    </m:r>
                  </m:e>
                </m:box>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m:t>
                                </m:r>
                              </m:sup>
                            </m:sSubSup>
                          </m:e>
                        </m:nary>
                      </m:e>
                    </m:box>
                  </m:e>
                </m:d>
              </m:e>
            </m:box>
          </m:e>
        </m:box>
      </m:oMath>
      <w:r w:rsidRPr="005F438C">
        <w:tab/>
        <w:t>(4.4)</w:t>
      </w:r>
    </w:p>
    <w:p w14:paraId="08550F77" w14:textId="4A40EFD4" w:rsidR="00D4769E" w:rsidRPr="005F438C" w:rsidRDefault="00000000">
      <w:pPr>
        <w:pStyle w:val="a2"/>
      </w:pPr>
      <w:r w:rsidRPr="005F438C">
        <w:t xml:space="preserve">де </w:t>
      </w:r>
      <m:oMath>
        <m:r>
          <w:rPr>
            <w:rFonts w:ascii="Cambria Math" w:hAnsi="Cambria Math"/>
          </w:rPr>
          <m:t>ilde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1</m:t>
                </m:r>
              </m:e>
            </m:d>
          </m:e>
          <m:sup>
            <m:r>
              <w:rPr>
                <w:rFonts w:ascii="Cambria Math" w:hAnsi="Cambria Math"/>
              </w:rPr>
              <m:t>op</m:t>
            </m:r>
          </m:sup>
        </m:sSup>
      </m:oMath>
      <w:r w:rsidRPr="005F438C">
        <w:t xml:space="preserve">, </w:t>
      </w:r>
      <m:oMath>
        <m:r>
          <w:rPr>
            <w:rFonts w:ascii="Cambria Math" w:hAnsi="Cambria Math"/>
          </w:rPr>
          <m:t xml:space="preserve">h = </m:t>
        </m:r>
        <m:sSup>
          <m:sSupPr>
            <m:ctrlPr>
              <w:rPr>
                <w:rFonts w:ascii="Cambria Math" w:hAnsi="Cambria Math"/>
                <w:i/>
              </w:rPr>
            </m:ctrlPr>
          </m:sSupPr>
          <m:e>
            <m:d>
              <m:dPr>
                <m:ctrlPr>
                  <w:rPr>
                    <w:rFonts w:ascii="Cambria Math" w:hAnsi="Cambria Math"/>
                    <w:i/>
                  </w:rPr>
                </m:ctrlPr>
              </m:dPr>
              <m:e>
                <m:r>
                  <w:rPr>
                    <w:rFonts w:ascii="Cambria Math" w:hAnsi="Cambria Math"/>
                  </w:rPr>
                  <m:t>s, t</m:t>
                </m:r>
              </m:e>
            </m:d>
          </m:e>
          <m:sup>
            <m:r>
              <w:rPr>
                <w:rFonts w:ascii="Cambria Math" w:hAnsi="Cambria Math"/>
              </w:rPr>
              <m:t>op</m:t>
            </m:r>
          </m:sup>
        </m:sSup>
      </m:oMath>
    </w:p>
    <w:p w14:paraId="423F0AC4" w14:textId="77777777" w:rsidR="00D4769E" w:rsidRPr="005F438C" w:rsidRDefault="00000000">
      <w:pPr>
        <w:pStyle w:val="a2"/>
      </w:pPr>
      <w:proofErr w:type="spellStart"/>
      <w:r w:rsidRPr="005F438C">
        <w:t>Робастне</w:t>
      </w:r>
      <w:proofErr w:type="spellEnd"/>
      <w:r w:rsidRPr="005F438C">
        <w:t xml:space="preserve"> вирівнювання на основі медіани задається формулами (4.5), (4.6):</w:t>
      </w:r>
    </w:p>
    <w:p w14:paraId="078CE66F" w14:textId="77777777" w:rsidR="00D4769E" w:rsidRPr="005F438C" w:rsidRDefault="00000000">
      <w:pPr>
        <w:pStyle w:val="Formula"/>
      </w:pPr>
      <w:r w:rsidRPr="005F438C">
        <w:tab/>
      </w:r>
      <m:oMath>
        <m:box>
          <m:boxPr>
            <m:ctrlPr>
              <w:rPr>
                <w:rFonts w:ascii="Cambria Math" w:hAnsi="Cambria Math"/>
              </w:rPr>
            </m:ctrlPr>
          </m:boxPr>
          <m:e>
            <m:r>
              <m:rPr>
                <m:sty m:val="p"/>
              </m:rPr>
              <w:rPr>
                <w:rFonts w:ascii="Cambria Math" w:hAnsi="Cambria Math"/>
              </w:rPr>
              <m:t>T</m:t>
            </m:r>
            <m:d>
              <m:dPr>
                <m:ctrlPr>
                  <w:rPr>
                    <w:rFonts w:ascii="Cambria Math" w:hAnsi="Cambria Math"/>
                  </w:rPr>
                </m:ctrlPr>
              </m:dPr>
              <m:e>
                <m:r>
                  <m:rPr>
                    <m:sty m:val="p"/>
                  </m:rPr>
                  <w:rPr>
                    <w:rFonts w:ascii="Cambria Math" w:hAnsi="Cambria Math"/>
                  </w:rPr>
                  <m:t>d</m:t>
                </m:r>
              </m:e>
            </m:d>
            <m:r>
              <m:rPr>
                <m:sty m:val="p"/>
              </m:rPr>
              <w:rPr>
                <w:rFonts w:ascii="Cambria Math" w:hAnsi="Cambria Math"/>
              </w:rPr>
              <m:t>=</m:t>
            </m:r>
            <m:r>
              <m:rPr>
                <m:nor/>
              </m:rPr>
              <m:t>median</m:t>
            </m:r>
            <m:d>
              <m:dPr>
                <m:ctrlPr>
                  <w:rPr>
                    <w:rFonts w:ascii="Cambria Math" w:hAnsi="Cambria Math"/>
                  </w:rPr>
                </m:ctrlPr>
              </m:dPr>
              <m:e>
                <m:r>
                  <m:rPr>
                    <m:sty m:val="p"/>
                  </m:rPr>
                  <w:rPr>
                    <w:rFonts w:ascii="Cambria Math" w:hAnsi="Cambria Math"/>
                  </w:rPr>
                  <m:t>d</m:t>
                </m:r>
              </m:e>
            </m:d>
            <m:r>
              <m:rPr>
                <m:sty m:val="p"/>
              </m:rPr>
              <w:rPr>
                <w:rFonts w:ascii="Cambria Math" w:hAnsi="Cambria Math"/>
              </w:rPr>
              <m:t>,s</m:t>
            </m:r>
            <m:d>
              <m:dPr>
                <m:ctrlPr>
                  <w:rPr>
                    <w:rFonts w:ascii="Cambria Math" w:hAnsi="Cambria Math"/>
                  </w:rPr>
                </m:ctrlPr>
              </m:dPr>
              <m:e>
                <m:r>
                  <m:rPr>
                    <m:sty m:val="p"/>
                  </m:rPr>
                  <w:rPr>
                    <w:rFonts w:ascii="Cambria Math" w:hAnsi="Cambria Math"/>
                  </w:rPr>
                  <m:t>d</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-t</m:t>
                    </m:r>
                    <m:d>
                      <m:dPr>
                        <m:ctrlPr>
                          <w:rPr>
                            <w:rFonts w:ascii="Cambria Math" w:hAnsi="Cambria Math"/>
                          </w:rPr>
                        </m:ctrlPr>
                      </m:dPr>
                      <m:e>
                        <m:r>
                          <m:rPr>
                            <m:sty m:val="p"/>
                          </m:rPr>
                          <w:rPr>
                            <w:rFonts w:ascii="Cambria Math" w:hAnsi="Cambria Math"/>
                          </w:rPr>
                          <m:t>d</m:t>
                        </m:r>
                      </m:e>
                    </m:d>
                  </m:e>
                </m:d>
              </m:e>
            </m:nary>
          </m:e>
        </m:box>
      </m:oMath>
      <w:r w:rsidRPr="005F438C">
        <w:tab/>
        <w:t>(4.5)</w:t>
      </w:r>
    </w:p>
    <w:p w14:paraId="4370F303" w14:textId="77777777" w:rsidR="00D4769E" w:rsidRPr="005F438C" w:rsidRDefault="00000000">
      <w:pPr>
        <w:pStyle w:val="Formula"/>
      </w:pPr>
      <w:r w:rsidRPr="005F438C">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d-t</m:t>
                    </m:r>
                    <m:d>
                      <m:dPr>
                        <m:ctrlPr>
                          <w:rPr>
                            <w:rFonts w:ascii="Cambria Math" w:hAnsi="Cambria Math"/>
                          </w:rPr>
                        </m:ctrlPr>
                      </m:dPr>
                      <m:e>
                        <m:r>
                          <m:rPr>
                            <m:sty m:val="p"/>
                          </m:rPr>
                          <w:rPr>
                            <w:rFonts w:ascii="Cambria Math" w:hAnsi="Cambria Math"/>
                          </w:rPr>
                          <m:t>d</m:t>
                        </m:r>
                      </m:e>
                    </m:d>
                  </m:e>
                </m:box>
              </m:num>
              <m:den>
                <m:box>
                  <m:boxPr>
                    <m:ctrlPr>
                      <w:rPr>
                        <w:rFonts w:ascii="Cambria Math" w:hAnsi="Cambria Math"/>
                      </w:rPr>
                    </m:ctrlPr>
                  </m:boxPr>
                  <m:e>
                    <m:r>
                      <m:rPr>
                        <m:sty m:val="p"/>
                      </m:rPr>
                      <w:rPr>
                        <w:rFonts w:ascii="Cambria Math" w:hAnsi="Cambria Math"/>
                      </w:rPr>
                      <m:t>s</m:t>
                    </m:r>
                    <m:d>
                      <m:dPr>
                        <m:ctrlPr>
                          <w:rPr>
                            <w:rFonts w:ascii="Cambria Math" w:hAnsi="Cambria Math"/>
                          </w:rPr>
                        </m:ctrlPr>
                      </m:dPr>
                      <m:e>
                        <m:r>
                          <m:rPr>
                            <m:sty m:val="p"/>
                          </m:rPr>
                          <w:rPr>
                            <w:rFonts w:ascii="Cambria Math" w:hAnsi="Cambria Math"/>
                          </w:rPr>
                          <m:t>d</m:t>
                        </m:r>
                      </m:e>
                    </m:d>
                  </m:e>
                </m:box>
              </m:den>
            </m:f>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-t</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e>
                    </m:d>
                  </m:e>
                </m:box>
              </m:num>
              <m:den>
                <m:box>
                  <m:boxPr>
                    <m:ctrlPr>
                      <w:rPr>
                        <w:rFonts w:ascii="Cambria Math" w:hAnsi="Cambria Math"/>
                      </w:rPr>
                    </m:ctrlPr>
                  </m:boxPr>
                  <m:e>
                    <m:r>
                      <m:rPr>
                        <m:sty m:val="p"/>
                      </m:rPr>
                      <w:rPr>
                        <w:rFonts w:ascii="Cambria Math" w:hAnsi="Cambria Math"/>
                      </w:rPr>
                      <m:t>s</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e>
                    </m:d>
                  </m:e>
                </m:box>
              </m:den>
            </m:f>
          </m:e>
        </m:box>
      </m:oMath>
      <w:r w:rsidRPr="005F438C">
        <w:tab/>
        <w:t>(4.6)</w:t>
      </w:r>
    </w:p>
    <w:p w14:paraId="5F2786E4" w14:textId="77777777" w:rsidR="00D4769E" w:rsidRPr="005F438C" w:rsidRDefault="00000000">
      <w:pPr>
        <w:pStyle w:val="a2"/>
      </w:pPr>
      <w:proofErr w:type="spellStart"/>
      <w:r w:rsidRPr="005F438C">
        <w:t>Тримована</w:t>
      </w:r>
      <w:proofErr w:type="spellEnd"/>
      <w:r w:rsidRPr="005F438C">
        <w:t xml:space="preserve"> втрата (</w:t>
      </w:r>
      <w:proofErr w:type="spellStart"/>
      <w:r w:rsidRPr="005F438C">
        <w:t>Trimmed</w:t>
      </w:r>
      <w:proofErr w:type="spellEnd"/>
      <w:r w:rsidRPr="005F438C">
        <w:t xml:space="preserve"> </w:t>
      </w:r>
      <w:proofErr w:type="spellStart"/>
      <w:r w:rsidRPr="005F438C">
        <w:t>Loss</w:t>
      </w:r>
      <w:proofErr w:type="spellEnd"/>
      <w:r w:rsidRPr="005F438C">
        <w:t>) обчислюється за формулою (4.7):</w:t>
      </w:r>
    </w:p>
    <w:p w14:paraId="0A6EB9A4"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ssitrim</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j=1</m:t>
                    </m:r>
                  </m:e>
                </m:box>
              </m:sub>
              <m:sup>
                <m:box>
                  <m:boxPr>
                    <m:ctrlPr>
                      <w:rPr>
                        <w:rFonts w:ascii="Cambria Math" w:hAnsi="Cambria Math"/>
                      </w:rPr>
                    </m:ctrlPr>
                  </m:box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m</m:t>
                        </m:r>
                      </m:sub>
                    </m:sSub>
                  </m:e>
                </m:box>
              </m:sup>
              <m:e>
                <m:sSub>
                  <m:sSubPr>
                    <m:ctrlPr>
                      <w:rPr>
                        <w:rFonts w:ascii="Cambria Math" w:hAnsi="Cambria Math"/>
                      </w:rPr>
                    </m:ctrlPr>
                  </m:sSubPr>
                  <m:e>
                    <m:r>
                      <m:rPr>
                        <m:sty m:val="p"/>
                      </m:rPr>
                      <w:rPr>
                        <w:rFonts w:ascii="Cambria Math" w:hAnsi="Cambria Math"/>
                      </w:rPr>
                      <m:t>ρ</m:t>
                    </m:r>
                  </m:e>
                  <m:sub>
                    <m:box>
                      <m:boxPr>
                        <m:ctrlPr>
                          <w:rPr>
                            <w:rFonts w:ascii="Cambria Math" w:hAnsi="Cambria Math"/>
                          </w:rPr>
                        </m:ctrlPr>
                      </m:boxPr>
                      <m:e>
                        <m:r>
                          <m:rPr>
                            <m:sty m:val="p"/>
                          </m:rPr>
                          <w:rPr>
                            <w:rFonts w:ascii="Cambria Math" w:hAnsi="Cambria Math"/>
                          </w:rPr>
                          <m:t>mae</m:t>
                        </m:r>
                      </m:e>
                    </m:box>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j</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j</m:t>
                        </m:r>
                      </m:sub>
                      <m:sup>
                        <m:r>
                          <m:rPr>
                            <m:sty m:val="p"/>
                          </m:rPr>
                          <w:rPr>
                            <w:rFonts w:ascii="Cambria Math" w:hAnsi="Cambria Math"/>
                          </w:rPr>
                          <m:t>*</m:t>
                        </m:r>
                      </m:sup>
                    </m:sSubSup>
                  </m:e>
                </m:d>
              </m:e>
            </m:nary>
          </m:e>
        </m:box>
      </m:oMath>
      <w:r w:rsidRPr="005F438C">
        <w:tab/>
        <w:t>(4.7)</w:t>
      </w:r>
    </w:p>
    <w:p w14:paraId="54D46FC4" w14:textId="0CA4F785" w:rsidR="00D4769E" w:rsidRPr="005F438C" w:rsidRDefault="00000000">
      <w:pPr>
        <w:pStyle w:val="a2"/>
      </w:pPr>
      <w:r w:rsidRPr="005F438C">
        <w:t xml:space="preserve">де </w:t>
      </w:r>
      <m:oMath>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m:t>
            </m:r>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d</m:t>
                    </m:r>
                  </m:e>
                </m:acc>
              </m:e>
              <m:sub>
                <m:r>
                  <w:rPr>
                    <w:rFonts w:ascii="Cambria Math" w:hAnsi="Cambria Math"/>
                  </w:rPr>
                  <m:t>j</m:t>
                </m:r>
              </m:sub>
              <m:sup>
                <m:r>
                  <w:rPr>
                    <w:rFonts w:ascii="Cambria Math" w:hAnsi="Cambria Math"/>
                  </w:rPr>
                  <m:t>*</m:t>
                </m:r>
              </m:sup>
            </m:sSubSup>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 xml:space="preserve">+1 </m:t>
            </m:r>
            <m:r>
              <w:rPr>
                <w:rFonts w:ascii="Cambria Math" w:hAnsi="Cambria Math"/>
              </w:rPr>
              <m:t>–</m:t>
            </m:r>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m:t>
                </m:r>
              </m:sup>
            </m:sSup>
          </m:e>
        </m:d>
      </m:oMath>
      <w:r w:rsidRPr="005F438C">
        <w:t xml:space="preserve">, </w:t>
      </w:r>
      <m:oMath>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 0.8M</m:t>
        </m:r>
      </m:oMath>
      <w:r w:rsidRPr="005F438C">
        <w:t xml:space="preserve"> (відкидання 20% найбільших залишків)</w:t>
      </w:r>
    </w:p>
    <w:p w14:paraId="74D08BF7" w14:textId="77777777" w:rsidR="00D4769E" w:rsidRPr="005F438C" w:rsidRDefault="00000000">
      <w:pPr>
        <w:pStyle w:val="a2"/>
      </w:pPr>
      <w:r w:rsidRPr="005F438C">
        <w:t xml:space="preserve">Градієнтний </w:t>
      </w:r>
      <w:proofErr w:type="spellStart"/>
      <w:r w:rsidRPr="005F438C">
        <w:t>регуляризатор</w:t>
      </w:r>
      <w:proofErr w:type="spellEnd"/>
      <w:r w:rsidRPr="005F438C">
        <w:t xml:space="preserve"> задається формулою (4.8):</w:t>
      </w:r>
    </w:p>
    <w:p w14:paraId="7F9673CB"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reg</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k=1</m:t>
                    </m:r>
                  </m:e>
                </m:box>
              </m:sub>
              <m:sup>
                <m:box>
                  <m:boxPr>
                    <m:ctrlPr>
                      <w:rPr>
                        <w:rFonts w:ascii="Cambria Math" w:hAnsi="Cambria Math"/>
                      </w:rPr>
                    </m:ctrlPr>
                  </m:boxPr>
                  <m:e>
                    <m:r>
                      <m:rPr>
                        <m:sty m:val="p"/>
                      </m:rPr>
                      <w:rPr>
                        <w:rFonts w:ascii="Cambria Math" w:hAnsi="Cambria Math"/>
                      </w:rPr>
                      <m:t>K</m:t>
                    </m:r>
                  </m:e>
                </m:box>
              </m:sup>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x</m:t>
                                        </m:r>
                                      </m:sub>
                                    </m:sSub>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k</m:t>
                                        </m:r>
                                      </m:sup>
                                    </m:sSubSup>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y</m:t>
                                        </m:r>
                                      </m:sub>
                                    </m:sSub>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k</m:t>
                                        </m:r>
                                      </m:sup>
                                    </m:sSubSup>
                                  </m:e>
                                </m:d>
                              </m:e>
                            </m:box>
                          </m:e>
                        </m:d>
                      </m:e>
                    </m:box>
                  </m:e>
                </m:nary>
              </m:e>
            </m:nary>
          </m:e>
        </m:box>
      </m:oMath>
      <w:r w:rsidRPr="005F438C">
        <w:tab/>
        <w:t>(4.8)</w:t>
      </w:r>
    </w:p>
    <w:p w14:paraId="49E536B2" w14:textId="2C6D1B86" w:rsidR="00D4769E" w:rsidRPr="005F438C" w:rsidRDefault="00000000">
      <w:pPr>
        <w:pStyle w:val="a2"/>
      </w:pPr>
      <w:r w:rsidRPr="005F438C">
        <w:t xml:space="preserve">де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i</m:t>
            </m:r>
          </m:sub>
        </m:sSub>
        <m:r>
          <w:rPr>
            <w:rFonts w:ascii="Cambria Math" w:hAnsi="Cambria Math"/>
          </w:rPr>
          <m:t>–</m:t>
        </m:r>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d</m:t>
                </m:r>
              </m:e>
            </m:acc>
          </m:e>
          <m:sub>
            <m:r>
              <w:rPr>
                <w:rFonts w:ascii="Cambria Math" w:hAnsi="Cambria Math"/>
              </w:rPr>
              <m:t>i</m:t>
            </m:r>
          </m:sub>
          <m:sup>
            <m:r>
              <w:rPr>
                <w:rFonts w:ascii="Cambria Math" w:hAnsi="Cambria Math"/>
              </w:rPr>
              <m:t>*</m:t>
            </m:r>
          </m:sup>
        </m:sSubSup>
      </m:oMath>
      <w:r w:rsidRPr="005F438C">
        <w:t xml:space="preserve">, а </w:t>
      </w:r>
      <m:oMath>
        <m:sSup>
          <m:sSupPr>
            <m:ctrlPr>
              <w:rPr>
                <w:rFonts w:ascii="Cambria Math" w:hAnsi="Cambria Math"/>
                <w:i/>
              </w:rPr>
            </m:ctrlPr>
          </m:sSupPr>
          <m:e>
            <m:r>
              <w:rPr>
                <w:rFonts w:ascii="Cambria Math" w:hAnsi="Cambria Math"/>
              </w:rPr>
              <m:t>R</m:t>
            </m:r>
          </m:e>
          <m:sup>
            <m:r>
              <w:rPr>
                <w:rFonts w:ascii="Cambria Math" w:hAnsi="Cambria Math"/>
              </w:rPr>
              <m:t>k</m:t>
            </m:r>
          </m:sup>
        </m:sSup>
      </m:oMath>
      <w:r w:rsidRPr="005F438C">
        <w:t xml:space="preserve"> позначає різницю карт диспаратності на масштабі </w:t>
      </w:r>
      <m:oMath>
        <m:r>
          <w:rPr>
            <w:rFonts w:ascii="Cambria Math" w:hAnsi="Cambria Math"/>
          </w:rPr>
          <m:t>k</m:t>
        </m:r>
      </m:oMath>
      <w:r w:rsidRPr="005F438C">
        <w:t xml:space="preserve"> </w:t>
      </w:r>
      <w:r w:rsidRPr="005F438C">
        <w:lastRenderedPageBreak/>
        <w:t>(K=4 рівні)</w:t>
      </w:r>
    </w:p>
    <w:p w14:paraId="79701F8E" w14:textId="77777777" w:rsidR="00D4769E" w:rsidRPr="005F438C" w:rsidRDefault="00000000">
      <w:pPr>
        <w:pStyle w:val="a2"/>
      </w:pPr>
      <w:r w:rsidRPr="005F438C">
        <w:t>Повна функція втрат визначається формулою (4.9):</w:t>
      </w:r>
    </w:p>
    <w:p w14:paraId="5D778312"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l</m:t>
                        </m:r>
                      </m:sub>
                    </m:sSub>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n=1</m:t>
                    </m:r>
                  </m:e>
                </m:box>
              </m:sub>
              <m:sup>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l</m:t>
                        </m:r>
                      </m:sub>
                    </m:sSub>
                  </m:e>
                </m:box>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m:t>
                                    </m:r>
                                  </m:e>
                                </m:box>
                              </m:sub>
                            </m:sSub>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n</m:t>
                                </m:r>
                              </m:sup>
                            </m:sSup>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n</m:t>
                                </m:r>
                              </m:sup>
                            </m:sSup>
                            <m:r>
                              <m:rPr>
                                <m:sty m:val="p"/>
                              </m:rPr>
                              <w:rPr>
                                <w:rFonts w:ascii="Cambria Math" w:hAnsi="Cambria Math"/>
                              </w:rPr>
                              <m:t>)+α</m:t>
                            </m:r>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reg</m:t>
                                    </m:r>
                                  </m:e>
                                </m:box>
                              </m:sub>
                            </m:sSub>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n</m:t>
                                </m:r>
                              </m:sup>
                            </m:sSup>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n</m:t>
                                </m:r>
                              </m:sup>
                            </m:sSup>
                            <m:r>
                              <m:rPr>
                                <m:sty m:val="p"/>
                              </m:rPr>
                              <w:rPr>
                                <w:rFonts w:ascii="Cambria Math" w:hAnsi="Cambria Math"/>
                              </w:rPr>
                              <m:t>)</m:t>
                            </m:r>
                          </m:e>
                        </m:box>
                      </m:e>
                    </m:d>
                  </m:e>
                </m:box>
              </m:e>
            </m:nary>
          </m:e>
        </m:box>
      </m:oMath>
      <w:r w:rsidRPr="005F438C">
        <w:tab/>
        <w:t>(4.9)</w:t>
      </w:r>
    </w:p>
    <w:p w14:paraId="4CEC2660" w14:textId="417741DB" w:rsidR="00D4769E" w:rsidRPr="005F438C" w:rsidRDefault="00000000">
      <w:pPr>
        <w:pStyle w:val="a2"/>
      </w:pPr>
      <w:r w:rsidRPr="005F438C">
        <w:t xml:space="preserve">де </w:t>
      </w:r>
      <m:oMath>
        <m:r>
          <w:rPr>
            <w:rFonts w:ascii="Cambria Math" w:hAnsi="Cambria Math"/>
          </w:rPr>
          <m:t>α = 0.5</m:t>
        </m:r>
      </m:oMath>
      <w:r w:rsidRPr="005F438C">
        <w:t xml:space="preserve">, </w:t>
      </w:r>
      <m:oMath>
        <m:sSub>
          <m:sSubPr>
            <m:ctrlPr>
              <w:rPr>
                <w:rFonts w:ascii="Cambria Math" w:hAnsi="Cambria Math"/>
                <w:i/>
              </w:rPr>
            </m:ctrlPr>
          </m:sSubPr>
          <m:e>
            <m:r>
              <w:rPr>
                <w:rFonts w:ascii="Cambria Math" w:hAnsi="Cambria Math"/>
              </w:rPr>
              <m:t>N</m:t>
            </m:r>
          </m:e>
          <m:sub>
            <m:r>
              <w:rPr>
                <w:rFonts w:ascii="Cambria Math" w:hAnsi="Cambria Math"/>
              </w:rPr>
              <m:t>l</m:t>
            </m:r>
          </m:sub>
        </m:sSub>
      </m:oMath>
      <w:r w:rsidRPr="005F438C">
        <w:t xml:space="preserve"> — розмір навчального набору</w:t>
      </w:r>
    </w:p>
    <w:p w14:paraId="1A890CBD" w14:textId="3A6271DC" w:rsidR="00D4769E" w:rsidRPr="005F438C" w:rsidRDefault="00000000">
      <w:pPr>
        <w:pStyle w:val="a2"/>
      </w:pPr>
      <w:r w:rsidRPr="005F438C">
        <w:br/>
        <w:t xml:space="preserve">Наївне змішування та принципове змішування даних для </w:t>
      </w:r>
      <w:proofErr w:type="spellStart"/>
      <w:r w:rsidRPr="005F438C">
        <w:t>багатонаборного</w:t>
      </w:r>
      <w:proofErr w:type="spellEnd"/>
      <w:r w:rsidRPr="005F438C">
        <w:t xml:space="preserve"> навчання формалізовано у формулі (4.10). Наївне змішування передбачає вибірку B/L зразків з кожного набору даних у міні-пакеті розміру B, де </w:t>
      </w:r>
      <m:oMath>
        <m:r>
          <w:rPr>
            <w:rFonts w:ascii="Cambria Math" w:hAnsi="Cambria Math"/>
          </w:rPr>
          <m:t>L</m:t>
        </m:r>
      </m:oMath>
      <w:r w:rsidRPr="005F438C">
        <w:t xml:space="preserve"> – кількість наборів даних; принципове змішування розглядає навчання на кожному наборі як окреме завдання і шукає наближений Парето-оптимум.</w:t>
      </w:r>
      <w:r w:rsidRPr="005F438C">
        <w:br/>
      </w:r>
    </w:p>
    <w:p w14:paraId="16BA7CAA"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m:rPr>
                        <m:sty m:val="p"/>
                      </m:rPr>
                      <w:rPr>
                        <w:rFonts w:ascii="Cambria Math" w:hAnsi="Cambria Math"/>
                      </w:rPr>
                      <m:t>θ</m:t>
                    </m:r>
                  </m:e>
                </m:box>
              </m:sub>
            </m:sSub>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L</m:t>
                                </m:r>
                              </m:sub>
                            </m:sSub>
                            <m:d>
                              <m:dPr>
                                <m:ctrlPr>
                                  <w:rPr>
                                    <w:rFonts w:ascii="Cambria Math" w:hAnsi="Cambria Math"/>
                                  </w:rPr>
                                </m:ctrlPr>
                              </m:dPr>
                              <m:e>
                                <m:r>
                                  <m:rPr>
                                    <m:sty m:val="p"/>
                                  </m:rPr>
                                  <w:rPr>
                                    <w:rFonts w:ascii="Cambria Math" w:hAnsi="Cambria Math"/>
                                  </w:rPr>
                                  <m:t>θ</m:t>
                                </m:r>
                              </m:e>
                            </m:d>
                          </m:e>
                        </m:box>
                      </m:e>
                    </m:d>
                  </m:e>
                </m:box>
              </m:e>
              <m:sup>
                <m:r>
                  <m:rPr>
                    <m:sty m:val="p"/>
                  </m:rPr>
                  <w:rPr>
                    <w:rFonts w:ascii="Cambria Math" w:hAnsi="Cambria Math"/>
                  </w:rPr>
                  <m:t>⊤</m:t>
                </m:r>
              </m:sup>
            </m:sSup>
          </m:e>
        </m:box>
      </m:oMath>
      <w:r w:rsidRPr="005F438C">
        <w:tab/>
        <w:t>(4.10)</w:t>
      </w:r>
    </w:p>
    <w:p w14:paraId="0B4D3C9C" w14:textId="6DB6E0C8" w:rsidR="00D4769E" w:rsidRPr="005F438C" w:rsidRDefault="00000000">
      <w:pPr>
        <w:pStyle w:val="a2"/>
      </w:pPr>
      <w:r w:rsidRPr="005F438C">
        <w:t xml:space="preserve">Декодер збирає набір токенів у виглядові представлення ознак на різних </w:t>
      </w:r>
      <w:proofErr w:type="spellStart"/>
      <w:r w:rsidRPr="005F438C">
        <w:t>роздільностях</w:t>
      </w:r>
      <w:proofErr w:type="spellEnd"/>
      <w:r w:rsidRPr="005F438C">
        <w:t xml:space="preserve">. Операція </w:t>
      </w:r>
      <w:proofErr w:type="spellStart"/>
      <w:r w:rsidRPr="005F438C">
        <w:t>Reassemble</w:t>
      </w:r>
      <w:proofErr w:type="spellEnd"/>
      <w:r w:rsidRPr="005F438C">
        <w:t xml:space="preserve"> для відновлення </w:t>
      </w:r>
      <w:proofErr w:type="spellStart"/>
      <w:r w:rsidRPr="005F438C">
        <w:t>виглядових</w:t>
      </w:r>
      <w:proofErr w:type="spellEnd"/>
      <w:r w:rsidRPr="005F438C">
        <w:t xml:space="preserve"> представлень з вихідних токенів </w:t>
      </w:r>
      <w:proofErr w:type="spellStart"/>
      <w:r w:rsidRPr="005F438C">
        <w:t>трансформерного</w:t>
      </w:r>
      <w:proofErr w:type="spellEnd"/>
      <w:r w:rsidRPr="005F438C">
        <w:t xml:space="preserve"> </w:t>
      </w:r>
      <w:proofErr w:type="spellStart"/>
      <w:r w:rsidRPr="005F438C">
        <w:t>кодера</w:t>
      </w:r>
      <w:proofErr w:type="spellEnd"/>
      <w:r w:rsidRPr="005F438C">
        <w:t xml:space="preserve"> описується формулами (4.11)–(4.16):</w:t>
      </w:r>
      <w:r w:rsidRPr="005F438C">
        <w:br/>
      </w:r>
    </w:p>
    <w:p w14:paraId="2D1ADEA7" w14:textId="77777777" w:rsidR="00D4769E" w:rsidRPr="005F438C" w:rsidRDefault="00000000">
      <w:pPr>
        <w:pStyle w:val="Formula"/>
      </w:pPr>
      <w:r w:rsidRPr="005F438C">
        <w:tab/>
      </w:r>
      <m:oMath>
        <m:box>
          <m:boxPr>
            <m:ctrlPr>
              <w:rPr>
                <w:rFonts w:ascii="Cambria Math" w:hAnsi="Cambria Math"/>
              </w:rPr>
            </m:ctrlPr>
          </m:boxPr>
          <m:e>
            <m:sSubSup>
              <m:sSubSupPr>
                <m:ctrlPr>
                  <w:rPr>
                    <w:rFonts w:ascii="Cambria Math" w:hAnsi="Cambria Math"/>
                  </w:rPr>
                </m:ctrlPr>
              </m:sSubSupPr>
              <m:e>
                <w:proofErr w:type="spellStart"/>
                <m:r>
                  <m:rPr>
                    <m:nor/>
                  </m:rPr>
                  <m:t>Reassemble</m:t>
                </m:r>
                <w:proofErr w:type="spellEnd"/>
              </m:e>
              <m:sub>
                <m:r>
                  <m:rPr>
                    <m:sty m:val="p"/>
                  </m:rPr>
                  <w:rPr>
                    <w:rFonts w:ascii="Cambria Math" w:hAnsi="Cambria Math"/>
                  </w:rPr>
                  <m:t>s</m:t>
                </m:r>
              </m:sub>
              <m:sup>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box>
              </m:sup>
            </m:sSubSup>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Resample</m:t>
                    </m:r>
                  </m:e>
                  <m:sub>
                    <m:r>
                      <m:rPr>
                        <m:sty m:val="p"/>
                      </m:rPr>
                      <w:rPr>
                        <w:rFonts w:ascii="Cambria Math" w:hAnsi="Cambria Math"/>
                      </w:rPr>
                      <m:t>s</m:t>
                    </m:r>
                  </m:sub>
                </m:sSub>
                <m:r>
                  <m:rPr>
                    <m:sty m:val="p"/>
                  </m:rPr>
                  <w:rPr>
                    <w:rFonts w:ascii="Cambria Math" w:hAnsi="Cambria Math"/>
                  </w:rPr>
                  <m:t>∘</m:t>
                </m:r>
                <m:r>
                  <m:rPr>
                    <m:nor/>
                  </m:rPr>
                  <m:t>Concatenate</m:t>
                </m:r>
                <m:r>
                  <m:rPr>
                    <m:sty m:val="p"/>
                  </m:rPr>
                  <w:rPr>
                    <w:rFonts w:ascii="Cambria Math" w:hAnsi="Cambria Math"/>
                  </w:rPr>
                  <m:t>∘</m:t>
                </m:r>
                <m:r>
                  <m:rPr>
                    <m:nor/>
                  </m:rPr>
                  <m:t>Read</m:t>
                </m:r>
              </m:e>
            </m:d>
            <m:d>
              <m:dPr>
                <m:ctrlPr>
                  <w:rPr>
                    <w:rFonts w:ascii="Cambria Math" w:hAnsi="Cambria Math"/>
                  </w:rPr>
                </m:ctrlPr>
              </m:dPr>
              <m:e>
                <m:r>
                  <m:rPr>
                    <m:sty m:val="p"/>
                  </m:rPr>
                  <w:rPr>
                    <w:rFonts w:ascii="Cambria Math" w:hAnsi="Cambria Math"/>
                  </w:rPr>
                  <m:t>t</m:t>
                </m:r>
              </m:e>
            </m:d>
          </m:e>
        </m:box>
      </m:oMath>
      <w:r w:rsidRPr="005F438C">
        <w:tab/>
        <w:t>(4.11)</w:t>
      </w:r>
    </w:p>
    <w:p w14:paraId="7ADC660F" w14:textId="77777777" w:rsidR="00D4769E" w:rsidRPr="005F438C" w:rsidRDefault="00000000">
      <w:pPr>
        <w:pStyle w:val="a2"/>
      </w:pPr>
      <w:r w:rsidRPr="005F438C">
        <w:t>де s позначає співвідношення вихідного розміру відновленого представлення відносно вхідного зображення, а D̂ — вихідну розмірність ознак.</w:t>
      </w:r>
    </w:p>
    <w:p w14:paraId="744452E5"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w:proofErr w:type="spellStart"/>
                <m:r>
                  <m:rPr>
                    <m:nor/>
                  </m:rPr>
                  <m:t>Read</m:t>
                </m:r>
                <w:proofErr w:type="spellEnd"/>
              </m:e>
              <m:sub>
                <m:box>
                  <m:boxPr>
                    <m:ctrlPr>
                      <w:rPr>
                        <w:rFonts w:ascii="Cambria Math" w:hAnsi="Cambria Math"/>
                      </w:rPr>
                    </m:ctrlPr>
                  </m:boxPr>
                  <m:e>
                    <m:r>
                      <m:rPr>
                        <m:sty m:val="p"/>
                      </m:rPr>
                      <w:rPr>
                        <w:rFonts w:ascii="Cambria Math" w:hAnsi="Cambria Math"/>
                      </w:rPr>
                      <m:t>ignore</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e>
            </m:d>
          </m:e>
        </m:box>
      </m:oMath>
      <w:r w:rsidRPr="005F438C">
        <w:tab/>
        <w:t>(4.12)</w:t>
      </w:r>
    </w:p>
    <w:p w14:paraId="7C2D085C"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w:proofErr w:type="spellStart"/>
                <m:r>
                  <m:rPr>
                    <m:nor/>
                  </m:rPr>
                  <m:t>Read</m:t>
                </m:r>
                <w:proofErr w:type="spellEnd"/>
              </m:e>
              <m:sub>
                <m:box>
                  <m:boxPr>
                    <m:ctrlPr>
                      <w:rPr>
                        <w:rFonts w:ascii="Cambria Math" w:hAnsi="Cambria Math"/>
                      </w:rPr>
                    </m:ctrlPr>
                  </m:boxPr>
                  <m:e>
                    <m:r>
                      <m:rPr>
                        <m:sty m:val="p"/>
                      </m:rPr>
                      <w:rPr>
                        <w:rFonts w:ascii="Cambria Math" w:hAnsi="Cambria Math"/>
                      </w:rPr>
                      <m:t>add</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box>
      </m:oMath>
      <w:r w:rsidRPr="005F438C">
        <w:tab/>
        <w:t>(4.13)</w:t>
      </w:r>
    </w:p>
    <w:p w14:paraId="66A6A449"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w:proofErr w:type="spellStart"/>
                <m:r>
                  <m:rPr>
                    <m:nor/>
                  </m:rPr>
                  <m:t>Read</m:t>
                </m:r>
                <w:proofErr w:type="spellEnd"/>
              </m:e>
              <m:sub>
                <m:box>
                  <m:boxPr>
                    <m:ctrlPr>
                      <w:rPr>
                        <w:rFonts w:ascii="Cambria Math" w:hAnsi="Cambria Math"/>
                      </w:rPr>
                    </m:ctrlPr>
                  </m:boxPr>
                  <m:e>
                    <m:r>
                      <m:rPr>
                        <m:sty m:val="p"/>
                      </m:rPr>
                      <w:rPr>
                        <w:rFonts w:ascii="Cambria Math" w:hAnsi="Cambria Math"/>
                      </w:rPr>
                      <m:t>proj</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r>
                  <m:rPr>
                    <m:nor/>
                  </m:rPr>
                  <m:t>mlp</m:t>
                </m:r>
                <m:d>
                  <m:dPr>
                    <m:ctrlPr>
                      <w:rPr>
                        <w:rFonts w:ascii="Cambria Math" w:hAnsi="Cambria Math"/>
                      </w:rPr>
                    </m:ctrlPr>
                  </m:dPr>
                  <m:e>
                    <w:proofErr w:type="spellStart"/>
                    <m:r>
                      <m:rPr>
                        <m:nor/>
                      </m:rPr>
                      <m:t>cat</m:t>
                    </m:r>
                    <w:proofErr w:type="spellEnd"/>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d>
                <m:r>
                  <m:rPr>
                    <m:sty m:val="p"/>
                  </m:rPr>
                  <w:rPr>
                    <w:rFonts w:ascii="Cambria Math" w:hAnsi="Cambria Math"/>
                  </w:rPr>
                  <m:t>,…,</m:t>
                </m:r>
                <m:r>
                  <m:rPr>
                    <m:nor/>
                  </m:rPr>
                  <m:t>mlp</m:t>
                </m:r>
                <m:d>
                  <m:dPr>
                    <m:ctrlPr>
                      <w:rPr>
                        <w:rFonts w:ascii="Cambria Math" w:hAnsi="Cambria Math"/>
                      </w:rPr>
                    </m:ctrlPr>
                  </m:dPr>
                  <m:e>
                    <w:proofErr w:type="spellStart"/>
                    <m:r>
                      <m:rPr>
                        <m:nor/>
                      </m:rPr>
                      <m:t>cat</m:t>
                    </m:r>
                    <w:proofErr w:type="spellEnd"/>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d>
              </m:e>
            </m:d>
          </m:e>
        </m:box>
      </m:oMath>
      <w:r w:rsidRPr="005F438C">
        <w:tab/>
        <w:t>(4.14)</w:t>
      </w:r>
    </w:p>
    <w:p w14:paraId="21F96FE5" w14:textId="77777777" w:rsidR="00D4769E" w:rsidRPr="005F438C" w:rsidRDefault="00000000">
      <w:pPr>
        <w:pStyle w:val="Formula"/>
      </w:pPr>
      <w:r w:rsidRPr="005F438C">
        <w:lastRenderedPageBreak/>
        <w:tab/>
      </w:r>
      <m:oMath>
        <m:box>
          <m:boxPr>
            <m:ctrlPr>
              <w:rPr>
                <w:rFonts w:ascii="Cambria Math" w:hAnsi="Cambria Math"/>
              </w:rPr>
            </m:ctrlPr>
          </m:boxPr>
          <m:e>
            <w:proofErr w:type="spellStart"/>
            <m:r>
              <m:rPr>
                <m:nor/>
              </m:rPr>
              <m:t>Concatenate</m:t>
            </m:r>
            <w:proofErr w:type="spellEnd"/>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r>
                      <m:rPr>
                        <m:sty m:val="p"/>
                      </m:rPr>
                      <w:rPr>
                        <w:rFonts w:ascii="Cambria Math" w:hAnsi="Cambria Math"/>
                      </w:rPr>
                      <m:t>×D</m:t>
                    </m:r>
                  </m:e>
                </m:box>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×D</m:t>
                    </m:r>
                  </m:e>
                </m:box>
              </m:sup>
            </m:sSup>
          </m:e>
        </m:box>
      </m:oMath>
      <w:r w:rsidRPr="005F438C">
        <w:tab/>
        <w:t>(4.15)</w:t>
      </w:r>
    </w:p>
    <w:p w14:paraId="794662D4" w14:textId="77777777" w:rsidR="00D4769E" w:rsidRPr="005F438C" w:rsidRDefault="00000000">
      <w:pPr>
        <w:pStyle w:val="Formula"/>
      </w:pPr>
      <w:r w:rsidRPr="005F438C">
        <w:tab/>
      </w:r>
      <m:oMath>
        <m:box>
          <m:boxPr>
            <m:ctrlPr>
              <w:rPr>
                <w:rFonts w:ascii="Cambria Math" w:hAnsi="Cambria Math"/>
              </w:rPr>
            </m:ctrlPr>
          </m:boxPr>
          <m:e>
            <m:sSub>
              <m:sSubPr>
                <m:ctrlPr>
                  <w:rPr>
                    <w:rFonts w:ascii="Cambria Math" w:hAnsi="Cambria Math"/>
                  </w:rPr>
                </m:ctrlPr>
              </m:sSubPr>
              <m:e>
                <w:proofErr w:type="spellStart"/>
                <m:r>
                  <m:rPr>
                    <m:nor/>
                  </m:rPr>
                  <m:t>Resample</m:t>
                </m:r>
                <w:proofErr w:type="spellEnd"/>
              </m:e>
              <m:sub>
                <m:r>
                  <m:rPr>
                    <m:sty m:val="p"/>
                  </m:rP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×D</m:t>
                    </m:r>
                  </m:e>
                </m:box>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s</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s</m:t>
                            </m:r>
                          </m:e>
                        </m:box>
                      </m:den>
                    </m:f>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box>
              </m:sup>
            </m:sSup>
          </m:e>
        </m:box>
      </m:oMath>
      <w:r w:rsidRPr="005F438C">
        <w:tab/>
        <w:t>(4.16)</w:t>
      </w:r>
    </w:p>
    <w:p w14:paraId="1C4A5987" w14:textId="77777777" w:rsidR="00C15F53" w:rsidRPr="005F438C" w:rsidRDefault="00C15F53" w:rsidP="00C15F53">
      <w:pPr>
        <w:pStyle w:val="a2"/>
      </w:pPr>
    </w:p>
    <w:p w14:paraId="6B5942EB" w14:textId="77777777" w:rsidR="00C15F53" w:rsidRPr="005F438C" w:rsidRDefault="00C15F53" w:rsidP="00C15F53">
      <w:pPr>
        <w:pStyle w:val="2"/>
      </w:pPr>
      <w:bookmarkStart w:id="79" w:name="_Toc227583645"/>
      <w:r w:rsidRPr="005F438C">
        <w:t>4.</w:t>
      </w:r>
      <w:fldSimple w:instr=" SEQ SubChapter ">
        <w:r w:rsidR="00527E5B" w:rsidRPr="005F438C">
          <w:t>6</w:t>
        </w:r>
      </w:fldSimple>
      <w:r w:rsidRPr="005F438C">
        <w:t xml:space="preserve"> </w:t>
      </w:r>
      <w:r w:rsidR="00010B46" w:rsidRPr="005F438C">
        <w:t xml:space="preserve">Тестування інформаційної </w:t>
      </w:r>
      <w:r w:rsidR="0095373F" w:rsidRPr="005F438C">
        <w:t>технології</w:t>
      </w:r>
      <w:bookmarkEnd w:id="79"/>
    </w:p>
    <w:p w14:paraId="5A691806" w14:textId="7FF3404E" w:rsidR="00C15F53" w:rsidRPr="005F438C" w:rsidRDefault="00540FCB" w:rsidP="00C15F53">
      <w:pPr>
        <w:pStyle w:val="a2"/>
      </w:pPr>
      <w:r w:rsidRPr="005F438C">
        <w:t>Для кількісного оцінювання якості ідентифікації параметрів динамічних об’єктів у розробленій інформаційній технології застосовується система метрик, яка включає показники для оцінки точності оптичного потоку, глибини та якості сегментації. Далі розглянуто основні метрики, що використовуються для оцінювання ефективності запропонованих методів. Середня кінцева похибка (EPE</w:t>
      </w:r>
      <w:r w:rsidR="008A5CB3">
        <w:rPr>
          <w:rFonts w:hint="eastAsia"/>
          <w:lang w:eastAsia="ja-JP"/>
        </w:rPr>
        <w:t>,</w:t>
      </w:r>
      <w:r w:rsidRPr="005F438C">
        <w:t xml:space="preserve"> </w:t>
      </w:r>
      <w:proofErr w:type="spellStart"/>
      <w:r w:rsidRPr="005F438C">
        <w:t>End-Point</w:t>
      </w:r>
      <w:proofErr w:type="spellEnd"/>
      <w:r w:rsidRPr="005F438C">
        <w:t xml:space="preserve"> </w:t>
      </w:r>
      <w:proofErr w:type="spellStart"/>
      <w:r w:rsidRPr="005F438C">
        <w:t>Error</w:t>
      </w:r>
      <w:proofErr w:type="spellEnd"/>
      <w:r w:rsidRPr="005F438C">
        <w:t>) є фундаментальною метрикою для оцінки точності оптичного потоку. Вона характеризує середню евклідову відстань між передбаченим та істинним векторами руху для всіх пікселів зображення:</w:t>
      </w:r>
    </w:p>
    <w:p w14:paraId="0CCB7254" w14:textId="77777777" w:rsidR="009F1488" w:rsidRPr="005F438C" w:rsidRDefault="009F1488" w:rsidP="004A0832">
      <w:pPr>
        <w:pStyle w:val="Formula"/>
      </w:pPr>
      <w:r w:rsidRPr="005F438C">
        <w:tab/>
      </w:r>
      <m:oMath>
        <m:r>
          <m:rPr>
            <m:sty m:val="p"/>
          </m:rPr>
          <w:rPr>
            <w:rFonts w:ascii="Cambria Math" w:hAnsi="Cambria Math"/>
          </w:rPr>
          <m:t>EPE=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rad>
          </m:e>
        </m:nary>
      </m:oMath>
      <w:r w:rsidRPr="005F438C">
        <w:tab/>
        <w:t>(4.17)</w:t>
      </w:r>
    </w:p>
    <w:p w14:paraId="73EDB350" w14:textId="25686D51" w:rsidR="00CD03B2" w:rsidRPr="005F438C" w:rsidRDefault="00CD03B2" w:rsidP="00CD03B2">
      <w:pPr>
        <w:pStyle w:val="107010"/>
      </w:pPr>
      <w:r w:rsidRPr="005F438C">
        <w:t xml:space="preserve">де N – загальна кількість пікселів у зображенні;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5F438C">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5F438C">
        <w:t xml:space="preserve"> – горизонтальна та вертикальна компоненти передбаченого вектора оптичного потоку для i-го пікселя; </w:t>
      </w: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gt</m:t>
            </m:r>
          </m:sup>
        </m:sSubSup>
      </m:oMath>
      <w:r w:rsidRPr="005F438C">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gt</m:t>
            </m:r>
          </m:sup>
        </m:sSubSup>
      </m:oMath>
      <w:r w:rsidRPr="005F438C">
        <w:t xml:space="preserve"> – відповідні компоненти істинного (еталонного) вектора оптичного потоку. Ця метрика безпосередньо вимірює похибку визначення переміщення кожного пікселя в пікселях. Чим менше значення EPE, тим вища точність оцінки руху. Значення EPE менше 1 пікселя вважається відмінним результатом, оскільки це означає, що середнє відхилення передбаченого положення пікселя від істинного не перевищує розміру одного пікселя.</w:t>
      </w:r>
    </w:p>
    <w:p w14:paraId="01050A1D" w14:textId="77777777" w:rsidR="00CD03B2" w:rsidRPr="005F438C" w:rsidRDefault="00CD03B2" w:rsidP="00CD03B2">
      <w:pPr>
        <w:pStyle w:val="a2"/>
      </w:pPr>
      <w:r w:rsidRPr="005F438C">
        <w:t>Середня кутова похибка AAE (</w:t>
      </w:r>
      <w:proofErr w:type="spellStart"/>
      <w:r w:rsidRPr="005F438C">
        <w:t>Angular</w:t>
      </w:r>
      <w:proofErr w:type="spellEnd"/>
      <w:r w:rsidRPr="005F438C">
        <w:t xml:space="preserve"> </w:t>
      </w:r>
      <w:proofErr w:type="spellStart"/>
      <w:r w:rsidRPr="005F438C">
        <w:t>Average</w:t>
      </w:r>
      <w:proofErr w:type="spellEnd"/>
      <w:r w:rsidRPr="005F438C">
        <w:t xml:space="preserve"> </w:t>
      </w:r>
      <w:proofErr w:type="spellStart"/>
      <w:r w:rsidRPr="005F438C">
        <w:t>Error</w:t>
      </w:r>
      <w:proofErr w:type="spellEnd"/>
      <w:r w:rsidRPr="005F438C">
        <w:t xml:space="preserve">) вимірює розбіжність між передбаченим та істинним векторами руху за напрямком і визначається за </w:t>
      </w:r>
      <w:r w:rsidRPr="005F438C">
        <w:lastRenderedPageBreak/>
        <w:t>формулою (4.18):</w:t>
      </w:r>
    </w:p>
    <w:p w14:paraId="3961AC5D" w14:textId="77777777" w:rsidR="009F1488" w:rsidRPr="005F438C" w:rsidRDefault="009F1488" w:rsidP="004A0832">
      <w:pPr>
        <w:pStyle w:val="Formula"/>
      </w:pPr>
      <w:r w:rsidRPr="005F438C">
        <w:tab/>
      </w:r>
      <m:oMath>
        <m:r>
          <m:rPr>
            <m:sty m:val="p"/>
          </m:rPr>
          <w:rPr>
            <w:rFonts w:ascii="Cambria Math" w:hAnsi="Cambria Math"/>
          </w:rPr>
          <m:t>AAE=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arcco</m:t>
            </m:r>
            <m:func>
              <m:funcPr>
                <m:ctrlPr>
                  <w:rPr>
                    <w:rFonts w:ascii="Cambria Math" w:hAnsi="Cambria Math"/>
                  </w:rPr>
                </m:ctrlPr>
              </m:funcPr>
              <m:fName>
                <m:r>
                  <m:rPr>
                    <m:sty m:val="p"/>
                  </m:rPr>
                  <w:rPr>
                    <w:rFonts w:ascii="Cambria Math" w:hAnsi="Cambria Math"/>
                  </w:rPr>
                  <m:t>s</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r>
                          <m:rPr>
                            <m:sty m:val="p"/>
                          </m:rPr>
                          <w:rPr>
                            <w:rFonts w:ascii="Cambria Math" w:hAnsi="Cambria Math"/>
                          </w:rPr>
                          <m:t>+1</m:t>
                        </m:r>
                      </m:num>
                      <m:den>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+1</m:t>
                            </m:r>
                          </m:e>
                        </m:rad>
                      </m:den>
                    </m:f>
                  </m:e>
                </m:d>
              </m:e>
            </m:func>
          </m:e>
        </m:nary>
      </m:oMath>
      <w:r w:rsidRPr="005F438C">
        <w:tab/>
        <w:t>(4.18)</w:t>
      </w:r>
    </w:p>
    <w:p w14:paraId="731E3D9B" w14:textId="77777777" w:rsidR="00CD03B2" w:rsidRPr="005F438C" w:rsidRDefault="00CD03B2" w:rsidP="00CD03B2">
      <w:pPr>
        <w:pStyle w:val="107010"/>
      </w:pPr>
      <w:r w:rsidRPr="005F438C">
        <w:t>Додавання одиниці в чисельнику та знаменнику забезпечує коректне обчислення кута навіть для нульових векторів. Ця метрика є особливо важливою в задачах, де критичним є не тільки модуль швидкості, але й траєкторія руху об’єкта. Значення AAE вимірюються в радіанах: чим ближче значення до нуля, тим точніше визначено напрямок руху. Значення AAE менше 0.1 радіана (приблизно 5.7 градуса) свідчить про високу точність орієнтації векторів руху.</w:t>
      </w:r>
    </w:p>
    <w:p w14:paraId="6A2E5619" w14:textId="77777777" w:rsidR="00CD03B2" w:rsidRPr="005F438C" w:rsidRDefault="00CD03B2" w:rsidP="00CD03B2">
      <w:pPr>
        <w:pStyle w:val="a2"/>
      </w:pPr>
      <w:r w:rsidRPr="005F438C">
        <w:t>Середньоквадратична похибка RMSE (</w:t>
      </w:r>
      <w:proofErr w:type="spellStart"/>
      <w:r w:rsidRPr="005F438C">
        <w:t>Root</w:t>
      </w:r>
      <w:proofErr w:type="spellEnd"/>
      <w:r w:rsidRPr="005F438C">
        <w:t xml:space="preserve"> </w:t>
      </w:r>
      <w:proofErr w:type="spellStart"/>
      <w:r w:rsidRPr="005F438C">
        <w:t>Mean</w:t>
      </w:r>
      <w:proofErr w:type="spellEnd"/>
      <w:r w:rsidRPr="005F438C">
        <w:t xml:space="preserve"> </w:t>
      </w:r>
      <w:proofErr w:type="spellStart"/>
      <w:r w:rsidRPr="005F438C">
        <w:t>Square</w:t>
      </w:r>
      <w:proofErr w:type="spellEnd"/>
      <w:r w:rsidRPr="005F438C">
        <w:t xml:space="preserve"> </w:t>
      </w:r>
      <w:proofErr w:type="spellStart"/>
      <w:r w:rsidRPr="005F438C">
        <w:t>Error</w:t>
      </w:r>
      <w:proofErr w:type="spellEnd"/>
      <w:r w:rsidRPr="005F438C">
        <w:t>) є стандартною метрикою для оцінки точності відновлення глибини сцени та обчислюється за формулою (4.19):</w:t>
      </w:r>
    </w:p>
    <w:p w14:paraId="0EA9E16A" w14:textId="77777777" w:rsidR="009F1488" w:rsidRPr="005F438C" w:rsidRDefault="009F1488" w:rsidP="004A0832">
      <w:pPr>
        <w:pStyle w:val="Formula"/>
      </w:pPr>
      <w:r w:rsidRPr="005F438C">
        <w:tab/>
      </w:r>
      <m:oMath>
        <m:r>
          <m:rPr>
            <m:sty m:val="p"/>
          </m:rP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i/>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nary>
          </m:e>
        </m:rad>
      </m:oMath>
      <w:r w:rsidRPr="005F438C">
        <w:tab/>
        <w:t>(4.19)</w:t>
      </w:r>
    </w:p>
    <w:p w14:paraId="26395B4D" w14:textId="3ACA2414" w:rsidR="00CD03B2" w:rsidRPr="005F438C" w:rsidRDefault="00CD03B2" w:rsidP="00CD03B2">
      <w:pPr>
        <w:pStyle w:val="107010"/>
      </w:pPr>
      <w:r w:rsidRPr="005F438C">
        <w:t xml:space="preserve">де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5F438C">
        <w:t xml:space="preserve"> – передбачена глибина (відстань від камери до об’єкта) для </w:t>
      </w:r>
      <m:oMath>
        <m:r>
          <w:rPr>
            <w:rFonts w:ascii="Cambria Math" w:hAnsi="Cambria Math"/>
          </w:rPr>
          <m:t>i</m:t>
        </m:r>
      </m:oMath>
      <w:r w:rsidRPr="005F438C">
        <w:t xml:space="preserve">-го пікселя; </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gt</m:t>
            </m:r>
          </m:sup>
        </m:sSubSup>
      </m:oMath>
      <w:r w:rsidRPr="005F438C">
        <w:t xml:space="preserve"> – істинне значення глибини. Головною особливістю RMSE є піднесення похибки до квадрату перед підсумовуванням, що робить цю метрику особливо чутливою до великих похибок (викидів). Якщо модель робить декілька грубих помилок у визначенні глибини, значення RMSE значно зростатиме, що дозволяє виявити нестабільність алгоритму. На практиці значення RMSE менше 10 умовних одиниць глибини вказує на хорошу якість відновлення.</w:t>
      </w:r>
    </w:p>
    <w:p w14:paraId="017070DE" w14:textId="77777777" w:rsidR="00CD03B2" w:rsidRPr="005F438C" w:rsidRDefault="00CD03B2" w:rsidP="00CD03B2">
      <w:pPr>
        <w:pStyle w:val="a2"/>
      </w:pPr>
      <w:r w:rsidRPr="005F438C">
        <w:t>Середня абсолютна похибка MAE (</w:t>
      </w:r>
      <w:proofErr w:type="spellStart"/>
      <w:r w:rsidRPr="005F438C">
        <w:t>Mean</w:t>
      </w:r>
      <w:proofErr w:type="spellEnd"/>
      <w:r w:rsidRPr="005F438C">
        <w:t xml:space="preserve"> </w:t>
      </w:r>
      <w:proofErr w:type="spellStart"/>
      <w:r w:rsidRPr="005F438C">
        <w:t>Absolute</w:t>
      </w:r>
      <w:proofErr w:type="spellEnd"/>
      <w:r w:rsidRPr="005F438C">
        <w:t xml:space="preserve"> </w:t>
      </w:r>
      <w:proofErr w:type="spellStart"/>
      <w:r w:rsidRPr="005F438C">
        <w:t>Error</w:t>
      </w:r>
      <w:proofErr w:type="spellEnd"/>
      <w:r w:rsidRPr="005F438C">
        <w:t>) є альтернативною метрикою для оцінки точності глибини та визначається за формулою (4.20):</w:t>
      </w:r>
    </w:p>
    <w:p w14:paraId="51A6AA99" w14:textId="77777777" w:rsidR="009F1488" w:rsidRPr="005F438C" w:rsidRDefault="009F1488" w:rsidP="004A0832">
      <w:pPr>
        <w:pStyle w:val="Formula"/>
      </w:pPr>
      <w:r w:rsidRPr="005F438C">
        <w:lastRenderedPageBreak/>
        <w:tab/>
      </w:r>
      <m:oMath>
        <m:r>
          <m:rPr>
            <m:sty m:val="p"/>
          </m:rPr>
          <w:rPr>
            <w:rFonts w:ascii="Cambria Math" w:hAnsi="Cambria Math"/>
          </w:rPr>
          <m:t>MAE=</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nary>
      </m:oMath>
      <w:r w:rsidRPr="005F438C">
        <w:tab/>
        <w:t>(4.20)</w:t>
      </w:r>
    </w:p>
    <w:p w14:paraId="01EB8109" w14:textId="77777777" w:rsidR="00CD03B2" w:rsidRPr="005F438C" w:rsidRDefault="00CD03B2" w:rsidP="00CD03B2">
      <w:pPr>
        <w:pStyle w:val="107010"/>
      </w:pPr>
      <w:r w:rsidRPr="005F438C">
        <w:t>На відміну від RMSE, MAE використовує абсолютне значення похибки без піднесення до квадрату. Це робить MAE більш стійкою до викидів і дає змогу отримати більш інтерпретовану оцінку – середню абсолютну похибку визначення глибини в тих самих одиницях, що й самі дані. Наприклад, якщо MAE = 5 одиниць, це означає, що в середньому модель помиляється у визначенні глибини на 5 одиниць. MAE є більш репрезентативною метрикою для практичних застосувань, оскільки вона безпосередньо вказує на типову величину помилки.</w:t>
      </w:r>
    </w:p>
    <w:p w14:paraId="42C1DFDB" w14:textId="77777777" w:rsidR="00CD03B2" w:rsidRPr="005F438C" w:rsidRDefault="00CD03B2" w:rsidP="00CD03B2">
      <w:pPr>
        <w:pStyle w:val="a2"/>
      </w:pPr>
      <w:r w:rsidRPr="005F438C">
        <w:t>Пікове відношення сигнал/шум PSNR (</w:t>
      </w:r>
      <w:proofErr w:type="spellStart"/>
      <w:r w:rsidRPr="005F438C">
        <w:t>Peak</w:t>
      </w:r>
      <w:proofErr w:type="spellEnd"/>
      <w:r w:rsidRPr="005F438C">
        <w:t xml:space="preserve"> </w:t>
      </w:r>
      <w:proofErr w:type="spellStart"/>
      <w:r w:rsidRPr="005F438C">
        <w:t>Signal-to-Noise</w:t>
      </w:r>
      <w:proofErr w:type="spellEnd"/>
      <w:r w:rsidRPr="005F438C">
        <w:t xml:space="preserve"> </w:t>
      </w:r>
      <w:proofErr w:type="spellStart"/>
      <w:r w:rsidRPr="005F438C">
        <w:t>Ratio</w:t>
      </w:r>
      <w:proofErr w:type="spellEnd"/>
      <w:r w:rsidRPr="005F438C">
        <w:t>) використовується для оцінки якості відновлення карти глибини як зображення та визначається за формулою (4.21):</w:t>
      </w:r>
    </w:p>
    <w:p w14:paraId="22B5A722" w14:textId="77777777" w:rsidR="009F1488" w:rsidRPr="005F438C" w:rsidRDefault="009F1488" w:rsidP="004A0832">
      <w:pPr>
        <w:pStyle w:val="Formula"/>
      </w:pPr>
      <w:r w:rsidRPr="005F438C">
        <w:tab/>
      </w:r>
      <m:oMath>
        <m:r>
          <m:rPr>
            <m:sty m:val="p"/>
          </m:rPr>
          <w:rPr>
            <w:rFonts w:ascii="Cambria Math" w:hAnsi="Cambria Math"/>
          </w:rPr>
          <m:t>PSNR=10</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m:rPr>
                        <m:sty m:val="p"/>
                      </m:rPr>
                      <w:rPr>
                        <w:rFonts w:ascii="Cambria Math" w:hAnsi="Cambria Math"/>
                      </w:rPr>
                      <m:t>MAX</m:t>
                    </m:r>
                  </m:e>
                  <m:sup>
                    <m:r>
                      <m:rPr>
                        <m:sty m:val="p"/>
                      </m:rPr>
                      <w:rPr>
                        <w:rFonts w:ascii="Cambria Math" w:hAnsi="Cambria Math"/>
                      </w:rPr>
                      <m:t>2</m:t>
                    </m:r>
                  </m:sup>
                </m:sSup>
              </m:num>
              <m:den>
                <m:r>
                  <m:rPr>
                    <m:sty m:val="p"/>
                  </m:rPr>
                  <w:rPr>
                    <w:rFonts w:ascii="Cambria Math" w:hAnsi="Cambria Math"/>
                  </w:rPr>
                  <m:t>MSE</m:t>
                </m:r>
              </m:den>
            </m:f>
          </m:e>
        </m:d>
      </m:oMath>
      <w:r w:rsidRPr="005F438C">
        <w:tab/>
        <w:t>(4.21)</w:t>
      </w:r>
    </w:p>
    <w:p w14:paraId="2DD99447" w14:textId="77777777" w:rsidR="00CD03B2" w:rsidRPr="005F438C" w:rsidRDefault="00CD03B2" w:rsidP="00CD03B2">
      <w:pPr>
        <w:pStyle w:val="107010"/>
      </w:pPr>
      <w:r w:rsidRPr="005F438C">
        <w:t>де MAX – максимальне можливе значення глибини (255 для 8-бітних зображень), а MSE – середньоквадратична похибка, що обчислюється за формулою (4.22):</w:t>
      </w:r>
    </w:p>
    <w:p w14:paraId="0F1A21DE" w14:textId="77777777" w:rsidR="00837902" w:rsidRPr="005F438C" w:rsidRDefault="00837902" w:rsidP="00837902">
      <w:pPr>
        <w:pStyle w:val="Formula"/>
      </w:pPr>
      <w:r w:rsidRPr="005F438C">
        <w:tab/>
      </w:r>
      <m:oMath>
        <m:r>
          <m:rPr>
            <m:sty m:val="p"/>
          </m:rPr>
          <w:rPr>
            <w:rFonts w:ascii="Cambria Math" w:hAnsi="Cambria Math"/>
          </w:rPr>
          <m:t>MSE=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i/>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nary>
      </m:oMath>
      <w:r w:rsidRPr="005F438C">
        <w:tab/>
        <w:t>(4.22)</w:t>
      </w:r>
    </w:p>
    <w:p w14:paraId="7891EC5B" w14:textId="77777777" w:rsidR="00CD03B2" w:rsidRPr="005F438C" w:rsidRDefault="00CD03B2" w:rsidP="00CD03B2">
      <w:pPr>
        <w:pStyle w:val="107010"/>
      </w:pPr>
      <w:r w:rsidRPr="005F438C">
        <w:t>PSNR вимірюється в децибелах (</w:t>
      </w:r>
      <w:proofErr w:type="spellStart"/>
      <w:r w:rsidRPr="005F438C">
        <w:t>дБ</w:t>
      </w:r>
      <w:proofErr w:type="spellEnd"/>
      <w:r w:rsidRPr="005F438C">
        <w:t xml:space="preserve">) і є логарифмічною мірою відношення максимально можливої потужності сигналу до потужності шуму, що спотворює сигнал. Інтерпретація PSNR є наступною: чим вище значення, тим менші спотворення вносить алгоритм. Значення PSNR вище 30 </w:t>
      </w:r>
      <w:proofErr w:type="spellStart"/>
      <w:r w:rsidRPr="005F438C">
        <w:t>дБ</w:t>
      </w:r>
      <w:proofErr w:type="spellEnd"/>
      <w:r w:rsidRPr="005F438C">
        <w:t xml:space="preserve"> свідчить про високу якість відновлення глибинної карти, при цьому спотворення практично непомітні для подальших алгоритмів аналізу. Значення PSNR вище 40 </w:t>
      </w:r>
      <w:proofErr w:type="spellStart"/>
      <w:r w:rsidRPr="005F438C">
        <w:t>дБ</w:t>
      </w:r>
      <w:proofErr w:type="spellEnd"/>
      <w:r w:rsidRPr="005F438C">
        <w:t xml:space="preserve"> вважається відмінним, оскільки відповідає майже ідеальному відновленню.</w:t>
      </w:r>
    </w:p>
    <w:p w14:paraId="11254D6E" w14:textId="77777777" w:rsidR="00CD03B2" w:rsidRPr="005F438C" w:rsidRDefault="00CD03B2" w:rsidP="00CD03B2">
      <w:pPr>
        <w:pStyle w:val="a2"/>
      </w:pPr>
      <w:proofErr w:type="spellStart"/>
      <w:r w:rsidRPr="005F438C">
        <w:lastRenderedPageBreak/>
        <w:t>Intersection</w:t>
      </w:r>
      <w:proofErr w:type="spellEnd"/>
      <w:r w:rsidRPr="005F438C">
        <w:t xml:space="preserve"> </w:t>
      </w:r>
      <w:proofErr w:type="spellStart"/>
      <w:r w:rsidRPr="005F438C">
        <w:t>over</w:t>
      </w:r>
      <w:proofErr w:type="spellEnd"/>
      <w:r w:rsidRPr="005F438C">
        <w:t xml:space="preserve"> </w:t>
      </w:r>
      <w:proofErr w:type="spellStart"/>
      <w:r w:rsidRPr="005F438C">
        <w:t>Union</w:t>
      </w:r>
      <w:proofErr w:type="spellEnd"/>
      <w:r w:rsidRPr="005F438C">
        <w:t xml:space="preserve"> (</w:t>
      </w:r>
      <w:proofErr w:type="spellStart"/>
      <w:r w:rsidRPr="005F438C">
        <w:t>IoU</w:t>
      </w:r>
      <w:proofErr w:type="spellEnd"/>
      <w:r w:rsidRPr="005F438C">
        <w:t>) є стандартною метрикою для оцінки точності сегментації об’єктів у комп’ютерному зорі та задається формулою (4.23):</w:t>
      </w:r>
    </w:p>
    <w:p w14:paraId="5F183DDD" w14:textId="77777777" w:rsidR="00837902" w:rsidRPr="005F438C" w:rsidRDefault="00837902" w:rsidP="00837902">
      <w:pPr>
        <w:pStyle w:val="Formula"/>
      </w:pPr>
      <w:r w:rsidRPr="005F438C">
        <w:tab/>
      </w:r>
      <m:oMath>
        <m:r>
          <m:rPr>
            <m:sty m:val="p"/>
          </m:rPr>
          <w:rPr>
            <w:rFonts w:ascii="Cambria Math" w:hAnsi="Cambria Math"/>
          </w:rPr>
          <m:t>IoU=</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TP+FP+FN</m:t>
            </m:r>
          </m:den>
        </m:f>
      </m:oMath>
      <w:r w:rsidRPr="005F438C">
        <w:tab/>
        <w:t>(4.23)</w:t>
      </w:r>
    </w:p>
    <w:p w14:paraId="400A3D5F" w14:textId="77777777" w:rsidR="00CD03B2" w:rsidRPr="005F438C" w:rsidRDefault="00CD03B2" w:rsidP="00CD03B2">
      <w:pPr>
        <w:pStyle w:val="107010"/>
      </w:pPr>
      <w:r w:rsidRPr="005F438C">
        <w:t>де TP (</w:t>
      </w:r>
      <w:proofErr w:type="spellStart"/>
      <w:r w:rsidRPr="005F438C">
        <w:t>True</w:t>
      </w:r>
      <w:proofErr w:type="spellEnd"/>
      <w:r w:rsidRPr="005F438C">
        <w:t xml:space="preserve"> </w:t>
      </w:r>
      <w:proofErr w:type="spellStart"/>
      <w:r w:rsidRPr="005F438C">
        <w:t>Positive</w:t>
      </w:r>
      <w:proofErr w:type="spellEnd"/>
      <w:r w:rsidRPr="005F438C">
        <w:t>) – кількість пікселів, правильно віднесених до об’єкта (істинно позитивні); FP (</w:t>
      </w:r>
      <w:proofErr w:type="spellStart"/>
      <w:r w:rsidRPr="005F438C">
        <w:t>False</w:t>
      </w:r>
      <w:proofErr w:type="spellEnd"/>
      <w:r w:rsidRPr="005F438C">
        <w:t xml:space="preserve"> </w:t>
      </w:r>
      <w:proofErr w:type="spellStart"/>
      <w:r w:rsidRPr="005F438C">
        <w:t>Positive</w:t>
      </w:r>
      <w:proofErr w:type="spellEnd"/>
      <w:r w:rsidRPr="005F438C">
        <w:t>) – кількість пікселів, хибно віднесених до об’єкта (хибно позитивні, помилкові спрацювання); FN (</w:t>
      </w:r>
      <w:proofErr w:type="spellStart"/>
      <w:r w:rsidRPr="005F438C">
        <w:t>False</w:t>
      </w:r>
      <w:proofErr w:type="spellEnd"/>
      <w:r w:rsidRPr="005F438C">
        <w:t xml:space="preserve"> </w:t>
      </w:r>
      <w:proofErr w:type="spellStart"/>
      <w:r w:rsidRPr="005F438C">
        <w:t>Negative</w:t>
      </w:r>
      <w:proofErr w:type="spellEnd"/>
      <w:r w:rsidRPr="005F438C">
        <w:t xml:space="preserve">) – кількість пікселів об’єкта, які модель пропустила (хибно негативні). Геометричний зміст </w:t>
      </w:r>
      <w:proofErr w:type="spellStart"/>
      <w:r w:rsidRPr="005F438C">
        <w:t>IoU</w:t>
      </w:r>
      <w:proofErr w:type="spellEnd"/>
      <w:r w:rsidRPr="005F438C">
        <w:t xml:space="preserve"> – це відношення площі перетину передбаченої та істинної масок об’єкта до площі їх об’єднання. </w:t>
      </w:r>
      <w:proofErr w:type="spellStart"/>
      <w:r w:rsidRPr="005F438C">
        <w:t>IoU</w:t>
      </w:r>
      <w:proofErr w:type="spellEnd"/>
      <w:r w:rsidRPr="005F438C">
        <w:t xml:space="preserve"> приймає значення від 0 (повна невідповідність) до 1 (ідеальний збіг). У практичних задачах значення </w:t>
      </w:r>
      <w:proofErr w:type="spellStart"/>
      <w:r w:rsidRPr="005F438C">
        <w:t>IoU</w:t>
      </w:r>
      <w:proofErr w:type="spellEnd"/>
      <w:r w:rsidRPr="005F438C">
        <w:t xml:space="preserve"> вище 0.7 вважається хорошим результатом, вище 0.8 – дуже хорошим, а вище 0.9 – відмінним.</w:t>
      </w:r>
    </w:p>
    <w:p w14:paraId="63E1498A" w14:textId="77777777" w:rsidR="00CD03B2" w:rsidRPr="005F438C" w:rsidRDefault="00CD03B2" w:rsidP="00CD03B2">
      <w:pPr>
        <w:pStyle w:val="a2"/>
      </w:pPr>
      <w:r w:rsidRPr="005F438C">
        <w:t xml:space="preserve">Коефіцієнт </w:t>
      </w:r>
      <w:proofErr w:type="spellStart"/>
      <w:r w:rsidRPr="005F438C">
        <w:t>Дайса</w:t>
      </w:r>
      <w:proofErr w:type="spellEnd"/>
      <w:r w:rsidRPr="005F438C">
        <w:t xml:space="preserve"> (</w:t>
      </w:r>
      <w:proofErr w:type="spellStart"/>
      <w:r w:rsidRPr="005F438C">
        <w:t>Dice</w:t>
      </w:r>
      <w:proofErr w:type="spellEnd"/>
      <w:r w:rsidRPr="005F438C">
        <w:t xml:space="preserve">) є альтернативною метрикою якості сегментації, тісно пов’язаною з </w:t>
      </w:r>
      <w:proofErr w:type="spellStart"/>
      <w:r w:rsidRPr="005F438C">
        <w:t>IoU</w:t>
      </w:r>
      <w:proofErr w:type="spellEnd"/>
      <w:r w:rsidRPr="005F438C">
        <w:t>, і визначається за формулою (4.24):</w:t>
      </w:r>
    </w:p>
    <w:p w14:paraId="54CF1FC7" w14:textId="77777777" w:rsidR="00837902" w:rsidRPr="005F438C" w:rsidRDefault="00837902" w:rsidP="00837902">
      <w:pPr>
        <w:pStyle w:val="Formula"/>
      </w:pPr>
      <w:r w:rsidRPr="005F438C">
        <w:tab/>
      </w:r>
      <m:oMath>
        <m:r>
          <m:rPr>
            <m:sty m:val="p"/>
          </m:rPr>
          <w:rPr>
            <w:rFonts w:ascii="Cambria Math" w:hAnsi="Cambria Math"/>
          </w:rPr>
          <m:t>Dice=</m:t>
        </m:r>
        <m:f>
          <m:fPr>
            <m:ctrlPr>
              <w:rPr>
                <w:rFonts w:ascii="Cambria Math" w:hAnsi="Cambria Math"/>
              </w:rPr>
            </m:ctrlPr>
          </m:fPr>
          <m:num>
            <m:r>
              <m:rPr>
                <m:sty m:val="p"/>
              </m:rPr>
              <w:rPr>
                <w:rFonts w:ascii="Cambria Math" w:hAnsi="Cambria Math"/>
              </w:rPr>
              <m:t>2TP</m:t>
            </m:r>
          </m:num>
          <m:den>
            <m:r>
              <m:rPr>
                <m:sty m:val="p"/>
              </m:rPr>
              <w:rPr>
                <w:rFonts w:ascii="Cambria Math" w:hAnsi="Cambria Math"/>
              </w:rPr>
              <m:t>2TP+FP+FN</m:t>
            </m:r>
          </m:den>
        </m:f>
      </m:oMath>
      <w:r w:rsidRPr="005F438C">
        <w:tab/>
        <w:t>(4.24)</w:t>
      </w:r>
    </w:p>
    <w:p w14:paraId="2902FDAB" w14:textId="77777777" w:rsidR="00CD03B2" w:rsidRPr="005F438C" w:rsidRDefault="00CD03B2" w:rsidP="00CD03B2">
      <w:pPr>
        <w:pStyle w:val="107010"/>
      </w:pPr>
      <w:r w:rsidRPr="005F438C">
        <w:t xml:space="preserve">Коефіцієнт </w:t>
      </w:r>
      <w:proofErr w:type="spellStart"/>
      <w:r w:rsidRPr="005F438C">
        <w:t>Дайса</w:t>
      </w:r>
      <w:proofErr w:type="spellEnd"/>
      <w:r w:rsidRPr="005F438C">
        <w:t xml:space="preserve">, також відомий як F1-міра, обчислює зважене відношення спільних елементів до суми елементів обох множин. На відміну від </w:t>
      </w:r>
      <w:proofErr w:type="spellStart"/>
      <w:r w:rsidRPr="005F438C">
        <w:t>IoU</w:t>
      </w:r>
      <w:proofErr w:type="spellEnd"/>
      <w:r w:rsidRPr="005F438C">
        <w:t xml:space="preserve">, </w:t>
      </w:r>
      <w:proofErr w:type="spellStart"/>
      <w:r w:rsidRPr="005F438C">
        <w:t>Dice</w:t>
      </w:r>
      <w:proofErr w:type="spellEnd"/>
      <w:r w:rsidRPr="005F438C">
        <w:t xml:space="preserve"> надає вдвічі більшу вагу спільним елементам; зв’язок між цими метриками подано у формулі (4.25). Значення </w:t>
      </w:r>
      <w:proofErr w:type="spellStart"/>
      <w:r w:rsidRPr="005F438C">
        <w:t>Dice</w:t>
      </w:r>
      <w:proofErr w:type="spellEnd"/>
      <w:r w:rsidRPr="005F438C">
        <w:t xml:space="preserve"> вище 0.8 свідчить про високу якість сегментації, а вище 0.9 – про відмінну.</w:t>
      </w:r>
    </w:p>
    <w:p w14:paraId="72CA63EE" w14:textId="77777777" w:rsidR="003B2E31" w:rsidRPr="005F438C" w:rsidRDefault="003B2E31" w:rsidP="003B2E31">
      <w:pPr>
        <w:pStyle w:val="a2"/>
      </w:pPr>
      <w:r w:rsidRPr="005F438C">
        <w:t>Аналіз результатів. У результаті виконання обробки відео з використанням DETR, модель успішно виявляє об</w:t>
      </w:r>
      <w:r w:rsidR="0089083A" w:rsidRPr="005F438C">
        <w:t>’</w:t>
      </w:r>
      <w:r w:rsidRPr="005F438C">
        <w:t>єкти на кожному кадрі, і середній час обробки для одного кадру може бути виміряний, що дозволяє оцінити ефективність моделі.</w:t>
      </w:r>
    </w:p>
    <w:p w14:paraId="5968A75B" w14:textId="77777777" w:rsidR="003B2E31" w:rsidRPr="005F438C" w:rsidRDefault="003B2E31" w:rsidP="003B2E31">
      <w:pPr>
        <w:pStyle w:val="a2"/>
      </w:pPr>
      <w:r w:rsidRPr="005F438C">
        <w:lastRenderedPageBreak/>
        <w:t xml:space="preserve">В обчисленні оптичного потоку за допомогою методу </w:t>
      </w:r>
      <w:proofErr w:type="spellStart"/>
      <w:r w:rsidRPr="005F438C">
        <w:t>Farneback</w:t>
      </w:r>
      <w:proofErr w:type="spellEnd"/>
      <w:r w:rsidRPr="005F438C">
        <w:t xml:space="preserve"> на основі двох послідовних кадрів отримано точні дані про напрямок та швидкість руху об</w:t>
      </w:r>
      <w:r w:rsidR="0089083A" w:rsidRPr="005F438C">
        <w:t>’</w:t>
      </w:r>
      <w:r w:rsidRPr="005F438C">
        <w:t>єктів, що дозволяє покращити відстеження візуальних змін у кадрі.</w:t>
      </w:r>
    </w:p>
    <w:p w14:paraId="1EE93EAE" w14:textId="77777777" w:rsidR="003B2E31" w:rsidRPr="005F438C" w:rsidRDefault="003B2E31" w:rsidP="003B2E31">
      <w:pPr>
        <w:pStyle w:val="a2"/>
      </w:pPr>
      <w:r w:rsidRPr="005F438C">
        <w:t xml:space="preserve">Для кожного кадру відео вимірюється час обробки для </w:t>
      </w:r>
      <w:proofErr w:type="spellStart"/>
      <w:r w:rsidRPr="005F438C">
        <w:t>детекції</w:t>
      </w:r>
      <w:proofErr w:type="spellEnd"/>
      <w:r w:rsidRPr="005F438C">
        <w:t xml:space="preserve"> об</w:t>
      </w:r>
      <w:r w:rsidR="0089083A" w:rsidRPr="005F438C">
        <w:t>’</w:t>
      </w:r>
      <w:r w:rsidRPr="005F438C">
        <w:t>єктів та для обчислення оптичного потоку, що дозволяє оцінити ефективність кожного етапу обробки та оптимізувати продуктивність системи.</w:t>
      </w:r>
    </w:p>
    <w:p w14:paraId="75164CE9" w14:textId="77777777" w:rsidR="003B2E31" w:rsidRPr="005F438C" w:rsidRDefault="003B2E31" w:rsidP="003B2E31">
      <w:pPr>
        <w:pStyle w:val="a2"/>
      </w:pPr>
      <w:r w:rsidRPr="005F438C">
        <w:t>Інтеграція з іншими методами. В поєднанні з моделлю DETR результати глибинних карт використані для покращення розпізнавання об</w:t>
      </w:r>
      <w:r w:rsidR="0089083A" w:rsidRPr="005F438C">
        <w:t>’</w:t>
      </w:r>
      <w:r w:rsidRPr="005F438C">
        <w:t xml:space="preserve">єктів, а також для визначення їх положення та руху в просторі, що робить систему потужним інструментом для аналізу </w:t>
      </w:r>
      <w:proofErr w:type="spellStart"/>
      <w:r w:rsidRPr="005F438C">
        <w:t>відеопотоків</w:t>
      </w:r>
      <w:proofErr w:type="spellEnd"/>
      <w:r w:rsidRPr="005F438C">
        <w:t>.</w:t>
      </w:r>
    </w:p>
    <w:p w14:paraId="73916D38" w14:textId="77777777" w:rsidR="003B2E31" w:rsidRPr="005F438C" w:rsidRDefault="003B2E31" w:rsidP="003B2E31">
      <w:pPr>
        <w:pStyle w:val="a2"/>
      </w:pPr>
      <w:r w:rsidRPr="005F438C">
        <w:t xml:space="preserve">Для покращення реалізованої моделі та майбутнього представлення у вигляді цілісної системи доцільним є використання методів </w:t>
      </w:r>
      <w:proofErr w:type="spellStart"/>
      <w:r w:rsidRPr="005F438C">
        <w:t>бустінгу</w:t>
      </w:r>
      <w:proofErr w:type="spellEnd"/>
      <w:r w:rsidRPr="005F438C">
        <w:t xml:space="preserve"> та </w:t>
      </w:r>
      <w:proofErr w:type="spellStart"/>
      <w:r w:rsidRPr="005F438C">
        <w:t>бегінгу</w:t>
      </w:r>
      <w:proofErr w:type="spellEnd"/>
      <w:r w:rsidRPr="005F438C">
        <w:t xml:space="preserve">. </w:t>
      </w:r>
      <w:proofErr w:type="spellStart"/>
      <w:r w:rsidRPr="005F438C">
        <w:t>Бустінг</w:t>
      </w:r>
      <w:proofErr w:type="spellEnd"/>
      <w:r w:rsidRPr="005F438C">
        <w:t xml:space="preserve"> дозволяє послідовно комбінувати кілька моделей, кожна з яких коригує помилки попередньої, що забезпечує високу точність виявлення та відстеження об</w:t>
      </w:r>
      <w:r w:rsidR="0089083A" w:rsidRPr="005F438C">
        <w:t>’</w:t>
      </w:r>
      <w:r w:rsidRPr="005F438C">
        <w:t>єктів. Застосування цього підходу може значно покращити продуктивність системи в умовах складних середовищ, таких як зміна освітлення або перекриття об</w:t>
      </w:r>
      <w:r w:rsidR="0089083A" w:rsidRPr="005F438C">
        <w:t>’</w:t>
      </w:r>
      <w:r w:rsidRPr="005F438C">
        <w:t xml:space="preserve">єктів. У поєднанні з DETR та оптичним потоком </w:t>
      </w:r>
      <w:proofErr w:type="spellStart"/>
      <w:r w:rsidRPr="005F438C">
        <w:t>бустінг</w:t>
      </w:r>
      <w:proofErr w:type="spellEnd"/>
      <w:r w:rsidRPr="005F438C">
        <w:t xml:space="preserve"> здатний підвищити ефективність аналізу динамічних об</w:t>
      </w:r>
      <w:r w:rsidR="0089083A" w:rsidRPr="005F438C">
        <w:t>’</w:t>
      </w:r>
      <w:r w:rsidRPr="005F438C">
        <w:t xml:space="preserve">єктів у </w:t>
      </w:r>
      <w:proofErr w:type="spellStart"/>
      <w:r w:rsidRPr="005F438C">
        <w:t>відеопотоках</w:t>
      </w:r>
      <w:proofErr w:type="spellEnd"/>
      <w:r w:rsidRPr="005F438C">
        <w:t>.</w:t>
      </w:r>
    </w:p>
    <w:p w14:paraId="2D17F0CF" w14:textId="2B7EB8C3" w:rsidR="003B2E31" w:rsidRPr="005F438C" w:rsidRDefault="003B2E31" w:rsidP="003B2E31">
      <w:pPr>
        <w:pStyle w:val="a2"/>
      </w:pPr>
      <w:proofErr w:type="spellStart"/>
      <w:r w:rsidRPr="005F438C">
        <w:t>Бегінг</w:t>
      </w:r>
      <w:proofErr w:type="spellEnd"/>
      <w:r w:rsidRPr="005F438C">
        <w:t>, у свою чергу, забезпечує зниження варіативності моделей шляхом паралельного навчання декількох базових моделей на різних підмножинах даних. Це сприяє підвищенню стійкості системи до шумів у вхідних даних та підвищує загальну надійність. Інтеграція цих підходів із застосуванням мета-алгоритму дозволяє створити ансамбль, який об</w:t>
      </w:r>
      <w:r w:rsidR="0089083A" w:rsidRPr="005F438C">
        <w:t>’</w:t>
      </w:r>
      <w:r w:rsidRPr="005F438C">
        <w:t xml:space="preserve">єднує результати всіх компонентів у єдину систему. Така архітектура забезпечить оптимальну взаємодію між DETR, </w:t>
      </w:r>
      <w:proofErr w:type="spellStart"/>
      <w:r w:rsidRPr="005F438C">
        <w:t>GeoNet</w:t>
      </w:r>
      <w:proofErr w:type="spellEnd"/>
      <w:r w:rsidRPr="005F438C">
        <w:t>, оптичним потоком та іншими компонентами, що значно покращить ефективність і адаптивність системи в реальних сценаріях</w:t>
      </w:r>
      <w:r w:rsidR="00D57BD7">
        <w:rPr>
          <w:rFonts w:hint="eastAsia"/>
          <w:lang w:eastAsia="ja-JP"/>
        </w:rPr>
        <w:t xml:space="preserve"> </w:t>
      </w:r>
      <w:r w:rsidRPr="005F438C">
        <w:t>[</w:t>
      </w:r>
      <w:r w:rsidRPr="005F438C">
        <w:fldChar w:fldCharType="begin"/>
      </w:r>
      <w:r w:rsidRPr="005F438C">
        <w:instrText xml:space="preserve"> REF _Ref221384139 \r \h </w:instrText>
      </w:r>
      <w:r w:rsidRPr="005F438C">
        <w:fldChar w:fldCharType="separate"/>
      </w:r>
      <w:r w:rsidR="00527E5B" w:rsidRPr="005F438C">
        <w:t>56</w:t>
      </w:r>
      <w:r w:rsidRPr="005F438C">
        <w:fldChar w:fldCharType="end"/>
      </w:r>
      <w:r w:rsidRPr="005F438C">
        <w:t>].</w:t>
      </w:r>
    </w:p>
    <w:p w14:paraId="0A7E0B98" w14:textId="77777777" w:rsidR="00455470" w:rsidRPr="005F438C" w:rsidRDefault="006D3E54" w:rsidP="00455470">
      <w:pPr>
        <w:pStyle w:val="a2"/>
      </w:pPr>
      <w:r w:rsidRPr="005F438C">
        <w:t xml:space="preserve">Експериментальні дослідження ефективності розробленої інформаційної технології були спрямовані на верифікацію точності, надійності та узгодженості модулів </w:t>
      </w:r>
      <w:proofErr w:type="spellStart"/>
      <w:r w:rsidRPr="005F438C">
        <w:t>детекції</w:t>
      </w:r>
      <w:proofErr w:type="spellEnd"/>
      <w:r w:rsidRPr="005F438C">
        <w:t xml:space="preserve">, оптичного потоку й оцінювання глибини. Програмний експеримент виконано на тестовому </w:t>
      </w:r>
      <w:proofErr w:type="spellStart"/>
      <w:r w:rsidRPr="005F438C">
        <w:t>відеопотоці</w:t>
      </w:r>
      <w:proofErr w:type="spellEnd"/>
      <w:r w:rsidRPr="005F438C">
        <w:t xml:space="preserve"> vtest.avi; склад використаних </w:t>
      </w:r>
      <w:r w:rsidRPr="005F438C">
        <w:lastRenderedPageBreak/>
        <w:t xml:space="preserve">моделей, </w:t>
      </w:r>
      <w:proofErr w:type="spellStart"/>
      <w:r w:rsidRPr="005F438C">
        <w:t>референсних</w:t>
      </w:r>
      <w:proofErr w:type="spellEnd"/>
      <w:r w:rsidRPr="005F438C">
        <w:t xml:space="preserve"> оцінок і доступність зовнішніх компонентів наведено в табл. 4.2.</w:t>
      </w:r>
    </w:p>
    <w:p w14:paraId="208F8A42" w14:textId="3782E296" w:rsidR="001836C8" w:rsidRPr="005F438C" w:rsidRDefault="001836C8" w:rsidP="001836C8">
      <w:pPr>
        <w:pStyle w:val="aff2"/>
        <w:keepNext/>
      </w:pPr>
      <w:bookmarkStart w:id="80" w:name="_Ref226482723"/>
      <w:r w:rsidRPr="005F438C">
        <w:t>Таблиця 4.2 – Умови та склад програмного експерименту</w:t>
      </w:r>
      <w:bookmarkEnd w:id="8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0"/>
        <w:gridCol w:w="5845"/>
      </w:tblGrid>
      <w:tr w:rsidR="00D4769E" w:rsidRPr="005F438C" w14:paraId="0EA4E8E4" w14:textId="77777777" w:rsidTr="00671C9F">
        <w:tc>
          <w:tcPr>
            <w:tcW w:w="3600" w:type="dxa"/>
          </w:tcPr>
          <w:p w14:paraId="3DB7B6C1" w14:textId="77777777" w:rsidR="00D4769E" w:rsidRPr="005F438C" w:rsidRDefault="00000000" w:rsidP="00671C9F">
            <w:pPr>
              <w:pStyle w:val="a2"/>
              <w:ind w:firstLine="0"/>
            </w:pPr>
            <w:r w:rsidRPr="005F438C">
              <w:rPr>
                <w:b/>
              </w:rPr>
              <w:t>Параметр</w:t>
            </w:r>
          </w:p>
        </w:tc>
        <w:tc>
          <w:tcPr>
            <w:tcW w:w="5845" w:type="dxa"/>
          </w:tcPr>
          <w:p w14:paraId="4BEAED78" w14:textId="77777777" w:rsidR="00D4769E" w:rsidRPr="005F438C" w:rsidRDefault="00000000" w:rsidP="00671C9F">
            <w:pPr>
              <w:pStyle w:val="a2"/>
              <w:ind w:firstLine="0"/>
            </w:pPr>
            <w:r w:rsidRPr="005F438C">
              <w:rPr>
                <w:b/>
              </w:rPr>
              <w:t>Значення</w:t>
            </w:r>
          </w:p>
        </w:tc>
      </w:tr>
      <w:tr w:rsidR="00D4769E" w:rsidRPr="005F438C" w14:paraId="3F1A6CC4" w14:textId="77777777" w:rsidTr="00671C9F">
        <w:tc>
          <w:tcPr>
            <w:tcW w:w="3600" w:type="dxa"/>
          </w:tcPr>
          <w:p w14:paraId="67873390" w14:textId="77777777" w:rsidR="00D4769E" w:rsidRPr="005F438C" w:rsidRDefault="00000000" w:rsidP="00671C9F">
            <w:pPr>
              <w:pStyle w:val="a2"/>
              <w:ind w:firstLine="0"/>
            </w:pPr>
            <w:r w:rsidRPr="005F438C">
              <w:t>Відеодані</w:t>
            </w:r>
          </w:p>
        </w:tc>
        <w:tc>
          <w:tcPr>
            <w:tcW w:w="5845" w:type="dxa"/>
          </w:tcPr>
          <w:p w14:paraId="48D2191E" w14:textId="77777777" w:rsidR="00D4769E" w:rsidRPr="005F438C" w:rsidRDefault="00000000" w:rsidP="00671C9F">
            <w:pPr>
              <w:pStyle w:val="a2"/>
              <w:ind w:firstLine="0"/>
            </w:pPr>
            <w:r w:rsidRPr="005F438C">
              <w:t xml:space="preserve">vtest.avi з набору прикладів </w:t>
            </w:r>
            <w:proofErr w:type="spellStart"/>
            <w:r w:rsidRPr="005F438C">
              <w:t>OpenCV</w:t>
            </w:r>
            <w:proofErr w:type="spellEnd"/>
            <w:r w:rsidRPr="005F438C">
              <w:t>; використано два послідовні кадри</w:t>
            </w:r>
          </w:p>
        </w:tc>
      </w:tr>
      <w:tr w:rsidR="00D4769E" w:rsidRPr="005F438C" w14:paraId="5B53F5A7" w14:textId="77777777" w:rsidTr="00671C9F">
        <w:tc>
          <w:tcPr>
            <w:tcW w:w="3600" w:type="dxa"/>
          </w:tcPr>
          <w:p w14:paraId="73CB5F03" w14:textId="77777777" w:rsidR="00D4769E" w:rsidRPr="005F438C" w:rsidRDefault="00000000" w:rsidP="00671C9F">
            <w:pPr>
              <w:pStyle w:val="a2"/>
              <w:ind w:firstLine="0"/>
            </w:pPr>
            <w:r w:rsidRPr="005F438C">
              <w:t>Середовище виконання</w:t>
            </w:r>
          </w:p>
        </w:tc>
        <w:tc>
          <w:tcPr>
            <w:tcW w:w="5845" w:type="dxa"/>
          </w:tcPr>
          <w:p w14:paraId="5C08DEB0" w14:textId="77777777" w:rsidR="00D4769E" w:rsidRPr="005F438C" w:rsidRDefault="00000000" w:rsidP="00671C9F">
            <w:pPr>
              <w:pStyle w:val="a2"/>
              <w:ind w:firstLine="0"/>
            </w:pPr>
            <w:r w:rsidRPr="005F438C">
              <w:t xml:space="preserve">CPU; завантаження DETR і </w:t>
            </w:r>
            <w:proofErr w:type="spellStart"/>
            <w:r w:rsidRPr="005F438C">
              <w:t>MiDaS</w:t>
            </w:r>
            <w:proofErr w:type="spellEnd"/>
            <w:r w:rsidRPr="005F438C">
              <w:t xml:space="preserve"> виконано з кешу моделей</w:t>
            </w:r>
          </w:p>
        </w:tc>
      </w:tr>
      <w:tr w:rsidR="00D4769E" w:rsidRPr="005F438C" w14:paraId="2DB48DB2" w14:textId="77777777" w:rsidTr="00671C9F">
        <w:tc>
          <w:tcPr>
            <w:tcW w:w="3600" w:type="dxa"/>
          </w:tcPr>
          <w:p w14:paraId="3F040134" w14:textId="77777777" w:rsidR="00D4769E" w:rsidRPr="005F438C" w:rsidRDefault="00000000" w:rsidP="00671C9F">
            <w:pPr>
              <w:pStyle w:val="a2"/>
              <w:ind w:firstLine="0"/>
            </w:pPr>
            <w:r w:rsidRPr="005F438C">
              <w:t>Детектор об’єктів</w:t>
            </w:r>
          </w:p>
        </w:tc>
        <w:tc>
          <w:tcPr>
            <w:tcW w:w="5845" w:type="dxa"/>
          </w:tcPr>
          <w:p w14:paraId="17AEF332" w14:textId="77777777" w:rsidR="00D4769E" w:rsidRPr="005F438C" w:rsidRDefault="00000000" w:rsidP="00671C9F">
            <w:pPr>
              <w:pStyle w:val="a2"/>
              <w:ind w:firstLine="0"/>
            </w:pPr>
            <w:r w:rsidRPr="005F438C">
              <w:t xml:space="preserve">DETR </w:t>
            </w:r>
            <w:proofErr w:type="spellStart"/>
            <w:r w:rsidRPr="005F438C">
              <w:t>facebook</w:t>
            </w:r>
            <w:proofErr w:type="spellEnd"/>
            <w:r w:rsidRPr="005F438C">
              <w:t>/detr-resnet-50; YOLO у цьому запуску недоступний</w:t>
            </w:r>
          </w:p>
        </w:tc>
      </w:tr>
      <w:tr w:rsidR="00D4769E" w:rsidRPr="005F438C" w14:paraId="76E3BFC8" w14:textId="77777777" w:rsidTr="00671C9F">
        <w:tc>
          <w:tcPr>
            <w:tcW w:w="3600" w:type="dxa"/>
          </w:tcPr>
          <w:p w14:paraId="02ACB8EA" w14:textId="77777777" w:rsidR="00D4769E" w:rsidRPr="005F438C" w:rsidRDefault="00000000" w:rsidP="00671C9F">
            <w:pPr>
              <w:pStyle w:val="a2"/>
              <w:ind w:firstLine="0"/>
            </w:pPr>
            <w:r w:rsidRPr="005F438C">
              <w:t>Методи оптичного потоку</w:t>
            </w:r>
          </w:p>
        </w:tc>
        <w:tc>
          <w:tcPr>
            <w:tcW w:w="5845" w:type="dxa"/>
          </w:tcPr>
          <w:p w14:paraId="373E94EB" w14:textId="77777777" w:rsidR="00D4769E" w:rsidRPr="005F438C" w:rsidRDefault="00000000" w:rsidP="00671C9F">
            <w:pPr>
              <w:pStyle w:val="a2"/>
              <w:ind w:firstLine="0"/>
            </w:pPr>
            <w:proofErr w:type="spellStart"/>
            <w:r w:rsidRPr="005F438C">
              <w:t>Farneback</w:t>
            </w:r>
            <w:proofErr w:type="spellEnd"/>
            <w:r w:rsidRPr="005F438C">
              <w:t xml:space="preserve">, </w:t>
            </w:r>
            <w:proofErr w:type="spellStart"/>
            <w:r w:rsidRPr="005F438C">
              <w:t>Lucas</w:t>
            </w:r>
            <w:proofErr w:type="spellEnd"/>
            <w:r w:rsidRPr="005F438C">
              <w:t>–</w:t>
            </w:r>
            <w:proofErr w:type="spellStart"/>
            <w:r w:rsidRPr="005F438C">
              <w:t>Kanade</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xml:space="preserve">, </w:t>
            </w:r>
            <w:proofErr w:type="spellStart"/>
            <w:r w:rsidRPr="005F438C">
              <w:t>FlowNet</w:t>
            </w:r>
            <w:proofErr w:type="spellEnd"/>
            <w:r w:rsidRPr="005F438C">
              <w:t xml:space="preserve">-проксі, </w:t>
            </w:r>
            <w:proofErr w:type="spellStart"/>
            <w:r w:rsidRPr="005F438C">
              <w:t>GeoNet</w:t>
            </w:r>
            <w:proofErr w:type="spellEnd"/>
            <w:r w:rsidRPr="005F438C">
              <w:t>-проксі</w:t>
            </w:r>
          </w:p>
        </w:tc>
      </w:tr>
      <w:tr w:rsidR="00D4769E" w:rsidRPr="005F438C" w14:paraId="79E6D7F7" w14:textId="77777777" w:rsidTr="00671C9F">
        <w:tc>
          <w:tcPr>
            <w:tcW w:w="3600" w:type="dxa"/>
          </w:tcPr>
          <w:p w14:paraId="1A414648" w14:textId="77777777" w:rsidR="00D4769E" w:rsidRPr="005F438C" w:rsidRDefault="00000000" w:rsidP="00671C9F">
            <w:pPr>
              <w:pStyle w:val="a2"/>
              <w:ind w:firstLine="0"/>
            </w:pPr>
            <w:r w:rsidRPr="005F438C">
              <w:t>Методи оцінювання глибини</w:t>
            </w:r>
          </w:p>
        </w:tc>
        <w:tc>
          <w:tcPr>
            <w:tcW w:w="5845" w:type="dxa"/>
          </w:tcPr>
          <w:p w14:paraId="5531FDEA" w14:textId="77777777" w:rsidR="00D4769E" w:rsidRPr="005F438C" w:rsidRDefault="00000000" w:rsidP="00671C9F">
            <w:pPr>
              <w:pStyle w:val="a2"/>
              <w:ind w:firstLine="0"/>
            </w:pPr>
            <w:proofErr w:type="spellStart"/>
            <w:r w:rsidRPr="005F438C">
              <w:t>Blur</w:t>
            </w:r>
            <w:proofErr w:type="spellEnd"/>
            <w:r w:rsidRPr="005F438C">
              <w:t xml:space="preserve">, </w:t>
            </w:r>
            <w:proofErr w:type="spellStart"/>
            <w:r w:rsidRPr="005F438C">
              <w:t>Gradient</w:t>
            </w:r>
            <w:proofErr w:type="spellEnd"/>
            <w:r w:rsidRPr="005F438C">
              <w:t xml:space="preserve">, </w:t>
            </w:r>
            <w:proofErr w:type="spellStart"/>
            <w:r w:rsidRPr="005F438C">
              <w:t>MiDaS</w:t>
            </w:r>
            <w:proofErr w:type="spellEnd"/>
            <w:r w:rsidRPr="005F438C">
              <w:t xml:space="preserve">, </w:t>
            </w:r>
            <w:proofErr w:type="spellStart"/>
            <w:r w:rsidRPr="005F438C">
              <w:t>DPT_Large</w:t>
            </w:r>
            <w:proofErr w:type="spellEnd"/>
            <w:r w:rsidRPr="005F438C">
              <w:t xml:space="preserve">, </w:t>
            </w:r>
            <w:proofErr w:type="spellStart"/>
            <w:r w:rsidRPr="005F438C">
              <w:t>GeoNet</w:t>
            </w:r>
            <w:proofErr w:type="spellEnd"/>
            <w:r w:rsidRPr="005F438C">
              <w:t xml:space="preserve">-проксі, </w:t>
            </w:r>
            <w:proofErr w:type="spellStart"/>
            <w:r w:rsidRPr="005F438C">
              <w:t>Bagging</w:t>
            </w:r>
            <w:proofErr w:type="spellEnd"/>
            <w:r w:rsidRPr="005F438C">
              <w:t xml:space="preserve">, </w:t>
            </w:r>
            <w:proofErr w:type="spellStart"/>
            <w:r w:rsidRPr="005F438C">
              <w:t>Boosting</w:t>
            </w:r>
            <w:proofErr w:type="spellEnd"/>
          </w:p>
        </w:tc>
      </w:tr>
      <w:tr w:rsidR="00D4769E" w:rsidRPr="005F438C" w14:paraId="0A7401DD" w14:textId="77777777" w:rsidTr="00671C9F">
        <w:tc>
          <w:tcPr>
            <w:tcW w:w="3600" w:type="dxa"/>
          </w:tcPr>
          <w:p w14:paraId="27F81665" w14:textId="77777777" w:rsidR="00D4769E" w:rsidRPr="005F438C" w:rsidRDefault="00000000" w:rsidP="00671C9F">
            <w:pPr>
              <w:pStyle w:val="a2"/>
              <w:ind w:firstLine="0"/>
            </w:pPr>
            <w:proofErr w:type="spellStart"/>
            <w:r w:rsidRPr="005F438C">
              <w:t>Референсні</w:t>
            </w:r>
            <w:proofErr w:type="spellEnd"/>
            <w:r w:rsidRPr="005F438C">
              <w:t xml:space="preserve"> оцінки</w:t>
            </w:r>
          </w:p>
        </w:tc>
        <w:tc>
          <w:tcPr>
            <w:tcW w:w="5845" w:type="dxa"/>
          </w:tcPr>
          <w:p w14:paraId="737FD750" w14:textId="77777777" w:rsidR="00D4769E" w:rsidRPr="005F438C" w:rsidRDefault="00000000" w:rsidP="00671C9F">
            <w:pPr>
              <w:pStyle w:val="a2"/>
              <w:ind w:firstLine="0"/>
            </w:pPr>
            <w:proofErr w:type="spellStart"/>
            <w:r w:rsidRPr="005F438C">
              <w:t>flow_gt</w:t>
            </w:r>
            <w:proofErr w:type="spellEnd"/>
            <w:r w:rsidRPr="005F438C">
              <w:t xml:space="preserve"> = </w:t>
            </w:r>
            <w:proofErr w:type="spellStart"/>
            <w:r w:rsidRPr="005F438C">
              <w:t>Farneback</w:t>
            </w:r>
            <w:proofErr w:type="spellEnd"/>
            <w:r w:rsidRPr="005F438C">
              <w:t xml:space="preserve">; </w:t>
            </w:r>
            <w:proofErr w:type="spellStart"/>
            <w:r w:rsidRPr="005F438C">
              <w:t>depth_gt</w:t>
            </w:r>
            <w:proofErr w:type="spellEnd"/>
            <w:r w:rsidRPr="005F438C">
              <w:t xml:space="preserve"> = </w:t>
            </w:r>
            <w:proofErr w:type="spellStart"/>
            <w:r w:rsidRPr="005F438C">
              <w:t>MiDaS</w:t>
            </w:r>
            <w:proofErr w:type="spellEnd"/>
            <w:r w:rsidRPr="005F438C">
              <w:t>, тому частина метрик є відносною</w:t>
            </w:r>
          </w:p>
        </w:tc>
      </w:tr>
      <w:tr w:rsidR="00D4769E" w:rsidRPr="005F438C" w14:paraId="1351284E" w14:textId="77777777" w:rsidTr="00671C9F">
        <w:tc>
          <w:tcPr>
            <w:tcW w:w="3600" w:type="dxa"/>
          </w:tcPr>
          <w:p w14:paraId="1F78410C" w14:textId="77777777" w:rsidR="00D4769E" w:rsidRPr="005F438C" w:rsidRDefault="00000000" w:rsidP="00671C9F">
            <w:pPr>
              <w:pStyle w:val="a2"/>
              <w:ind w:firstLine="0"/>
            </w:pPr>
            <w:r w:rsidRPr="005F438C">
              <w:t>Вихідні результати</w:t>
            </w:r>
          </w:p>
        </w:tc>
        <w:tc>
          <w:tcPr>
            <w:tcW w:w="5845" w:type="dxa"/>
          </w:tcPr>
          <w:p w14:paraId="636420F4" w14:textId="77777777" w:rsidR="00D4769E" w:rsidRPr="005F438C" w:rsidRDefault="00000000" w:rsidP="00671C9F">
            <w:pPr>
              <w:pStyle w:val="a2"/>
              <w:ind w:firstLine="0"/>
            </w:pPr>
            <w:r w:rsidRPr="005F438C">
              <w:t>35 комбінацій методів; 6 об’єктів, виявлених DETR з довірою 0,74–1,00</w:t>
            </w:r>
          </w:p>
        </w:tc>
      </w:tr>
    </w:tbl>
    <w:p w14:paraId="2B83EEE3" w14:textId="77777777" w:rsidR="00671C9F" w:rsidRDefault="00671C9F">
      <w:pPr>
        <w:pStyle w:val="a2"/>
      </w:pPr>
    </w:p>
    <w:p w14:paraId="7F7036EE" w14:textId="77777777" w:rsidR="00D4769E" w:rsidRPr="005F438C" w:rsidRDefault="00000000">
      <w:pPr>
        <w:pStyle w:val="a2"/>
      </w:pPr>
      <w:r w:rsidRPr="005F438C">
        <w:t xml:space="preserve">Для уточнення експериментальної частини програмна реалізація була перевірена на тестовому </w:t>
      </w:r>
      <w:proofErr w:type="spellStart"/>
      <w:r w:rsidRPr="005F438C">
        <w:t>відеопотоці</w:t>
      </w:r>
      <w:proofErr w:type="spellEnd"/>
      <w:r w:rsidRPr="005F438C">
        <w:t xml:space="preserve"> vtest.avi з бібліотеки </w:t>
      </w:r>
      <w:proofErr w:type="spellStart"/>
      <w:r w:rsidRPr="005F438C">
        <w:t>OpenCV</w:t>
      </w:r>
      <w:proofErr w:type="spellEnd"/>
      <w:r w:rsidRPr="005F438C">
        <w:t xml:space="preserve">. Обчислення виконувались на CPU; для </w:t>
      </w:r>
      <w:proofErr w:type="spellStart"/>
      <w:r w:rsidRPr="005F438C">
        <w:t>детекції</w:t>
      </w:r>
      <w:proofErr w:type="spellEnd"/>
      <w:r w:rsidRPr="005F438C">
        <w:t xml:space="preserve"> використано DETR, для оцінювання глибини – </w:t>
      </w:r>
      <w:proofErr w:type="spellStart"/>
      <w:r w:rsidRPr="005F438C">
        <w:t>MiDaS</w:t>
      </w:r>
      <w:proofErr w:type="spellEnd"/>
      <w:r w:rsidRPr="005F438C">
        <w:t xml:space="preserve">, </w:t>
      </w:r>
      <w:proofErr w:type="spellStart"/>
      <w:r w:rsidRPr="005F438C">
        <w:t>DPT_Large</w:t>
      </w:r>
      <w:proofErr w:type="spellEnd"/>
      <w:r w:rsidRPr="005F438C">
        <w:t xml:space="preserve">, </w:t>
      </w:r>
      <w:proofErr w:type="spellStart"/>
      <w:r w:rsidRPr="005F438C">
        <w:t>GeoNet</w:t>
      </w:r>
      <w:proofErr w:type="spellEnd"/>
      <w:r w:rsidRPr="005F438C">
        <w:t xml:space="preserve">-проксі, </w:t>
      </w:r>
      <w:proofErr w:type="spellStart"/>
      <w:r w:rsidRPr="005F438C">
        <w:t>Blur</w:t>
      </w:r>
      <w:proofErr w:type="spellEnd"/>
      <w:r w:rsidRPr="005F438C">
        <w:t xml:space="preserve">, </w:t>
      </w:r>
      <w:proofErr w:type="spellStart"/>
      <w:r w:rsidRPr="005F438C">
        <w:t>Gradient</w:t>
      </w:r>
      <w:proofErr w:type="spellEnd"/>
      <w:r w:rsidRPr="005F438C">
        <w:t xml:space="preserve"> та ансамблеві варіанти </w:t>
      </w:r>
      <w:proofErr w:type="spellStart"/>
      <w:r w:rsidRPr="005F438C">
        <w:t>Bagging</w:t>
      </w:r>
      <w:proofErr w:type="spellEnd"/>
      <w:r w:rsidRPr="005F438C">
        <w:t xml:space="preserve"> і </w:t>
      </w:r>
      <w:proofErr w:type="spellStart"/>
      <w:r w:rsidRPr="005F438C">
        <w:t>Boosting</w:t>
      </w:r>
      <w:proofErr w:type="spellEnd"/>
      <w:r w:rsidRPr="005F438C">
        <w:t xml:space="preserve">, а для оптичного потоку – </w:t>
      </w:r>
      <w:proofErr w:type="spellStart"/>
      <w:r w:rsidRPr="005F438C">
        <w:t>Farneback</w:t>
      </w:r>
      <w:proofErr w:type="spellEnd"/>
      <w:r w:rsidRPr="005F438C">
        <w:t xml:space="preserve">, </w:t>
      </w:r>
      <w:proofErr w:type="spellStart"/>
      <w:r w:rsidRPr="005F438C">
        <w:t>Lucas</w:t>
      </w:r>
      <w:proofErr w:type="spellEnd"/>
      <w:r w:rsidRPr="005F438C">
        <w:t>–</w:t>
      </w:r>
      <w:proofErr w:type="spellStart"/>
      <w:r w:rsidRPr="005F438C">
        <w:t>Kanade</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xml:space="preserve">, </w:t>
      </w:r>
      <w:proofErr w:type="spellStart"/>
      <w:r w:rsidRPr="005F438C">
        <w:t>FlowNet</w:t>
      </w:r>
      <w:proofErr w:type="spellEnd"/>
      <w:r w:rsidRPr="005F438C">
        <w:t xml:space="preserve">-проксі та </w:t>
      </w:r>
      <w:proofErr w:type="spellStart"/>
      <w:r w:rsidRPr="005F438C">
        <w:t>GeoNet</w:t>
      </w:r>
      <w:proofErr w:type="spellEnd"/>
      <w:r w:rsidRPr="005F438C">
        <w:t xml:space="preserve">-проксі. У цьому запуску YOLO не був доступний, а </w:t>
      </w:r>
      <w:proofErr w:type="spellStart"/>
      <w:r w:rsidRPr="005F438C">
        <w:t>FlowNet</w:t>
      </w:r>
      <w:proofErr w:type="spellEnd"/>
      <w:r w:rsidRPr="005F438C">
        <w:t xml:space="preserve">/RAFT також не завантажився, тому для відповідних конфігурацій застосовано резервний розрахунок на основі </w:t>
      </w:r>
      <w:proofErr w:type="spellStart"/>
      <w:r w:rsidRPr="005F438C">
        <w:t>Farneback</w:t>
      </w:r>
      <w:proofErr w:type="spellEnd"/>
      <w:r w:rsidRPr="005F438C">
        <w:t>. Це обмеження враховано під час інтерпретації результатів.</w:t>
      </w:r>
    </w:p>
    <w:p w14:paraId="0EF838B5" w14:textId="77777777" w:rsidR="00D4769E" w:rsidRPr="005F438C" w:rsidRDefault="00000000">
      <w:pPr>
        <w:pStyle w:val="a2"/>
      </w:pPr>
      <w:r w:rsidRPr="005F438C">
        <w:t xml:space="preserve">За результатами запуску DETR на другому кадрі </w:t>
      </w:r>
      <w:proofErr w:type="spellStart"/>
      <w:r w:rsidRPr="005F438C">
        <w:t>відеопослідовності</w:t>
      </w:r>
      <w:proofErr w:type="spellEnd"/>
      <w:r w:rsidRPr="005F438C">
        <w:t xml:space="preserve"> </w:t>
      </w:r>
      <w:r w:rsidRPr="005F438C">
        <w:lastRenderedPageBreak/>
        <w:t>виявлено шість об’єктів. Розраховані координати, відносна глибина, швидкість і напрямок руху наведено в табл. 4.3.</w:t>
      </w:r>
    </w:p>
    <w:p w14:paraId="63A42F20" w14:textId="77777777" w:rsidR="00D4769E" w:rsidRPr="005F438C" w:rsidRDefault="00000000">
      <w:pPr>
        <w:pStyle w:val="aff2"/>
      </w:pPr>
      <w:r w:rsidRPr="005F438C">
        <w:t xml:space="preserve">Таблиця 4.3 – Параметри динамічних об’єктів, виявлених DETR у тестовому </w:t>
      </w:r>
      <w:proofErr w:type="spellStart"/>
      <w:r w:rsidRPr="005F438C">
        <w:t>відеопотоці</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5"/>
        <w:gridCol w:w="1382"/>
        <w:gridCol w:w="1339"/>
        <w:gridCol w:w="1419"/>
        <w:gridCol w:w="1324"/>
        <w:gridCol w:w="1534"/>
        <w:gridCol w:w="1385"/>
      </w:tblGrid>
      <w:tr w:rsidR="00D4769E" w:rsidRPr="005F438C" w14:paraId="18B23DCD" w14:textId="77777777">
        <w:tc>
          <w:tcPr>
            <w:tcW w:w="1800" w:type="dxa"/>
          </w:tcPr>
          <w:p w14:paraId="2CB0C162" w14:textId="77777777" w:rsidR="00D4769E" w:rsidRPr="005F438C" w:rsidRDefault="00000000" w:rsidP="00671C9F">
            <w:pPr>
              <w:pStyle w:val="a2"/>
              <w:ind w:firstLine="0"/>
            </w:pPr>
            <w:r w:rsidRPr="005F438C">
              <w:rPr>
                <w:b/>
              </w:rPr>
              <w:t>ID</w:t>
            </w:r>
          </w:p>
        </w:tc>
        <w:tc>
          <w:tcPr>
            <w:tcW w:w="1800" w:type="dxa"/>
          </w:tcPr>
          <w:p w14:paraId="13F78F84" w14:textId="77777777" w:rsidR="00D4769E" w:rsidRPr="005F438C" w:rsidRDefault="00000000" w:rsidP="00671C9F">
            <w:pPr>
              <w:pStyle w:val="a2"/>
              <w:ind w:firstLine="0"/>
            </w:pPr>
            <w:r w:rsidRPr="005F438C">
              <w:rPr>
                <w:b/>
              </w:rPr>
              <w:t>Клас</w:t>
            </w:r>
          </w:p>
        </w:tc>
        <w:tc>
          <w:tcPr>
            <w:tcW w:w="1800" w:type="dxa"/>
          </w:tcPr>
          <w:p w14:paraId="1B49764D" w14:textId="77777777" w:rsidR="00D4769E" w:rsidRPr="005F438C" w:rsidRDefault="00000000" w:rsidP="00671C9F">
            <w:pPr>
              <w:pStyle w:val="a2"/>
              <w:ind w:firstLine="0"/>
            </w:pPr>
            <w:r w:rsidRPr="005F438C">
              <w:rPr>
                <w:b/>
              </w:rPr>
              <w:t>Довіра</w:t>
            </w:r>
          </w:p>
        </w:tc>
        <w:tc>
          <w:tcPr>
            <w:tcW w:w="1800" w:type="dxa"/>
          </w:tcPr>
          <w:p w14:paraId="6C4C160D" w14:textId="77777777" w:rsidR="00D4769E" w:rsidRPr="005F438C" w:rsidRDefault="00000000" w:rsidP="00671C9F">
            <w:pPr>
              <w:pStyle w:val="a2"/>
              <w:ind w:firstLine="0"/>
            </w:pPr>
            <w:r w:rsidRPr="005F438C">
              <w:rPr>
                <w:b/>
              </w:rPr>
              <w:t xml:space="preserve">x; y, </w:t>
            </w:r>
            <w:proofErr w:type="spellStart"/>
            <w:r w:rsidRPr="005F438C">
              <w:rPr>
                <w:b/>
              </w:rPr>
              <w:t>пікс</w:t>
            </w:r>
            <w:proofErr w:type="spellEnd"/>
            <w:r w:rsidRPr="005F438C">
              <w:rPr>
                <w:b/>
              </w:rPr>
              <w:t>.</w:t>
            </w:r>
          </w:p>
        </w:tc>
        <w:tc>
          <w:tcPr>
            <w:tcW w:w="1800" w:type="dxa"/>
          </w:tcPr>
          <w:p w14:paraId="3DF6E5C3" w14:textId="77777777" w:rsidR="00D4769E" w:rsidRPr="005F438C" w:rsidRDefault="00000000" w:rsidP="00671C9F">
            <w:pPr>
              <w:pStyle w:val="a2"/>
              <w:ind w:firstLine="0"/>
            </w:pPr>
            <w:r w:rsidRPr="005F438C">
              <w:rPr>
                <w:b/>
              </w:rPr>
              <w:t>z</w:t>
            </w:r>
          </w:p>
        </w:tc>
        <w:tc>
          <w:tcPr>
            <w:tcW w:w="1800" w:type="dxa"/>
          </w:tcPr>
          <w:p w14:paraId="43D93930" w14:textId="77777777" w:rsidR="00D4769E" w:rsidRPr="005F438C" w:rsidRDefault="00000000" w:rsidP="00671C9F">
            <w:pPr>
              <w:pStyle w:val="a2"/>
              <w:ind w:firstLine="0"/>
            </w:pPr>
            <w:r w:rsidRPr="005F438C">
              <w:rPr>
                <w:b/>
              </w:rPr>
              <w:t xml:space="preserve">v, </w:t>
            </w:r>
            <w:proofErr w:type="spellStart"/>
            <w:r w:rsidRPr="005F438C">
              <w:rPr>
                <w:b/>
              </w:rPr>
              <w:t>px</w:t>
            </w:r>
            <w:proofErr w:type="spellEnd"/>
            <w:r w:rsidRPr="005F438C">
              <w:rPr>
                <w:b/>
              </w:rPr>
              <w:t>/кадр</w:t>
            </w:r>
          </w:p>
        </w:tc>
        <w:tc>
          <w:tcPr>
            <w:tcW w:w="1800" w:type="dxa"/>
          </w:tcPr>
          <w:p w14:paraId="7F73CDFC" w14:textId="77777777" w:rsidR="00D4769E" w:rsidRPr="005F438C" w:rsidRDefault="00000000" w:rsidP="00671C9F">
            <w:pPr>
              <w:pStyle w:val="a2"/>
              <w:ind w:firstLine="0"/>
            </w:pPr>
            <w:r w:rsidRPr="005F438C">
              <w:rPr>
                <w:b/>
              </w:rPr>
              <w:t>θ, град</w:t>
            </w:r>
          </w:p>
        </w:tc>
      </w:tr>
      <w:tr w:rsidR="00D4769E" w:rsidRPr="005F438C" w14:paraId="5EEA0EA2" w14:textId="77777777">
        <w:tc>
          <w:tcPr>
            <w:tcW w:w="1800" w:type="dxa"/>
          </w:tcPr>
          <w:p w14:paraId="08F9A1B1" w14:textId="77777777" w:rsidR="00D4769E" w:rsidRPr="005F438C" w:rsidRDefault="00000000" w:rsidP="00671C9F">
            <w:pPr>
              <w:pStyle w:val="a2"/>
              <w:ind w:firstLine="0"/>
            </w:pPr>
            <w:r w:rsidRPr="005F438C">
              <w:t>0</w:t>
            </w:r>
          </w:p>
        </w:tc>
        <w:tc>
          <w:tcPr>
            <w:tcW w:w="1800" w:type="dxa"/>
          </w:tcPr>
          <w:p w14:paraId="6BBCA9F6" w14:textId="77777777" w:rsidR="00D4769E" w:rsidRPr="005F438C" w:rsidRDefault="00000000" w:rsidP="00671C9F">
            <w:pPr>
              <w:pStyle w:val="a2"/>
              <w:ind w:firstLine="0"/>
            </w:pPr>
            <w:r w:rsidRPr="005F438C">
              <w:t>1</w:t>
            </w:r>
          </w:p>
        </w:tc>
        <w:tc>
          <w:tcPr>
            <w:tcW w:w="1800" w:type="dxa"/>
          </w:tcPr>
          <w:p w14:paraId="3FD13814" w14:textId="77777777" w:rsidR="00D4769E" w:rsidRPr="005F438C" w:rsidRDefault="00000000" w:rsidP="00671C9F">
            <w:pPr>
              <w:pStyle w:val="a2"/>
              <w:ind w:firstLine="0"/>
            </w:pPr>
            <w:r w:rsidRPr="005F438C">
              <w:t>1,00</w:t>
            </w:r>
          </w:p>
        </w:tc>
        <w:tc>
          <w:tcPr>
            <w:tcW w:w="1800" w:type="dxa"/>
          </w:tcPr>
          <w:p w14:paraId="58613EE4" w14:textId="77777777" w:rsidR="00D4769E" w:rsidRPr="005F438C" w:rsidRDefault="00000000" w:rsidP="00671C9F">
            <w:pPr>
              <w:pStyle w:val="a2"/>
              <w:ind w:firstLine="0"/>
            </w:pPr>
            <w:r w:rsidRPr="005F438C">
              <w:t>658,5; 281,0</w:t>
            </w:r>
          </w:p>
        </w:tc>
        <w:tc>
          <w:tcPr>
            <w:tcW w:w="1800" w:type="dxa"/>
          </w:tcPr>
          <w:p w14:paraId="25B692B0" w14:textId="77777777" w:rsidR="00D4769E" w:rsidRPr="005F438C" w:rsidRDefault="00000000" w:rsidP="00671C9F">
            <w:pPr>
              <w:pStyle w:val="a2"/>
              <w:ind w:firstLine="0"/>
            </w:pPr>
            <w:r w:rsidRPr="005F438C">
              <w:t>93,0</w:t>
            </w:r>
          </w:p>
        </w:tc>
        <w:tc>
          <w:tcPr>
            <w:tcW w:w="1800" w:type="dxa"/>
          </w:tcPr>
          <w:p w14:paraId="682625F4" w14:textId="77777777" w:rsidR="00D4769E" w:rsidRPr="005F438C" w:rsidRDefault="00000000" w:rsidP="00671C9F">
            <w:pPr>
              <w:pStyle w:val="a2"/>
              <w:ind w:firstLine="0"/>
            </w:pPr>
            <w:r w:rsidRPr="005F438C">
              <w:t>6,526</w:t>
            </w:r>
          </w:p>
        </w:tc>
        <w:tc>
          <w:tcPr>
            <w:tcW w:w="1800" w:type="dxa"/>
          </w:tcPr>
          <w:p w14:paraId="1A8AEE70" w14:textId="77777777" w:rsidR="00D4769E" w:rsidRPr="005F438C" w:rsidRDefault="00000000" w:rsidP="00671C9F">
            <w:pPr>
              <w:pStyle w:val="a2"/>
              <w:ind w:firstLine="0"/>
            </w:pPr>
            <w:r w:rsidRPr="005F438C">
              <w:t>175,5</w:t>
            </w:r>
          </w:p>
        </w:tc>
      </w:tr>
      <w:tr w:rsidR="00D4769E" w:rsidRPr="005F438C" w14:paraId="774AEC37" w14:textId="77777777">
        <w:tc>
          <w:tcPr>
            <w:tcW w:w="1800" w:type="dxa"/>
          </w:tcPr>
          <w:p w14:paraId="544055C9" w14:textId="77777777" w:rsidR="00D4769E" w:rsidRPr="005F438C" w:rsidRDefault="00000000" w:rsidP="00671C9F">
            <w:pPr>
              <w:pStyle w:val="a2"/>
              <w:ind w:firstLine="0"/>
            </w:pPr>
            <w:r w:rsidRPr="005F438C">
              <w:t>1</w:t>
            </w:r>
          </w:p>
        </w:tc>
        <w:tc>
          <w:tcPr>
            <w:tcW w:w="1800" w:type="dxa"/>
          </w:tcPr>
          <w:p w14:paraId="4327E04D" w14:textId="77777777" w:rsidR="00D4769E" w:rsidRPr="005F438C" w:rsidRDefault="00000000" w:rsidP="00671C9F">
            <w:pPr>
              <w:pStyle w:val="a2"/>
              <w:ind w:firstLine="0"/>
            </w:pPr>
            <w:r w:rsidRPr="005F438C">
              <w:t>3</w:t>
            </w:r>
          </w:p>
        </w:tc>
        <w:tc>
          <w:tcPr>
            <w:tcW w:w="1800" w:type="dxa"/>
          </w:tcPr>
          <w:p w14:paraId="6BD4D378" w14:textId="77777777" w:rsidR="00D4769E" w:rsidRPr="005F438C" w:rsidRDefault="00000000" w:rsidP="00671C9F">
            <w:pPr>
              <w:pStyle w:val="a2"/>
              <w:ind w:firstLine="0"/>
            </w:pPr>
            <w:r w:rsidRPr="005F438C">
              <w:t>0,99</w:t>
            </w:r>
          </w:p>
        </w:tc>
        <w:tc>
          <w:tcPr>
            <w:tcW w:w="1800" w:type="dxa"/>
          </w:tcPr>
          <w:p w14:paraId="5EC19934" w14:textId="77777777" w:rsidR="00D4769E" w:rsidRPr="005F438C" w:rsidRDefault="00000000" w:rsidP="00671C9F">
            <w:pPr>
              <w:pStyle w:val="a2"/>
              <w:ind w:firstLine="0"/>
            </w:pPr>
            <w:r w:rsidRPr="005F438C">
              <w:t>750,0; 70,0</w:t>
            </w:r>
          </w:p>
        </w:tc>
        <w:tc>
          <w:tcPr>
            <w:tcW w:w="1800" w:type="dxa"/>
          </w:tcPr>
          <w:p w14:paraId="441F4E69" w14:textId="77777777" w:rsidR="00D4769E" w:rsidRPr="005F438C" w:rsidRDefault="00000000" w:rsidP="00671C9F">
            <w:pPr>
              <w:pStyle w:val="a2"/>
              <w:ind w:firstLine="0"/>
            </w:pPr>
            <w:r w:rsidRPr="005F438C">
              <w:t>22,0</w:t>
            </w:r>
          </w:p>
        </w:tc>
        <w:tc>
          <w:tcPr>
            <w:tcW w:w="1800" w:type="dxa"/>
          </w:tcPr>
          <w:p w14:paraId="000FE8EA" w14:textId="77777777" w:rsidR="00D4769E" w:rsidRPr="005F438C" w:rsidRDefault="00000000" w:rsidP="00671C9F">
            <w:pPr>
              <w:pStyle w:val="a2"/>
              <w:ind w:firstLine="0"/>
            </w:pPr>
            <w:r w:rsidRPr="005F438C">
              <w:t>0,017</w:t>
            </w:r>
          </w:p>
        </w:tc>
        <w:tc>
          <w:tcPr>
            <w:tcW w:w="1800" w:type="dxa"/>
          </w:tcPr>
          <w:p w14:paraId="7D671985" w14:textId="77777777" w:rsidR="00D4769E" w:rsidRPr="005F438C" w:rsidRDefault="00000000" w:rsidP="00671C9F">
            <w:pPr>
              <w:pStyle w:val="a2"/>
              <w:ind w:firstLine="0"/>
            </w:pPr>
            <w:r w:rsidRPr="005F438C">
              <w:t>-152,4</w:t>
            </w:r>
          </w:p>
        </w:tc>
      </w:tr>
      <w:tr w:rsidR="00D4769E" w:rsidRPr="005F438C" w14:paraId="68EB11F3" w14:textId="77777777">
        <w:tc>
          <w:tcPr>
            <w:tcW w:w="1800" w:type="dxa"/>
          </w:tcPr>
          <w:p w14:paraId="1054ED00" w14:textId="77777777" w:rsidR="00D4769E" w:rsidRPr="005F438C" w:rsidRDefault="00000000" w:rsidP="00671C9F">
            <w:pPr>
              <w:pStyle w:val="a2"/>
              <w:ind w:firstLine="0"/>
            </w:pPr>
            <w:r w:rsidRPr="005F438C">
              <w:t>2</w:t>
            </w:r>
          </w:p>
        </w:tc>
        <w:tc>
          <w:tcPr>
            <w:tcW w:w="1800" w:type="dxa"/>
          </w:tcPr>
          <w:p w14:paraId="2514C596" w14:textId="77777777" w:rsidR="00D4769E" w:rsidRPr="005F438C" w:rsidRDefault="00000000" w:rsidP="00671C9F">
            <w:pPr>
              <w:pStyle w:val="a2"/>
              <w:ind w:firstLine="0"/>
            </w:pPr>
            <w:r w:rsidRPr="005F438C">
              <w:t>8</w:t>
            </w:r>
          </w:p>
        </w:tc>
        <w:tc>
          <w:tcPr>
            <w:tcW w:w="1800" w:type="dxa"/>
          </w:tcPr>
          <w:p w14:paraId="28ECC1E4" w14:textId="77777777" w:rsidR="00D4769E" w:rsidRPr="005F438C" w:rsidRDefault="00000000" w:rsidP="00671C9F">
            <w:pPr>
              <w:pStyle w:val="a2"/>
              <w:ind w:firstLine="0"/>
            </w:pPr>
            <w:r w:rsidRPr="005F438C">
              <w:t>0,79</w:t>
            </w:r>
          </w:p>
        </w:tc>
        <w:tc>
          <w:tcPr>
            <w:tcW w:w="1800" w:type="dxa"/>
          </w:tcPr>
          <w:p w14:paraId="1DD71CB9" w14:textId="77777777" w:rsidR="00D4769E" w:rsidRPr="005F438C" w:rsidRDefault="00000000" w:rsidP="00671C9F">
            <w:pPr>
              <w:pStyle w:val="a2"/>
              <w:ind w:firstLine="0"/>
            </w:pPr>
            <w:r w:rsidRPr="005F438C">
              <w:t>689,0; 70,5</w:t>
            </w:r>
          </w:p>
        </w:tc>
        <w:tc>
          <w:tcPr>
            <w:tcW w:w="1800" w:type="dxa"/>
          </w:tcPr>
          <w:p w14:paraId="6075B754" w14:textId="77777777" w:rsidR="00D4769E" w:rsidRPr="005F438C" w:rsidRDefault="00000000" w:rsidP="00671C9F">
            <w:pPr>
              <w:pStyle w:val="a2"/>
              <w:ind w:firstLine="0"/>
            </w:pPr>
            <w:r w:rsidRPr="005F438C">
              <w:t>21,0</w:t>
            </w:r>
          </w:p>
        </w:tc>
        <w:tc>
          <w:tcPr>
            <w:tcW w:w="1800" w:type="dxa"/>
          </w:tcPr>
          <w:p w14:paraId="1F06EE5B" w14:textId="77777777" w:rsidR="00D4769E" w:rsidRPr="005F438C" w:rsidRDefault="00000000" w:rsidP="00671C9F">
            <w:pPr>
              <w:pStyle w:val="a2"/>
              <w:ind w:firstLine="0"/>
            </w:pPr>
            <w:r w:rsidRPr="005F438C">
              <w:t>0,017</w:t>
            </w:r>
          </w:p>
        </w:tc>
        <w:tc>
          <w:tcPr>
            <w:tcW w:w="1800" w:type="dxa"/>
          </w:tcPr>
          <w:p w14:paraId="67F2CE8E" w14:textId="77777777" w:rsidR="00D4769E" w:rsidRPr="005F438C" w:rsidRDefault="00000000" w:rsidP="00671C9F">
            <w:pPr>
              <w:pStyle w:val="a2"/>
              <w:ind w:firstLine="0"/>
            </w:pPr>
            <w:r w:rsidRPr="005F438C">
              <w:t>-143,5</w:t>
            </w:r>
          </w:p>
        </w:tc>
      </w:tr>
      <w:tr w:rsidR="00D4769E" w:rsidRPr="005F438C" w14:paraId="12EF337D" w14:textId="77777777">
        <w:tc>
          <w:tcPr>
            <w:tcW w:w="1800" w:type="dxa"/>
          </w:tcPr>
          <w:p w14:paraId="1D1C747E" w14:textId="77777777" w:rsidR="00D4769E" w:rsidRPr="005F438C" w:rsidRDefault="00000000" w:rsidP="00671C9F">
            <w:pPr>
              <w:pStyle w:val="a2"/>
              <w:ind w:firstLine="0"/>
            </w:pPr>
            <w:r w:rsidRPr="005F438C">
              <w:t>3</w:t>
            </w:r>
          </w:p>
        </w:tc>
        <w:tc>
          <w:tcPr>
            <w:tcW w:w="1800" w:type="dxa"/>
          </w:tcPr>
          <w:p w14:paraId="67ADB7C0" w14:textId="77777777" w:rsidR="00D4769E" w:rsidRPr="005F438C" w:rsidRDefault="00000000" w:rsidP="00671C9F">
            <w:pPr>
              <w:pStyle w:val="a2"/>
              <w:ind w:firstLine="0"/>
            </w:pPr>
            <w:r w:rsidRPr="005F438C">
              <w:t>8</w:t>
            </w:r>
          </w:p>
        </w:tc>
        <w:tc>
          <w:tcPr>
            <w:tcW w:w="1800" w:type="dxa"/>
          </w:tcPr>
          <w:p w14:paraId="0E6F2083" w14:textId="77777777" w:rsidR="00D4769E" w:rsidRPr="005F438C" w:rsidRDefault="00000000" w:rsidP="00671C9F">
            <w:pPr>
              <w:pStyle w:val="a2"/>
              <w:ind w:firstLine="0"/>
            </w:pPr>
            <w:r w:rsidRPr="005F438C">
              <w:t>0,74</w:t>
            </w:r>
          </w:p>
        </w:tc>
        <w:tc>
          <w:tcPr>
            <w:tcW w:w="1800" w:type="dxa"/>
          </w:tcPr>
          <w:p w14:paraId="583EFA4F" w14:textId="77777777" w:rsidR="00D4769E" w:rsidRPr="005F438C" w:rsidRDefault="00000000" w:rsidP="00671C9F">
            <w:pPr>
              <w:pStyle w:val="a2"/>
              <w:ind w:firstLine="0"/>
            </w:pPr>
            <w:r w:rsidRPr="005F438C">
              <w:t>688,5; 70,5</w:t>
            </w:r>
          </w:p>
        </w:tc>
        <w:tc>
          <w:tcPr>
            <w:tcW w:w="1800" w:type="dxa"/>
          </w:tcPr>
          <w:p w14:paraId="031595CD" w14:textId="77777777" w:rsidR="00D4769E" w:rsidRPr="005F438C" w:rsidRDefault="00000000" w:rsidP="00671C9F">
            <w:pPr>
              <w:pStyle w:val="a2"/>
              <w:ind w:firstLine="0"/>
            </w:pPr>
            <w:r w:rsidRPr="005F438C">
              <w:t>21,0</w:t>
            </w:r>
          </w:p>
        </w:tc>
        <w:tc>
          <w:tcPr>
            <w:tcW w:w="1800" w:type="dxa"/>
          </w:tcPr>
          <w:p w14:paraId="6E207891" w14:textId="77777777" w:rsidR="00D4769E" w:rsidRPr="005F438C" w:rsidRDefault="00000000" w:rsidP="00671C9F">
            <w:pPr>
              <w:pStyle w:val="a2"/>
              <w:ind w:firstLine="0"/>
            </w:pPr>
            <w:r w:rsidRPr="005F438C">
              <w:t>0,017</w:t>
            </w:r>
          </w:p>
        </w:tc>
        <w:tc>
          <w:tcPr>
            <w:tcW w:w="1800" w:type="dxa"/>
          </w:tcPr>
          <w:p w14:paraId="6EBE3B20" w14:textId="77777777" w:rsidR="00D4769E" w:rsidRPr="005F438C" w:rsidRDefault="00000000" w:rsidP="00671C9F">
            <w:pPr>
              <w:pStyle w:val="a2"/>
              <w:ind w:firstLine="0"/>
            </w:pPr>
            <w:r w:rsidRPr="005F438C">
              <w:t>-144,8</w:t>
            </w:r>
          </w:p>
        </w:tc>
      </w:tr>
      <w:tr w:rsidR="00D4769E" w:rsidRPr="005F438C" w14:paraId="359BC261" w14:textId="77777777">
        <w:tc>
          <w:tcPr>
            <w:tcW w:w="1800" w:type="dxa"/>
          </w:tcPr>
          <w:p w14:paraId="7D96F56F" w14:textId="77777777" w:rsidR="00D4769E" w:rsidRPr="005F438C" w:rsidRDefault="00000000" w:rsidP="00671C9F">
            <w:pPr>
              <w:pStyle w:val="a2"/>
              <w:ind w:firstLine="0"/>
            </w:pPr>
            <w:r w:rsidRPr="005F438C">
              <w:t>4</w:t>
            </w:r>
          </w:p>
        </w:tc>
        <w:tc>
          <w:tcPr>
            <w:tcW w:w="1800" w:type="dxa"/>
          </w:tcPr>
          <w:p w14:paraId="235297EA" w14:textId="77777777" w:rsidR="00D4769E" w:rsidRPr="005F438C" w:rsidRDefault="00000000" w:rsidP="00671C9F">
            <w:pPr>
              <w:pStyle w:val="a2"/>
              <w:ind w:firstLine="0"/>
            </w:pPr>
            <w:r w:rsidRPr="005F438C">
              <w:t>1</w:t>
            </w:r>
          </w:p>
        </w:tc>
        <w:tc>
          <w:tcPr>
            <w:tcW w:w="1800" w:type="dxa"/>
          </w:tcPr>
          <w:p w14:paraId="329AB7C3" w14:textId="77777777" w:rsidR="00D4769E" w:rsidRPr="005F438C" w:rsidRDefault="00000000" w:rsidP="00671C9F">
            <w:pPr>
              <w:pStyle w:val="a2"/>
              <w:ind w:firstLine="0"/>
            </w:pPr>
            <w:r w:rsidRPr="005F438C">
              <w:t>1,00</w:t>
            </w:r>
          </w:p>
        </w:tc>
        <w:tc>
          <w:tcPr>
            <w:tcW w:w="1800" w:type="dxa"/>
          </w:tcPr>
          <w:p w14:paraId="74887FD0" w14:textId="77777777" w:rsidR="00D4769E" w:rsidRPr="005F438C" w:rsidRDefault="00000000" w:rsidP="00671C9F">
            <w:pPr>
              <w:pStyle w:val="a2"/>
              <w:ind w:firstLine="0"/>
            </w:pPr>
            <w:r w:rsidRPr="005F438C">
              <w:t>277,5; 264,0</w:t>
            </w:r>
          </w:p>
        </w:tc>
        <w:tc>
          <w:tcPr>
            <w:tcW w:w="1800" w:type="dxa"/>
          </w:tcPr>
          <w:p w14:paraId="339C55CF" w14:textId="77777777" w:rsidR="00D4769E" w:rsidRPr="005F438C" w:rsidRDefault="00000000" w:rsidP="00671C9F">
            <w:pPr>
              <w:pStyle w:val="a2"/>
              <w:ind w:firstLine="0"/>
            </w:pPr>
            <w:r w:rsidRPr="005F438C">
              <w:t>94,0</w:t>
            </w:r>
          </w:p>
        </w:tc>
        <w:tc>
          <w:tcPr>
            <w:tcW w:w="1800" w:type="dxa"/>
          </w:tcPr>
          <w:p w14:paraId="0F94BACC" w14:textId="77777777" w:rsidR="00D4769E" w:rsidRPr="005F438C" w:rsidRDefault="00000000" w:rsidP="00671C9F">
            <w:pPr>
              <w:pStyle w:val="a2"/>
              <w:ind w:firstLine="0"/>
            </w:pPr>
            <w:r w:rsidRPr="005F438C">
              <w:t>4,592</w:t>
            </w:r>
          </w:p>
        </w:tc>
        <w:tc>
          <w:tcPr>
            <w:tcW w:w="1800" w:type="dxa"/>
          </w:tcPr>
          <w:p w14:paraId="57CEDA5B" w14:textId="77777777" w:rsidR="00D4769E" w:rsidRPr="005F438C" w:rsidRDefault="00000000" w:rsidP="00671C9F">
            <w:pPr>
              <w:pStyle w:val="a2"/>
              <w:ind w:firstLine="0"/>
            </w:pPr>
            <w:r w:rsidRPr="005F438C">
              <w:t>-6,5</w:t>
            </w:r>
          </w:p>
        </w:tc>
      </w:tr>
      <w:tr w:rsidR="00D4769E" w:rsidRPr="005F438C" w14:paraId="66D53682" w14:textId="77777777">
        <w:tc>
          <w:tcPr>
            <w:tcW w:w="1800" w:type="dxa"/>
          </w:tcPr>
          <w:p w14:paraId="337CDD9A" w14:textId="77777777" w:rsidR="00D4769E" w:rsidRPr="005F438C" w:rsidRDefault="00000000" w:rsidP="00671C9F">
            <w:pPr>
              <w:pStyle w:val="a2"/>
              <w:ind w:firstLine="0"/>
            </w:pPr>
            <w:r w:rsidRPr="005F438C">
              <w:t>5</w:t>
            </w:r>
          </w:p>
        </w:tc>
        <w:tc>
          <w:tcPr>
            <w:tcW w:w="1800" w:type="dxa"/>
          </w:tcPr>
          <w:p w14:paraId="584E3908" w14:textId="77777777" w:rsidR="00D4769E" w:rsidRPr="005F438C" w:rsidRDefault="00000000" w:rsidP="00671C9F">
            <w:pPr>
              <w:pStyle w:val="a2"/>
              <w:ind w:firstLine="0"/>
            </w:pPr>
            <w:r w:rsidRPr="005F438C">
              <w:t>1</w:t>
            </w:r>
          </w:p>
        </w:tc>
        <w:tc>
          <w:tcPr>
            <w:tcW w:w="1800" w:type="dxa"/>
          </w:tcPr>
          <w:p w14:paraId="4BEECAD0" w14:textId="77777777" w:rsidR="00D4769E" w:rsidRPr="005F438C" w:rsidRDefault="00000000" w:rsidP="00671C9F">
            <w:pPr>
              <w:pStyle w:val="a2"/>
              <w:ind w:firstLine="0"/>
            </w:pPr>
            <w:r w:rsidRPr="005F438C">
              <w:t>1,00</w:t>
            </w:r>
          </w:p>
        </w:tc>
        <w:tc>
          <w:tcPr>
            <w:tcW w:w="1800" w:type="dxa"/>
          </w:tcPr>
          <w:p w14:paraId="22E75E6A" w14:textId="77777777" w:rsidR="00D4769E" w:rsidRPr="005F438C" w:rsidRDefault="00000000" w:rsidP="00671C9F">
            <w:pPr>
              <w:pStyle w:val="a2"/>
              <w:ind w:firstLine="0"/>
            </w:pPr>
            <w:r w:rsidRPr="005F438C">
              <w:t>513,5; 195,5</w:t>
            </w:r>
          </w:p>
        </w:tc>
        <w:tc>
          <w:tcPr>
            <w:tcW w:w="1800" w:type="dxa"/>
          </w:tcPr>
          <w:p w14:paraId="211DBB9C" w14:textId="77777777" w:rsidR="00D4769E" w:rsidRPr="005F438C" w:rsidRDefault="00000000" w:rsidP="00671C9F">
            <w:pPr>
              <w:pStyle w:val="a2"/>
              <w:ind w:firstLine="0"/>
            </w:pPr>
            <w:r w:rsidRPr="005F438C">
              <w:t>56,0</w:t>
            </w:r>
          </w:p>
        </w:tc>
        <w:tc>
          <w:tcPr>
            <w:tcW w:w="1800" w:type="dxa"/>
          </w:tcPr>
          <w:p w14:paraId="0CB324DE" w14:textId="77777777" w:rsidR="00D4769E" w:rsidRPr="005F438C" w:rsidRDefault="00000000" w:rsidP="00671C9F">
            <w:pPr>
              <w:pStyle w:val="a2"/>
              <w:ind w:firstLine="0"/>
            </w:pPr>
            <w:r w:rsidRPr="005F438C">
              <w:t>1,840</w:t>
            </w:r>
          </w:p>
        </w:tc>
        <w:tc>
          <w:tcPr>
            <w:tcW w:w="1800" w:type="dxa"/>
          </w:tcPr>
          <w:p w14:paraId="4F9A2047" w14:textId="77777777" w:rsidR="00D4769E" w:rsidRPr="005F438C" w:rsidRDefault="00000000" w:rsidP="00671C9F">
            <w:pPr>
              <w:pStyle w:val="a2"/>
              <w:ind w:firstLine="0"/>
            </w:pPr>
            <w:r w:rsidRPr="005F438C">
              <w:t>147,5</w:t>
            </w:r>
          </w:p>
        </w:tc>
      </w:tr>
    </w:tbl>
    <w:p w14:paraId="1C98F697" w14:textId="77777777" w:rsidR="00D4769E" w:rsidRPr="005F438C" w:rsidRDefault="00000000">
      <w:pPr>
        <w:pStyle w:val="a2"/>
      </w:pPr>
      <w:r w:rsidRPr="005F438C">
        <w:t xml:space="preserve">Найбільші значення швидкості отримано для об’єктів 0, 4 і 5: відповідно 6,526; 4,592 та 1,840 </w:t>
      </w:r>
      <w:proofErr w:type="spellStart"/>
      <w:r w:rsidRPr="005F438C">
        <w:t>px</w:t>
      </w:r>
      <w:proofErr w:type="spellEnd"/>
      <w:r w:rsidRPr="005F438C">
        <w:t>/кадр. Об’єкти 1–3 мають майже нульову швидкість у межах вибраної пари кадрів, що узгоджується з їх малим локальним зміщенням у полі оптичного потоку. Значення z у табл. 4.3 є відносною оцінкою глибини, нормованою до діапазону карти глибини, а не метричною відстанню в одиницях SI.</w:t>
      </w:r>
    </w:p>
    <w:p w14:paraId="3338BEC5" w14:textId="77777777" w:rsidR="00D4769E" w:rsidRDefault="00000000">
      <w:pPr>
        <w:pStyle w:val="a2"/>
      </w:pPr>
      <w:r w:rsidRPr="005F438C">
        <w:t>Порівняння методів оптичного потоку для тієї самої пари кадрів наведено в табл. 4.4. Для оцінювання використовувались EPE та AAE, а також швидкість першого виявленого об’єкта як приклад впливу поля руху на кінематичні параметри.</w:t>
      </w:r>
    </w:p>
    <w:p w14:paraId="0A8A4945" w14:textId="24D816CA" w:rsidR="00CB5AC6" w:rsidRDefault="00CB5AC6">
      <w:pPr>
        <w:rPr>
          <w:lang w:eastAsia="ru-RU"/>
        </w:rPr>
      </w:pPr>
      <w:r>
        <w:br w:type="page"/>
      </w:r>
    </w:p>
    <w:p w14:paraId="22FB6316" w14:textId="77777777" w:rsidR="00D4769E" w:rsidRPr="005F438C" w:rsidRDefault="00000000">
      <w:pPr>
        <w:pStyle w:val="aff2"/>
      </w:pPr>
      <w:r w:rsidRPr="005F438C">
        <w:lastRenderedPageBreak/>
        <w:t>Таблиця 4.4 – Результати порівняння методів оптичного потоку</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800"/>
        <w:gridCol w:w="1800"/>
        <w:gridCol w:w="1800"/>
        <w:gridCol w:w="1800"/>
        <w:gridCol w:w="1800"/>
      </w:tblGrid>
      <w:tr w:rsidR="00D4769E" w:rsidRPr="005F438C" w14:paraId="00492A9E" w14:textId="77777777" w:rsidTr="007978E1">
        <w:trPr>
          <w:cantSplit/>
        </w:trPr>
        <w:tc>
          <w:tcPr>
            <w:tcW w:w="1800" w:type="dxa"/>
          </w:tcPr>
          <w:p w14:paraId="2114FC77" w14:textId="77777777" w:rsidR="00D4769E" w:rsidRPr="005F438C" w:rsidRDefault="00000000" w:rsidP="00671C9F">
            <w:pPr>
              <w:pStyle w:val="a2"/>
              <w:ind w:firstLine="0"/>
            </w:pPr>
            <w:r w:rsidRPr="005F438C">
              <w:rPr>
                <w:b/>
              </w:rPr>
              <w:t>Метод</w:t>
            </w:r>
          </w:p>
        </w:tc>
        <w:tc>
          <w:tcPr>
            <w:tcW w:w="1800" w:type="dxa"/>
          </w:tcPr>
          <w:p w14:paraId="3D2620EC" w14:textId="77777777" w:rsidR="00D4769E" w:rsidRPr="005F438C" w:rsidRDefault="00000000" w:rsidP="00671C9F">
            <w:pPr>
              <w:pStyle w:val="a2"/>
              <w:ind w:firstLine="0"/>
            </w:pPr>
            <w:r w:rsidRPr="005F438C">
              <w:rPr>
                <w:b/>
              </w:rPr>
              <w:t>EPE</w:t>
            </w:r>
          </w:p>
        </w:tc>
        <w:tc>
          <w:tcPr>
            <w:tcW w:w="1800" w:type="dxa"/>
          </w:tcPr>
          <w:p w14:paraId="7AC9C058" w14:textId="77777777" w:rsidR="00D4769E" w:rsidRPr="005F438C" w:rsidRDefault="00000000" w:rsidP="00671C9F">
            <w:pPr>
              <w:pStyle w:val="a2"/>
              <w:ind w:firstLine="0"/>
            </w:pPr>
            <w:r w:rsidRPr="005F438C">
              <w:rPr>
                <w:b/>
              </w:rPr>
              <w:t>AAE</w:t>
            </w:r>
          </w:p>
        </w:tc>
        <w:tc>
          <w:tcPr>
            <w:tcW w:w="1800" w:type="dxa"/>
          </w:tcPr>
          <w:p w14:paraId="28E4DC2B" w14:textId="77777777" w:rsidR="00D4769E" w:rsidRPr="005F438C" w:rsidRDefault="00000000" w:rsidP="00671C9F">
            <w:pPr>
              <w:pStyle w:val="a2"/>
              <w:ind w:firstLine="0"/>
            </w:pPr>
            <w:r w:rsidRPr="005F438C">
              <w:rPr>
                <w:b/>
              </w:rPr>
              <w:t xml:space="preserve">v об’єкта 0, </w:t>
            </w:r>
            <w:proofErr w:type="spellStart"/>
            <w:r w:rsidRPr="005F438C">
              <w:rPr>
                <w:b/>
              </w:rPr>
              <w:t>px</w:t>
            </w:r>
            <w:proofErr w:type="spellEnd"/>
            <w:r w:rsidRPr="005F438C">
              <w:rPr>
                <w:b/>
              </w:rPr>
              <w:t>/кадр</w:t>
            </w:r>
          </w:p>
        </w:tc>
        <w:tc>
          <w:tcPr>
            <w:tcW w:w="1800" w:type="dxa"/>
          </w:tcPr>
          <w:p w14:paraId="6EDF1C2F" w14:textId="77777777" w:rsidR="00D4769E" w:rsidRPr="005F438C" w:rsidRDefault="00000000" w:rsidP="00671C9F">
            <w:pPr>
              <w:pStyle w:val="a2"/>
              <w:ind w:firstLine="0"/>
            </w:pPr>
            <w:r w:rsidRPr="005F438C">
              <w:rPr>
                <w:b/>
              </w:rPr>
              <w:t>Примітка</w:t>
            </w:r>
          </w:p>
        </w:tc>
      </w:tr>
      <w:tr w:rsidR="00D4769E" w:rsidRPr="005F438C" w14:paraId="3FDA773E" w14:textId="77777777" w:rsidTr="007978E1">
        <w:trPr>
          <w:cantSplit/>
        </w:trPr>
        <w:tc>
          <w:tcPr>
            <w:tcW w:w="1800" w:type="dxa"/>
          </w:tcPr>
          <w:p w14:paraId="11F4A679" w14:textId="77777777" w:rsidR="00D4769E" w:rsidRPr="005F438C" w:rsidRDefault="00000000" w:rsidP="00671C9F">
            <w:pPr>
              <w:pStyle w:val="a2"/>
              <w:ind w:firstLine="0"/>
            </w:pPr>
            <w:proofErr w:type="spellStart"/>
            <w:r w:rsidRPr="005F438C">
              <w:t>Farneback</w:t>
            </w:r>
            <w:proofErr w:type="spellEnd"/>
          </w:p>
        </w:tc>
        <w:tc>
          <w:tcPr>
            <w:tcW w:w="1800" w:type="dxa"/>
          </w:tcPr>
          <w:p w14:paraId="71A336D7" w14:textId="77777777" w:rsidR="00D4769E" w:rsidRPr="005F438C" w:rsidRDefault="00000000" w:rsidP="00671C9F">
            <w:pPr>
              <w:pStyle w:val="a2"/>
              <w:ind w:firstLine="0"/>
            </w:pPr>
            <w:r w:rsidRPr="005F438C">
              <w:t>0,000</w:t>
            </w:r>
          </w:p>
        </w:tc>
        <w:tc>
          <w:tcPr>
            <w:tcW w:w="1800" w:type="dxa"/>
          </w:tcPr>
          <w:p w14:paraId="1D7BB7DF" w14:textId="77777777" w:rsidR="00D4769E" w:rsidRPr="005F438C" w:rsidRDefault="00000000" w:rsidP="00671C9F">
            <w:pPr>
              <w:pStyle w:val="a2"/>
              <w:ind w:firstLine="0"/>
            </w:pPr>
            <w:r w:rsidRPr="005F438C">
              <w:t>0,000</w:t>
            </w:r>
          </w:p>
        </w:tc>
        <w:tc>
          <w:tcPr>
            <w:tcW w:w="1800" w:type="dxa"/>
          </w:tcPr>
          <w:p w14:paraId="2E49A2EE" w14:textId="77777777" w:rsidR="00D4769E" w:rsidRPr="005F438C" w:rsidRDefault="00000000" w:rsidP="00671C9F">
            <w:pPr>
              <w:pStyle w:val="a2"/>
              <w:ind w:firstLine="0"/>
            </w:pPr>
            <w:r w:rsidRPr="005F438C">
              <w:t>6,526</w:t>
            </w:r>
          </w:p>
        </w:tc>
        <w:tc>
          <w:tcPr>
            <w:tcW w:w="1800" w:type="dxa"/>
          </w:tcPr>
          <w:p w14:paraId="59FC51C9" w14:textId="77777777" w:rsidR="00D4769E" w:rsidRPr="005F438C" w:rsidRDefault="00000000" w:rsidP="00671C9F">
            <w:pPr>
              <w:pStyle w:val="a2"/>
              <w:ind w:firstLine="0"/>
            </w:pPr>
            <w:r w:rsidRPr="005F438C">
              <w:t xml:space="preserve">Базовий </w:t>
            </w:r>
            <w:proofErr w:type="spellStart"/>
            <w:r w:rsidRPr="005F438C">
              <w:t>референсний</w:t>
            </w:r>
            <w:proofErr w:type="spellEnd"/>
            <w:r w:rsidRPr="005F438C">
              <w:t xml:space="preserve"> потік для цього запуску</w:t>
            </w:r>
          </w:p>
        </w:tc>
      </w:tr>
      <w:tr w:rsidR="00D4769E" w:rsidRPr="005F438C" w14:paraId="2106BE83" w14:textId="77777777" w:rsidTr="007978E1">
        <w:trPr>
          <w:cantSplit/>
        </w:trPr>
        <w:tc>
          <w:tcPr>
            <w:tcW w:w="1800" w:type="dxa"/>
          </w:tcPr>
          <w:p w14:paraId="3B1D5C97" w14:textId="77777777" w:rsidR="00D4769E" w:rsidRPr="005F438C" w:rsidRDefault="00000000" w:rsidP="00671C9F">
            <w:pPr>
              <w:pStyle w:val="a2"/>
              <w:ind w:firstLine="0"/>
            </w:pPr>
            <w:proofErr w:type="spellStart"/>
            <w:r w:rsidRPr="005F438C">
              <w:t>Lucas</w:t>
            </w:r>
            <w:proofErr w:type="spellEnd"/>
            <w:r w:rsidRPr="005F438C">
              <w:t>–</w:t>
            </w:r>
            <w:proofErr w:type="spellStart"/>
            <w:r w:rsidRPr="005F438C">
              <w:t>Kanade</w:t>
            </w:r>
            <w:proofErr w:type="spellEnd"/>
          </w:p>
        </w:tc>
        <w:tc>
          <w:tcPr>
            <w:tcW w:w="1800" w:type="dxa"/>
          </w:tcPr>
          <w:p w14:paraId="7075E93D" w14:textId="77777777" w:rsidR="00D4769E" w:rsidRPr="005F438C" w:rsidRDefault="00000000" w:rsidP="00671C9F">
            <w:pPr>
              <w:pStyle w:val="a2"/>
              <w:ind w:firstLine="0"/>
            </w:pPr>
            <w:r w:rsidRPr="005F438C">
              <w:t>0,273</w:t>
            </w:r>
          </w:p>
        </w:tc>
        <w:tc>
          <w:tcPr>
            <w:tcW w:w="1800" w:type="dxa"/>
          </w:tcPr>
          <w:p w14:paraId="7681C7F0" w14:textId="77777777" w:rsidR="00D4769E" w:rsidRPr="005F438C" w:rsidRDefault="00000000" w:rsidP="00671C9F">
            <w:pPr>
              <w:pStyle w:val="a2"/>
              <w:ind w:firstLine="0"/>
            </w:pPr>
            <w:r w:rsidRPr="005F438C">
              <w:t>0,152</w:t>
            </w:r>
          </w:p>
        </w:tc>
        <w:tc>
          <w:tcPr>
            <w:tcW w:w="1800" w:type="dxa"/>
          </w:tcPr>
          <w:p w14:paraId="6BE028E9" w14:textId="77777777" w:rsidR="00D4769E" w:rsidRPr="005F438C" w:rsidRDefault="00000000" w:rsidP="00671C9F">
            <w:pPr>
              <w:pStyle w:val="a2"/>
              <w:ind w:firstLine="0"/>
            </w:pPr>
            <w:r w:rsidRPr="005F438C">
              <w:t>0,013</w:t>
            </w:r>
          </w:p>
        </w:tc>
        <w:tc>
          <w:tcPr>
            <w:tcW w:w="1800" w:type="dxa"/>
          </w:tcPr>
          <w:p w14:paraId="118E740D" w14:textId="77777777" w:rsidR="00D4769E" w:rsidRPr="005F438C" w:rsidRDefault="00000000" w:rsidP="00671C9F">
            <w:pPr>
              <w:pStyle w:val="a2"/>
              <w:ind w:firstLine="0"/>
            </w:pPr>
            <w:r w:rsidRPr="005F438C">
              <w:t>Розріджений потік за характерними точками</w:t>
            </w:r>
          </w:p>
        </w:tc>
      </w:tr>
      <w:tr w:rsidR="00D4769E" w:rsidRPr="005F438C" w14:paraId="19A01F49" w14:textId="77777777" w:rsidTr="007978E1">
        <w:trPr>
          <w:cantSplit/>
        </w:trPr>
        <w:tc>
          <w:tcPr>
            <w:tcW w:w="1800" w:type="dxa"/>
          </w:tcPr>
          <w:p w14:paraId="1AC76C60" w14:textId="77777777" w:rsidR="00D4769E" w:rsidRPr="005F438C" w:rsidRDefault="00000000" w:rsidP="00671C9F">
            <w:pPr>
              <w:pStyle w:val="a2"/>
              <w:ind w:firstLine="0"/>
            </w:pPr>
            <w:proofErr w:type="spellStart"/>
            <w:r w:rsidRPr="005F438C">
              <w:t>Horn</w:t>
            </w:r>
            <w:proofErr w:type="spellEnd"/>
            <w:r w:rsidRPr="005F438C">
              <w:t>–</w:t>
            </w:r>
            <w:proofErr w:type="spellStart"/>
            <w:r w:rsidRPr="005F438C">
              <w:t>Schunck</w:t>
            </w:r>
            <w:proofErr w:type="spellEnd"/>
          </w:p>
        </w:tc>
        <w:tc>
          <w:tcPr>
            <w:tcW w:w="1800" w:type="dxa"/>
          </w:tcPr>
          <w:p w14:paraId="6F956EF9" w14:textId="77777777" w:rsidR="00D4769E" w:rsidRPr="005F438C" w:rsidRDefault="00000000" w:rsidP="00671C9F">
            <w:pPr>
              <w:pStyle w:val="a2"/>
              <w:ind w:firstLine="0"/>
            </w:pPr>
            <w:r w:rsidRPr="005F438C">
              <w:t>0,266</w:t>
            </w:r>
          </w:p>
        </w:tc>
        <w:tc>
          <w:tcPr>
            <w:tcW w:w="1800" w:type="dxa"/>
          </w:tcPr>
          <w:p w14:paraId="52CF26F7" w14:textId="77777777" w:rsidR="00D4769E" w:rsidRPr="005F438C" w:rsidRDefault="00000000" w:rsidP="00671C9F">
            <w:pPr>
              <w:pStyle w:val="a2"/>
              <w:ind w:firstLine="0"/>
            </w:pPr>
            <w:r w:rsidRPr="005F438C">
              <w:t>0,145</w:t>
            </w:r>
          </w:p>
        </w:tc>
        <w:tc>
          <w:tcPr>
            <w:tcW w:w="1800" w:type="dxa"/>
          </w:tcPr>
          <w:p w14:paraId="7016A9C5" w14:textId="77777777" w:rsidR="00D4769E" w:rsidRPr="005F438C" w:rsidRDefault="00000000" w:rsidP="00671C9F">
            <w:pPr>
              <w:pStyle w:val="a2"/>
              <w:ind w:firstLine="0"/>
            </w:pPr>
            <w:r w:rsidRPr="005F438C">
              <w:t>0,325</w:t>
            </w:r>
          </w:p>
        </w:tc>
        <w:tc>
          <w:tcPr>
            <w:tcW w:w="1800" w:type="dxa"/>
          </w:tcPr>
          <w:p w14:paraId="307BD4D1" w14:textId="77777777" w:rsidR="00D4769E" w:rsidRPr="005F438C" w:rsidRDefault="00000000" w:rsidP="00671C9F">
            <w:pPr>
              <w:pStyle w:val="a2"/>
              <w:ind w:firstLine="0"/>
            </w:pPr>
            <w:r w:rsidRPr="005F438C">
              <w:t xml:space="preserve">Гладке поле руху з </w:t>
            </w:r>
            <w:proofErr w:type="spellStart"/>
            <w:r w:rsidRPr="005F438C">
              <w:t>регуляризацією</w:t>
            </w:r>
            <w:proofErr w:type="spellEnd"/>
          </w:p>
        </w:tc>
      </w:tr>
      <w:tr w:rsidR="00D4769E" w:rsidRPr="005F438C" w14:paraId="0E45D069" w14:textId="77777777" w:rsidTr="007978E1">
        <w:trPr>
          <w:cantSplit/>
        </w:trPr>
        <w:tc>
          <w:tcPr>
            <w:tcW w:w="1800" w:type="dxa"/>
          </w:tcPr>
          <w:p w14:paraId="2EDCE054" w14:textId="77777777" w:rsidR="00D4769E" w:rsidRPr="005F438C" w:rsidRDefault="00000000" w:rsidP="00671C9F">
            <w:pPr>
              <w:pStyle w:val="a2"/>
              <w:ind w:firstLine="0"/>
            </w:pPr>
            <w:proofErr w:type="spellStart"/>
            <w:r w:rsidRPr="005F438C">
              <w:t>FlowNet</w:t>
            </w:r>
            <w:proofErr w:type="spellEnd"/>
          </w:p>
        </w:tc>
        <w:tc>
          <w:tcPr>
            <w:tcW w:w="1800" w:type="dxa"/>
          </w:tcPr>
          <w:p w14:paraId="6A96C1D1" w14:textId="77777777" w:rsidR="00D4769E" w:rsidRPr="005F438C" w:rsidRDefault="00000000" w:rsidP="00671C9F">
            <w:pPr>
              <w:pStyle w:val="a2"/>
              <w:ind w:firstLine="0"/>
            </w:pPr>
            <w:r w:rsidRPr="005F438C">
              <w:t>0,000</w:t>
            </w:r>
          </w:p>
        </w:tc>
        <w:tc>
          <w:tcPr>
            <w:tcW w:w="1800" w:type="dxa"/>
          </w:tcPr>
          <w:p w14:paraId="34965DD2" w14:textId="77777777" w:rsidR="00D4769E" w:rsidRPr="005F438C" w:rsidRDefault="00000000" w:rsidP="00671C9F">
            <w:pPr>
              <w:pStyle w:val="a2"/>
              <w:ind w:firstLine="0"/>
            </w:pPr>
            <w:r w:rsidRPr="005F438C">
              <w:t>0,000</w:t>
            </w:r>
          </w:p>
        </w:tc>
        <w:tc>
          <w:tcPr>
            <w:tcW w:w="1800" w:type="dxa"/>
          </w:tcPr>
          <w:p w14:paraId="079A148A" w14:textId="77777777" w:rsidR="00D4769E" w:rsidRPr="005F438C" w:rsidRDefault="00000000" w:rsidP="00671C9F">
            <w:pPr>
              <w:pStyle w:val="a2"/>
              <w:ind w:firstLine="0"/>
            </w:pPr>
            <w:r w:rsidRPr="005F438C">
              <w:t>6,526</w:t>
            </w:r>
          </w:p>
        </w:tc>
        <w:tc>
          <w:tcPr>
            <w:tcW w:w="1800" w:type="dxa"/>
          </w:tcPr>
          <w:p w14:paraId="3D129E0B" w14:textId="77777777" w:rsidR="00D4769E" w:rsidRPr="005F438C" w:rsidRDefault="00000000" w:rsidP="00671C9F">
            <w:pPr>
              <w:pStyle w:val="a2"/>
              <w:ind w:firstLine="0"/>
            </w:pPr>
            <w:r w:rsidRPr="005F438C">
              <w:t xml:space="preserve">Резервний розрахунок </w:t>
            </w:r>
            <w:proofErr w:type="spellStart"/>
            <w:r w:rsidRPr="005F438C">
              <w:t>Farneback</w:t>
            </w:r>
            <w:proofErr w:type="spellEnd"/>
            <w:r w:rsidRPr="005F438C">
              <w:t xml:space="preserve"> через недоступність RAFT</w:t>
            </w:r>
          </w:p>
        </w:tc>
      </w:tr>
      <w:tr w:rsidR="00D4769E" w:rsidRPr="005F438C" w14:paraId="4A63B978" w14:textId="77777777" w:rsidTr="007978E1">
        <w:trPr>
          <w:cantSplit/>
        </w:trPr>
        <w:tc>
          <w:tcPr>
            <w:tcW w:w="1800" w:type="dxa"/>
          </w:tcPr>
          <w:p w14:paraId="2758F967" w14:textId="77777777" w:rsidR="00D4769E" w:rsidRPr="005F438C" w:rsidRDefault="00000000" w:rsidP="00671C9F">
            <w:pPr>
              <w:pStyle w:val="a2"/>
              <w:ind w:firstLine="0"/>
            </w:pPr>
            <w:proofErr w:type="spellStart"/>
            <w:r w:rsidRPr="005F438C">
              <w:t>GeoNet</w:t>
            </w:r>
            <w:proofErr w:type="spellEnd"/>
          </w:p>
        </w:tc>
        <w:tc>
          <w:tcPr>
            <w:tcW w:w="1800" w:type="dxa"/>
          </w:tcPr>
          <w:p w14:paraId="1B64B32C" w14:textId="77777777" w:rsidR="00D4769E" w:rsidRPr="005F438C" w:rsidRDefault="00000000" w:rsidP="00671C9F">
            <w:pPr>
              <w:pStyle w:val="a2"/>
              <w:ind w:firstLine="0"/>
            </w:pPr>
            <w:r w:rsidRPr="005F438C">
              <w:t>0,000</w:t>
            </w:r>
          </w:p>
        </w:tc>
        <w:tc>
          <w:tcPr>
            <w:tcW w:w="1800" w:type="dxa"/>
          </w:tcPr>
          <w:p w14:paraId="013A4ECB" w14:textId="77777777" w:rsidR="00D4769E" w:rsidRPr="005F438C" w:rsidRDefault="00000000" w:rsidP="00671C9F">
            <w:pPr>
              <w:pStyle w:val="a2"/>
              <w:ind w:firstLine="0"/>
            </w:pPr>
            <w:r w:rsidRPr="005F438C">
              <w:t>0,000</w:t>
            </w:r>
          </w:p>
        </w:tc>
        <w:tc>
          <w:tcPr>
            <w:tcW w:w="1800" w:type="dxa"/>
          </w:tcPr>
          <w:p w14:paraId="34ED70E1" w14:textId="77777777" w:rsidR="00D4769E" w:rsidRPr="005F438C" w:rsidRDefault="00000000" w:rsidP="00671C9F">
            <w:pPr>
              <w:pStyle w:val="a2"/>
              <w:ind w:firstLine="0"/>
            </w:pPr>
            <w:r w:rsidRPr="005F438C">
              <w:t>6,526</w:t>
            </w:r>
          </w:p>
        </w:tc>
        <w:tc>
          <w:tcPr>
            <w:tcW w:w="1800" w:type="dxa"/>
          </w:tcPr>
          <w:p w14:paraId="141024E2" w14:textId="77777777" w:rsidR="00D4769E" w:rsidRPr="005F438C" w:rsidRDefault="00000000" w:rsidP="00671C9F">
            <w:pPr>
              <w:pStyle w:val="a2"/>
              <w:ind w:firstLine="0"/>
            </w:pPr>
            <w:proofErr w:type="spellStart"/>
            <w:r w:rsidRPr="005F438C">
              <w:t>GeoNet</w:t>
            </w:r>
            <w:proofErr w:type="spellEnd"/>
            <w:r w:rsidRPr="005F438C">
              <w:t xml:space="preserve">-проксі з потоком </w:t>
            </w:r>
            <w:proofErr w:type="spellStart"/>
            <w:r w:rsidRPr="005F438C">
              <w:t>Farneback</w:t>
            </w:r>
            <w:proofErr w:type="spellEnd"/>
          </w:p>
        </w:tc>
      </w:tr>
    </w:tbl>
    <w:p w14:paraId="6ECF1E19" w14:textId="77777777" w:rsidR="00D4769E" w:rsidRPr="005F438C" w:rsidRDefault="00000000">
      <w:pPr>
        <w:pStyle w:val="a2"/>
      </w:pPr>
      <w:r w:rsidRPr="005F438C">
        <w:t xml:space="preserve">Нульові значення EPE та AAE для </w:t>
      </w:r>
      <w:proofErr w:type="spellStart"/>
      <w:r w:rsidRPr="005F438C">
        <w:t>Farneback</w:t>
      </w:r>
      <w:proofErr w:type="spellEnd"/>
      <w:r w:rsidRPr="005F438C">
        <w:t xml:space="preserve">, </w:t>
      </w:r>
      <w:proofErr w:type="spellStart"/>
      <w:r w:rsidRPr="005F438C">
        <w:t>FlowNet</w:t>
      </w:r>
      <w:proofErr w:type="spellEnd"/>
      <w:r w:rsidRPr="005F438C">
        <w:t xml:space="preserve">-проксі та </w:t>
      </w:r>
      <w:proofErr w:type="spellStart"/>
      <w:r w:rsidRPr="005F438C">
        <w:t>GeoNet</w:t>
      </w:r>
      <w:proofErr w:type="spellEnd"/>
      <w:r w:rsidRPr="005F438C">
        <w:t xml:space="preserve">-проксі не слід трактувати як абсолютну перевагу цих методів: у цьому експерименті </w:t>
      </w:r>
      <w:proofErr w:type="spellStart"/>
      <w:r w:rsidRPr="005F438C">
        <w:t>Farneback</w:t>
      </w:r>
      <w:proofErr w:type="spellEnd"/>
      <w:r w:rsidRPr="005F438C">
        <w:t xml:space="preserve"> використано як </w:t>
      </w:r>
      <w:proofErr w:type="spellStart"/>
      <w:r w:rsidRPr="005F438C">
        <w:t>референсне</w:t>
      </w:r>
      <w:proofErr w:type="spellEnd"/>
      <w:r w:rsidRPr="005F438C">
        <w:t xml:space="preserve"> поле, а </w:t>
      </w:r>
      <w:proofErr w:type="spellStart"/>
      <w:r w:rsidRPr="005F438C">
        <w:t>FlowNet</w:t>
      </w:r>
      <w:proofErr w:type="spellEnd"/>
      <w:r w:rsidRPr="005F438C">
        <w:t xml:space="preserve"> і </w:t>
      </w:r>
      <w:proofErr w:type="spellStart"/>
      <w:r w:rsidRPr="005F438C">
        <w:t>GeoNet</w:t>
      </w:r>
      <w:proofErr w:type="spellEnd"/>
      <w:r w:rsidRPr="005F438C">
        <w:t xml:space="preserve"> у режимі недоступності RAFT фактично повертають резервний варіант потоку. </w:t>
      </w:r>
      <w:proofErr w:type="spellStart"/>
      <w:r w:rsidRPr="005F438C">
        <w:t>Lucas</w:t>
      </w:r>
      <w:proofErr w:type="spellEnd"/>
      <w:r w:rsidRPr="005F438C">
        <w:t>–</w:t>
      </w:r>
      <w:proofErr w:type="spellStart"/>
      <w:r w:rsidRPr="005F438C">
        <w:t>Kanade</w:t>
      </w:r>
      <w:proofErr w:type="spellEnd"/>
      <w:r w:rsidRPr="005F438C">
        <w:t xml:space="preserve"> формує розріджене поле за характерними точками, тому для об’єкта 0 дає значно меншу середню швидкість, тоді як </w:t>
      </w:r>
      <w:proofErr w:type="spellStart"/>
      <w:r w:rsidRPr="005F438C">
        <w:t>Horn</w:t>
      </w:r>
      <w:proofErr w:type="spellEnd"/>
      <w:r w:rsidRPr="005F438C">
        <w:t>–</w:t>
      </w:r>
      <w:proofErr w:type="spellStart"/>
      <w:r w:rsidRPr="005F438C">
        <w:t>Schunck</w:t>
      </w:r>
      <w:proofErr w:type="spellEnd"/>
      <w:r w:rsidRPr="005F438C">
        <w:t xml:space="preserve"> забезпечує згладжену </w:t>
      </w:r>
      <w:r w:rsidRPr="005F438C">
        <w:lastRenderedPageBreak/>
        <w:t>оцінку руху з проміжними значеннями похибки.</w:t>
      </w:r>
    </w:p>
    <w:p w14:paraId="1AC2A403" w14:textId="77777777" w:rsidR="00D4769E" w:rsidRPr="005F438C" w:rsidRDefault="00000000">
      <w:pPr>
        <w:pStyle w:val="a2"/>
      </w:pPr>
      <w:r w:rsidRPr="005F438C">
        <w:t xml:space="preserve">Показники якості карт глибини наведено в табл. 4.5. У таблиці </w:t>
      </w:r>
      <w:proofErr w:type="spellStart"/>
      <w:r w:rsidRPr="005F438C">
        <w:t>MiDaS</w:t>
      </w:r>
      <w:proofErr w:type="spellEnd"/>
      <w:r w:rsidRPr="005F438C">
        <w:t xml:space="preserve"> є </w:t>
      </w:r>
      <w:proofErr w:type="spellStart"/>
      <w:r w:rsidRPr="005F438C">
        <w:t>референсною</w:t>
      </w:r>
      <w:proofErr w:type="spellEnd"/>
      <w:r w:rsidRPr="005F438C">
        <w:t xml:space="preserve"> картою глибини для цього запуску, тому нульові RMSE і MAE та нескінченне PSNR відображають збіг методу з вибраним </w:t>
      </w:r>
      <w:proofErr w:type="spellStart"/>
      <w:r w:rsidRPr="005F438C">
        <w:t>псевдоеталоном</w:t>
      </w:r>
      <w:proofErr w:type="spellEnd"/>
      <w:r w:rsidRPr="005F438C">
        <w:t>, а не метрично точне відновлення сцени.</w:t>
      </w:r>
    </w:p>
    <w:p w14:paraId="381AD58A" w14:textId="77777777" w:rsidR="00D4769E" w:rsidRPr="005F438C" w:rsidRDefault="00000000">
      <w:pPr>
        <w:pStyle w:val="aff2"/>
      </w:pPr>
      <w:r w:rsidRPr="005F438C">
        <w:t>Таблиця 4.5 – Результати порівняння методів оцінювання глибини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648"/>
        <w:gridCol w:w="1409"/>
        <w:gridCol w:w="1328"/>
        <w:gridCol w:w="1328"/>
        <w:gridCol w:w="1246"/>
        <w:gridCol w:w="1246"/>
        <w:gridCol w:w="1423"/>
      </w:tblGrid>
      <w:tr w:rsidR="00D4769E" w:rsidRPr="005F438C" w14:paraId="3AB6DBD1" w14:textId="77777777">
        <w:tc>
          <w:tcPr>
            <w:tcW w:w="1800" w:type="dxa"/>
          </w:tcPr>
          <w:p w14:paraId="787EEFCA" w14:textId="77777777" w:rsidR="00D4769E" w:rsidRPr="005F438C" w:rsidRDefault="00000000" w:rsidP="00DC787C">
            <w:pPr>
              <w:pStyle w:val="a2"/>
              <w:ind w:firstLine="0"/>
            </w:pPr>
            <w:r w:rsidRPr="005F438C">
              <w:rPr>
                <w:b/>
              </w:rPr>
              <w:t>Метод</w:t>
            </w:r>
          </w:p>
        </w:tc>
        <w:tc>
          <w:tcPr>
            <w:tcW w:w="1800" w:type="dxa"/>
          </w:tcPr>
          <w:p w14:paraId="38C1FE5C" w14:textId="77777777" w:rsidR="00D4769E" w:rsidRPr="005F438C" w:rsidRDefault="00000000" w:rsidP="00DC787C">
            <w:pPr>
              <w:pStyle w:val="a2"/>
              <w:ind w:firstLine="0"/>
            </w:pPr>
            <w:r w:rsidRPr="005F438C">
              <w:rPr>
                <w:b/>
              </w:rPr>
              <w:t>RMSE</w:t>
            </w:r>
          </w:p>
        </w:tc>
        <w:tc>
          <w:tcPr>
            <w:tcW w:w="1800" w:type="dxa"/>
          </w:tcPr>
          <w:p w14:paraId="0547F182" w14:textId="77777777" w:rsidR="00D4769E" w:rsidRPr="005F438C" w:rsidRDefault="00000000" w:rsidP="00DC787C">
            <w:pPr>
              <w:pStyle w:val="a2"/>
              <w:ind w:firstLine="0"/>
            </w:pPr>
            <w:r w:rsidRPr="005F438C">
              <w:rPr>
                <w:b/>
              </w:rPr>
              <w:t>MAE</w:t>
            </w:r>
          </w:p>
        </w:tc>
        <w:tc>
          <w:tcPr>
            <w:tcW w:w="1800" w:type="dxa"/>
          </w:tcPr>
          <w:p w14:paraId="3408B2C9" w14:textId="77777777" w:rsidR="00D4769E" w:rsidRPr="005F438C" w:rsidRDefault="00000000" w:rsidP="00DC787C">
            <w:pPr>
              <w:pStyle w:val="a2"/>
              <w:ind w:firstLine="0"/>
            </w:pPr>
            <w:r w:rsidRPr="005F438C">
              <w:rPr>
                <w:b/>
              </w:rPr>
              <w:t>PSNR</w:t>
            </w:r>
          </w:p>
        </w:tc>
        <w:tc>
          <w:tcPr>
            <w:tcW w:w="1800" w:type="dxa"/>
          </w:tcPr>
          <w:p w14:paraId="4CBFA974" w14:textId="77777777" w:rsidR="00D4769E" w:rsidRPr="005F438C" w:rsidRDefault="00000000" w:rsidP="00DC787C">
            <w:pPr>
              <w:pStyle w:val="a2"/>
              <w:ind w:firstLine="0"/>
            </w:pPr>
            <w:proofErr w:type="spellStart"/>
            <w:r w:rsidRPr="005F438C">
              <w:rPr>
                <w:b/>
              </w:rPr>
              <w:t>IoU</w:t>
            </w:r>
            <w:proofErr w:type="spellEnd"/>
          </w:p>
        </w:tc>
        <w:tc>
          <w:tcPr>
            <w:tcW w:w="1800" w:type="dxa"/>
          </w:tcPr>
          <w:p w14:paraId="6FD49836" w14:textId="77777777" w:rsidR="00D4769E" w:rsidRPr="005F438C" w:rsidRDefault="00000000" w:rsidP="00DC787C">
            <w:pPr>
              <w:pStyle w:val="a2"/>
              <w:ind w:firstLine="0"/>
            </w:pPr>
            <w:proofErr w:type="spellStart"/>
            <w:r w:rsidRPr="005F438C">
              <w:rPr>
                <w:b/>
              </w:rPr>
              <w:t>Dice</w:t>
            </w:r>
            <w:proofErr w:type="spellEnd"/>
          </w:p>
        </w:tc>
        <w:tc>
          <w:tcPr>
            <w:tcW w:w="1800" w:type="dxa"/>
          </w:tcPr>
          <w:p w14:paraId="49E03DFC" w14:textId="77777777" w:rsidR="00D4769E" w:rsidRPr="005F438C" w:rsidRDefault="00000000" w:rsidP="00DC787C">
            <w:pPr>
              <w:pStyle w:val="a2"/>
              <w:ind w:firstLine="0"/>
            </w:pPr>
            <w:r w:rsidRPr="005F438C">
              <w:rPr>
                <w:b/>
              </w:rPr>
              <w:t>z об’єкта 0</w:t>
            </w:r>
          </w:p>
        </w:tc>
      </w:tr>
      <w:tr w:rsidR="00D4769E" w:rsidRPr="005F438C" w14:paraId="3F94CADE" w14:textId="77777777">
        <w:tc>
          <w:tcPr>
            <w:tcW w:w="1800" w:type="dxa"/>
          </w:tcPr>
          <w:p w14:paraId="141BB0A7" w14:textId="77777777" w:rsidR="00D4769E" w:rsidRPr="005F438C" w:rsidRDefault="00000000" w:rsidP="00DC787C">
            <w:pPr>
              <w:pStyle w:val="a2"/>
              <w:ind w:firstLine="0"/>
            </w:pPr>
            <w:proofErr w:type="spellStart"/>
            <w:r w:rsidRPr="005F438C">
              <w:t>Blur</w:t>
            </w:r>
            <w:proofErr w:type="spellEnd"/>
          </w:p>
        </w:tc>
        <w:tc>
          <w:tcPr>
            <w:tcW w:w="1800" w:type="dxa"/>
          </w:tcPr>
          <w:p w14:paraId="0554B456" w14:textId="77777777" w:rsidR="00D4769E" w:rsidRPr="005F438C" w:rsidRDefault="00000000" w:rsidP="00DC787C">
            <w:pPr>
              <w:pStyle w:val="a2"/>
              <w:ind w:firstLine="0"/>
            </w:pPr>
            <w:r w:rsidRPr="005F438C">
              <w:t>106,022</w:t>
            </w:r>
          </w:p>
        </w:tc>
        <w:tc>
          <w:tcPr>
            <w:tcW w:w="1800" w:type="dxa"/>
          </w:tcPr>
          <w:p w14:paraId="1D970D87" w14:textId="77777777" w:rsidR="00D4769E" w:rsidRPr="005F438C" w:rsidRDefault="00000000" w:rsidP="00DC787C">
            <w:pPr>
              <w:pStyle w:val="a2"/>
              <w:ind w:firstLine="0"/>
            </w:pPr>
            <w:r w:rsidRPr="005F438C">
              <w:t>95,356</w:t>
            </w:r>
          </w:p>
        </w:tc>
        <w:tc>
          <w:tcPr>
            <w:tcW w:w="1800" w:type="dxa"/>
          </w:tcPr>
          <w:p w14:paraId="46EEB60E" w14:textId="77777777" w:rsidR="00D4769E" w:rsidRPr="005F438C" w:rsidRDefault="00000000" w:rsidP="00DC787C">
            <w:pPr>
              <w:pStyle w:val="a2"/>
              <w:ind w:firstLine="0"/>
            </w:pPr>
            <w:r w:rsidRPr="005F438C">
              <w:t>7,623</w:t>
            </w:r>
          </w:p>
        </w:tc>
        <w:tc>
          <w:tcPr>
            <w:tcW w:w="1800" w:type="dxa"/>
          </w:tcPr>
          <w:p w14:paraId="4ECB11E6" w14:textId="77777777" w:rsidR="00D4769E" w:rsidRPr="005F438C" w:rsidRDefault="00000000" w:rsidP="00DC787C">
            <w:pPr>
              <w:pStyle w:val="a2"/>
              <w:ind w:firstLine="0"/>
            </w:pPr>
            <w:r w:rsidRPr="005F438C">
              <w:t>0,117</w:t>
            </w:r>
          </w:p>
        </w:tc>
        <w:tc>
          <w:tcPr>
            <w:tcW w:w="1800" w:type="dxa"/>
          </w:tcPr>
          <w:p w14:paraId="5F7A8416" w14:textId="77777777" w:rsidR="00D4769E" w:rsidRPr="005F438C" w:rsidRDefault="00000000" w:rsidP="00DC787C">
            <w:pPr>
              <w:pStyle w:val="a2"/>
              <w:ind w:firstLine="0"/>
            </w:pPr>
            <w:r w:rsidRPr="005F438C">
              <w:t>0,209</w:t>
            </w:r>
          </w:p>
        </w:tc>
        <w:tc>
          <w:tcPr>
            <w:tcW w:w="1800" w:type="dxa"/>
          </w:tcPr>
          <w:p w14:paraId="7A2A3088" w14:textId="77777777" w:rsidR="00D4769E" w:rsidRPr="005F438C" w:rsidRDefault="00000000" w:rsidP="00DC787C">
            <w:pPr>
              <w:pStyle w:val="a2"/>
              <w:ind w:firstLine="0"/>
            </w:pPr>
            <w:r w:rsidRPr="005F438C">
              <w:t>138,0</w:t>
            </w:r>
          </w:p>
        </w:tc>
      </w:tr>
      <w:tr w:rsidR="00D4769E" w:rsidRPr="005F438C" w14:paraId="79211AA6" w14:textId="77777777">
        <w:tc>
          <w:tcPr>
            <w:tcW w:w="1800" w:type="dxa"/>
          </w:tcPr>
          <w:p w14:paraId="4A376B0F" w14:textId="77777777" w:rsidR="00D4769E" w:rsidRPr="005F438C" w:rsidRDefault="00000000" w:rsidP="00DC787C">
            <w:pPr>
              <w:pStyle w:val="a2"/>
              <w:ind w:firstLine="0"/>
            </w:pPr>
            <w:proofErr w:type="spellStart"/>
            <w:r w:rsidRPr="005F438C">
              <w:t>Gradient</w:t>
            </w:r>
            <w:proofErr w:type="spellEnd"/>
          </w:p>
        </w:tc>
        <w:tc>
          <w:tcPr>
            <w:tcW w:w="1800" w:type="dxa"/>
          </w:tcPr>
          <w:p w14:paraId="4B12F212" w14:textId="77777777" w:rsidR="00D4769E" w:rsidRPr="005F438C" w:rsidRDefault="00000000" w:rsidP="00DC787C">
            <w:pPr>
              <w:pStyle w:val="a2"/>
              <w:ind w:firstLine="0"/>
            </w:pPr>
            <w:r w:rsidRPr="005F438C">
              <w:t>124,586</w:t>
            </w:r>
          </w:p>
        </w:tc>
        <w:tc>
          <w:tcPr>
            <w:tcW w:w="1800" w:type="dxa"/>
          </w:tcPr>
          <w:p w14:paraId="30DD6B4A" w14:textId="77777777" w:rsidR="00D4769E" w:rsidRPr="005F438C" w:rsidRDefault="00000000" w:rsidP="00DC787C">
            <w:pPr>
              <w:pStyle w:val="a2"/>
              <w:ind w:firstLine="0"/>
            </w:pPr>
            <w:r w:rsidRPr="005F438C">
              <w:t>99,958</w:t>
            </w:r>
          </w:p>
        </w:tc>
        <w:tc>
          <w:tcPr>
            <w:tcW w:w="1800" w:type="dxa"/>
          </w:tcPr>
          <w:p w14:paraId="3969CC0D" w14:textId="77777777" w:rsidR="00D4769E" w:rsidRPr="005F438C" w:rsidRDefault="00000000" w:rsidP="00DC787C">
            <w:pPr>
              <w:pStyle w:val="a2"/>
              <w:ind w:firstLine="0"/>
            </w:pPr>
            <w:r w:rsidRPr="005F438C">
              <w:t>6,221</w:t>
            </w:r>
          </w:p>
        </w:tc>
        <w:tc>
          <w:tcPr>
            <w:tcW w:w="1800" w:type="dxa"/>
          </w:tcPr>
          <w:p w14:paraId="2AC5E438" w14:textId="77777777" w:rsidR="00D4769E" w:rsidRPr="005F438C" w:rsidRDefault="00000000" w:rsidP="00DC787C">
            <w:pPr>
              <w:pStyle w:val="a2"/>
              <w:ind w:firstLine="0"/>
            </w:pPr>
            <w:r w:rsidRPr="005F438C">
              <w:t>0,148</w:t>
            </w:r>
          </w:p>
        </w:tc>
        <w:tc>
          <w:tcPr>
            <w:tcW w:w="1800" w:type="dxa"/>
          </w:tcPr>
          <w:p w14:paraId="04D0F57D" w14:textId="77777777" w:rsidR="00D4769E" w:rsidRPr="005F438C" w:rsidRDefault="00000000" w:rsidP="00DC787C">
            <w:pPr>
              <w:pStyle w:val="a2"/>
              <w:ind w:firstLine="0"/>
            </w:pPr>
            <w:r w:rsidRPr="005F438C">
              <w:t>0,257</w:t>
            </w:r>
          </w:p>
        </w:tc>
        <w:tc>
          <w:tcPr>
            <w:tcW w:w="1800" w:type="dxa"/>
          </w:tcPr>
          <w:p w14:paraId="5F667847" w14:textId="77777777" w:rsidR="00D4769E" w:rsidRPr="005F438C" w:rsidRDefault="00000000" w:rsidP="00DC787C">
            <w:pPr>
              <w:pStyle w:val="a2"/>
              <w:ind w:firstLine="0"/>
            </w:pPr>
            <w:r w:rsidRPr="005F438C">
              <w:t>2,0</w:t>
            </w:r>
          </w:p>
        </w:tc>
      </w:tr>
      <w:tr w:rsidR="00D4769E" w:rsidRPr="005F438C" w14:paraId="04D0F3EC" w14:textId="77777777">
        <w:tc>
          <w:tcPr>
            <w:tcW w:w="1800" w:type="dxa"/>
          </w:tcPr>
          <w:p w14:paraId="060850DD" w14:textId="77777777" w:rsidR="00D4769E" w:rsidRPr="005F438C" w:rsidRDefault="00000000" w:rsidP="00DC787C">
            <w:pPr>
              <w:pStyle w:val="a2"/>
              <w:ind w:firstLine="0"/>
            </w:pPr>
            <w:proofErr w:type="spellStart"/>
            <w:r w:rsidRPr="005F438C">
              <w:t>MiDaS</w:t>
            </w:r>
            <w:proofErr w:type="spellEnd"/>
          </w:p>
        </w:tc>
        <w:tc>
          <w:tcPr>
            <w:tcW w:w="1800" w:type="dxa"/>
          </w:tcPr>
          <w:p w14:paraId="0812D9D2" w14:textId="77777777" w:rsidR="00D4769E" w:rsidRPr="005F438C" w:rsidRDefault="00000000" w:rsidP="00DC787C">
            <w:pPr>
              <w:pStyle w:val="a2"/>
              <w:ind w:firstLine="0"/>
            </w:pPr>
            <w:r w:rsidRPr="005F438C">
              <w:t>0,000</w:t>
            </w:r>
          </w:p>
        </w:tc>
        <w:tc>
          <w:tcPr>
            <w:tcW w:w="1800" w:type="dxa"/>
          </w:tcPr>
          <w:p w14:paraId="563B1538" w14:textId="77777777" w:rsidR="00D4769E" w:rsidRPr="005F438C" w:rsidRDefault="00000000" w:rsidP="00DC787C">
            <w:pPr>
              <w:pStyle w:val="a2"/>
              <w:ind w:firstLine="0"/>
            </w:pPr>
            <w:r w:rsidRPr="005F438C">
              <w:t>0,000</w:t>
            </w:r>
          </w:p>
        </w:tc>
        <w:tc>
          <w:tcPr>
            <w:tcW w:w="1800" w:type="dxa"/>
          </w:tcPr>
          <w:p w14:paraId="33A9ED92" w14:textId="77777777" w:rsidR="00D4769E" w:rsidRPr="005F438C" w:rsidRDefault="00000000" w:rsidP="00DC787C">
            <w:pPr>
              <w:pStyle w:val="a2"/>
              <w:ind w:firstLine="0"/>
            </w:pPr>
            <w:r w:rsidRPr="005F438C">
              <w:t>∞</w:t>
            </w:r>
          </w:p>
        </w:tc>
        <w:tc>
          <w:tcPr>
            <w:tcW w:w="1800" w:type="dxa"/>
          </w:tcPr>
          <w:p w14:paraId="190BC6EB" w14:textId="77777777" w:rsidR="00D4769E" w:rsidRPr="005F438C" w:rsidRDefault="00000000" w:rsidP="00DC787C">
            <w:pPr>
              <w:pStyle w:val="a2"/>
              <w:ind w:firstLine="0"/>
            </w:pPr>
            <w:r w:rsidRPr="005F438C">
              <w:t>1,000</w:t>
            </w:r>
          </w:p>
        </w:tc>
        <w:tc>
          <w:tcPr>
            <w:tcW w:w="1800" w:type="dxa"/>
          </w:tcPr>
          <w:p w14:paraId="73DAE6C8" w14:textId="77777777" w:rsidR="00D4769E" w:rsidRPr="005F438C" w:rsidRDefault="00000000" w:rsidP="00DC787C">
            <w:pPr>
              <w:pStyle w:val="a2"/>
              <w:ind w:firstLine="0"/>
            </w:pPr>
            <w:r w:rsidRPr="005F438C">
              <w:t>1,000</w:t>
            </w:r>
          </w:p>
        </w:tc>
        <w:tc>
          <w:tcPr>
            <w:tcW w:w="1800" w:type="dxa"/>
          </w:tcPr>
          <w:p w14:paraId="2FD47673" w14:textId="77777777" w:rsidR="00D4769E" w:rsidRPr="005F438C" w:rsidRDefault="00000000" w:rsidP="00DC787C">
            <w:pPr>
              <w:pStyle w:val="a2"/>
              <w:ind w:firstLine="0"/>
            </w:pPr>
            <w:r w:rsidRPr="005F438C">
              <w:t>93,0</w:t>
            </w:r>
          </w:p>
        </w:tc>
      </w:tr>
      <w:tr w:rsidR="00D4769E" w:rsidRPr="005F438C" w14:paraId="7BAF322F" w14:textId="77777777">
        <w:tc>
          <w:tcPr>
            <w:tcW w:w="1800" w:type="dxa"/>
          </w:tcPr>
          <w:p w14:paraId="5F2A458D" w14:textId="77777777" w:rsidR="00D4769E" w:rsidRPr="005F438C" w:rsidRDefault="00000000" w:rsidP="00DC787C">
            <w:pPr>
              <w:pStyle w:val="a2"/>
              <w:ind w:firstLine="0"/>
            </w:pPr>
            <w:proofErr w:type="spellStart"/>
            <w:r w:rsidRPr="005F438C">
              <w:t>DPT_Large</w:t>
            </w:r>
            <w:proofErr w:type="spellEnd"/>
          </w:p>
        </w:tc>
        <w:tc>
          <w:tcPr>
            <w:tcW w:w="1800" w:type="dxa"/>
          </w:tcPr>
          <w:p w14:paraId="73BB217D" w14:textId="77777777" w:rsidR="00D4769E" w:rsidRPr="005F438C" w:rsidRDefault="00000000" w:rsidP="00DC787C">
            <w:pPr>
              <w:pStyle w:val="a2"/>
              <w:ind w:firstLine="0"/>
            </w:pPr>
            <w:r w:rsidRPr="005F438C">
              <w:t>12,593</w:t>
            </w:r>
          </w:p>
        </w:tc>
        <w:tc>
          <w:tcPr>
            <w:tcW w:w="1800" w:type="dxa"/>
          </w:tcPr>
          <w:p w14:paraId="6D00AE7F" w14:textId="77777777" w:rsidR="00D4769E" w:rsidRPr="005F438C" w:rsidRDefault="00000000" w:rsidP="00DC787C">
            <w:pPr>
              <w:pStyle w:val="a2"/>
              <w:ind w:firstLine="0"/>
            </w:pPr>
            <w:r w:rsidRPr="005F438C">
              <w:t>9,057</w:t>
            </w:r>
          </w:p>
        </w:tc>
        <w:tc>
          <w:tcPr>
            <w:tcW w:w="1800" w:type="dxa"/>
          </w:tcPr>
          <w:p w14:paraId="4E33222A" w14:textId="77777777" w:rsidR="00D4769E" w:rsidRPr="005F438C" w:rsidRDefault="00000000" w:rsidP="00DC787C">
            <w:pPr>
              <w:pStyle w:val="a2"/>
              <w:ind w:firstLine="0"/>
            </w:pPr>
            <w:r w:rsidRPr="005F438C">
              <w:t>26,128</w:t>
            </w:r>
          </w:p>
        </w:tc>
        <w:tc>
          <w:tcPr>
            <w:tcW w:w="1800" w:type="dxa"/>
          </w:tcPr>
          <w:p w14:paraId="1AB291FB" w14:textId="77777777" w:rsidR="00D4769E" w:rsidRPr="005F438C" w:rsidRDefault="00000000" w:rsidP="00DC787C">
            <w:pPr>
              <w:pStyle w:val="a2"/>
              <w:ind w:firstLine="0"/>
            </w:pPr>
            <w:r w:rsidRPr="005F438C">
              <w:t>0,954</w:t>
            </w:r>
          </w:p>
        </w:tc>
        <w:tc>
          <w:tcPr>
            <w:tcW w:w="1800" w:type="dxa"/>
          </w:tcPr>
          <w:p w14:paraId="4F97132A" w14:textId="77777777" w:rsidR="00D4769E" w:rsidRPr="005F438C" w:rsidRDefault="00000000" w:rsidP="00DC787C">
            <w:pPr>
              <w:pStyle w:val="a2"/>
              <w:ind w:firstLine="0"/>
            </w:pPr>
            <w:r w:rsidRPr="005F438C">
              <w:t>0,976</w:t>
            </w:r>
          </w:p>
        </w:tc>
        <w:tc>
          <w:tcPr>
            <w:tcW w:w="1800" w:type="dxa"/>
          </w:tcPr>
          <w:p w14:paraId="71C708F2" w14:textId="77777777" w:rsidR="00D4769E" w:rsidRPr="005F438C" w:rsidRDefault="00000000" w:rsidP="00DC787C">
            <w:pPr>
              <w:pStyle w:val="a2"/>
              <w:ind w:firstLine="0"/>
            </w:pPr>
            <w:r w:rsidRPr="005F438C">
              <w:t>117,0</w:t>
            </w:r>
          </w:p>
        </w:tc>
      </w:tr>
      <w:tr w:rsidR="00D4769E" w:rsidRPr="005F438C" w14:paraId="1EE9032A" w14:textId="77777777">
        <w:tc>
          <w:tcPr>
            <w:tcW w:w="1800" w:type="dxa"/>
          </w:tcPr>
          <w:p w14:paraId="0B252219" w14:textId="77777777" w:rsidR="00D4769E" w:rsidRPr="005F438C" w:rsidRDefault="00000000" w:rsidP="00DC787C">
            <w:pPr>
              <w:pStyle w:val="a2"/>
              <w:ind w:firstLine="0"/>
            </w:pPr>
            <w:proofErr w:type="spellStart"/>
            <w:r w:rsidRPr="005F438C">
              <w:t>GeoNet</w:t>
            </w:r>
            <w:proofErr w:type="spellEnd"/>
          </w:p>
        </w:tc>
        <w:tc>
          <w:tcPr>
            <w:tcW w:w="1800" w:type="dxa"/>
          </w:tcPr>
          <w:p w14:paraId="2A99D7A6" w14:textId="77777777" w:rsidR="00D4769E" w:rsidRPr="005F438C" w:rsidRDefault="00000000" w:rsidP="00DC787C">
            <w:pPr>
              <w:pStyle w:val="a2"/>
              <w:ind w:firstLine="0"/>
            </w:pPr>
            <w:r w:rsidRPr="005F438C">
              <w:t>1,660</w:t>
            </w:r>
          </w:p>
        </w:tc>
        <w:tc>
          <w:tcPr>
            <w:tcW w:w="1800" w:type="dxa"/>
          </w:tcPr>
          <w:p w14:paraId="6AF2C87B" w14:textId="77777777" w:rsidR="00D4769E" w:rsidRPr="005F438C" w:rsidRDefault="00000000" w:rsidP="00DC787C">
            <w:pPr>
              <w:pStyle w:val="a2"/>
              <w:ind w:firstLine="0"/>
            </w:pPr>
            <w:r w:rsidRPr="005F438C">
              <w:t>0,977</w:t>
            </w:r>
          </w:p>
        </w:tc>
        <w:tc>
          <w:tcPr>
            <w:tcW w:w="1800" w:type="dxa"/>
          </w:tcPr>
          <w:p w14:paraId="7F01F3F7" w14:textId="77777777" w:rsidR="00D4769E" w:rsidRPr="005F438C" w:rsidRDefault="00000000" w:rsidP="00DC787C">
            <w:pPr>
              <w:pStyle w:val="a2"/>
              <w:ind w:firstLine="0"/>
            </w:pPr>
            <w:r w:rsidRPr="005F438C">
              <w:t>43,727</w:t>
            </w:r>
          </w:p>
        </w:tc>
        <w:tc>
          <w:tcPr>
            <w:tcW w:w="1800" w:type="dxa"/>
          </w:tcPr>
          <w:p w14:paraId="08F9507B" w14:textId="77777777" w:rsidR="00D4769E" w:rsidRPr="005F438C" w:rsidRDefault="00000000" w:rsidP="00DC787C">
            <w:pPr>
              <w:pStyle w:val="a2"/>
              <w:ind w:firstLine="0"/>
            </w:pPr>
            <w:r w:rsidRPr="005F438C">
              <w:t>0,995</w:t>
            </w:r>
          </w:p>
        </w:tc>
        <w:tc>
          <w:tcPr>
            <w:tcW w:w="1800" w:type="dxa"/>
          </w:tcPr>
          <w:p w14:paraId="5F913B00" w14:textId="77777777" w:rsidR="00D4769E" w:rsidRPr="005F438C" w:rsidRDefault="00000000" w:rsidP="00DC787C">
            <w:pPr>
              <w:pStyle w:val="a2"/>
              <w:ind w:firstLine="0"/>
            </w:pPr>
            <w:r w:rsidRPr="005F438C">
              <w:t>0,997</w:t>
            </w:r>
          </w:p>
        </w:tc>
        <w:tc>
          <w:tcPr>
            <w:tcW w:w="1800" w:type="dxa"/>
          </w:tcPr>
          <w:p w14:paraId="6191514E" w14:textId="77777777" w:rsidR="00D4769E" w:rsidRPr="005F438C" w:rsidRDefault="00000000" w:rsidP="00DC787C">
            <w:pPr>
              <w:pStyle w:val="a2"/>
              <w:ind w:firstLine="0"/>
            </w:pPr>
            <w:r w:rsidRPr="005F438C">
              <w:t>94,0</w:t>
            </w:r>
          </w:p>
        </w:tc>
      </w:tr>
      <w:tr w:rsidR="00D4769E" w:rsidRPr="005F438C" w14:paraId="417D7C2D" w14:textId="77777777">
        <w:tc>
          <w:tcPr>
            <w:tcW w:w="1800" w:type="dxa"/>
          </w:tcPr>
          <w:p w14:paraId="6C2B3653" w14:textId="77777777" w:rsidR="00D4769E" w:rsidRPr="005F438C" w:rsidRDefault="00000000" w:rsidP="00DC787C">
            <w:pPr>
              <w:pStyle w:val="a2"/>
              <w:ind w:firstLine="0"/>
            </w:pPr>
            <w:proofErr w:type="spellStart"/>
            <w:r w:rsidRPr="005F438C">
              <w:t>Bagging</w:t>
            </w:r>
            <w:proofErr w:type="spellEnd"/>
          </w:p>
        </w:tc>
        <w:tc>
          <w:tcPr>
            <w:tcW w:w="1800" w:type="dxa"/>
          </w:tcPr>
          <w:p w14:paraId="50D006B6" w14:textId="77777777" w:rsidR="00D4769E" w:rsidRPr="005F438C" w:rsidRDefault="00000000" w:rsidP="00DC787C">
            <w:pPr>
              <w:pStyle w:val="a2"/>
              <w:ind w:firstLine="0"/>
            </w:pPr>
            <w:r w:rsidRPr="005F438C">
              <w:t>0,713</w:t>
            </w:r>
          </w:p>
        </w:tc>
        <w:tc>
          <w:tcPr>
            <w:tcW w:w="1800" w:type="dxa"/>
          </w:tcPr>
          <w:p w14:paraId="579E57FF" w14:textId="77777777" w:rsidR="00D4769E" w:rsidRPr="005F438C" w:rsidRDefault="00000000" w:rsidP="00DC787C">
            <w:pPr>
              <w:pStyle w:val="a2"/>
              <w:ind w:firstLine="0"/>
            </w:pPr>
            <w:r w:rsidRPr="005F438C">
              <w:t>0,474</w:t>
            </w:r>
          </w:p>
        </w:tc>
        <w:tc>
          <w:tcPr>
            <w:tcW w:w="1800" w:type="dxa"/>
          </w:tcPr>
          <w:p w14:paraId="70A2B058" w14:textId="77777777" w:rsidR="00D4769E" w:rsidRPr="005F438C" w:rsidRDefault="00000000" w:rsidP="00DC787C">
            <w:pPr>
              <w:pStyle w:val="a2"/>
              <w:ind w:firstLine="0"/>
            </w:pPr>
            <w:r w:rsidRPr="005F438C">
              <w:t>51,065</w:t>
            </w:r>
          </w:p>
        </w:tc>
        <w:tc>
          <w:tcPr>
            <w:tcW w:w="1800" w:type="dxa"/>
          </w:tcPr>
          <w:p w14:paraId="2C541096" w14:textId="77777777" w:rsidR="00D4769E" w:rsidRPr="005F438C" w:rsidRDefault="00000000" w:rsidP="00DC787C">
            <w:pPr>
              <w:pStyle w:val="a2"/>
              <w:ind w:firstLine="0"/>
            </w:pPr>
            <w:r w:rsidRPr="005F438C">
              <w:t>0,996</w:t>
            </w:r>
          </w:p>
        </w:tc>
        <w:tc>
          <w:tcPr>
            <w:tcW w:w="1800" w:type="dxa"/>
          </w:tcPr>
          <w:p w14:paraId="300D24A2" w14:textId="77777777" w:rsidR="00D4769E" w:rsidRPr="005F438C" w:rsidRDefault="00000000" w:rsidP="00DC787C">
            <w:pPr>
              <w:pStyle w:val="a2"/>
              <w:ind w:firstLine="0"/>
            </w:pPr>
            <w:r w:rsidRPr="005F438C">
              <w:t>0,998</w:t>
            </w:r>
          </w:p>
        </w:tc>
        <w:tc>
          <w:tcPr>
            <w:tcW w:w="1800" w:type="dxa"/>
          </w:tcPr>
          <w:p w14:paraId="0343220A" w14:textId="77777777" w:rsidR="00D4769E" w:rsidRPr="005F438C" w:rsidRDefault="00000000" w:rsidP="00DC787C">
            <w:pPr>
              <w:pStyle w:val="a2"/>
              <w:ind w:firstLine="0"/>
            </w:pPr>
            <w:r w:rsidRPr="005F438C">
              <w:t>94,0</w:t>
            </w:r>
          </w:p>
        </w:tc>
      </w:tr>
      <w:tr w:rsidR="00D4769E" w:rsidRPr="005F438C" w14:paraId="2198DBCB" w14:textId="77777777">
        <w:tc>
          <w:tcPr>
            <w:tcW w:w="1800" w:type="dxa"/>
          </w:tcPr>
          <w:p w14:paraId="06119A14" w14:textId="77777777" w:rsidR="00D4769E" w:rsidRPr="005F438C" w:rsidRDefault="00000000" w:rsidP="00DC787C">
            <w:pPr>
              <w:pStyle w:val="a2"/>
              <w:ind w:firstLine="0"/>
            </w:pPr>
            <w:proofErr w:type="spellStart"/>
            <w:r w:rsidRPr="005F438C">
              <w:t>Boosting</w:t>
            </w:r>
            <w:proofErr w:type="spellEnd"/>
          </w:p>
        </w:tc>
        <w:tc>
          <w:tcPr>
            <w:tcW w:w="1800" w:type="dxa"/>
          </w:tcPr>
          <w:p w14:paraId="6C509F92" w14:textId="77777777" w:rsidR="00D4769E" w:rsidRPr="005F438C" w:rsidRDefault="00000000" w:rsidP="00DC787C">
            <w:pPr>
              <w:pStyle w:val="a2"/>
              <w:ind w:firstLine="0"/>
            </w:pPr>
            <w:r w:rsidRPr="005F438C">
              <w:t>5,088</w:t>
            </w:r>
          </w:p>
        </w:tc>
        <w:tc>
          <w:tcPr>
            <w:tcW w:w="1800" w:type="dxa"/>
          </w:tcPr>
          <w:p w14:paraId="6C06879E" w14:textId="77777777" w:rsidR="00D4769E" w:rsidRPr="005F438C" w:rsidRDefault="00000000" w:rsidP="00DC787C">
            <w:pPr>
              <w:pStyle w:val="a2"/>
              <w:ind w:firstLine="0"/>
            </w:pPr>
            <w:r w:rsidRPr="005F438C">
              <w:t>0,925</w:t>
            </w:r>
          </w:p>
        </w:tc>
        <w:tc>
          <w:tcPr>
            <w:tcW w:w="1800" w:type="dxa"/>
          </w:tcPr>
          <w:p w14:paraId="518DA1AC" w14:textId="77777777" w:rsidR="00D4769E" w:rsidRPr="005F438C" w:rsidRDefault="00000000" w:rsidP="00DC787C">
            <w:pPr>
              <w:pStyle w:val="a2"/>
              <w:ind w:firstLine="0"/>
            </w:pPr>
            <w:r w:rsidRPr="005F438C">
              <w:t>34,000</w:t>
            </w:r>
          </w:p>
        </w:tc>
        <w:tc>
          <w:tcPr>
            <w:tcW w:w="1800" w:type="dxa"/>
          </w:tcPr>
          <w:p w14:paraId="41802544" w14:textId="77777777" w:rsidR="00D4769E" w:rsidRPr="005F438C" w:rsidRDefault="00000000" w:rsidP="00DC787C">
            <w:pPr>
              <w:pStyle w:val="a2"/>
              <w:ind w:firstLine="0"/>
            </w:pPr>
            <w:r w:rsidRPr="005F438C">
              <w:t>0,981</w:t>
            </w:r>
          </w:p>
        </w:tc>
        <w:tc>
          <w:tcPr>
            <w:tcW w:w="1800" w:type="dxa"/>
          </w:tcPr>
          <w:p w14:paraId="6C227D1D" w14:textId="77777777" w:rsidR="00D4769E" w:rsidRPr="005F438C" w:rsidRDefault="00000000" w:rsidP="00DC787C">
            <w:pPr>
              <w:pStyle w:val="a2"/>
              <w:ind w:firstLine="0"/>
            </w:pPr>
            <w:r w:rsidRPr="005F438C">
              <w:t>0,990</w:t>
            </w:r>
          </w:p>
        </w:tc>
        <w:tc>
          <w:tcPr>
            <w:tcW w:w="1800" w:type="dxa"/>
          </w:tcPr>
          <w:p w14:paraId="0226B275" w14:textId="77777777" w:rsidR="00D4769E" w:rsidRPr="005F438C" w:rsidRDefault="00000000" w:rsidP="00DC787C">
            <w:pPr>
              <w:pStyle w:val="a2"/>
              <w:ind w:firstLine="0"/>
            </w:pPr>
            <w:r w:rsidRPr="005F438C">
              <w:t>96,0</w:t>
            </w:r>
          </w:p>
        </w:tc>
      </w:tr>
    </w:tbl>
    <w:p w14:paraId="4FEB5978" w14:textId="77777777" w:rsidR="00CB5AC6" w:rsidRDefault="00CB5AC6">
      <w:pPr>
        <w:pStyle w:val="a2"/>
      </w:pPr>
    </w:p>
    <w:p w14:paraId="0034B173" w14:textId="3F3E3105" w:rsidR="00D4769E" w:rsidRPr="005F438C" w:rsidRDefault="00000000">
      <w:pPr>
        <w:pStyle w:val="a2"/>
      </w:pPr>
      <w:r w:rsidRPr="005F438C">
        <w:t xml:space="preserve">Найближчими до </w:t>
      </w:r>
      <w:proofErr w:type="spellStart"/>
      <w:r w:rsidRPr="005F438C">
        <w:t>референсної</w:t>
      </w:r>
      <w:proofErr w:type="spellEnd"/>
      <w:r w:rsidRPr="005F438C">
        <w:t xml:space="preserve"> карти </w:t>
      </w:r>
      <w:proofErr w:type="spellStart"/>
      <w:r w:rsidRPr="005F438C">
        <w:t>MiDaS</w:t>
      </w:r>
      <w:proofErr w:type="spellEnd"/>
      <w:r w:rsidRPr="005F438C">
        <w:t xml:space="preserve"> виявилися </w:t>
      </w:r>
      <w:proofErr w:type="spellStart"/>
      <w:r w:rsidRPr="005F438C">
        <w:t>Bagging</w:t>
      </w:r>
      <w:proofErr w:type="spellEnd"/>
      <w:r w:rsidRPr="005F438C">
        <w:t xml:space="preserve"> і </w:t>
      </w:r>
      <w:proofErr w:type="spellStart"/>
      <w:r w:rsidRPr="005F438C">
        <w:t>GeoNet</w:t>
      </w:r>
      <w:proofErr w:type="spellEnd"/>
      <w:r w:rsidRPr="005F438C">
        <w:t xml:space="preserve">-проксі: для </w:t>
      </w:r>
      <w:proofErr w:type="spellStart"/>
      <w:r w:rsidRPr="005F438C">
        <w:t>Bagging</w:t>
      </w:r>
      <w:proofErr w:type="spellEnd"/>
      <w:r w:rsidRPr="005F438C">
        <w:t xml:space="preserve"> отримано RMSE = 0,713, MAE = 0,474, PSNR = 51,065 </w:t>
      </w:r>
      <w:proofErr w:type="spellStart"/>
      <w:r w:rsidRPr="005F438C">
        <w:t>дБ</w:t>
      </w:r>
      <w:proofErr w:type="spellEnd"/>
      <w:r w:rsidRPr="005F438C">
        <w:t xml:space="preserve">, </w:t>
      </w:r>
      <w:proofErr w:type="spellStart"/>
      <w:r w:rsidRPr="005F438C">
        <w:t>IoU</w:t>
      </w:r>
      <w:proofErr w:type="spellEnd"/>
      <w:r w:rsidRPr="005F438C">
        <w:t xml:space="preserve"> = 0,996 і </w:t>
      </w:r>
      <w:proofErr w:type="spellStart"/>
      <w:r w:rsidRPr="005F438C">
        <w:t>Dice</w:t>
      </w:r>
      <w:proofErr w:type="spellEnd"/>
      <w:r w:rsidRPr="005F438C">
        <w:t xml:space="preserve"> = 0,998; для </w:t>
      </w:r>
      <w:proofErr w:type="spellStart"/>
      <w:r w:rsidRPr="005F438C">
        <w:t>GeoNet</w:t>
      </w:r>
      <w:proofErr w:type="spellEnd"/>
      <w:r w:rsidRPr="005F438C">
        <w:t xml:space="preserve">-проксі – RMSE = 1,660, MAE = 0,977, PSNR = 43,727 </w:t>
      </w:r>
      <w:proofErr w:type="spellStart"/>
      <w:r w:rsidRPr="005F438C">
        <w:t>дБ</w:t>
      </w:r>
      <w:proofErr w:type="spellEnd"/>
      <w:r w:rsidRPr="005F438C">
        <w:t xml:space="preserve">, </w:t>
      </w:r>
      <w:proofErr w:type="spellStart"/>
      <w:r w:rsidRPr="005F438C">
        <w:t>IoU</w:t>
      </w:r>
      <w:proofErr w:type="spellEnd"/>
      <w:r w:rsidRPr="005F438C">
        <w:t xml:space="preserve"> = 0,995 і </w:t>
      </w:r>
      <w:proofErr w:type="spellStart"/>
      <w:r w:rsidRPr="005F438C">
        <w:t>Dice</w:t>
      </w:r>
      <w:proofErr w:type="spellEnd"/>
      <w:r w:rsidRPr="005F438C">
        <w:t xml:space="preserve"> = 0,997. Метод </w:t>
      </w:r>
      <w:proofErr w:type="spellStart"/>
      <w:r w:rsidRPr="005F438C">
        <w:t>DPT_Large</w:t>
      </w:r>
      <w:proofErr w:type="spellEnd"/>
      <w:r w:rsidRPr="005F438C">
        <w:t xml:space="preserve"> також демонструє високу структурну узгодженість з </w:t>
      </w:r>
      <w:proofErr w:type="spellStart"/>
      <w:r w:rsidRPr="005F438C">
        <w:t>референсом</w:t>
      </w:r>
      <w:proofErr w:type="spellEnd"/>
      <w:r w:rsidRPr="005F438C">
        <w:t xml:space="preserve"> (</w:t>
      </w:r>
      <w:proofErr w:type="spellStart"/>
      <w:r w:rsidRPr="005F438C">
        <w:t>IoU</w:t>
      </w:r>
      <w:proofErr w:type="spellEnd"/>
      <w:r w:rsidRPr="005F438C">
        <w:t xml:space="preserve"> = 0,954, </w:t>
      </w:r>
      <w:proofErr w:type="spellStart"/>
      <w:r w:rsidRPr="005F438C">
        <w:t>Dice</w:t>
      </w:r>
      <w:proofErr w:type="spellEnd"/>
      <w:r w:rsidRPr="005F438C">
        <w:t xml:space="preserve"> = 0,976), але має більшу амплітудну відмінність за RMSE і MAE. Методи </w:t>
      </w:r>
      <w:proofErr w:type="spellStart"/>
      <w:r w:rsidRPr="005F438C">
        <w:t>Blur</w:t>
      </w:r>
      <w:proofErr w:type="spellEnd"/>
      <w:r w:rsidRPr="005F438C">
        <w:t xml:space="preserve"> і </w:t>
      </w:r>
      <w:proofErr w:type="spellStart"/>
      <w:r w:rsidRPr="005F438C">
        <w:t>Gradient</w:t>
      </w:r>
      <w:proofErr w:type="spellEnd"/>
      <w:r w:rsidRPr="005F438C">
        <w:t xml:space="preserve"> поступаються </w:t>
      </w:r>
      <w:proofErr w:type="spellStart"/>
      <w:r w:rsidRPr="005F438C">
        <w:t>нейромережевим</w:t>
      </w:r>
      <w:proofErr w:type="spellEnd"/>
      <w:r w:rsidRPr="005F438C">
        <w:t xml:space="preserve"> та ансамблевим підходам, що підтверджує доцільність використання глибинних моделей для задач дистанційної ідентифікації.</w:t>
      </w:r>
    </w:p>
    <w:p w14:paraId="008843D3" w14:textId="77777777" w:rsidR="00010B46" w:rsidRPr="005F438C" w:rsidRDefault="00010B46" w:rsidP="00010B46">
      <w:pPr>
        <w:pStyle w:val="2"/>
      </w:pPr>
      <w:bookmarkStart w:id="81" w:name="_Toc227583646"/>
      <w:r w:rsidRPr="005F438C">
        <w:t>4.</w:t>
      </w:r>
      <w:fldSimple w:instr=" SEQ SubChapter ">
        <w:r w:rsidR="00527E5B" w:rsidRPr="005F438C">
          <w:t>7</w:t>
        </w:r>
      </w:fldSimple>
      <w:r w:rsidRPr="005F438C">
        <w:t xml:space="preserve"> Аналіз отриманих результатів</w:t>
      </w:r>
      <w:bookmarkEnd w:id="81"/>
    </w:p>
    <w:p w14:paraId="069EAE3A" w14:textId="77777777" w:rsidR="00D4769E" w:rsidRPr="005F438C" w:rsidRDefault="00000000">
      <w:pPr>
        <w:pStyle w:val="a2"/>
      </w:pPr>
      <w:r w:rsidRPr="005F438C">
        <w:t xml:space="preserve">Аналіз отриманих результатів показав, що запропонована інформаційна технологія забезпечує повний ланцюг дистанційної ідентифікації: виявлення об’єктів, побудову поля руху, оцінювання карти глибини та обчислення кінематичних параметрів. У тестовому прикладі DETR виявив 6 об’єктів з довірою від </w:t>
      </w:r>
      <w:r w:rsidRPr="005F438C">
        <w:lastRenderedPageBreak/>
        <w:t>0,74 до 1,00, що дало змогу для кожного об’єкта сформувати опис положення, швидкості, напрямку та траєкторії.</w:t>
      </w:r>
    </w:p>
    <w:p w14:paraId="108EAE3E" w14:textId="77777777" w:rsidR="00D4769E" w:rsidRPr="005F438C" w:rsidRDefault="00000000">
      <w:pPr>
        <w:pStyle w:val="a2"/>
      </w:pPr>
      <w:r w:rsidRPr="005F438C">
        <w:t xml:space="preserve">Найбільш інформативними для аналізу руху є об’єкти 0, 4 і 5, для яких швидкість становить 6,526; 4,592 та 1,840 </w:t>
      </w:r>
      <w:proofErr w:type="spellStart"/>
      <w:r w:rsidRPr="005F438C">
        <w:t>px</w:t>
      </w:r>
      <w:proofErr w:type="spellEnd"/>
      <w:r w:rsidRPr="005F438C">
        <w:t xml:space="preserve">/кадр відповідно. Об’єкти 1–3 мають швидкість близько 0,017 </w:t>
      </w:r>
      <w:proofErr w:type="spellStart"/>
      <w:r w:rsidRPr="005F438C">
        <w:t>px</w:t>
      </w:r>
      <w:proofErr w:type="spellEnd"/>
      <w:r w:rsidRPr="005F438C">
        <w:t>/кадр, тому в межах двох сусідніх кадрів можуть розглядатися як майже статичні або такі, що зміщуються слабко відносно масштабу сцени.</w:t>
      </w:r>
    </w:p>
    <w:p w14:paraId="4CBF3E0A" w14:textId="77777777" w:rsidR="00D4769E" w:rsidRPr="005F438C" w:rsidRDefault="00000000">
      <w:pPr>
        <w:pStyle w:val="a2"/>
      </w:pPr>
      <w:r w:rsidRPr="005F438C">
        <w:t xml:space="preserve">Порівняння методів оптичного потоку засвідчило, що щільні методи </w:t>
      </w:r>
      <w:proofErr w:type="spellStart"/>
      <w:r w:rsidRPr="005F438C">
        <w:t>Farneback</w:t>
      </w:r>
      <w:proofErr w:type="spellEnd"/>
      <w:r w:rsidRPr="005F438C">
        <w:t xml:space="preserve"> та його проксі-використання у </w:t>
      </w:r>
      <w:proofErr w:type="spellStart"/>
      <w:r w:rsidRPr="005F438C">
        <w:t>FlowNet</w:t>
      </w:r>
      <w:proofErr w:type="spellEnd"/>
      <w:r w:rsidRPr="005F438C">
        <w:t>/</w:t>
      </w:r>
      <w:proofErr w:type="spellStart"/>
      <w:r w:rsidRPr="005F438C">
        <w:t>GeoNet</w:t>
      </w:r>
      <w:proofErr w:type="spellEnd"/>
      <w:r w:rsidRPr="005F438C">
        <w:t xml:space="preserve"> дають узгоджені значення швидкості для рухомих об’єктів. </w:t>
      </w:r>
      <w:proofErr w:type="spellStart"/>
      <w:r w:rsidRPr="005F438C">
        <w:t>Lucas</w:t>
      </w:r>
      <w:proofErr w:type="spellEnd"/>
      <w:r w:rsidRPr="005F438C">
        <w:t>–</w:t>
      </w:r>
      <w:proofErr w:type="spellStart"/>
      <w:r w:rsidRPr="005F438C">
        <w:t>Kanade</w:t>
      </w:r>
      <w:proofErr w:type="spellEnd"/>
      <w:r w:rsidRPr="005F438C">
        <w:t xml:space="preserve">, навпаки, оцінює рух лише в окремих характерних точках, тому його результати є корисними для швидкого локального супроводу, але менш придатними для усередненого опису всього об’єкта. </w:t>
      </w:r>
      <w:proofErr w:type="spellStart"/>
      <w:r w:rsidRPr="005F438C">
        <w:t>Horn</w:t>
      </w:r>
      <w:proofErr w:type="spellEnd"/>
      <w:r w:rsidRPr="005F438C">
        <w:t>–</w:t>
      </w:r>
      <w:proofErr w:type="spellStart"/>
      <w:r w:rsidRPr="005F438C">
        <w:t>Schunck</w:t>
      </w:r>
      <w:proofErr w:type="spellEnd"/>
      <w:r w:rsidRPr="005F438C">
        <w:t xml:space="preserve"> забезпечує гладке поле руху і може бути використаний як компроміс між щільністю поля та регулярністю оцінки.</w:t>
      </w:r>
    </w:p>
    <w:p w14:paraId="5FBBE457" w14:textId="77777777" w:rsidR="00D4769E" w:rsidRPr="005F438C" w:rsidRDefault="00000000">
      <w:pPr>
        <w:pStyle w:val="a2"/>
      </w:pPr>
      <w:r w:rsidRPr="005F438C">
        <w:t xml:space="preserve">Для оцінювання глибини найстійкішими відносно вибраного </w:t>
      </w:r>
      <w:proofErr w:type="spellStart"/>
      <w:r w:rsidRPr="005F438C">
        <w:t>псевдоеталона</w:t>
      </w:r>
      <w:proofErr w:type="spellEnd"/>
      <w:r w:rsidRPr="005F438C">
        <w:t xml:space="preserve"> </w:t>
      </w:r>
      <w:proofErr w:type="spellStart"/>
      <w:r w:rsidRPr="005F438C">
        <w:t>MiDaS</w:t>
      </w:r>
      <w:proofErr w:type="spellEnd"/>
      <w:r w:rsidRPr="005F438C">
        <w:t xml:space="preserve"> стали </w:t>
      </w:r>
      <w:proofErr w:type="spellStart"/>
      <w:r w:rsidRPr="005F438C">
        <w:t>Bagging</w:t>
      </w:r>
      <w:proofErr w:type="spellEnd"/>
      <w:r w:rsidRPr="005F438C">
        <w:t xml:space="preserve">, </w:t>
      </w:r>
      <w:proofErr w:type="spellStart"/>
      <w:r w:rsidRPr="005F438C">
        <w:t>GeoNet</w:t>
      </w:r>
      <w:proofErr w:type="spellEnd"/>
      <w:r w:rsidRPr="005F438C">
        <w:t xml:space="preserve">-проксі та </w:t>
      </w:r>
      <w:proofErr w:type="spellStart"/>
      <w:r w:rsidRPr="005F438C">
        <w:t>Boosting</w:t>
      </w:r>
      <w:proofErr w:type="spellEnd"/>
      <w:r w:rsidRPr="005F438C">
        <w:t xml:space="preserve">. Значення </w:t>
      </w:r>
      <w:proofErr w:type="spellStart"/>
      <w:r w:rsidRPr="005F438C">
        <w:t>IoU</w:t>
      </w:r>
      <w:proofErr w:type="spellEnd"/>
      <w:r w:rsidRPr="005F438C">
        <w:t xml:space="preserve"> і </w:t>
      </w:r>
      <w:proofErr w:type="spellStart"/>
      <w:r w:rsidRPr="005F438C">
        <w:t>Dice</w:t>
      </w:r>
      <w:proofErr w:type="spellEnd"/>
      <w:r w:rsidRPr="005F438C">
        <w:t xml:space="preserve"> потрібно інтерпретувати на шкалі від 0 до 1: отже, значення 0,954–1,000 відповідають високій структурній узгодженості карт глибини, хоча в початковому програмному виведенні словесна оцінка для </w:t>
      </w:r>
      <w:proofErr w:type="spellStart"/>
      <w:r w:rsidRPr="005F438C">
        <w:t>IoU</w:t>
      </w:r>
      <w:proofErr w:type="spellEnd"/>
      <w:r w:rsidRPr="005F438C">
        <w:t>/</w:t>
      </w:r>
      <w:proofErr w:type="spellStart"/>
      <w:r w:rsidRPr="005F438C">
        <w:t>Dice</w:t>
      </w:r>
      <w:proofErr w:type="spellEnd"/>
      <w:r w:rsidRPr="005F438C">
        <w:t xml:space="preserve"> була некоректно прив’язана до порогів PSNR.</w:t>
      </w:r>
    </w:p>
    <w:p w14:paraId="4633CE39" w14:textId="77777777" w:rsidR="00D4769E" w:rsidRPr="005F438C" w:rsidRDefault="00000000">
      <w:pPr>
        <w:pStyle w:val="a2"/>
      </w:pPr>
      <w:r w:rsidRPr="005F438C">
        <w:t xml:space="preserve">Практична інтерпретація результатів полягає в тому, що для сценаріїв реального часу доцільно використовувати DETR у поєднанні з </w:t>
      </w:r>
      <w:proofErr w:type="spellStart"/>
      <w:r w:rsidRPr="005F438C">
        <w:t>Farneback</w:t>
      </w:r>
      <w:proofErr w:type="spellEnd"/>
      <w:r w:rsidRPr="005F438C">
        <w:t xml:space="preserve"> або </w:t>
      </w:r>
      <w:proofErr w:type="spellStart"/>
      <w:r w:rsidRPr="005F438C">
        <w:t>Horn</w:t>
      </w:r>
      <w:proofErr w:type="spellEnd"/>
      <w:r w:rsidRPr="005F438C">
        <w:t>–</w:t>
      </w:r>
      <w:proofErr w:type="spellStart"/>
      <w:r w:rsidRPr="005F438C">
        <w:t>Schunck</w:t>
      </w:r>
      <w:proofErr w:type="spellEnd"/>
      <w:r w:rsidRPr="005F438C">
        <w:t xml:space="preserve"> та </w:t>
      </w:r>
      <w:proofErr w:type="spellStart"/>
      <w:r w:rsidRPr="005F438C">
        <w:t>MiDaS</w:t>
      </w:r>
      <w:proofErr w:type="spellEnd"/>
      <w:r w:rsidRPr="005F438C">
        <w:t>/</w:t>
      </w:r>
      <w:proofErr w:type="spellStart"/>
      <w:r w:rsidRPr="005F438C">
        <w:t>Bagging</w:t>
      </w:r>
      <w:proofErr w:type="spellEnd"/>
      <w:r w:rsidRPr="005F438C">
        <w:t xml:space="preserve">, тоді як для задач підвищеної стійкості до локальних артефактів доцільні ансамблеві карти глибини. Остаточне порівняння </w:t>
      </w:r>
      <w:proofErr w:type="spellStart"/>
      <w:r w:rsidRPr="005F438C">
        <w:t>FlowNet</w:t>
      </w:r>
      <w:proofErr w:type="spellEnd"/>
      <w:r w:rsidRPr="005F438C">
        <w:t xml:space="preserve"> і YOLO потребує повторного запуску середовища з доступними відповідними моделями, оскільки в наведеному експерименті ці компоненти були замінені резервними реалізаціями.</w:t>
      </w:r>
    </w:p>
    <w:p w14:paraId="4C7B3AC5" w14:textId="77777777" w:rsidR="00C15F53" w:rsidRPr="005F438C" w:rsidRDefault="00C15F53" w:rsidP="00C15F53">
      <w:pPr>
        <w:pStyle w:val="2"/>
      </w:pPr>
      <w:bookmarkStart w:id="82" w:name="_Toc227583647"/>
      <w:r w:rsidRPr="005F438C">
        <w:t>4.</w:t>
      </w:r>
      <w:fldSimple w:instr=" SEQ SubChapter ">
        <w:r w:rsidR="00527E5B" w:rsidRPr="005F438C">
          <w:t>8</w:t>
        </w:r>
      </w:fldSimple>
      <w:r w:rsidRPr="005F438C">
        <w:t xml:space="preserve"> </w:t>
      </w:r>
      <w:r w:rsidR="0095373F" w:rsidRPr="005F438C">
        <w:t>Висновки до розділу</w:t>
      </w:r>
      <w:bookmarkEnd w:id="82"/>
    </w:p>
    <w:p w14:paraId="2E8A7E25" w14:textId="77777777" w:rsidR="00D4769E" w:rsidRPr="005F438C" w:rsidRDefault="00000000">
      <w:pPr>
        <w:pStyle w:val="a2"/>
      </w:pPr>
      <w:r w:rsidRPr="005F438C">
        <w:t xml:space="preserve">У розділі 4 розроблено структуру інформаційної технології дистанційної ідентифікації параметрів динамічних об’єктів, описано програмну реалізацію </w:t>
      </w:r>
      <w:r w:rsidRPr="005F438C">
        <w:lastRenderedPageBreak/>
        <w:t xml:space="preserve">моделей, інтеграцію ансамблевих методів, модулів оптичного потоку, оцінювання глибини та </w:t>
      </w:r>
      <w:proofErr w:type="spellStart"/>
      <w:r w:rsidRPr="005F438C">
        <w:t>детекції</w:t>
      </w:r>
      <w:proofErr w:type="spellEnd"/>
      <w:r w:rsidRPr="005F438C">
        <w:t xml:space="preserve"> об’єктів. Експериментальна частина доповнена програмною перевіркою на тестовому </w:t>
      </w:r>
      <w:proofErr w:type="spellStart"/>
      <w:r w:rsidRPr="005F438C">
        <w:t>відеопотоці</w:t>
      </w:r>
      <w:proofErr w:type="spellEnd"/>
      <w:r w:rsidRPr="005F438C">
        <w:t xml:space="preserve"> vtest.avi.</w:t>
      </w:r>
    </w:p>
    <w:p w14:paraId="12161E79" w14:textId="77777777" w:rsidR="00D4769E" w:rsidRPr="005F438C" w:rsidRDefault="00000000">
      <w:pPr>
        <w:pStyle w:val="a2"/>
      </w:pPr>
      <w:r w:rsidRPr="005F438C">
        <w:t xml:space="preserve">У тестовому запуску DETR виявив 6 об’єктів, для яких розраховано координати центра, відносну глибину, швидкість, напрямок руху та початкову траєкторію. Найбільші швидкості отримано для об’єктів 0 і 4, що підтверджує здатність запропонованої технології виділяти </w:t>
      </w:r>
      <w:proofErr w:type="spellStart"/>
      <w:r w:rsidRPr="005F438C">
        <w:t>динамічно</w:t>
      </w:r>
      <w:proofErr w:type="spellEnd"/>
      <w:r w:rsidRPr="005F438C">
        <w:t xml:space="preserve"> значущі об’єкти та відокремлювати їх від майже статичних областей сцени.</w:t>
      </w:r>
    </w:p>
    <w:p w14:paraId="759BB0F1" w14:textId="77777777" w:rsidR="00D4769E" w:rsidRPr="005F438C" w:rsidRDefault="00000000">
      <w:pPr>
        <w:pStyle w:val="a2"/>
      </w:pPr>
      <w:r w:rsidRPr="005F438C">
        <w:t xml:space="preserve">Порівняння методів показало, що ансамблевий підхід </w:t>
      </w:r>
      <w:proofErr w:type="spellStart"/>
      <w:r w:rsidRPr="005F438C">
        <w:t>Bagging</w:t>
      </w:r>
      <w:proofErr w:type="spellEnd"/>
      <w:r w:rsidRPr="005F438C">
        <w:t xml:space="preserve"> і </w:t>
      </w:r>
      <w:proofErr w:type="spellStart"/>
      <w:r w:rsidRPr="005F438C">
        <w:t>GeoNet</w:t>
      </w:r>
      <w:proofErr w:type="spellEnd"/>
      <w:r w:rsidRPr="005F438C">
        <w:t xml:space="preserve">-проксі забезпечують найменші відхилення від </w:t>
      </w:r>
      <w:proofErr w:type="spellStart"/>
      <w:r w:rsidRPr="005F438C">
        <w:t>референсної</w:t>
      </w:r>
      <w:proofErr w:type="spellEnd"/>
      <w:r w:rsidRPr="005F438C">
        <w:t xml:space="preserve"> карти </w:t>
      </w:r>
      <w:proofErr w:type="spellStart"/>
      <w:r w:rsidRPr="005F438C">
        <w:t>MiDaS</w:t>
      </w:r>
      <w:proofErr w:type="spellEnd"/>
      <w:r w:rsidRPr="005F438C">
        <w:t xml:space="preserve"> серед альтернативних методів оцінювання глибини, тоді як </w:t>
      </w:r>
      <w:proofErr w:type="spellStart"/>
      <w:r w:rsidRPr="005F438C">
        <w:t>Blur</w:t>
      </w:r>
      <w:proofErr w:type="spellEnd"/>
      <w:r w:rsidRPr="005F438C">
        <w:t xml:space="preserve"> і </w:t>
      </w:r>
      <w:proofErr w:type="spellStart"/>
      <w:r w:rsidRPr="005F438C">
        <w:t>Gradient</w:t>
      </w:r>
      <w:proofErr w:type="spellEnd"/>
      <w:r w:rsidRPr="005F438C">
        <w:t xml:space="preserve"> поступаються за RMSE, MAE, PSNR, </w:t>
      </w:r>
      <w:proofErr w:type="spellStart"/>
      <w:r w:rsidRPr="005F438C">
        <w:t>IoU</w:t>
      </w:r>
      <w:proofErr w:type="spellEnd"/>
      <w:r w:rsidRPr="005F438C">
        <w:t xml:space="preserve"> та </w:t>
      </w:r>
      <w:proofErr w:type="spellStart"/>
      <w:r w:rsidRPr="005F438C">
        <w:t>Dice</w:t>
      </w:r>
      <w:proofErr w:type="spellEnd"/>
      <w:r w:rsidRPr="005F438C">
        <w:t xml:space="preserve">. Для оптичного потоку підтверджено різницю між щільними та розрідженими методами: </w:t>
      </w:r>
      <w:proofErr w:type="spellStart"/>
      <w:r w:rsidRPr="005F438C">
        <w:t>Farneback</w:t>
      </w:r>
      <w:proofErr w:type="spellEnd"/>
      <w:r w:rsidRPr="005F438C">
        <w:t xml:space="preserve"> формує повне поле руху, </w:t>
      </w:r>
      <w:proofErr w:type="spellStart"/>
      <w:r w:rsidRPr="005F438C">
        <w:t>Lucas</w:t>
      </w:r>
      <w:proofErr w:type="spellEnd"/>
      <w:r w:rsidRPr="005F438C">
        <w:t>–</w:t>
      </w:r>
      <w:proofErr w:type="spellStart"/>
      <w:r w:rsidRPr="005F438C">
        <w:t>Kanade</w:t>
      </w:r>
      <w:proofErr w:type="spellEnd"/>
      <w:r w:rsidRPr="005F438C">
        <w:t xml:space="preserve"> є придатним для локального супроводу характерних точок, а </w:t>
      </w:r>
      <w:proofErr w:type="spellStart"/>
      <w:r w:rsidRPr="005F438C">
        <w:t>Horn</w:t>
      </w:r>
      <w:proofErr w:type="spellEnd"/>
      <w:r w:rsidRPr="005F438C">
        <w:t>–</w:t>
      </w:r>
      <w:proofErr w:type="spellStart"/>
      <w:r w:rsidRPr="005F438C">
        <w:t>Schunck</w:t>
      </w:r>
      <w:proofErr w:type="spellEnd"/>
      <w:r w:rsidRPr="005F438C">
        <w:t xml:space="preserve"> забезпечує згладжену оцінку.</w:t>
      </w:r>
    </w:p>
    <w:p w14:paraId="70DFF519" w14:textId="77777777" w:rsidR="00D4769E" w:rsidRPr="005F438C" w:rsidRDefault="00000000">
      <w:pPr>
        <w:pStyle w:val="a2"/>
      </w:pPr>
      <w:r w:rsidRPr="005F438C">
        <w:t xml:space="preserve">Отримані результати підтверджують працездатність інформаційної технології як модульної системи, у якій </w:t>
      </w:r>
      <w:proofErr w:type="spellStart"/>
      <w:r w:rsidRPr="005F438C">
        <w:t>детекція</w:t>
      </w:r>
      <w:proofErr w:type="spellEnd"/>
      <w:r w:rsidRPr="005F438C">
        <w:t xml:space="preserve">, оптичний потік, карти глибини та ансамблеві процедури використовуються спільно для ідентифікації параметрів динамічних об’єктів. Водночас результати </w:t>
      </w:r>
      <w:proofErr w:type="spellStart"/>
      <w:r w:rsidRPr="005F438C">
        <w:t>FlowNet</w:t>
      </w:r>
      <w:proofErr w:type="spellEnd"/>
      <w:r w:rsidRPr="005F438C">
        <w:t>/</w:t>
      </w:r>
      <w:proofErr w:type="spellStart"/>
      <w:r w:rsidRPr="005F438C">
        <w:t>GeoNet</w:t>
      </w:r>
      <w:proofErr w:type="spellEnd"/>
      <w:r w:rsidRPr="005F438C">
        <w:t xml:space="preserve"> у цьому запуску слід розглядати як проксі-оцінки, оскільки частина зовнішніх моделей була недоступною в середовищі виконання.</w:t>
      </w:r>
    </w:p>
    <w:p w14:paraId="5ACAC17B" w14:textId="77777777" w:rsidR="00C15F53" w:rsidRPr="005F438C" w:rsidRDefault="005A1CD3" w:rsidP="00C15F53">
      <w:pPr>
        <w:pStyle w:val="1"/>
      </w:pPr>
      <w:bookmarkStart w:id="83" w:name="_Toc227583648"/>
      <w:r w:rsidRPr="005F438C">
        <w:t>В</w:t>
      </w:r>
      <w:r w:rsidR="00C15F53" w:rsidRPr="005F438C">
        <w:t>исновки</w:t>
      </w:r>
      <w:bookmarkEnd w:id="83"/>
    </w:p>
    <w:p w14:paraId="2F6D8033" w14:textId="77777777" w:rsidR="00D4769E" w:rsidRPr="005F438C" w:rsidRDefault="00000000">
      <w:pPr>
        <w:pStyle w:val="a2"/>
      </w:pPr>
      <w:r w:rsidRPr="005F438C">
        <w:t xml:space="preserve">У дисертаційній роботі вирішено науково-практичне завдання підвищення точності та надійності дистанційної ідентифікації параметрів динамічних об’єктів шляхом розроблення моделей, методів та інформаційної технології, що поєднують </w:t>
      </w:r>
      <w:proofErr w:type="spellStart"/>
      <w:r w:rsidRPr="005F438C">
        <w:t>трансформерне</w:t>
      </w:r>
      <w:proofErr w:type="spellEnd"/>
      <w:r w:rsidRPr="005F438C">
        <w:t xml:space="preserve"> виявлення об’єктів, оптичний потік, </w:t>
      </w:r>
      <w:proofErr w:type="spellStart"/>
      <w:r w:rsidRPr="005F438C">
        <w:t>нейромережеве</w:t>
      </w:r>
      <w:proofErr w:type="spellEnd"/>
      <w:r w:rsidRPr="005F438C">
        <w:t xml:space="preserve"> оцінювання глибини й ансамблеву обробку результатів.</w:t>
      </w:r>
    </w:p>
    <w:p w14:paraId="16DBE950" w14:textId="77777777" w:rsidR="00D4769E" w:rsidRPr="005F438C" w:rsidRDefault="00000000">
      <w:pPr>
        <w:pStyle w:val="a2"/>
      </w:pPr>
      <w:r w:rsidRPr="005F438C">
        <w:t xml:space="preserve">1. Проведено аналіз сучасних задач і методів дистанційної ідентифікації параметрів динамічних об’єктів. Визначено, що ефективна ідентифікація потребує одночасного оцінювання просторових, кінематичних, геометричних і </w:t>
      </w:r>
      <w:r w:rsidRPr="005F438C">
        <w:lastRenderedPageBreak/>
        <w:t>структурних параметрів, а також урахування шумів, оклюзій, зміни освітлення та неповноти даних.</w:t>
      </w:r>
    </w:p>
    <w:p w14:paraId="0D92722A" w14:textId="77777777" w:rsidR="00D4769E" w:rsidRPr="005F438C" w:rsidRDefault="00000000">
      <w:pPr>
        <w:pStyle w:val="a2"/>
      </w:pPr>
      <w:r w:rsidRPr="005F438C">
        <w:t xml:space="preserve">2. Сформовано класифікацію параметрів і методів ідентифікації, у межах якої просторові координати, глибина, контур, швидкість, прискорення, напрям руху та траєкторія розглядаються як взаємопов’язані характеристики стану об’єкта. Обґрунтовано необхідність переходу від окремого детектування до інтегрованого просторово-часового аналізу </w:t>
      </w:r>
      <w:proofErr w:type="spellStart"/>
      <w:r w:rsidRPr="005F438C">
        <w:t>відеопотоку</w:t>
      </w:r>
      <w:proofErr w:type="spellEnd"/>
      <w:r w:rsidRPr="005F438C">
        <w:t>.</w:t>
      </w:r>
    </w:p>
    <w:p w14:paraId="46326F67" w14:textId="77777777" w:rsidR="00D4769E" w:rsidRPr="005F438C" w:rsidRDefault="00000000">
      <w:pPr>
        <w:pStyle w:val="a2"/>
      </w:pPr>
      <w:r w:rsidRPr="005F438C">
        <w:t xml:space="preserve">3. Розроблено моделі дистанційної ідентифікації параметрів динамічних об’єктів, які поєднують результати DETR, алгоритмів оптичного потоку, моделей оцінювання глибини та </w:t>
      </w:r>
      <w:proofErr w:type="spellStart"/>
      <w:r w:rsidRPr="005F438C">
        <w:t>трансформерних</w:t>
      </w:r>
      <w:proofErr w:type="spellEnd"/>
      <w:r w:rsidRPr="005F438C">
        <w:t xml:space="preserve"> механізмів обробки контексту. Таке поєднання забезпечує отримання більш повного опису стану об’єкта порівняно з використанням лише </w:t>
      </w:r>
      <w:proofErr w:type="spellStart"/>
      <w:r w:rsidRPr="005F438C">
        <w:t>покадрової</w:t>
      </w:r>
      <w:proofErr w:type="spellEnd"/>
      <w:r w:rsidRPr="005F438C">
        <w:t xml:space="preserve"> </w:t>
      </w:r>
      <w:proofErr w:type="spellStart"/>
      <w:r w:rsidRPr="005F438C">
        <w:t>детекції</w:t>
      </w:r>
      <w:proofErr w:type="spellEnd"/>
      <w:r w:rsidRPr="005F438C">
        <w:t>.</w:t>
      </w:r>
    </w:p>
    <w:p w14:paraId="17E89A76" w14:textId="77777777" w:rsidR="00D4769E" w:rsidRPr="005F438C" w:rsidRDefault="00000000">
      <w:pPr>
        <w:pStyle w:val="a2"/>
      </w:pPr>
      <w:r w:rsidRPr="005F438C">
        <w:t xml:space="preserve">4. Обґрунтовано використання ансамблевих методів </w:t>
      </w:r>
      <w:proofErr w:type="spellStart"/>
      <w:r w:rsidRPr="005F438C">
        <w:t>Bagging</w:t>
      </w:r>
      <w:proofErr w:type="spellEnd"/>
      <w:r w:rsidRPr="005F438C">
        <w:t xml:space="preserve"> і </w:t>
      </w:r>
      <w:proofErr w:type="spellStart"/>
      <w:r w:rsidRPr="005F438C">
        <w:t>Boosting</w:t>
      </w:r>
      <w:proofErr w:type="spellEnd"/>
      <w:r w:rsidRPr="005F438C">
        <w:t xml:space="preserve"> для підвищення стійкості результатів ідентифікації. Показано, що </w:t>
      </w:r>
      <w:proofErr w:type="spellStart"/>
      <w:r w:rsidRPr="005F438C">
        <w:t>бегінг</w:t>
      </w:r>
      <w:proofErr w:type="spellEnd"/>
      <w:r w:rsidRPr="005F438C">
        <w:t xml:space="preserve"> зменшує вплив випадкових шумів та локальних артефактів, а </w:t>
      </w:r>
      <w:proofErr w:type="spellStart"/>
      <w:r w:rsidRPr="005F438C">
        <w:t>бустінг</w:t>
      </w:r>
      <w:proofErr w:type="spellEnd"/>
      <w:r w:rsidRPr="005F438C">
        <w:t xml:space="preserve"> підвищує точність у складних областях сцени, зокрема на межах об’єктів і в зонах оклюзій.</w:t>
      </w:r>
    </w:p>
    <w:p w14:paraId="517A64C0" w14:textId="77777777" w:rsidR="00D4769E" w:rsidRPr="005F438C" w:rsidRDefault="00000000">
      <w:pPr>
        <w:pStyle w:val="a2"/>
      </w:pPr>
      <w:r w:rsidRPr="005F438C">
        <w:t>5. Розроблено структуру інформаційної технології ДІПДО та програмну реалізацію основних етапів обробки: отримання відеоданих, виявлення об’єктів, оцінювання оптичного потоку, побудова карти глибини, об’єднання ознак, розрахунок параметрів руху та візуалізація результатів.</w:t>
      </w:r>
    </w:p>
    <w:p w14:paraId="5F780951" w14:textId="77777777" w:rsidR="00D4769E" w:rsidRPr="005F438C" w:rsidRDefault="00000000">
      <w:pPr>
        <w:pStyle w:val="a2"/>
      </w:pPr>
      <w:r w:rsidRPr="005F438C">
        <w:t xml:space="preserve">6. Проведено експериментальне порівняння комбінацій методів </w:t>
      </w:r>
      <w:proofErr w:type="spellStart"/>
      <w:r w:rsidRPr="005F438C">
        <w:t>Farneback</w:t>
      </w:r>
      <w:proofErr w:type="spellEnd"/>
      <w:r w:rsidRPr="005F438C">
        <w:t xml:space="preserve">, </w:t>
      </w:r>
      <w:proofErr w:type="spellStart"/>
      <w:r w:rsidRPr="005F438C">
        <w:t>Lucas</w:t>
      </w:r>
      <w:proofErr w:type="spellEnd"/>
      <w:r w:rsidRPr="005F438C">
        <w:t>–</w:t>
      </w:r>
      <w:proofErr w:type="spellStart"/>
      <w:r w:rsidRPr="005F438C">
        <w:t>Kanade</w:t>
      </w:r>
      <w:proofErr w:type="spellEnd"/>
      <w:r w:rsidRPr="005F438C">
        <w:t xml:space="preserve">, </w:t>
      </w:r>
      <w:proofErr w:type="spellStart"/>
      <w:r w:rsidRPr="005F438C">
        <w:t>Horn</w:t>
      </w:r>
      <w:proofErr w:type="spellEnd"/>
      <w:r w:rsidRPr="005F438C">
        <w:t>–</w:t>
      </w:r>
      <w:proofErr w:type="spellStart"/>
      <w:r w:rsidRPr="005F438C">
        <w:t>Schunck</w:t>
      </w:r>
      <w:proofErr w:type="spellEnd"/>
      <w:r w:rsidRPr="005F438C">
        <w:t xml:space="preserve">, </w:t>
      </w:r>
      <w:proofErr w:type="spellStart"/>
      <w:r w:rsidRPr="005F438C">
        <w:t>FlowNet</w:t>
      </w:r>
      <w:proofErr w:type="spellEnd"/>
      <w:r w:rsidRPr="005F438C">
        <w:t xml:space="preserve">, </w:t>
      </w:r>
      <w:proofErr w:type="spellStart"/>
      <w:r w:rsidRPr="005F438C">
        <w:t>GeoNet</w:t>
      </w:r>
      <w:proofErr w:type="spellEnd"/>
      <w:r w:rsidRPr="005F438C">
        <w:t xml:space="preserve">, </w:t>
      </w:r>
      <w:proofErr w:type="spellStart"/>
      <w:r w:rsidRPr="005F438C">
        <w:t>MiDaS</w:t>
      </w:r>
      <w:proofErr w:type="spellEnd"/>
      <w:r w:rsidRPr="005F438C">
        <w:t xml:space="preserve">, </w:t>
      </w:r>
      <w:proofErr w:type="spellStart"/>
      <w:r w:rsidRPr="005F438C">
        <w:t>DPT_Large</w:t>
      </w:r>
      <w:proofErr w:type="spellEnd"/>
      <w:r w:rsidRPr="005F438C">
        <w:t xml:space="preserve">, </w:t>
      </w:r>
      <w:proofErr w:type="spellStart"/>
      <w:r w:rsidRPr="005F438C">
        <w:t>Bagging</w:t>
      </w:r>
      <w:proofErr w:type="spellEnd"/>
      <w:r w:rsidRPr="005F438C">
        <w:t xml:space="preserve">, </w:t>
      </w:r>
      <w:proofErr w:type="spellStart"/>
      <w:r w:rsidRPr="005F438C">
        <w:t>Boosting</w:t>
      </w:r>
      <w:proofErr w:type="spellEnd"/>
      <w:r w:rsidRPr="005F438C">
        <w:t xml:space="preserve">, </w:t>
      </w:r>
      <w:proofErr w:type="spellStart"/>
      <w:r w:rsidRPr="005F438C">
        <w:t>Blur</w:t>
      </w:r>
      <w:proofErr w:type="spellEnd"/>
      <w:r w:rsidRPr="005F438C">
        <w:t xml:space="preserve"> і </w:t>
      </w:r>
      <w:proofErr w:type="spellStart"/>
      <w:r w:rsidRPr="005F438C">
        <w:t>Gradient</w:t>
      </w:r>
      <w:proofErr w:type="spellEnd"/>
      <w:r w:rsidRPr="005F438C">
        <w:t xml:space="preserve"> на тестовому </w:t>
      </w:r>
      <w:proofErr w:type="spellStart"/>
      <w:r w:rsidRPr="005F438C">
        <w:t>відеопотоці</w:t>
      </w:r>
      <w:proofErr w:type="spellEnd"/>
      <w:r w:rsidRPr="005F438C">
        <w:t xml:space="preserve">. У тестовому запуску DETR виявив 6 об’єктів з довірою 0,74–1,00; найбільші швидкості отримано для об’єктів із центрами (658,5; 281,0) і (277,5; 264,0), що підтверджує працездатність інтеграції </w:t>
      </w:r>
      <w:proofErr w:type="spellStart"/>
      <w:r w:rsidRPr="005F438C">
        <w:t>детекції</w:t>
      </w:r>
      <w:proofErr w:type="spellEnd"/>
      <w:r w:rsidRPr="005F438C">
        <w:t xml:space="preserve">, оптичного потоку та карти глибини. Водночас результати </w:t>
      </w:r>
      <w:proofErr w:type="spellStart"/>
      <w:r w:rsidRPr="005F438C">
        <w:t>FlowNet</w:t>
      </w:r>
      <w:proofErr w:type="spellEnd"/>
      <w:r w:rsidRPr="005F438C">
        <w:t>/</w:t>
      </w:r>
      <w:proofErr w:type="spellStart"/>
      <w:r w:rsidRPr="005F438C">
        <w:t>GeoNet</w:t>
      </w:r>
      <w:proofErr w:type="spellEnd"/>
      <w:r w:rsidRPr="005F438C">
        <w:t xml:space="preserve"> у цьому запуску є проксі-оцінками, оскільки RAFT/</w:t>
      </w:r>
      <w:proofErr w:type="spellStart"/>
      <w:r w:rsidRPr="005F438C">
        <w:t>FlowNet</w:t>
      </w:r>
      <w:proofErr w:type="spellEnd"/>
      <w:r w:rsidRPr="005F438C">
        <w:t xml:space="preserve"> був недоступний і використовувався резервний розрахунок </w:t>
      </w:r>
      <w:proofErr w:type="spellStart"/>
      <w:r w:rsidRPr="005F438C">
        <w:t>Farneback</w:t>
      </w:r>
      <w:proofErr w:type="spellEnd"/>
      <w:r w:rsidRPr="005F438C">
        <w:t>.</w:t>
      </w:r>
    </w:p>
    <w:p w14:paraId="1B0A5406" w14:textId="77777777" w:rsidR="00D4769E" w:rsidRPr="005F438C" w:rsidRDefault="00000000">
      <w:pPr>
        <w:pStyle w:val="a2"/>
      </w:pPr>
      <w:r w:rsidRPr="005F438C">
        <w:t xml:space="preserve">7. Практичне значення результатів полягає у можливості застосування розроблених моделей і програмних компонентів у системах інтелектуального </w:t>
      </w:r>
      <w:r w:rsidRPr="005F438C">
        <w:lastRenderedPageBreak/>
        <w:t>відеоспостереження, автономного транспорту, робототехніки, промислового моніторингу та підтримки прийняття рішень, де необхідне надійне визначення параметрів рухомих об’єктів у режимі реального часу.</w:t>
      </w:r>
    </w:p>
    <w:p w14:paraId="76463DB9" w14:textId="77777777" w:rsidR="00C15F53" w:rsidRPr="005F438C" w:rsidRDefault="00C15F53" w:rsidP="00C15F53">
      <w:pPr>
        <w:pStyle w:val="1"/>
      </w:pPr>
      <w:r w:rsidRPr="005F438C">
        <w:br w:type="page"/>
      </w:r>
      <w:bookmarkStart w:id="84" w:name="_Toc227583649"/>
      <w:r w:rsidRPr="005F438C">
        <w:lastRenderedPageBreak/>
        <w:t>Список використаних джерел</w:t>
      </w:r>
      <w:bookmarkEnd w:id="84"/>
    </w:p>
    <w:p w14:paraId="7FBAD059" w14:textId="77777777" w:rsidR="00CD27B7" w:rsidRPr="005F438C" w:rsidRDefault="00CD27B7" w:rsidP="000D150A">
      <w:pPr>
        <w:pStyle w:val="a2"/>
        <w:numPr>
          <w:ilvl w:val="0"/>
          <w:numId w:val="2"/>
        </w:numPr>
      </w:pPr>
      <w:bookmarkStart w:id="85" w:name="_Ref221440208"/>
      <w:bookmarkStart w:id="86" w:name="_Ref221440524"/>
      <w:bookmarkStart w:id="87" w:name="_Ref221397615"/>
      <w:proofErr w:type="spellStart"/>
      <w:r w:rsidRPr="005F438C">
        <w:t>Гангало</w:t>
      </w:r>
      <w:proofErr w:type="spellEnd"/>
      <w:r w:rsidRPr="005F438C">
        <w:t xml:space="preserve"> І. М., Лісовий Д. О., </w:t>
      </w:r>
      <w:proofErr w:type="spellStart"/>
      <w:r w:rsidRPr="005F438C">
        <w:t>Жебка</w:t>
      </w:r>
      <w:proofErr w:type="spellEnd"/>
      <w:r w:rsidRPr="005F438C">
        <w:t xml:space="preserve"> В. В. </w:t>
      </w:r>
      <w:r w:rsidRPr="005F438C">
        <w:rPr>
          <w:rStyle w:val="aff9"/>
        </w:rPr>
        <w:t>Розпізнавання об</w:t>
      </w:r>
      <w:r w:rsidR="0089083A" w:rsidRPr="005F438C">
        <w:rPr>
          <w:rStyle w:val="aff9"/>
        </w:rPr>
        <w:t>’</w:t>
      </w:r>
      <w:r w:rsidRPr="005F438C">
        <w:rPr>
          <w:rStyle w:val="aff9"/>
        </w:rPr>
        <w:t>єктів за допомогою технологій комп</w:t>
      </w:r>
      <w:r w:rsidR="0089083A" w:rsidRPr="005F438C">
        <w:rPr>
          <w:rStyle w:val="aff9"/>
        </w:rPr>
        <w:t>’</w:t>
      </w:r>
      <w:r w:rsidRPr="005F438C">
        <w:rPr>
          <w:rStyle w:val="aff9"/>
        </w:rPr>
        <w:t>ютерного зору</w:t>
      </w:r>
      <w:r w:rsidRPr="005F438C">
        <w:t xml:space="preserve">. Телекомунікаційні та інформаційні технології, 2022. DOI: </w:t>
      </w:r>
      <w:bookmarkEnd w:id="85"/>
      <w:r w:rsidRPr="005F438C">
        <w:t>https://doi.org/10.31673/2412-4338.2022.044652</w:t>
      </w:r>
      <w:bookmarkEnd w:id="86"/>
    </w:p>
    <w:p w14:paraId="3CD7E722" w14:textId="77777777" w:rsidR="00CD27B7" w:rsidRPr="005F438C" w:rsidRDefault="00CD27B7" w:rsidP="000D150A">
      <w:pPr>
        <w:pStyle w:val="a2"/>
        <w:numPr>
          <w:ilvl w:val="0"/>
          <w:numId w:val="2"/>
        </w:numPr>
      </w:pPr>
      <w:bookmarkStart w:id="88" w:name="_Ref221440467"/>
      <w:proofErr w:type="spellStart"/>
      <w:r w:rsidRPr="005F438C">
        <w:t>Asenov</w:t>
      </w:r>
      <w:proofErr w:type="spellEnd"/>
      <w:r w:rsidRPr="005F438C">
        <w:t xml:space="preserve"> M., </w:t>
      </w:r>
      <w:proofErr w:type="spellStart"/>
      <w:r w:rsidRPr="005F438C">
        <w:t>Burke</w:t>
      </w:r>
      <w:proofErr w:type="spellEnd"/>
      <w:r w:rsidRPr="005F438C">
        <w:t xml:space="preserve"> M., </w:t>
      </w:r>
      <w:proofErr w:type="spellStart"/>
      <w:r w:rsidRPr="005F438C">
        <w:t>Angelov</w:t>
      </w:r>
      <w:proofErr w:type="spellEnd"/>
      <w:r w:rsidRPr="005F438C">
        <w:t xml:space="preserve"> D., </w:t>
      </w:r>
      <w:proofErr w:type="spellStart"/>
      <w:r w:rsidRPr="005F438C">
        <w:t>Davchev</w:t>
      </w:r>
      <w:proofErr w:type="spellEnd"/>
      <w:r w:rsidRPr="005F438C">
        <w:t xml:space="preserve"> T., </w:t>
      </w:r>
      <w:proofErr w:type="spellStart"/>
      <w:r w:rsidRPr="005F438C">
        <w:t>Subramanian</w:t>
      </w:r>
      <w:proofErr w:type="spellEnd"/>
      <w:r w:rsidRPr="005F438C">
        <w:t xml:space="preserve"> R. </w:t>
      </w:r>
      <w:r w:rsidRPr="005F438C">
        <w:rPr>
          <w:rStyle w:val="aff9"/>
        </w:rPr>
        <w:t xml:space="preserve">Vid2Param: </w:t>
      </w:r>
      <w:proofErr w:type="spellStart"/>
      <w:r w:rsidRPr="005F438C">
        <w:rPr>
          <w:rStyle w:val="aff9"/>
        </w:rPr>
        <w:t>Modelling</w:t>
      </w:r>
      <w:proofErr w:type="spellEnd"/>
      <w:r w:rsidRPr="005F438C">
        <w:rPr>
          <w:rStyle w:val="aff9"/>
        </w:rPr>
        <w:t xml:space="preserve"> </w:t>
      </w:r>
      <w:proofErr w:type="spellStart"/>
      <w:r w:rsidRPr="005F438C">
        <w:rPr>
          <w:rStyle w:val="aff9"/>
        </w:rPr>
        <w:t>of</w:t>
      </w:r>
      <w:proofErr w:type="spellEnd"/>
      <w:r w:rsidRPr="005F438C">
        <w:rPr>
          <w:rStyle w:val="aff9"/>
        </w:rPr>
        <w:t xml:space="preserve"> Dynamics </w:t>
      </w:r>
      <w:proofErr w:type="spellStart"/>
      <w:r w:rsidRPr="005F438C">
        <w:rPr>
          <w:rStyle w:val="aff9"/>
        </w:rPr>
        <w:t>Parameters</w:t>
      </w:r>
      <w:proofErr w:type="spellEnd"/>
      <w:r w:rsidRPr="005F438C">
        <w:rPr>
          <w:rStyle w:val="aff9"/>
        </w:rPr>
        <w:t xml:space="preserve"> </w:t>
      </w:r>
      <w:proofErr w:type="spellStart"/>
      <w:r w:rsidRPr="005F438C">
        <w:rPr>
          <w:rStyle w:val="aff9"/>
        </w:rPr>
        <w:t>from</w:t>
      </w:r>
      <w:proofErr w:type="spellEnd"/>
      <w:r w:rsidRPr="005F438C">
        <w:rPr>
          <w:rStyle w:val="aff9"/>
        </w:rPr>
        <w:t xml:space="preserve"> </w:t>
      </w:r>
      <w:proofErr w:type="spellStart"/>
      <w:r w:rsidRPr="005F438C">
        <w:rPr>
          <w:rStyle w:val="aff9"/>
        </w:rPr>
        <w:t>Video</w:t>
      </w:r>
      <w:proofErr w:type="spellEnd"/>
      <w:r w:rsidRPr="005F438C">
        <w:t>. arXiv:1907.06422</w:t>
      </w:r>
      <w:bookmarkEnd w:id="88"/>
    </w:p>
    <w:p w14:paraId="41CAE67B" w14:textId="77777777" w:rsidR="000D150A" w:rsidRPr="005F438C" w:rsidRDefault="000D150A" w:rsidP="000D150A">
      <w:pPr>
        <w:pStyle w:val="a2"/>
        <w:numPr>
          <w:ilvl w:val="0"/>
          <w:numId w:val="2"/>
        </w:numPr>
      </w:pPr>
      <w:bookmarkStart w:id="89" w:name="_Ref221440523"/>
      <w:proofErr w:type="spellStart"/>
      <w:r w:rsidRPr="005F438C">
        <w:t>Krzywanski</w:t>
      </w:r>
      <w:proofErr w:type="spellEnd"/>
      <w:r w:rsidRPr="005F438C">
        <w:t xml:space="preserve"> J., </w:t>
      </w:r>
      <w:proofErr w:type="spellStart"/>
      <w:r w:rsidRPr="005F438C">
        <w:t>Sosnowski</w:t>
      </w:r>
      <w:proofErr w:type="spellEnd"/>
      <w:r w:rsidRPr="005F438C">
        <w:t xml:space="preserve"> M., </w:t>
      </w:r>
      <w:proofErr w:type="spellStart"/>
      <w:r w:rsidRPr="005F438C">
        <w:t>Grabowska</w:t>
      </w:r>
      <w:proofErr w:type="spellEnd"/>
      <w:r w:rsidRPr="005F438C">
        <w:t xml:space="preserve"> K., </w:t>
      </w:r>
      <w:proofErr w:type="spellStart"/>
      <w:r w:rsidRPr="005F438C">
        <w:t>Zylka</w:t>
      </w:r>
      <w:proofErr w:type="spellEnd"/>
      <w:r w:rsidRPr="005F438C">
        <w:t xml:space="preserve"> A., </w:t>
      </w:r>
      <w:proofErr w:type="spellStart"/>
      <w:r w:rsidRPr="005F438C">
        <w:t>Lasek</w:t>
      </w:r>
      <w:proofErr w:type="spellEnd"/>
      <w:r w:rsidRPr="005F438C">
        <w:t xml:space="preserve"> L., </w:t>
      </w:r>
      <w:proofErr w:type="spellStart"/>
      <w:r w:rsidRPr="005F438C">
        <w:t>Kijo-Kleczkowska</w:t>
      </w:r>
      <w:proofErr w:type="spellEnd"/>
      <w:r w:rsidRPr="005F438C">
        <w:t xml:space="preserve"> A. </w:t>
      </w:r>
      <w:proofErr w:type="spellStart"/>
      <w:r w:rsidRPr="005F438C">
        <w:t>Advanced</w:t>
      </w:r>
      <w:proofErr w:type="spellEnd"/>
      <w:r w:rsidRPr="005F438C">
        <w:t xml:space="preserve"> </w:t>
      </w:r>
      <w:proofErr w:type="spellStart"/>
      <w:r w:rsidRPr="005F438C">
        <w:t>Computational</w:t>
      </w:r>
      <w:proofErr w:type="spellEnd"/>
      <w:r w:rsidRPr="005F438C">
        <w:t xml:space="preserve"> </w:t>
      </w:r>
      <w:proofErr w:type="spellStart"/>
      <w:r w:rsidRPr="005F438C">
        <w:t>Methods</w:t>
      </w:r>
      <w:proofErr w:type="spellEnd"/>
      <w:r w:rsidRPr="005F438C">
        <w:t xml:space="preserve"> </w:t>
      </w:r>
      <w:proofErr w:type="spellStart"/>
      <w:r w:rsidRPr="005F438C">
        <w:t>for</w:t>
      </w:r>
      <w:proofErr w:type="spellEnd"/>
      <w:r w:rsidRPr="005F438C">
        <w:t xml:space="preserve"> </w:t>
      </w:r>
      <w:proofErr w:type="spellStart"/>
      <w:r w:rsidRPr="005F438C">
        <w:t>Modeling</w:t>
      </w:r>
      <w:proofErr w:type="spellEnd"/>
      <w:r w:rsidRPr="005F438C">
        <w:t xml:space="preserve">, </w:t>
      </w:r>
      <w:proofErr w:type="spellStart"/>
      <w:r w:rsidRPr="005F438C">
        <w:t>Prediction</w:t>
      </w:r>
      <w:proofErr w:type="spellEnd"/>
      <w:r w:rsidRPr="005F438C">
        <w:t xml:space="preserve"> </w:t>
      </w:r>
      <w:proofErr w:type="spellStart"/>
      <w:r w:rsidRPr="005F438C">
        <w:t>and</w:t>
      </w:r>
      <w:proofErr w:type="spellEnd"/>
      <w:r w:rsidRPr="005F438C">
        <w:t xml:space="preserve"> </w:t>
      </w:r>
      <w:proofErr w:type="spellStart"/>
      <w:r w:rsidRPr="005F438C">
        <w:t>Optimization</w:t>
      </w:r>
      <w:proofErr w:type="spellEnd"/>
      <w:r w:rsidRPr="005F438C">
        <w:t xml:space="preserve"> – A </w:t>
      </w:r>
      <w:proofErr w:type="spellStart"/>
      <w:r w:rsidRPr="005F438C">
        <w:t>Review</w:t>
      </w:r>
      <w:proofErr w:type="spellEnd"/>
      <w:r w:rsidRPr="005F438C">
        <w:t>. URL: https://doi.org/10.3390/ma17143521 (</w:t>
      </w:r>
      <w:r w:rsidR="009F5D38" w:rsidRPr="005F438C">
        <w:t>дата звернення: 10.02.2026</w:t>
      </w:r>
      <w:r w:rsidRPr="005F438C">
        <w:t>)</w:t>
      </w:r>
      <w:bookmarkEnd w:id="87"/>
      <w:bookmarkEnd w:id="89"/>
      <w:r w:rsidR="00815625" w:rsidRPr="005F438C">
        <w:t>.</w:t>
      </w:r>
    </w:p>
    <w:p w14:paraId="1FF8E270" w14:textId="77777777" w:rsidR="000D150A" w:rsidRPr="005F438C" w:rsidRDefault="00E87080" w:rsidP="000D150A">
      <w:pPr>
        <w:pStyle w:val="a2"/>
        <w:numPr>
          <w:ilvl w:val="0"/>
          <w:numId w:val="2"/>
        </w:numPr>
      </w:pPr>
      <w:bookmarkStart w:id="90" w:name="_Ref221439874"/>
      <w:proofErr w:type="spellStart"/>
      <w:r w:rsidRPr="005F438C">
        <w:t>Vaswani</w:t>
      </w:r>
      <w:proofErr w:type="spellEnd"/>
      <w:r w:rsidRPr="005F438C">
        <w:t xml:space="preserve"> A., </w:t>
      </w:r>
      <w:proofErr w:type="spellStart"/>
      <w:r w:rsidRPr="005F438C">
        <w:t>Shazeer</w:t>
      </w:r>
      <w:proofErr w:type="spellEnd"/>
      <w:r w:rsidRPr="005F438C">
        <w:t xml:space="preserve"> N., </w:t>
      </w:r>
      <w:proofErr w:type="spellStart"/>
      <w:r w:rsidRPr="005F438C">
        <w:t>Parmar</w:t>
      </w:r>
      <w:proofErr w:type="spellEnd"/>
      <w:r w:rsidRPr="005F438C">
        <w:t xml:space="preserve"> N., </w:t>
      </w:r>
      <w:proofErr w:type="spellStart"/>
      <w:r w:rsidRPr="005F438C">
        <w:t>Uszkoreit</w:t>
      </w:r>
      <w:proofErr w:type="spellEnd"/>
      <w:r w:rsidRPr="005F438C">
        <w:t xml:space="preserve"> J., </w:t>
      </w:r>
      <w:proofErr w:type="spellStart"/>
      <w:r w:rsidRPr="005F438C">
        <w:t>Jones</w:t>
      </w:r>
      <w:proofErr w:type="spellEnd"/>
      <w:r w:rsidRPr="005F438C">
        <w:t xml:space="preserve"> L., </w:t>
      </w:r>
      <w:proofErr w:type="spellStart"/>
      <w:r w:rsidRPr="005F438C">
        <w:t>Gomez</w:t>
      </w:r>
      <w:proofErr w:type="spellEnd"/>
      <w:r w:rsidRPr="005F438C">
        <w:t xml:space="preserve"> A., </w:t>
      </w:r>
      <w:proofErr w:type="spellStart"/>
      <w:r w:rsidRPr="005F438C">
        <w:t>Kaiser</w:t>
      </w:r>
      <w:proofErr w:type="spellEnd"/>
      <w:r w:rsidRPr="005F438C">
        <w:t xml:space="preserve"> L., </w:t>
      </w:r>
      <w:proofErr w:type="spellStart"/>
      <w:r w:rsidRPr="005F438C">
        <w:t>Polosukhin</w:t>
      </w:r>
      <w:proofErr w:type="spellEnd"/>
      <w:r w:rsidRPr="005F438C">
        <w:t xml:space="preserve"> I. </w:t>
      </w:r>
      <w:proofErr w:type="spellStart"/>
      <w:r w:rsidRPr="005F438C">
        <w:t>Attention</w:t>
      </w:r>
      <w:proofErr w:type="spellEnd"/>
      <w:r w:rsidRPr="005F438C">
        <w:t xml:space="preserve"> </w:t>
      </w:r>
      <w:proofErr w:type="spellStart"/>
      <w:r w:rsidRPr="005F438C">
        <w:t>Is</w:t>
      </w:r>
      <w:proofErr w:type="spellEnd"/>
      <w:r w:rsidRPr="005F438C">
        <w:t xml:space="preserve"> </w:t>
      </w:r>
      <w:proofErr w:type="spellStart"/>
      <w:r w:rsidRPr="005F438C">
        <w:t>All</w:t>
      </w:r>
      <w:proofErr w:type="spellEnd"/>
      <w:r w:rsidRPr="005F438C">
        <w:t xml:space="preserve"> </w:t>
      </w:r>
      <w:proofErr w:type="spellStart"/>
      <w:r w:rsidRPr="005F438C">
        <w:t>You</w:t>
      </w:r>
      <w:proofErr w:type="spellEnd"/>
      <w:r w:rsidRPr="005F438C">
        <w:t xml:space="preserve"> </w:t>
      </w:r>
      <w:proofErr w:type="spellStart"/>
      <w:r w:rsidRPr="005F438C">
        <w:t>Need</w:t>
      </w:r>
      <w:proofErr w:type="spellEnd"/>
      <w:r w:rsidRPr="005F438C">
        <w:t>. URL: https://arxiv.org/abs/1706.03762 (</w:t>
      </w:r>
      <w:r w:rsidR="00014EFE" w:rsidRPr="005F438C">
        <w:t>дата звернення: 10.02.2026</w:t>
      </w:r>
      <w:r w:rsidRPr="005F438C">
        <w:t>)</w:t>
      </w:r>
      <w:bookmarkEnd w:id="90"/>
      <w:r w:rsidR="00815625" w:rsidRPr="005F438C">
        <w:t>.</w:t>
      </w:r>
    </w:p>
    <w:p w14:paraId="2A13AFCA" w14:textId="77777777" w:rsidR="002B1B41" w:rsidRPr="005F438C" w:rsidRDefault="005862C2" w:rsidP="000D150A">
      <w:pPr>
        <w:pStyle w:val="a2"/>
        <w:numPr>
          <w:ilvl w:val="0"/>
          <w:numId w:val="2"/>
        </w:numPr>
      </w:pPr>
      <w:bookmarkStart w:id="91" w:name="_Ref221441123"/>
      <w:proofErr w:type="spellStart"/>
      <w:r w:rsidRPr="005F438C">
        <w:t>He</w:t>
      </w:r>
      <w:proofErr w:type="spellEnd"/>
      <w:r w:rsidRPr="005F438C">
        <w:t xml:space="preserve">, </w:t>
      </w:r>
      <w:proofErr w:type="spellStart"/>
      <w:r w:rsidRPr="005F438C">
        <w:t>Lh</w:t>
      </w:r>
      <w:proofErr w:type="spellEnd"/>
      <w:r w:rsidRPr="005F438C">
        <w:t xml:space="preserve">., </w:t>
      </w:r>
      <w:proofErr w:type="spellStart"/>
      <w:r w:rsidRPr="005F438C">
        <w:t>Zhou</w:t>
      </w:r>
      <w:proofErr w:type="spellEnd"/>
      <w:r w:rsidRPr="005F438C">
        <w:t xml:space="preserve">, </w:t>
      </w:r>
      <w:proofErr w:type="spellStart"/>
      <w:r w:rsidRPr="005F438C">
        <w:t>Yz</w:t>
      </w:r>
      <w:proofErr w:type="spellEnd"/>
      <w:r w:rsidRPr="005F438C">
        <w:t xml:space="preserve">., </w:t>
      </w:r>
      <w:proofErr w:type="spellStart"/>
      <w:r w:rsidRPr="005F438C">
        <w:t>Liu</w:t>
      </w:r>
      <w:proofErr w:type="spellEnd"/>
      <w:r w:rsidRPr="005F438C">
        <w:t xml:space="preserve">, L. </w:t>
      </w:r>
      <w:proofErr w:type="spellStart"/>
      <w:r w:rsidRPr="005F438C">
        <w:t>et</w:t>
      </w:r>
      <w:proofErr w:type="spellEnd"/>
      <w:r w:rsidRPr="005F438C">
        <w:t xml:space="preserve"> </w:t>
      </w:r>
      <w:proofErr w:type="spellStart"/>
      <w:r w:rsidRPr="005F438C">
        <w:t>al</w:t>
      </w:r>
      <w:proofErr w:type="spellEnd"/>
      <w:r w:rsidRPr="005F438C">
        <w:t xml:space="preserve">. </w:t>
      </w:r>
      <w:proofErr w:type="spellStart"/>
      <w:r w:rsidRPr="005F438C">
        <w:t>Research</w:t>
      </w:r>
      <w:proofErr w:type="spellEnd"/>
      <w:r w:rsidRPr="005F438C">
        <w:t xml:space="preserve"> </w:t>
      </w:r>
      <w:proofErr w:type="spellStart"/>
      <w:r w:rsidRPr="005F438C">
        <w:t>on</w:t>
      </w:r>
      <w:proofErr w:type="spellEnd"/>
      <w:r w:rsidRPr="005F438C">
        <w:t xml:space="preserve"> </w:t>
      </w:r>
      <w:proofErr w:type="spellStart"/>
      <w:r w:rsidRPr="005F438C">
        <w:t>object</w:t>
      </w:r>
      <w:proofErr w:type="spellEnd"/>
      <w:r w:rsidRPr="005F438C">
        <w:t xml:space="preserve"> </w:t>
      </w:r>
      <w:proofErr w:type="spellStart"/>
      <w:r w:rsidRPr="005F438C">
        <w:t>detection</w:t>
      </w:r>
      <w:proofErr w:type="spellEnd"/>
      <w:r w:rsidRPr="005F438C">
        <w:t xml:space="preserve"> </w:t>
      </w:r>
      <w:proofErr w:type="spellStart"/>
      <w:r w:rsidRPr="005F438C">
        <w:t>and</w:t>
      </w:r>
      <w:proofErr w:type="spellEnd"/>
      <w:r w:rsidRPr="005F438C">
        <w:t xml:space="preserve"> </w:t>
      </w:r>
      <w:proofErr w:type="spellStart"/>
      <w:r w:rsidRPr="005F438C">
        <w:t>recognition</w:t>
      </w:r>
      <w:proofErr w:type="spellEnd"/>
      <w:r w:rsidRPr="005F438C">
        <w:t xml:space="preserve"> </w:t>
      </w:r>
      <w:proofErr w:type="spellStart"/>
      <w:r w:rsidRPr="005F438C">
        <w:t>in</w:t>
      </w:r>
      <w:proofErr w:type="spellEnd"/>
      <w:r w:rsidRPr="005F438C">
        <w:t xml:space="preserve"> </w:t>
      </w:r>
      <w:proofErr w:type="spellStart"/>
      <w:r w:rsidRPr="005F438C">
        <w:t>remote</w:t>
      </w:r>
      <w:proofErr w:type="spellEnd"/>
      <w:r w:rsidRPr="005F438C">
        <w:t xml:space="preserve"> </w:t>
      </w:r>
      <w:proofErr w:type="spellStart"/>
      <w:r w:rsidRPr="005F438C">
        <w:t>sensing</w:t>
      </w:r>
      <w:proofErr w:type="spellEnd"/>
      <w:r w:rsidRPr="005F438C">
        <w:t xml:space="preserve"> </w:t>
      </w:r>
      <w:proofErr w:type="spellStart"/>
      <w:r w:rsidRPr="005F438C">
        <w:t>images</w:t>
      </w:r>
      <w:proofErr w:type="spellEnd"/>
      <w:r w:rsidRPr="005F438C">
        <w:t xml:space="preserve"> </w:t>
      </w:r>
      <w:proofErr w:type="spellStart"/>
      <w:r w:rsidRPr="005F438C">
        <w:t>based</w:t>
      </w:r>
      <w:proofErr w:type="spellEnd"/>
      <w:r w:rsidRPr="005F438C">
        <w:t xml:space="preserve"> </w:t>
      </w:r>
      <w:proofErr w:type="spellStart"/>
      <w:r w:rsidRPr="005F438C">
        <w:t>on</w:t>
      </w:r>
      <w:proofErr w:type="spellEnd"/>
      <w:r w:rsidRPr="005F438C">
        <w:t xml:space="preserve"> YOLOv11. </w:t>
      </w:r>
      <w:proofErr w:type="spellStart"/>
      <w:r w:rsidRPr="005F438C">
        <w:t>Sci</w:t>
      </w:r>
      <w:proofErr w:type="spellEnd"/>
      <w:r w:rsidRPr="005F438C">
        <w:t xml:space="preserve"> </w:t>
      </w:r>
      <w:proofErr w:type="spellStart"/>
      <w:r w:rsidRPr="005F438C">
        <w:t>Rep</w:t>
      </w:r>
      <w:proofErr w:type="spellEnd"/>
      <w:r w:rsidRPr="005F438C">
        <w:t xml:space="preserve"> 15, 14032 (2025). https://doi.org/10.1038/s41598-025-96314-x</w:t>
      </w:r>
      <w:bookmarkStart w:id="92" w:name="_Ref221397736"/>
      <w:bookmarkEnd w:id="91"/>
    </w:p>
    <w:p w14:paraId="504BAEB3" w14:textId="77777777" w:rsidR="00F1380A" w:rsidRPr="005F438C" w:rsidRDefault="00F1380A" w:rsidP="000D150A">
      <w:pPr>
        <w:pStyle w:val="a2"/>
        <w:numPr>
          <w:ilvl w:val="0"/>
          <w:numId w:val="2"/>
        </w:numPr>
      </w:pPr>
      <w:bookmarkStart w:id="93" w:name="_Ref221441320"/>
      <w:bookmarkStart w:id="94" w:name="_Ref221440956"/>
      <w:r w:rsidRPr="005F438C">
        <w:t xml:space="preserve">L. </w:t>
      </w:r>
      <w:proofErr w:type="spellStart"/>
      <w:r w:rsidRPr="005F438C">
        <w:t>Schmid</w:t>
      </w:r>
      <w:proofErr w:type="spellEnd"/>
      <w:r w:rsidRPr="005F438C">
        <w:t xml:space="preserve"> </w:t>
      </w:r>
      <w:proofErr w:type="spellStart"/>
      <w:r w:rsidRPr="005F438C">
        <w:t>et</w:t>
      </w:r>
      <w:proofErr w:type="spellEnd"/>
      <w:r w:rsidRPr="005F438C">
        <w:t xml:space="preserve"> </w:t>
      </w:r>
      <w:proofErr w:type="spellStart"/>
      <w:r w:rsidRPr="005F438C">
        <w:t>al</w:t>
      </w:r>
      <w:proofErr w:type="spellEnd"/>
      <w:r w:rsidRPr="005F438C">
        <w:t xml:space="preserve">., </w:t>
      </w:r>
      <w:proofErr w:type="spellStart"/>
      <w:r w:rsidRPr="005F438C">
        <w:t>Dynablox</w:t>
      </w:r>
      <w:proofErr w:type="spellEnd"/>
      <w:r w:rsidRPr="005F438C">
        <w:t xml:space="preserve">: </w:t>
      </w:r>
      <w:proofErr w:type="spellStart"/>
      <w:r w:rsidRPr="005F438C">
        <w:t>Real-time</w:t>
      </w:r>
      <w:proofErr w:type="spellEnd"/>
      <w:r w:rsidRPr="005F438C">
        <w:t xml:space="preserve"> </w:t>
      </w:r>
      <w:proofErr w:type="spellStart"/>
      <w:r w:rsidRPr="005F438C">
        <w:t>Detection</w:t>
      </w:r>
      <w:proofErr w:type="spellEnd"/>
      <w:r w:rsidRPr="005F438C">
        <w:t xml:space="preserve"> </w:t>
      </w:r>
      <w:proofErr w:type="spellStart"/>
      <w:r w:rsidRPr="005F438C">
        <w:t>of</w:t>
      </w:r>
      <w:proofErr w:type="spellEnd"/>
      <w:r w:rsidRPr="005F438C">
        <w:t xml:space="preserve"> </w:t>
      </w:r>
      <w:proofErr w:type="spellStart"/>
      <w:r w:rsidRPr="005F438C">
        <w:t>Diverse</w:t>
      </w:r>
      <w:proofErr w:type="spellEnd"/>
      <w:r w:rsidRPr="005F438C">
        <w:t xml:space="preserve"> </w:t>
      </w:r>
      <w:proofErr w:type="spellStart"/>
      <w:r w:rsidRPr="005F438C">
        <w:t>Dynamic</w:t>
      </w:r>
      <w:proofErr w:type="spellEnd"/>
      <w:r w:rsidRPr="005F438C">
        <w:t xml:space="preserve"> </w:t>
      </w:r>
      <w:proofErr w:type="spellStart"/>
      <w:r w:rsidRPr="005F438C">
        <w:t>Objects</w:t>
      </w:r>
      <w:proofErr w:type="spellEnd"/>
      <w:r w:rsidRPr="005F438C">
        <w:t xml:space="preserve"> </w:t>
      </w:r>
      <w:proofErr w:type="spellStart"/>
      <w:r w:rsidRPr="005F438C">
        <w:t>in</w:t>
      </w:r>
      <w:proofErr w:type="spellEnd"/>
      <w:r w:rsidRPr="005F438C">
        <w:t xml:space="preserve"> </w:t>
      </w:r>
      <w:proofErr w:type="spellStart"/>
      <w:r w:rsidRPr="005F438C">
        <w:t>Complex</w:t>
      </w:r>
      <w:proofErr w:type="spellEnd"/>
      <w:r w:rsidRPr="005F438C">
        <w:t xml:space="preserve"> </w:t>
      </w:r>
      <w:proofErr w:type="spellStart"/>
      <w:r w:rsidRPr="005F438C">
        <w:t>Environments</w:t>
      </w:r>
      <w:proofErr w:type="spellEnd"/>
      <w:r w:rsidRPr="005F438C">
        <w:t>, arXiv:2304.10049, 2023. https://arxiv.org/abs/2304.10049</w:t>
      </w:r>
      <w:bookmarkEnd w:id="93"/>
    </w:p>
    <w:p w14:paraId="0279EC76" w14:textId="77777777" w:rsidR="00571AA8" w:rsidRPr="005F438C" w:rsidRDefault="00571AA8" w:rsidP="000D150A">
      <w:pPr>
        <w:pStyle w:val="a2"/>
        <w:numPr>
          <w:ilvl w:val="0"/>
          <w:numId w:val="2"/>
        </w:numPr>
      </w:pPr>
      <w:bookmarkStart w:id="95" w:name="_Ref221441630"/>
      <w:r w:rsidRPr="005F438C">
        <w:t xml:space="preserve">Y.-H. </w:t>
      </w:r>
      <w:proofErr w:type="spellStart"/>
      <w:r w:rsidRPr="005F438C">
        <w:t>Chen</w:t>
      </w:r>
      <w:proofErr w:type="spellEnd"/>
      <w:r w:rsidRPr="005F438C">
        <w:t xml:space="preserve"> </w:t>
      </w:r>
      <w:proofErr w:type="spellStart"/>
      <w:r w:rsidRPr="005F438C">
        <w:t>and</w:t>
      </w:r>
      <w:proofErr w:type="spellEnd"/>
      <w:r w:rsidRPr="005F438C">
        <w:t xml:space="preserve"> C.-T. </w:t>
      </w:r>
      <w:proofErr w:type="spellStart"/>
      <w:r w:rsidRPr="005F438C">
        <w:t>Wu</w:t>
      </w:r>
      <w:proofErr w:type="spellEnd"/>
      <w:r w:rsidRPr="005F438C">
        <w:t xml:space="preserve">, </w:t>
      </w:r>
      <w:r w:rsidRPr="005F438C">
        <w:rPr>
          <w:rStyle w:val="aff9"/>
        </w:rPr>
        <w:t>“</w:t>
      </w:r>
      <w:proofErr w:type="spellStart"/>
      <w:r w:rsidRPr="005F438C">
        <w:rPr>
          <w:rStyle w:val="aff9"/>
        </w:rPr>
        <w:t>ReynoldsFlow</w:t>
      </w:r>
      <w:proofErr w:type="spellEnd"/>
      <w:r w:rsidRPr="005F438C">
        <w:rPr>
          <w:rStyle w:val="aff9"/>
        </w:rPr>
        <w:t xml:space="preserve">: </w:t>
      </w:r>
      <w:proofErr w:type="spellStart"/>
      <w:r w:rsidRPr="005F438C">
        <w:rPr>
          <w:rStyle w:val="aff9"/>
        </w:rPr>
        <w:t>Exquisite</w:t>
      </w:r>
      <w:proofErr w:type="spellEnd"/>
      <w:r w:rsidRPr="005F438C">
        <w:rPr>
          <w:rStyle w:val="aff9"/>
        </w:rPr>
        <w:t xml:space="preserve"> </w:t>
      </w:r>
      <w:proofErr w:type="spellStart"/>
      <w:r w:rsidRPr="005F438C">
        <w:rPr>
          <w:rStyle w:val="aff9"/>
        </w:rPr>
        <w:t>Flow</w:t>
      </w:r>
      <w:proofErr w:type="spellEnd"/>
      <w:r w:rsidRPr="005F438C">
        <w:rPr>
          <w:rStyle w:val="aff9"/>
        </w:rPr>
        <w:t xml:space="preserve"> </w:t>
      </w:r>
      <w:proofErr w:type="spellStart"/>
      <w:r w:rsidRPr="005F438C">
        <w:rPr>
          <w:rStyle w:val="aff9"/>
        </w:rPr>
        <w:t>Estimation</w:t>
      </w:r>
      <w:proofErr w:type="spellEnd"/>
      <w:r w:rsidRPr="005F438C">
        <w:rPr>
          <w:rStyle w:val="aff9"/>
        </w:rPr>
        <w:t xml:space="preserve"> </w:t>
      </w:r>
      <w:proofErr w:type="spellStart"/>
      <w:r w:rsidRPr="005F438C">
        <w:rPr>
          <w:rStyle w:val="aff9"/>
        </w:rPr>
        <w:t>via</w:t>
      </w:r>
      <w:proofErr w:type="spellEnd"/>
      <w:r w:rsidRPr="005F438C">
        <w:rPr>
          <w:rStyle w:val="aff9"/>
        </w:rPr>
        <w:t xml:space="preserve"> </w:t>
      </w:r>
      <w:proofErr w:type="spellStart"/>
      <w:r w:rsidRPr="005F438C">
        <w:rPr>
          <w:rStyle w:val="aff9"/>
        </w:rPr>
        <w:t>Reynolds</w:t>
      </w:r>
      <w:proofErr w:type="spellEnd"/>
      <w:r w:rsidRPr="005F438C">
        <w:rPr>
          <w:rStyle w:val="aff9"/>
        </w:rPr>
        <w:t xml:space="preserve"> </w:t>
      </w:r>
      <w:proofErr w:type="spellStart"/>
      <w:r w:rsidRPr="005F438C">
        <w:rPr>
          <w:rStyle w:val="aff9"/>
        </w:rPr>
        <w:t>Transport</w:t>
      </w:r>
      <w:proofErr w:type="spellEnd"/>
      <w:r w:rsidRPr="005F438C">
        <w:rPr>
          <w:rStyle w:val="aff9"/>
        </w:rPr>
        <w:t xml:space="preserve"> </w:t>
      </w:r>
      <w:proofErr w:type="spellStart"/>
      <w:r w:rsidRPr="005F438C">
        <w:rPr>
          <w:rStyle w:val="aff9"/>
        </w:rPr>
        <w:t>Theorem</w:t>
      </w:r>
      <w:proofErr w:type="spellEnd"/>
      <w:r w:rsidRPr="005F438C">
        <w:rPr>
          <w:rStyle w:val="aff9"/>
        </w:rPr>
        <w:t>,”</w:t>
      </w:r>
      <w:r w:rsidRPr="005F438C">
        <w:t xml:space="preserve"> arXiv:2503.04500, 2025. URL: https://arxiv.org/abs/2503.04500</w:t>
      </w:r>
      <w:bookmarkEnd w:id="95"/>
    </w:p>
    <w:p w14:paraId="1A711FC5" w14:textId="77777777" w:rsidR="00A3578C" w:rsidRPr="005F438C" w:rsidRDefault="00FC0A39" w:rsidP="000D150A">
      <w:pPr>
        <w:pStyle w:val="a2"/>
        <w:numPr>
          <w:ilvl w:val="0"/>
          <w:numId w:val="2"/>
        </w:numPr>
      </w:pPr>
      <w:bookmarkStart w:id="96" w:name="_Ref221481037"/>
      <w:proofErr w:type="spellStart"/>
      <w:r w:rsidRPr="005F438C">
        <w:t>Yin</w:t>
      </w:r>
      <w:proofErr w:type="spellEnd"/>
      <w:r w:rsidRPr="005F438C">
        <w:t xml:space="preserve"> Z., </w:t>
      </w:r>
      <w:proofErr w:type="spellStart"/>
      <w:r w:rsidRPr="005F438C">
        <w:t>Shi</w:t>
      </w:r>
      <w:proofErr w:type="spellEnd"/>
      <w:r w:rsidRPr="005F438C">
        <w:t xml:space="preserve"> J. </w:t>
      </w:r>
      <w:proofErr w:type="spellStart"/>
      <w:r w:rsidRPr="005F438C">
        <w:rPr>
          <w:i/>
          <w:iCs/>
        </w:rPr>
        <w:t>GeoNet</w:t>
      </w:r>
      <w:proofErr w:type="spellEnd"/>
      <w:r w:rsidRPr="005F438C">
        <w:rPr>
          <w:i/>
          <w:iCs/>
        </w:rPr>
        <w:t xml:space="preserve">: </w:t>
      </w:r>
      <w:proofErr w:type="spellStart"/>
      <w:r w:rsidRPr="005F438C">
        <w:rPr>
          <w:i/>
          <w:iCs/>
        </w:rPr>
        <w:t>Unsupervised</w:t>
      </w:r>
      <w:proofErr w:type="spellEnd"/>
      <w:r w:rsidRPr="005F438C">
        <w:rPr>
          <w:i/>
          <w:iCs/>
        </w:rPr>
        <w:t xml:space="preserve"> </w:t>
      </w:r>
      <w:proofErr w:type="spellStart"/>
      <w:r w:rsidRPr="005F438C">
        <w:rPr>
          <w:i/>
          <w:iCs/>
        </w:rPr>
        <w:t>Learning</w:t>
      </w:r>
      <w:proofErr w:type="spellEnd"/>
      <w:r w:rsidRPr="005F438C">
        <w:rPr>
          <w:i/>
          <w:iCs/>
        </w:rPr>
        <w:t xml:space="preserve"> </w:t>
      </w:r>
      <w:proofErr w:type="spellStart"/>
      <w:r w:rsidRPr="005F438C">
        <w:rPr>
          <w:i/>
          <w:iCs/>
        </w:rPr>
        <w:t>of</w:t>
      </w:r>
      <w:proofErr w:type="spellEnd"/>
      <w:r w:rsidRPr="005F438C">
        <w:rPr>
          <w:i/>
          <w:iCs/>
        </w:rPr>
        <w:t xml:space="preserve"> </w:t>
      </w:r>
      <w:proofErr w:type="spellStart"/>
      <w:r w:rsidRPr="005F438C">
        <w:rPr>
          <w:i/>
          <w:iCs/>
        </w:rPr>
        <w:t>Dense</w:t>
      </w:r>
      <w:proofErr w:type="spellEnd"/>
      <w:r w:rsidRPr="005F438C">
        <w:rPr>
          <w:i/>
          <w:iCs/>
        </w:rPr>
        <w:t xml:space="preserve"> </w:t>
      </w:r>
      <w:proofErr w:type="spellStart"/>
      <w:r w:rsidRPr="005F438C">
        <w:rPr>
          <w:i/>
          <w:iCs/>
        </w:rPr>
        <w:t>Depth</w:t>
      </w:r>
      <w:proofErr w:type="spellEnd"/>
      <w:r w:rsidRPr="005F438C">
        <w:rPr>
          <w:i/>
          <w:iCs/>
        </w:rPr>
        <w:t xml:space="preserve">, </w:t>
      </w:r>
      <w:proofErr w:type="spellStart"/>
      <w:r w:rsidRPr="005F438C">
        <w:rPr>
          <w:i/>
          <w:iCs/>
        </w:rPr>
        <w:t>Optical</w:t>
      </w:r>
      <w:proofErr w:type="spellEnd"/>
      <w:r w:rsidRPr="005F438C">
        <w:rPr>
          <w:i/>
          <w:iCs/>
        </w:rPr>
        <w:t xml:space="preserve"> </w:t>
      </w:r>
      <w:proofErr w:type="spellStart"/>
      <w:r w:rsidRPr="005F438C">
        <w:rPr>
          <w:i/>
          <w:iCs/>
        </w:rPr>
        <w:t>Flow</w:t>
      </w:r>
      <w:proofErr w:type="spellEnd"/>
      <w:r w:rsidRPr="005F438C">
        <w:rPr>
          <w:i/>
          <w:iCs/>
        </w:rPr>
        <w:t xml:space="preserve"> </w:t>
      </w:r>
      <w:proofErr w:type="spellStart"/>
      <w:r w:rsidRPr="005F438C">
        <w:rPr>
          <w:i/>
          <w:iCs/>
        </w:rPr>
        <w:t>and</w:t>
      </w:r>
      <w:proofErr w:type="spellEnd"/>
      <w:r w:rsidRPr="005F438C">
        <w:rPr>
          <w:i/>
          <w:iCs/>
        </w:rPr>
        <w:t xml:space="preserve"> </w:t>
      </w:r>
      <w:proofErr w:type="spellStart"/>
      <w:r w:rsidRPr="005F438C">
        <w:rPr>
          <w:i/>
          <w:iCs/>
        </w:rPr>
        <w:t>Camera</w:t>
      </w:r>
      <w:proofErr w:type="spellEnd"/>
      <w:r w:rsidRPr="005F438C">
        <w:rPr>
          <w:i/>
          <w:iCs/>
        </w:rPr>
        <w:t xml:space="preserve"> </w:t>
      </w:r>
      <w:proofErr w:type="spellStart"/>
      <w:r w:rsidRPr="005F438C">
        <w:rPr>
          <w:i/>
          <w:iCs/>
        </w:rPr>
        <w:t>Pose</w:t>
      </w:r>
      <w:proofErr w:type="spellEnd"/>
      <w:r w:rsidRPr="005F438C">
        <w:t>. URL: https://arxiv.org/abs/1803.02276v2 (</w:t>
      </w:r>
      <w:r w:rsidR="009F5D38" w:rsidRPr="005F438C">
        <w:t>дата звернення: 10.02.2026</w:t>
      </w:r>
      <w:r w:rsidRPr="005F438C">
        <w:t>).</w:t>
      </w:r>
      <w:bookmarkEnd w:id="96"/>
    </w:p>
    <w:p w14:paraId="00DC8531" w14:textId="77777777" w:rsidR="00B02EDA" w:rsidRPr="005F438C" w:rsidRDefault="00B02EDA" w:rsidP="000D150A">
      <w:pPr>
        <w:pStyle w:val="a2"/>
        <w:numPr>
          <w:ilvl w:val="0"/>
          <w:numId w:val="2"/>
        </w:numPr>
      </w:pPr>
      <w:bookmarkStart w:id="97" w:name="_Ref221442860"/>
      <w:proofErr w:type="spellStart"/>
      <w:r w:rsidRPr="005F438C">
        <w:t>Zamora-Ortiz</w:t>
      </w:r>
      <w:proofErr w:type="spellEnd"/>
      <w:r w:rsidRPr="005F438C">
        <w:t xml:space="preserve">, P., </w:t>
      </w:r>
      <w:proofErr w:type="spellStart"/>
      <w:r w:rsidRPr="005F438C">
        <w:t>Carral-Alvaro</w:t>
      </w:r>
      <w:proofErr w:type="spellEnd"/>
      <w:r w:rsidRPr="005F438C">
        <w:t xml:space="preserve">, J., </w:t>
      </w:r>
      <w:proofErr w:type="spellStart"/>
      <w:r w:rsidRPr="005F438C">
        <w:t>Valera</w:t>
      </w:r>
      <w:proofErr w:type="spellEnd"/>
      <w:r w:rsidRPr="005F438C">
        <w:t xml:space="preserve">, Á., </w:t>
      </w:r>
      <w:proofErr w:type="spellStart"/>
      <w:r w:rsidRPr="005F438C">
        <w:t>Pulloquinga</w:t>
      </w:r>
      <w:proofErr w:type="spellEnd"/>
      <w:r w:rsidRPr="005F438C">
        <w:t xml:space="preserve">, J. L., </w:t>
      </w:r>
      <w:proofErr w:type="spellStart"/>
      <w:r w:rsidRPr="005F438C">
        <w:t>Escarabajal</w:t>
      </w:r>
      <w:proofErr w:type="spellEnd"/>
      <w:r w:rsidRPr="005F438C">
        <w:t xml:space="preserve">, R. J., </w:t>
      </w:r>
      <w:proofErr w:type="spellStart"/>
      <w:r w:rsidRPr="005F438C">
        <w:t>Mata</w:t>
      </w:r>
      <w:proofErr w:type="spellEnd"/>
      <w:r w:rsidRPr="005F438C">
        <w:t xml:space="preserve">, V. (2021). </w:t>
      </w:r>
      <w:proofErr w:type="spellStart"/>
      <w:r w:rsidRPr="005F438C">
        <w:t>Identification</w:t>
      </w:r>
      <w:proofErr w:type="spellEnd"/>
      <w:r w:rsidRPr="005F438C">
        <w:t xml:space="preserve"> </w:t>
      </w:r>
      <w:proofErr w:type="spellStart"/>
      <w:r w:rsidRPr="005F438C">
        <w:t>of</w:t>
      </w:r>
      <w:proofErr w:type="spellEnd"/>
      <w:r w:rsidRPr="005F438C">
        <w:t xml:space="preserve"> </w:t>
      </w:r>
      <w:proofErr w:type="spellStart"/>
      <w:r w:rsidRPr="005F438C">
        <w:t>Inertial</w:t>
      </w:r>
      <w:proofErr w:type="spellEnd"/>
      <w:r w:rsidRPr="005F438C">
        <w:t xml:space="preserve"> </w:t>
      </w:r>
      <w:proofErr w:type="spellStart"/>
      <w:r w:rsidRPr="005F438C">
        <w:t>Parameters</w:t>
      </w:r>
      <w:proofErr w:type="spellEnd"/>
      <w:r w:rsidRPr="005F438C">
        <w:t xml:space="preserve"> </w:t>
      </w:r>
      <w:proofErr w:type="spellStart"/>
      <w:r w:rsidRPr="005F438C">
        <w:t>for</w:t>
      </w:r>
      <w:proofErr w:type="spellEnd"/>
      <w:r w:rsidRPr="005F438C">
        <w:t xml:space="preserve"> </w:t>
      </w:r>
      <w:proofErr w:type="spellStart"/>
      <w:r w:rsidRPr="005F438C">
        <w:t>Position</w:t>
      </w:r>
      <w:proofErr w:type="spellEnd"/>
      <w:r w:rsidRPr="005F438C">
        <w:t xml:space="preserve"> </w:t>
      </w:r>
      <w:proofErr w:type="spellStart"/>
      <w:r w:rsidRPr="005F438C">
        <w:t>and</w:t>
      </w:r>
      <w:proofErr w:type="spellEnd"/>
      <w:r w:rsidRPr="005F438C">
        <w:t xml:space="preserve"> </w:t>
      </w:r>
      <w:proofErr w:type="spellStart"/>
      <w:r w:rsidRPr="005F438C">
        <w:t>Force</w:t>
      </w:r>
      <w:proofErr w:type="spellEnd"/>
      <w:r w:rsidRPr="005F438C">
        <w:t xml:space="preserve"> </w:t>
      </w:r>
      <w:proofErr w:type="spellStart"/>
      <w:r w:rsidRPr="005F438C">
        <w:t>Control</w:t>
      </w:r>
      <w:proofErr w:type="spellEnd"/>
      <w:r w:rsidRPr="005F438C">
        <w:t xml:space="preserve"> </w:t>
      </w:r>
      <w:proofErr w:type="spellStart"/>
      <w:r w:rsidRPr="005F438C">
        <w:t>of</w:t>
      </w:r>
      <w:proofErr w:type="spellEnd"/>
      <w:r w:rsidRPr="005F438C">
        <w:t xml:space="preserve"> </w:t>
      </w:r>
      <w:proofErr w:type="spellStart"/>
      <w:r w:rsidRPr="005F438C">
        <w:t>Surgical</w:t>
      </w:r>
      <w:proofErr w:type="spellEnd"/>
      <w:r w:rsidRPr="005F438C">
        <w:t xml:space="preserve"> </w:t>
      </w:r>
      <w:proofErr w:type="spellStart"/>
      <w:r w:rsidRPr="005F438C">
        <w:t>Assistance</w:t>
      </w:r>
      <w:proofErr w:type="spellEnd"/>
      <w:r w:rsidRPr="005F438C">
        <w:t xml:space="preserve"> </w:t>
      </w:r>
      <w:proofErr w:type="spellStart"/>
      <w:r w:rsidRPr="005F438C">
        <w:t>Robots</w:t>
      </w:r>
      <w:proofErr w:type="spellEnd"/>
      <w:r w:rsidRPr="005F438C">
        <w:t xml:space="preserve">. </w:t>
      </w:r>
      <w:proofErr w:type="spellStart"/>
      <w:r w:rsidRPr="005F438C">
        <w:t>Mathematics</w:t>
      </w:r>
      <w:proofErr w:type="spellEnd"/>
      <w:r w:rsidRPr="005F438C">
        <w:t>, 9[7], 773. https://doi.org/10.3390/math9070773</w:t>
      </w:r>
      <w:bookmarkEnd w:id="97"/>
    </w:p>
    <w:p w14:paraId="26EE4AE5" w14:textId="77777777" w:rsidR="006D78BC" w:rsidRPr="005F438C" w:rsidRDefault="006D78BC" w:rsidP="000D150A">
      <w:pPr>
        <w:pStyle w:val="a2"/>
        <w:numPr>
          <w:ilvl w:val="0"/>
          <w:numId w:val="2"/>
        </w:numPr>
      </w:pPr>
      <w:r w:rsidRPr="005F438C">
        <w:t xml:space="preserve"> </w:t>
      </w:r>
      <w:bookmarkStart w:id="98" w:name="_Ref221443649"/>
      <w:proofErr w:type="spellStart"/>
      <w:r w:rsidRPr="005F438C">
        <w:t>Trajectory</w:t>
      </w:r>
      <w:proofErr w:type="spellEnd"/>
      <w:r w:rsidRPr="005F438C">
        <w:t xml:space="preserve"> </w:t>
      </w:r>
      <w:proofErr w:type="spellStart"/>
      <w:r w:rsidRPr="005F438C">
        <w:t>Prediction</w:t>
      </w:r>
      <w:proofErr w:type="spellEnd"/>
      <w:r w:rsidRPr="005F438C">
        <w:t xml:space="preserve"> </w:t>
      </w:r>
      <w:proofErr w:type="spellStart"/>
      <w:r w:rsidRPr="005F438C">
        <w:t>for</w:t>
      </w:r>
      <w:proofErr w:type="spellEnd"/>
      <w:r w:rsidRPr="005F438C">
        <w:t xml:space="preserve"> </w:t>
      </w:r>
      <w:proofErr w:type="spellStart"/>
      <w:r w:rsidRPr="005F438C">
        <w:t>Autonomous</w:t>
      </w:r>
      <w:proofErr w:type="spellEnd"/>
      <w:r w:rsidRPr="005F438C">
        <w:t xml:space="preserve"> </w:t>
      </w:r>
      <w:proofErr w:type="spellStart"/>
      <w:r w:rsidRPr="005F438C">
        <w:t>Driving</w:t>
      </w:r>
      <w:proofErr w:type="spellEnd"/>
      <w:r w:rsidRPr="005F438C">
        <w:t xml:space="preserve">: </w:t>
      </w:r>
      <w:proofErr w:type="spellStart"/>
      <w:r w:rsidRPr="005F438C">
        <w:t>Progress</w:t>
      </w:r>
      <w:proofErr w:type="spellEnd"/>
      <w:r w:rsidRPr="005F438C">
        <w:t xml:space="preserve">, </w:t>
      </w:r>
      <w:proofErr w:type="spellStart"/>
      <w:r w:rsidRPr="005F438C">
        <w:t>Limitations</w:t>
      </w:r>
      <w:proofErr w:type="spellEnd"/>
      <w:r w:rsidRPr="005F438C">
        <w:t xml:space="preserve">, </w:t>
      </w:r>
      <w:proofErr w:type="spellStart"/>
      <w:r w:rsidRPr="005F438C">
        <w:t>and</w:t>
      </w:r>
      <w:proofErr w:type="spellEnd"/>
      <w:r w:rsidRPr="005F438C">
        <w:t xml:space="preserve"> </w:t>
      </w:r>
      <w:proofErr w:type="spellStart"/>
      <w:r w:rsidRPr="005F438C">
        <w:lastRenderedPageBreak/>
        <w:t>Future</w:t>
      </w:r>
      <w:proofErr w:type="spellEnd"/>
      <w:r w:rsidRPr="005F438C">
        <w:t xml:space="preserve"> </w:t>
      </w:r>
      <w:proofErr w:type="spellStart"/>
      <w:r w:rsidRPr="005F438C">
        <w:t>Directions</w:t>
      </w:r>
      <w:proofErr w:type="spellEnd"/>
      <w:r w:rsidRPr="005F438C">
        <w:t xml:space="preserve"> URL: https://arxiv.org/abs/2503.03262 (</w:t>
      </w:r>
      <w:r w:rsidR="009F5D38" w:rsidRPr="005F438C">
        <w:t>дата звернення: 10.02.2026</w:t>
      </w:r>
      <w:r w:rsidRPr="005F438C">
        <w:t>)</w:t>
      </w:r>
      <w:bookmarkEnd w:id="98"/>
      <w:r w:rsidR="00815625" w:rsidRPr="005F438C">
        <w:t>.</w:t>
      </w:r>
    </w:p>
    <w:p w14:paraId="1EBBFF79" w14:textId="77777777" w:rsidR="008264AA" w:rsidRPr="005F438C" w:rsidRDefault="006D78BC" w:rsidP="000D150A">
      <w:pPr>
        <w:pStyle w:val="a2"/>
        <w:numPr>
          <w:ilvl w:val="0"/>
          <w:numId w:val="2"/>
        </w:numPr>
      </w:pPr>
      <w:r w:rsidRPr="005F438C">
        <w:t xml:space="preserve"> </w:t>
      </w:r>
      <w:bookmarkStart w:id="99" w:name="_Ref221443786"/>
      <w:r w:rsidR="008264AA" w:rsidRPr="005F438C">
        <w:t xml:space="preserve">A </w:t>
      </w:r>
      <w:proofErr w:type="spellStart"/>
      <w:r w:rsidR="008264AA" w:rsidRPr="005F438C">
        <w:t>Real‑Time</w:t>
      </w:r>
      <w:proofErr w:type="spellEnd"/>
      <w:r w:rsidR="008264AA" w:rsidRPr="005F438C">
        <w:t xml:space="preserve"> </w:t>
      </w:r>
      <w:proofErr w:type="spellStart"/>
      <w:r w:rsidR="008264AA" w:rsidRPr="005F438C">
        <w:t>Intelligent</w:t>
      </w:r>
      <w:proofErr w:type="spellEnd"/>
      <w:r w:rsidR="008264AA" w:rsidRPr="005F438C">
        <w:t xml:space="preserve"> </w:t>
      </w:r>
      <w:proofErr w:type="spellStart"/>
      <w:r w:rsidR="008264AA" w:rsidRPr="005F438C">
        <w:t>Surveillance</w:t>
      </w:r>
      <w:proofErr w:type="spellEnd"/>
      <w:r w:rsidR="008264AA" w:rsidRPr="005F438C">
        <w:t xml:space="preserve"> </w:t>
      </w:r>
      <w:proofErr w:type="spellStart"/>
      <w:r w:rsidR="008264AA" w:rsidRPr="005F438C">
        <w:t>System</w:t>
      </w:r>
      <w:proofErr w:type="spellEnd"/>
      <w:r w:rsidR="008264AA" w:rsidRPr="005F438C">
        <w:t xml:space="preserve"> </w:t>
      </w:r>
      <w:proofErr w:type="spellStart"/>
      <w:r w:rsidR="008264AA" w:rsidRPr="005F438C">
        <w:t>for</w:t>
      </w:r>
      <w:proofErr w:type="spellEnd"/>
      <w:r w:rsidR="008264AA" w:rsidRPr="005F438C">
        <w:t xml:space="preserve"> </w:t>
      </w:r>
      <w:proofErr w:type="spellStart"/>
      <w:r w:rsidR="008264AA" w:rsidRPr="005F438C">
        <w:t>Suspicious</w:t>
      </w:r>
      <w:proofErr w:type="spellEnd"/>
      <w:r w:rsidR="008264AA" w:rsidRPr="005F438C">
        <w:t xml:space="preserve"> </w:t>
      </w:r>
      <w:proofErr w:type="spellStart"/>
      <w:r w:rsidR="008264AA" w:rsidRPr="005F438C">
        <w:t>Behavior</w:t>
      </w:r>
      <w:proofErr w:type="spellEnd"/>
      <w:r w:rsidR="008264AA" w:rsidRPr="005F438C">
        <w:t xml:space="preserve"> </w:t>
      </w:r>
      <w:proofErr w:type="spellStart"/>
      <w:r w:rsidR="008264AA" w:rsidRPr="005F438C">
        <w:t>and</w:t>
      </w:r>
      <w:proofErr w:type="spellEnd"/>
      <w:r w:rsidR="008264AA" w:rsidRPr="005F438C">
        <w:t xml:space="preserve"> </w:t>
      </w:r>
      <w:proofErr w:type="spellStart"/>
      <w:r w:rsidR="008264AA" w:rsidRPr="005F438C">
        <w:t>Facial</w:t>
      </w:r>
      <w:proofErr w:type="spellEnd"/>
      <w:r w:rsidR="008264AA" w:rsidRPr="005F438C">
        <w:t xml:space="preserve"> </w:t>
      </w:r>
      <w:proofErr w:type="spellStart"/>
      <w:r w:rsidR="008264AA" w:rsidRPr="005F438C">
        <w:t>Emotion</w:t>
      </w:r>
      <w:proofErr w:type="spellEnd"/>
      <w:r w:rsidR="008264AA" w:rsidRPr="005F438C">
        <w:t xml:space="preserve"> </w:t>
      </w:r>
      <w:proofErr w:type="spellStart"/>
      <w:r w:rsidR="008264AA" w:rsidRPr="005F438C">
        <w:t>Analysis</w:t>
      </w:r>
      <w:proofErr w:type="spellEnd"/>
      <w:r w:rsidR="008264AA" w:rsidRPr="005F438C">
        <w:t xml:space="preserve"> </w:t>
      </w:r>
      <w:proofErr w:type="spellStart"/>
      <w:r w:rsidR="008264AA" w:rsidRPr="005F438C">
        <w:t>Using</w:t>
      </w:r>
      <w:proofErr w:type="spellEnd"/>
      <w:r w:rsidR="008264AA" w:rsidRPr="005F438C">
        <w:t xml:space="preserve"> YOLOv8 </w:t>
      </w:r>
      <w:proofErr w:type="spellStart"/>
      <w:r w:rsidR="008264AA" w:rsidRPr="005F438C">
        <w:t>and</w:t>
      </w:r>
      <w:proofErr w:type="spellEnd"/>
      <w:r w:rsidR="008264AA" w:rsidRPr="005F438C">
        <w:t xml:space="preserve"> </w:t>
      </w:r>
      <w:proofErr w:type="spellStart"/>
      <w:r w:rsidR="008264AA" w:rsidRPr="005F438C">
        <w:t>DeepFace</w:t>
      </w:r>
      <w:proofErr w:type="spellEnd"/>
      <w:r w:rsidR="008264AA" w:rsidRPr="005F438C">
        <w:t xml:space="preserve">, MDPI </w:t>
      </w:r>
      <w:proofErr w:type="spellStart"/>
      <w:r w:rsidR="008264AA" w:rsidRPr="005F438C">
        <w:t>Electronics</w:t>
      </w:r>
      <w:proofErr w:type="spellEnd"/>
      <w:r w:rsidR="008264AA" w:rsidRPr="005F438C">
        <w:t>, 2025. URL: https://doi.org/10.3390/engproc2025107059 (</w:t>
      </w:r>
      <w:r w:rsidR="009F5D38" w:rsidRPr="005F438C">
        <w:t>дата звернення: 10.02.2026</w:t>
      </w:r>
      <w:r w:rsidR="008264AA" w:rsidRPr="005F438C">
        <w:t>)</w:t>
      </w:r>
      <w:bookmarkEnd w:id="99"/>
      <w:r w:rsidR="00815625" w:rsidRPr="005F438C">
        <w:t>.</w:t>
      </w:r>
    </w:p>
    <w:p w14:paraId="2D44807D" w14:textId="77777777" w:rsidR="00845779" w:rsidRPr="005F438C" w:rsidRDefault="00845779" w:rsidP="000D150A">
      <w:pPr>
        <w:pStyle w:val="a2"/>
        <w:numPr>
          <w:ilvl w:val="0"/>
          <w:numId w:val="2"/>
        </w:numPr>
      </w:pPr>
      <w:r w:rsidRPr="005F438C">
        <w:t xml:space="preserve"> </w:t>
      </w:r>
      <w:bookmarkStart w:id="100" w:name="_Ref221444338"/>
      <w:proofErr w:type="spellStart"/>
      <w:r w:rsidRPr="005F438C">
        <w:t>Deep</w:t>
      </w:r>
      <w:proofErr w:type="spellEnd"/>
      <w:r w:rsidRPr="005F438C">
        <w:t xml:space="preserve"> </w:t>
      </w:r>
      <w:proofErr w:type="spellStart"/>
      <w:r w:rsidRPr="005F438C">
        <w:t>learning-based</w:t>
      </w:r>
      <w:proofErr w:type="spellEnd"/>
      <w:r w:rsidRPr="005F438C">
        <w:t xml:space="preserve"> </w:t>
      </w:r>
      <w:proofErr w:type="spellStart"/>
      <w:r w:rsidRPr="005F438C">
        <w:t>real</w:t>
      </w:r>
      <w:proofErr w:type="spellEnd"/>
      <w:r w:rsidRPr="005F438C">
        <w:t xml:space="preserve"> </w:t>
      </w:r>
      <w:proofErr w:type="spellStart"/>
      <w:r w:rsidRPr="005F438C">
        <w:t>time</w:t>
      </w:r>
      <w:proofErr w:type="spellEnd"/>
      <w:r w:rsidRPr="005F438C">
        <w:t xml:space="preserve"> </w:t>
      </w:r>
      <w:proofErr w:type="spellStart"/>
      <w:r w:rsidRPr="005F438C">
        <w:t>detection</w:t>
      </w:r>
      <w:proofErr w:type="spellEnd"/>
      <w:r w:rsidRPr="005F438C">
        <w:t xml:space="preserve"> </w:t>
      </w:r>
      <w:proofErr w:type="spellStart"/>
      <w:r w:rsidRPr="005F438C">
        <w:t>for</w:t>
      </w:r>
      <w:proofErr w:type="spellEnd"/>
      <w:r w:rsidRPr="005F438C">
        <w:t xml:space="preserve"> </w:t>
      </w:r>
      <w:proofErr w:type="spellStart"/>
      <w:r w:rsidRPr="005F438C">
        <w:t>cardiac</w:t>
      </w:r>
      <w:proofErr w:type="spellEnd"/>
      <w:r w:rsidRPr="005F438C">
        <w:t xml:space="preserve"> </w:t>
      </w:r>
      <w:proofErr w:type="spellStart"/>
      <w:r w:rsidRPr="005F438C">
        <w:t>objects</w:t>
      </w:r>
      <w:proofErr w:type="spellEnd"/>
      <w:r w:rsidRPr="005F438C">
        <w:t xml:space="preserve"> </w:t>
      </w:r>
      <w:proofErr w:type="spellStart"/>
      <w:r w:rsidRPr="005F438C">
        <w:t>with</w:t>
      </w:r>
      <w:proofErr w:type="spellEnd"/>
      <w:r w:rsidRPr="005F438C">
        <w:t xml:space="preserve"> </w:t>
      </w:r>
      <w:proofErr w:type="spellStart"/>
      <w:r w:rsidRPr="005F438C">
        <w:t>fetal</w:t>
      </w:r>
      <w:proofErr w:type="spellEnd"/>
      <w:r w:rsidRPr="005F438C">
        <w:t xml:space="preserve"> </w:t>
      </w:r>
      <w:proofErr w:type="spellStart"/>
      <w:r w:rsidRPr="005F438C">
        <w:t>ultrasound</w:t>
      </w:r>
      <w:proofErr w:type="spellEnd"/>
      <w:r w:rsidRPr="005F438C">
        <w:t xml:space="preserve"> </w:t>
      </w:r>
      <w:proofErr w:type="spellStart"/>
      <w:r w:rsidRPr="005F438C">
        <w:t>video</w:t>
      </w:r>
      <w:proofErr w:type="spellEnd"/>
      <w:r w:rsidRPr="005F438C">
        <w:t>.</w:t>
      </w:r>
      <w:r w:rsidR="008264AA" w:rsidRPr="005F438C">
        <w:t xml:space="preserve"> </w:t>
      </w:r>
      <w:r w:rsidRPr="005F438C">
        <w:t>URL: https://doi.org/10.1016/j.imu.2022.101150 (</w:t>
      </w:r>
      <w:r w:rsidR="009F5D38" w:rsidRPr="005F438C">
        <w:t>дата звернення: 10.02.2026</w:t>
      </w:r>
      <w:r w:rsidRPr="005F438C">
        <w:t>)</w:t>
      </w:r>
      <w:bookmarkEnd w:id="100"/>
      <w:r w:rsidR="00815625" w:rsidRPr="005F438C">
        <w:t>.</w:t>
      </w:r>
    </w:p>
    <w:p w14:paraId="38020E18" w14:textId="77777777" w:rsidR="00AD3C21" w:rsidRPr="005F438C" w:rsidRDefault="00845779" w:rsidP="000D150A">
      <w:pPr>
        <w:pStyle w:val="a2"/>
        <w:numPr>
          <w:ilvl w:val="0"/>
          <w:numId w:val="2"/>
        </w:numPr>
      </w:pPr>
      <w:r w:rsidRPr="005F438C">
        <w:t xml:space="preserve"> </w:t>
      </w:r>
      <w:bookmarkStart w:id="101" w:name="_Ref221549463"/>
      <w:proofErr w:type="spellStart"/>
      <w:r w:rsidR="00AD3C21" w:rsidRPr="005F438C">
        <w:t>Object</w:t>
      </w:r>
      <w:proofErr w:type="spellEnd"/>
      <w:r w:rsidR="00AD3C21" w:rsidRPr="005F438C">
        <w:t xml:space="preserve"> </w:t>
      </w:r>
      <w:proofErr w:type="spellStart"/>
      <w:r w:rsidR="00AD3C21" w:rsidRPr="005F438C">
        <w:t>Recognition</w:t>
      </w:r>
      <w:proofErr w:type="spellEnd"/>
      <w:r w:rsidR="00AD3C21" w:rsidRPr="005F438C">
        <w:t xml:space="preserve"> </w:t>
      </w:r>
      <w:proofErr w:type="spellStart"/>
      <w:r w:rsidR="00AD3C21" w:rsidRPr="005F438C">
        <w:t>in</w:t>
      </w:r>
      <w:proofErr w:type="spellEnd"/>
      <w:r w:rsidR="00AD3C21" w:rsidRPr="005F438C">
        <w:t xml:space="preserve"> </w:t>
      </w:r>
      <w:proofErr w:type="spellStart"/>
      <w:r w:rsidR="00AD3C21" w:rsidRPr="005F438C">
        <w:t>Different</w:t>
      </w:r>
      <w:proofErr w:type="spellEnd"/>
      <w:r w:rsidR="00AD3C21" w:rsidRPr="005F438C">
        <w:t xml:space="preserve"> </w:t>
      </w:r>
      <w:proofErr w:type="spellStart"/>
      <w:r w:rsidR="00AD3C21" w:rsidRPr="005F438C">
        <w:t>Lighting</w:t>
      </w:r>
      <w:proofErr w:type="spellEnd"/>
      <w:r w:rsidR="00AD3C21" w:rsidRPr="005F438C">
        <w:t xml:space="preserve"> </w:t>
      </w:r>
      <w:proofErr w:type="spellStart"/>
      <w:r w:rsidR="00AD3C21" w:rsidRPr="005F438C">
        <w:t>Conditions</w:t>
      </w:r>
      <w:proofErr w:type="spellEnd"/>
      <w:r w:rsidR="00AD3C21" w:rsidRPr="005F438C">
        <w:t xml:space="preserve"> </w:t>
      </w:r>
      <w:proofErr w:type="spellStart"/>
      <w:r w:rsidR="00AD3C21" w:rsidRPr="005F438C">
        <w:t>at</w:t>
      </w:r>
      <w:proofErr w:type="spellEnd"/>
      <w:r w:rsidR="00AD3C21" w:rsidRPr="005F438C">
        <w:t xml:space="preserve"> </w:t>
      </w:r>
      <w:proofErr w:type="spellStart"/>
      <w:r w:rsidR="00AD3C21" w:rsidRPr="005F438C">
        <w:t>Various</w:t>
      </w:r>
      <w:proofErr w:type="spellEnd"/>
      <w:r w:rsidR="00AD3C21" w:rsidRPr="005F438C">
        <w:t xml:space="preserve"> </w:t>
      </w:r>
      <w:proofErr w:type="spellStart"/>
      <w:r w:rsidR="00AD3C21" w:rsidRPr="005F438C">
        <w:t>Angles</w:t>
      </w:r>
      <w:proofErr w:type="spellEnd"/>
      <w:r w:rsidR="00AD3C21" w:rsidRPr="005F438C">
        <w:t xml:space="preserve"> </w:t>
      </w:r>
      <w:proofErr w:type="spellStart"/>
      <w:r w:rsidR="00AD3C21" w:rsidRPr="005F438C">
        <w:t>by</w:t>
      </w:r>
      <w:proofErr w:type="spellEnd"/>
      <w:r w:rsidR="00AD3C21" w:rsidRPr="005F438C">
        <w:t xml:space="preserve"> </w:t>
      </w:r>
      <w:proofErr w:type="spellStart"/>
      <w:r w:rsidR="00AD3C21" w:rsidRPr="005F438C">
        <w:t>Deep</w:t>
      </w:r>
      <w:proofErr w:type="spellEnd"/>
      <w:r w:rsidR="00AD3C21" w:rsidRPr="005F438C">
        <w:t xml:space="preserve"> </w:t>
      </w:r>
      <w:proofErr w:type="spellStart"/>
      <w:r w:rsidR="00AD3C21" w:rsidRPr="005F438C">
        <w:t>Learning</w:t>
      </w:r>
      <w:proofErr w:type="spellEnd"/>
      <w:r w:rsidR="00AD3C21" w:rsidRPr="005F438C">
        <w:t xml:space="preserve"> </w:t>
      </w:r>
      <w:proofErr w:type="spellStart"/>
      <w:r w:rsidR="00AD3C21" w:rsidRPr="005F438C">
        <w:t>Method</w:t>
      </w:r>
      <w:proofErr w:type="spellEnd"/>
      <w:r w:rsidR="00AD3C21" w:rsidRPr="005F438C">
        <w:t xml:space="preserve">. URL: </w:t>
      </w:r>
      <w:hyperlink r:id="rId66" w:history="1">
        <w:r w:rsidR="00724364" w:rsidRPr="005F438C">
          <w:rPr>
            <w:rStyle w:val="af2"/>
          </w:rPr>
          <w:t>https://arxiv.org/abs/2210.09618v1</w:t>
        </w:r>
      </w:hyperlink>
      <w:bookmarkEnd w:id="101"/>
    </w:p>
    <w:p w14:paraId="41E38646" w14:textId="77777777" w:rsidR="00724364" w:rsidRPr="005F438C" w:rsidRDefault="00724364" w:rsidP="000D150A">
      <w:pPr>
        <w:pStyle w:val="a2"/>
        <w:numPr>
          <w:ilvl w:val="0"/>
          <w:numId w:val="2"/>
        </w:numPr>
      </w:pPr>
      <w:r w:rsidRPr="005F438C">
        <w:t xml:space="preserve"> </w:t>
      </w:r>
      <w:bookmarkStart w:id="102" w:name="_Ref221549586"/>
      <w:proofErr w:type="spellStart"/>
      <w:r w:rsidR="002023A0" w:rsidRPr="005F438C">
        <w:t>Zou</w:t>
      </w:r>
      <w:proofErr w:type="spellEnd"/>
      <w:r w:rsidR="002023A0" w:rsidRPr="005F438C">
        <w:t xml:space="preserve"> Z., </w:t>
      </w:r>
      <w:proofErr w:type="spellStart"/>
      <w:r w:rsidR="002023A0" w:rsidRPr="005F438C">
        <w:t>Chen</w:t>
      </w:r>
      <w:proofErr w:type="spellEnd"/>
      <w:r w:rsidR="002023A0" w:rsidRPr="005F438C">
        <w:t xml:space="preserve"> K., </w:t>
      </w:r>
      <w:proofErr w:type="spellStart"/>
      <w:r w:rsidR="002023A0" w:rsidRPr="005F438C">
        <w:t>Shi</w:t>
      </w:r>
      <w:proofErr w:type="spellEnd"/>
      <w:r w:rsidR="002023A0" w:rsidRPr="005F438C">
        <w:t xml:space="preserve"> Z., </w:t>
      </w:r>
      <w:proofErr w:type="spellStart"/>
      <w:r w:rsidR="002023A0" w:rsidRPr="005F438C">
        <w:t>Shi</w:t>
      </w:r>
      <w:proofErr w:type="spellEnd"/>
      <w:r w:rsidR="002023A0" w:rsidRPr="005F438C">
        <w:t xml:space="preserve"> Z., </w:t>
      </w:r>
      <w:proofErr w:type="spellStart"/>
      <w:r w:rsidR="002023A0" w:rsidRPr="005F438C">
        <w:t>Guo</w:t>
      </w:r>
      <w:proofErr w:type="spellEnd"/>
      <w:r w:rsidR="002023A0" w:rsidRPr="005F438C">
        <w:t xml:space="preserve"> Y., </w:t>
      </w:r>
      <w:proofErr w:type="spellStart"/>
      <w:r w:rsidR="002023A0" w:rsidRPr="005F438C">
        <w:t>Ye</w:t>
      </w:r>
      <w:proofErr w:type="spellEnd"/>
      <w:r w:rsidR="002023A0" w:rsidRPr="005F438C">
        <w:t xml:space="preserve"> J. </w:t>
      </w:r>
      <w:proofErr w:type="spellStart"/>
      <w:r w:rsidR="002023A0" w:rsidRPr="005F438C">
        <w:t>Object</w:t>
      </w:r>
      <w:proofErr w:type="spellEnd"/>
      <w:r w:rsidR="002023A0" w:rsidRPr="005F438C">
        <w:t xml:space="preserve"> </w:t>
      </w:r>
      <w:proofErr w:type="spellStart"/>
      <w:r w:rsidR="002023A0" w:rsidRPr="005F438C">
        <w:t>Detection</w:t>
      </w:r>
      <w:proofErr w:type="spellEnd"/>
      <w:r w:rsidR="002023A0" w:rsidRPr="005F438C">
        <w:t xml:space="preserve"> </w:t>
      </w:r>
      <w:proofErr w:type="spellStart"/>
      <w:r w:rsidR="002023A0" w:rsidRPr="005F438C">
        <w:t>in</w:t>
      </w:r>
      <w:proofErr w:type="spellEnd"/>
      <w:r w:rsidR="002023A0" w:rsidRPr="005F438C">
        <w:t xml:space="preserve"> 20 </w:t>
      </w:r>
      <w:proofErr w:type="spellStart"/>
      <w:r w:rsidR="002023A0" w:rsidRPr="005F438C">
        <w:t>Years</w:t>
      </w:r>
      <w:proofErr w:type="spellEnd"/>
      <w:r w:rsidR="002023A0" w:rsidRPr="005F438C">
        <w:t xml:space="preserve">: A </w:t>
      </w:r>
      <w:proofErr w:type="spellStart"/>
      <w:r w:rsidR="002023A0" w:rsidRPr="005F438C">
        <w:t>Survey</w:t>
      </w:r>
      <w:proofErr w:type="spellEnd"/>
      <w:r w:rsidR="002023A0" w:rsidRPr="005F438C">
        <w:t>. URL: https://arxiv.org/pdf/1905.05055.pdf (</w:t>
      </w:r>
      <w:r w:rsidR="009F5D38" w:rsidRPr="005F438C">
        <w:t>дата звернення: 10.02.2026</w:t>
      </w:r>
      <w:r w:rsidR="002023A0" w:rsidRPr="005F438C">
        <w:t>).</w:t>
      </w:r>
      <w:bookmarkEnd w:id="102"/>
    </w:p>
    <w:p w14:paraId="50A2FB9A" w14:textId="77777777" w:rsidR="007B624A" w:rsidRPr="005F438C" w:rsidRDefault="007B624A" w:rsidP="000D150A">
      <w:pPr>
        <w:pStyle w:val="a2"/>
        <w:numPr>
          <w:ilvl w:val="0"/>
          <w:numId w:val="2"/>
        </w:numPr>
      </w:pPr>
      <w:r w:rsidRPr="005F438C">
        <w:t xml:space="preserve"> </w:t>
      </w:r>
      <w:bookmarkStart w:id="103" w:name="_Ref221549767"/>
      <w:proofErr w:type="spellStart"/>
      <w:r w:rsidRPr="005F438C">
        <w:t>Bagging</w:t>
      </w:r>
      <w:proofErr w:type="spellEnd"/>
      <w:r w:rsidRPr="005F438C">
        <w:t xml:space="preserve"> </w:t>
      </w:r>
      <w:proofErr w:type="spellStart"/>
      <w:r w:rsidRPr="005F438C">
        <w:t>vs</w:t>
      </w:r>
      <w:proofErr w:type="spellEnd"/>
      <w:r w:rsidRPr="005F438C">
        <w:t xml:space="preserve"> </w:t>
      </w:r>
      <w:proofErr w:type="spellStart"/>
      <w:r w:rsidRPr="005F438C">
        <w:t>Boosting</w:t>
      </w:r>
      <w:proofErr w:type="spellEnd"/>
      <w:r w:rsidRPr="005F438C">
        <w:t xml:space="preserve"> </w:t>
      </w:r>
      <w:proofErr w:type="spellStart"/>
      <w:r w:rsidRPr="005F438C">
        <w:t>vs</w:t>
      </w:r>
      <w:proofErr w:type="spellEnd"/>
      <w:r w:rsidRPr="005F438C">
        <w:t xml:space="preserve"> </w:t>
      </w:r>
      <w:proofErr w:type="spellStart"/>
      <w:r w:rsidRPr="005F438C">
        <w:t>Stacking</w:t>
      </w:r>
      <w:proofErr w:type="spellEnd"/>
      <w:r w:rsidRPr="005F438C">
        <w:t xml:space="preserve"> URL: https://www.geeksforgeeks.org/machine-learning/bagging-vs-boosting-vs-stacking/ (</w:t>
      </w:r>
      <w:r w:rsidR="009F5D38" w:rsidRPr="005F438C">
        <w:t>дата звернення: 10.02.2026</w:t>
      </w:r>
      <w:r w:rsidRPr="005F438C">
        <w:t>).</w:t>
      </w:r>
      <w:bookmarkEnd w:id="103"/>
    </w:p>
    <w:p w14:paraId="179B2A6D" w14:textId="77777777" w:rsidR="00850181" w:rsidRPr="005F438C" w:rsidRDefault="005D7CA5" w:rsidP="00850181">
      <w:pPr>
        <w:pStyle w:val="a2"/>
        <w:numPr>
          <w:ilvl w:val="0"/>
          <w:numId w:val="2"/>
        </w:numPr>
      </w:pPr>
      <w:r w:rsidRPr="005F438C">
        <w:t xml:space="preserve"> </w:t>
      </w:r>
      <w:bookmarkStart w:id="104" w:name="_Ref221549991"/>
      <w:r w:rsidRPr="005F438C">
        <w:t xml:space="preserve">E. R. </w:t>
      </w:r>
      <w:proofErr w:type="spellStart"/>
      <w:r w:rsidRPr="005F438C">
        <w:t>Fernández</w:t>
      </w:r>
      <w:proofErr w:type="spellEnd"/>
      <w:r w:rsidRPr="005F438C">
        <w:t xml:space="preserve"> </w:t>
      </w:r>
      <w:proofErr w:type="spellStart"/>
      <w:r w:rsidRPr="005F438C">
        <w:t>Mareco</w:t>
      </w:r>
      <w:proofErr w:type="spellEnd"/>
      <w:r w:rsidRPr="005F438C">
        <w:t xml:space="preserve"> </w:t>
      </w:r>
      <w:proofErr w:type="spellStart"/>
      <w:r w:rsidRPr="005F438C">
        <w:t>and</w:t>
      </w:r>
      <w:proofErr w:type="spellEnd"/>
      <w:r w:rsidRPr="005F438C">
        <w:t xml:space="preserve"> D. </w:t>
      </w:r>
      <w:proofErr w:type="spellStart"/>
      <w:r w:rsidRPr="005F438C">
        <w:t>Pinto-Roa</w:t>
      </w:r>
      <w:proofErr w:type="spellEnd"/>
      <w:r w:rsidRPr="005F438C">
        <w:t xml:space="preserve">, </w:t>
      </w:r>
      <w:proofErr w:type="spellStart"/>
      <w:r w:rsidRPr="005F438C">
        <w:t>Application</w:t>
      </w:r>
      <w:proofErr w:type="spellEnd"/>
      <w:r w:rsidRPr="005F438C">
        <w:t xml:space="preserve"> </w:t>
      </w:r>
      <w:proofErr w:type="spellStart"/>
      <w:r w:rsidRPr="005F438C">
        <w:t>of</w:t>
      </w:r>
      <w:proofErr w:type="spellEnd"/>
      <w:r w:rsidRPr="005F438C">
        <w:t xml:space="preserve"> </w:t>
      </w:r>
      <w:proofErr w:type="spellStart"/>
      <w:r w:rsidRPr="005F438C">
        <w:t>Artificial</w:t>
      </w:r>
      <w:proofErr w:type="spellEnd"/>
      <w:r w:rsidRPr="005F438C">
        <w:t xml:space="preserve"> </w:t>
      </w:r>
      <w:proofErr w:type="spellStart"/>
      <w:r w:rsidRPr="005F438C">
        <w:t>Intelligence</w:t>
      </w:r>
      <w:proofErr w:type="spellEnd"/>
      <w:r w:rsidRPr="005F438C">
        <w:t xml:space="preserve"> </w:t>
      </w:r>
      <w:proofErr w:type="spellStart"/>
      <w:r w:rsidRPr="005F438C">
        <w:t>in</w:t>
      </w:r>
      <w:proofErr w:type="spellEnd"/>
      <w:r w:rsidRPr="005F438C">
        <w:t xml:space="preserve"> </w:t>
      </w:r>
      <w:proofErr w:type="spellStart"/>
      <w:r w:rsidRPr="005F438C">
        <w:t>Control</w:t>
      </w:r>
      <w:proofErr w:type="spellEnd"/>
      <w:r w:rsidRPr="005F438C">
        <w:t xml:space="preserve"> </w:t>
      </w:r>
      <w:proofErr w:type="spellStart"/>
      <w:r w:rsidRPr="005F438C">
        <w:t>Systems</w:t>
      </w:r>
      <w:proofErr w:type="spellEnd"/>
      <w:r w:rsidRPr="005F438C">
        <w:t xml:space="preserve">: </w:t>
      </w:r>
      <w:proofErr w:type="spellStart"/>
      <w:r w:rsidRPr="005F438C">
        <w:t>Trends</w:t>
      </w:r>
      <w:proofErr w:type="spellEnd"/>
      <w:r w:rsidRPr="005F438C">
        <w:t xml:space="preserve">, </w:t>
      </w:r>
      <w:proofErr w:type="spellStart"/>
      <w:r w:rsidRPr="005F438C">
        <w:t>Challenges</w:t>
      </w:r>
      <w:proofErr w:type="spellEnd"/>
      <w:r w:rsidRPr="005F438C">
        <w:t xml:space="preserve">, </w:t>
      </w:r>
      <w:proofErr w:type="spellStart"/>
      <w:r w:rsidRPr="005F438C">
        <w:t>and</w:t>
      </w:r>
      <w:proofErr w:type="spellEnd"/>
      <w:r w:rsidRPr="005F438C">
        <w:t xml:space="preserve"> </w:t>
      </w:r>
      <w:proofErr w:type="spellStart"/>
      <w:r w:rsidRPr="005F438C">
        <w:t>Opportunities</w:t>
      </w:r>
      <w:proofErr w:type="spellEnd"/>
      <w:r w:rsidRPr="005F438C">
        <w:t>, AI 6[12], 326, 2025. URL: https://doi.org/10.3390/ai6120326</w:t>
      </w:r>
      <w:bookmarkEnd w:id="104"/>
      <w:r w:rsidR="00850181" w:rsidRPr="005F438C">
        <w:t xml:space="preserve"> (</w:t>
      </w:r>
      <w:r w:rsidR="009F5D38" w:rsidRPr="005F438C">
        <w:t>дата звернення: 10.02.2026</w:t>
      </w:r>
      <w:r w:rsidR="00850181" w:rsidRPr="005F438C">
        <w:t>).</w:t>
      </w:r>
    </w:p>
    <w:p w14:paraId="36B74528" w14:textId="77777777" w:rsidR="005D7CA5" w:rsidRPr="005F438C" w:rsidRDefault="00850181" w:rsidP="000D150A">
      <w:pPr>
        <w:pStyle w:val="a2"/>
        <w:numPr>
          <w:ilvl w:val="0"/>
          <w:numId w:val="2"/>
        </w:numPr>
      </w:pPr>
      <w:r w:rsidRPr="005F438C">
        <w:t xml:space="preserve"> </w:t>
      </w:r>
      <w:bookmarkStart w:id="105" w:name="_Ref221550223"/>
      <w:r w:rsidRPr="005F438C">
        <w:t xml:space="preserve">M. </w:t>
      </w:r>
      <w:proofErr w:type="spellStart"/>
      <w:r w:rsidRPr="005F438C">
        <w:t>Qi</w:t>
      </w:r>
      <w:proofErr w:type="spellEnd"/>
      <w:r w:rsidRPr="005F438C">
        <w:t xml:space="preserve"> </w:t>
      </w:r>
      <w:proofErr w:type="spellStart"/>
      <w:r w:rsidRPr="005F438C">
        <w:t>and</w:t>
      </w:r>
      <w:proofErr w:type="spellEnd"/>
      <w:r w:rsidRPr="005F438C">
        <w:t xml:space="preserve"> F. </w:t>
      </w:r>
      <w:proofErr w:type="spellStart"/>
      <w:r w:rsidRPr="005F438C">
        <w:t>Tao</w:t>
      </w:r>
      <w:proofErr w:type="spellEnd"/>
      <w:r w:rsidRPr="005F438C">
        <w:t xml:space="preserve">, </w:t>
      </w:r>
      <w:proofErr w:type="spellStart"/>
      <w:r w:rsidRPr="005F438C">
        <w:t>Digital</w:t>
      </w:r>
      <w:proofErr w:type="spellEnd"/>
      <w:r w:rsidRPr="005F438C">
        <w:t xml:space="preserve"> </w:t>
      </w:r>
      <w:proofErr w:type="spellStart"/>
      <w:r w:rsidRPr="005F438C">
        <w:t>twins</w:t>
      </w:r>
      <w:proofErr w:type="spellEnd"/>
      <w:r w:rsidRPr="005F438C">
        <w:t xml:space="preserve">: </w:t>
      </w:r>
      <w:proofErr w:type="spellStart"/>
      <w:r w:rsidRPr="005F438C">
        <w:t>artificial</w:t>
      </w:r>
      <w:proofErr w:type="spellEnd"/>
      <w:r w:rsidRPr="005F438C">
        <w:t xml:space="preserve"> </w:t>
      </w:r>
      <w:proofErr w:type="spellStart"/>
      <w:r w:rsidRPr="005F438C">
        <w:t>intelligence</w:t>
      </w:r>
      <w:proofErr w:type="spellEnd"/>
      <w:r w:rsidRPr="005F438C">
        <w:t xml:space="preserve"> </w:t>
      </w:r>
      <w:proofErr w:type="spellStart"/>
      <w:r w:rsidRPr="005F438C">
        <w:t>and</w:t>
      </w:r>
      <w:proofErr w:type="spellEnd"/>
      <w:r w:rsidRPr="005F438C">
        <w:t xml:space="preserve"> </w:t>
      </w:r>
      <w:proofErr w:type="spellStart"/>
      <w:r w:rsidRPr="005F438C">
        <w:t>the</w:t>
      </w:r>
      <w:proofErr w:type="spellEnd"/>
      <w:r w:rsidRPr="005F438C">
        <w:t xml:space="preserve"> </w:t>
      </w:r>
      <w:proofErr w:type="spellStart"/>
      <w:r w:rsidRPr="005F438C">
        <w:t>IoT</w:t>
      </w:r>
      <w:proofErr w:type="spellEnd"/>
      <w:r w:rsidRPr="005F438C">
        <w:t xml:space="preserve"> </w:t>
      </w:r>
      <w:proofErr w:type="spellStart"/>
      <w:r w:rsidRPr="005F438C">
        <w:t>cyber-physical</w:t>
      </w:r>
      <w:proofErr w:type="spellEnd"/>
      <w:r w:rsidRPr="005F438C">
        <w:t xml:space="preserve"> </w:t>
      </w:r>
      <w:proofErr w:type="spellStart"/>
      <w:r w:rsidRPr="005F438C">
        <w:t>systems</w:t>
      </w:r>
      <w:proofErr w:type="spellEnd"/>
      <w:r w:rsidRPr="005F438C">
        <w:t xml:space="preserve"> </w:t>
      </w:r>
      <w:proofErr w:type="spellStart"/>
      <w:r w:rsidRPr="005F438C">
        <w:t>in</w:t>
      </w:r>
      <w:proofErr w:type="spellEnd"/>
      <w:r w:rsidRPr="005F438C">
        <w:t xml:space="preserve"> </w:t>
      </w:r>
      <w:proofErr w:type="spellStart"/>
      <w:r w:rsidRPr="005F438C">
        <w:t>Industry</w:t>
      </w:r>
      <w:proofErr w:type="spellEnd"/>
      <w:r w:rsidRPr="005F438C">
        <w:t xml:space="preserve"> 4.0, </w:t>
      </w:r>
      <w:proofErr w:type="spellStart"/>
      <w:r w:rsidRPr="005F438C">
        <w:t>Int</w:t>
      </w:r>
      <w:proofErr w:type="spellEnd"/>
      <w:r w:rsidRPr="005F438C">
        <w:t xml:space="preserve">. J. </w:t>
      </w:r>
      <w:proofErr w:type="spellStart"/>
      <w:r w:rsidRPr="005F438C">
        <w:t>Intelligent</w:t>
      </w:r>
      <w:proofErr w:type="spellEnd"/>
      <w:r w:rsidRPr="005F438C">
        <w:t xml:space="preserve"> </w:t>
      </w:r>
      <w:proofErr w:type="spellStart"/>
      <w:r w:rsidRPr="005F438C">
        <w:t>Robotics</w:t>
      </w:r>
      <w:proofErr w:type="spellEnd"/>
      <w:r w:rsidRPr="005F438C">
        <w:t xml:space="preserve"> </w:t>
      </w:r>
      <w:proofErr w:type="spellStart"/>
      <w:r w:rsidRPr="005F438C">
        <w:t>Applications</w:t>
      </w:r>
      <w:proofErr w:type="spellEnd"/>
      <w:r w:rsidRPr="005F438C">
        <w:t xml:space="preserve">, </w:t>
      </w:r>
      <w:proofErr w:type="spellStart"/>
      <w:r w:rsidRPr="005F438C">
        <w:t>vol</w:t>
      </w:r>
      <w:proofErr w:type="spellEnd"/>
      <w:r w:rsidRPr="005F438C">
        <w:t xml:space="preserve">. 6, </w:t>
      </w:r>
      <w:proofErr w:type="spellStart"/>
      <w:r w:rsidRPr="005F438C">
        <w:t>pp</w:t>
      </w:r>
      <w:proofErr w:type="spellEnd"/>
      <w:r w:rsidRPr="005F438C">
        <w:t>. 171–185, 2022. URL: https://link.springer.com/article/10.1007/s41315-021-00180-5 (</w:t>
      </w:r>
      <w:r w:rsidR="009F5D38" w:rsidRPr="005F438C">
        <w:t>дата звернення: 10.02.2026</w:t>
      </w:r>
      <w:r w:rsidRPr="005F438C">
        <w:t>).</w:t>
      </w:r>
      <w:bookmarkEnd w:id="105"/>
    </w:p>
    <w:p w14:paraId="2FE4D3CB" w14:textId="77777777" w:rsidR="00850181" w:rsidRPr="005F438C" w:rsidRDefault="00850181" w:rsidP="000D150A">
      <w:pPr>
        <w:pStyle w:val="a2"/>
        <w:numPr>
          <w:ilvl w:val="0"/>
          <w:numId w:val="2"/>
        </w:numPr>
      </w:pPr>
      <w:r w:rsidRPr="005F438C">
        <w:t xml:space="preserve"> </w:t>
      </w:r>
      <w:bookmarkStart w:id="106" w:name="_Ref221550419"/>
      <w:r w:rsidR="001850B1" w:rsidRPr="005F438C">
        <w:t xml:space="preserve">Шматко О.В., </w:t>
      </w:r>
      <w:proofErr w:type="spellStart"/>
      <w:r w:rsidR="001850B1" w:rsidRPr="005F438C">
        <w:t>Гамаюн</w:t>
      </w:r>
      <w:proofErr w:type="spellEnd"/>
      <w:r w:rsidR="001850B1" w:rsidRPr="005F438C">
        <w:t xml:space="preserve"> І.П., </w:t>
      </w:r>
      <w:proofErr w:type="spellStart"/>
      <w:r w:rsidR="001850B1" w:rsidRPr="005F438C">
        <w:t>Коломійцев</w:t>
      </w:r>
      <w:proofErr w:type="spellEnd"/>
      <w:r w:rsidR="001850B1" w:rsidRPr="005F438C">
        <w:t xml:space="preserve"> О.В., Третяк В.Ф., Рудаков І.С., </w:t>
      </w:r>
      <w:proofErr w:type="spellStart"/>
      <w:r w:rsidR="001850B1" w:rsidRPr="005F438C">
        <w:t>Бердочник</w:t>
      </w:r>
      <w:proofErr w:type="spellEnd"/>
      <w:r w:rsidR="001850B1" w:rsidRPr="005F438C">
        <w:t xml:space="preserve"> А.Д. Дослідження та оцінка підсистеми виявлення та класифікації об</w:t>
      </w:r>
      <w:r w:rsidR="0089083A" w:rsidRPr="005F438C">
        <w:t>’</w:t>
      </w:r>
      <w:r w:rsidR="001850B1" w:rsidRPr="005F438C">
        <w:t xml:space="preserve">єктів у </w:t>
      </w:r>
      <w:proofErr w:type="spellStart"/>
      <w:r w:rsidR="001850B1" w:rsidRPr="005F438C">
        <w:t>відеопотоці</w:t>
      </w:r>
      <w:proofErr w:type="spellEnd"/>
      <w:r w:rsidR="001850B1" w:rsidRPr="005F438C">
        <w:t xml:space="preserve">. Системи обробки інформації. 2025. № 4 [179]. C. 70-80. </w:t>
      </w:r>
      <w:r w:rsidR="00815625" w:rsidRPr="005F438C">
        <w:t xml:space="preserve">URL: </w:t>
      </w:r>
      <w:r w:rsidR="001850B1" w:rsidRPr="005F438C">
        <w:t>https://doi.org/10.30748/soi.2024.179.08</w:t>
      </w:r>
      <w:r w:rsidR="00815625" w:rsidRPr="005F438C">
        <w:t xml:space="preserve"> (дата звернення: 10.02.2026)</w:t>
      </w:r>
      <w:r w:rsidR="001850B1" w:rsidRPr="005F438C">
        <w:t>.</w:t>
      </w:r>
      <w:bookmarkEnd w:id="106"/>
    </w:p>
    <w:p w14:paraId="789DD86D" w14:textId="77777777" w:rsidR="00637DC7" w:rsidRPr="005F438C" w:rsidRDefault="00637DC7" w:rsidP="000D150A">
      <w:pPr>
        <w:pStyle w:val="a2"/>
        <w:numPr>
          <w:ilvl w:val="0"/>
          <w:numId w:val="2"/>
        </w:numPr>
      </w:pPr>
      <w:r w:rsidRPr="005F438C">
        <w:t xml:space="preserve"> </w:t>
      </w:r>
      <w:bookmarkStart w:id="107" w:name="_Ref221606843"/>
      <w:proofErr w:type="spellStart"/>
      <w:r w:rsidRPr="005F438C">
        <w:t>Wang</w:t>
      </w:r>
      <w:proofErr w:type="spellEnd"/>
      <w:r w:rsidRPr="005F438C">
        <w:t xml:space="preserve">, K., </w:t>
      </w:r>
      <w:proofErr w:type="spellStart"/>
      <w:r w:rsidRPr="005F438C">
        <w:t>Wang</w:t>
      </w:r>
      <w:proofErr w:type="spellEnd"/>
      <w:r w:rsidRPr="005F438C">
        <w:t xml:space="preserve">, Z., </w:t>
      </w:r>
      <w:proofErr w:type="spellStart"/>
      <w:r w:rsidRPr="005F438C">
        <w:t>Li</w:t>
      </w:r>
      <w:proofErr w:type="spellEnd"/>
      <w:r w:rsidRPr="005F438C">
        <w:t xml:space="preserve">, Z. </w:t>
      </w:r>
      <w:proofErr w:type="spellStart"/>
      <w:r w:rsidRPr="005F438C">
        <w:t>et</w:t>
      </w:r>
      <w:proofErr w:type="spellEnd"/>
      <w:r w:rsidRPr="005F438C">
        <w:t xml:space="preserve"> </w:t>
      </w:r>
      <w:proofErr w:type="spellStart"/>
      <w:r w:rsidRPr="005F438C">
        <w:t>al</w:t>
      </w:r>
      <w:proofErr w:type="spellEnd"/>
      <w:r w:rsidRPr="005F438C">
        <w:t xml:space="preserve">. </w:t>
      </w:r>
      <w:proofErr w:type="spellStart"/>
      <w:r w:rsidRPr="005F438C">
        <w:t>Oriented</w:t>
      </w:r>
      <w:proofErr w:type="spellEnd"/>
      <w:r w:rsidRPr="005F438C">
        <w:t xml:space="preserve"> </w:t>
      </w:r>
      <w:proofErr w:type="spellStart"/>
      <w:r w:rsidRPr="005F438C">
        <w:t>object</w:t>
      </w:r>
      <w:proofErr w:type="spellEnd"/>
      <w:r w:rsidRPr="005F438C">
        <w:t xml:space="preserve"> </w:t>
      </w:r>
      <w:proofErr w:type="spellStart"/>
      <w:r w:rsidRPr="005F438C">
        <w:t>detection</w:t>
      </w:r>
      <w:proofErr w:type="spellEnd"/>
      <w:r w:rsidRPr="005F438C">
        <w:t xml:space="preserve"> </w:t>
      </w:r>
      <w:proofErr w:type="spellStart"/>
      <w:r w:rsidRPr="005F438C">
        <w:t>in</w:t>
      </w:r>
      <w:proofErr w:type="spellEnd"/>
      <w:r w:rsidRPr="005F438C">
        <w:t xml:space="preserve"> </w:t>
      </w:r>
      <w:proofErr w:type="spellStart"/>
      <w:r w:rsidRPr="005F438C">
        <w:t>optical</w:t>
      </w:r>
      <w:proofErr w:type="spellEnd"/>
      <w:r w:rsidRPr="005F438C">
        <w:t xml:space="preserve"> </w:t>
      </w:r>
      <w:proofErr w:type="spellStart"/>
      <w:r w:rsidRPr="005F438C">
        <w:t>remote</w:t>
      </w:r>
      <w:proofErr w:type="spellEnd"/>
      <w:r w:rsidRPr="005F438C">
        <w:t xml:space="preserve"> </w:t>
      </w:r>
      <w:proofErr w:type="spellStart"/>
      <w:r w:rsidRPr="005F438C">
        <w:lastRenderedPageBreak/>
        <w:t>sensing</w:t>
      </w:r>
      <w:proofErr w:type="spellEnd"/>
      <w:r w:rsidRPr="005F438C">
        <w:t xml:space="preserve"> </w:t>
      </w:r>
      <w:proofErr w:type="spellStart"/>
      <w:r w:rsidRPr="005F438C">
        <w:t>images</w:t>
      </w:r>
      <w:proofErr w:type="spellEnd"/>
      <w:r w:rsidRPr="005F438C">
        <w:t xml:space="preserve"> </w:t>
      </w:r>
      <w:proofErr w:type="spellStart"/>
      <w:r w:rsidRPr="005F438C">
        <w:t>using</w:t>
      </w:r>
      <w:proofErr w:type="spellEnd"/>
      <w:r w:rsidRPr="005F438C">
        <w:t xml:space="preserve"> </w:t>
      </w:r>
      <w:proofErr w:type="spellStart"/>
      <w:r w:rsidRPr="005F438C">
        <w:t>deep</w:t>
      </w:r>
      <w:proofErr w:type="spellEnd"/>
      <w:r w:rsidRPr="005F438C">
        <w:t xml:space="preserve"> </w:t>
      </w:r>
      <w:proofErr w:type="spellStart"/>
      <w:r w:rsidRPr="005F438C">
        <w:t>learning</w:t>
      </w:r>
      <w:proofErr w:type="spellEnd"/>
      <w:r w:rsidRPr="005F438C">
        <w:t xml:space="preserve">: a </w:t>
      </w:r>
      <w:proofErr w:type="spellStart"/>
      <w:r w:rsidRPr="005F438C">
        <w:t>survey</w:t>
      </w:r>
      <w:proofErr w:type="spellEnd"/>
      <w:r w:rsidRPr="005F438C">
        <w:t xml:space="preserve">. </w:t>
      </w:r>
      <w:proofErr w:type="spellStart"/>
      <w:r w:rsidRPr="005F438C">
        <w:t>Artif</w:t>
      </w:r>
      <w:proofErr w:type="spellEnd"/>
      <w:r w:rsidRPr="005F438C">
        <w:t xml:space="preserve"> </w:t>
      </w:r>
      <w:proofErr w:type="spellStart"/>
      <w:r w:rsidRPr="005F438C">
        <w:t>Intell</w:t>
      </w:r>
      <w:proofErr w:type="spellEnd"/>
      <w:r w:rsidRPr="005F438C">
        <w:t xml:space="preserve"> </w:t>
      </w:r>
      <w:proofErr w:type="spellStart"/>
      <w:r w:rsidRPr="005F438C">
        <w:t>Rev</w:t>
      </w:r>
      <w:proofErr w:type="spellEnd"/>
      <w:r w:rsidRPr="005F438C">
        <w:t xml:space="preserve"> 58, 350 (2025). </w:t>
      </w:r>
      <w:r w:rsidR="00815625" w:rsidRPr="005F438C">
        <w:t xml:space="preserve">URL: </w:t>
      </w:r>
      <w:hyperlink r:id="rId67" w:history="1">
        <w:r w:rsidRPr="005F438C">
          <w:rPr>
            <w:rStyle w:val="af2"/>
          </w:rPr>
          <w:t>https://doi.org/10.1007/s10462-025-11256-0</w:t>
        </w:r>
      </w:hyperlink>
      <w:bookmarkEnd w:id="107"/>
      <w:r w:rsidR="00815625" w:rsidRPr="005F438C">
        <w:t xml:space="preserve"> (дата звернення: 10.02.2026).</w:t>
      </w:r>
    </w:p>
    <w:p w14:paraId="5A84CAF4" w14:textId="77777777" w:rsidR="00637DC7" w:rsidRPr="005F438C" w:rsidRDefault="00637DC7" w:rsidP="000D150A">
      <w:pPr>
        <w:pStyle w:val="a2"/>
        <w:numPr>
          <w:ilvl w:val="0"/>
          <w:numId w:val="2"/>
        </w:numPr>
      </w:pPr>
      <w:r w:rsidRPr="005F438C">
        <w:t xml:space="preserve"> </w:t>
      </w:r>
      <w:bookmarkStart w:id="108" w:name="_Ref221607121"/>
      <w:r w:rsidRPr="005F438C">
        <w:t>Іванов Ю. С. Супровід динамічних об</w:t>
      </w:r>
      <w:r w:rsidR="0089083A" w:rsidRPr="005F438C">
        <w:t>’</w:t>
      </w:r>
      <w:r w:rsidRPr="005F438C">
        <w:t xml:space="preserve">єктів у </w:t>
      </w:r>
      <w:proofErr w:type="spellStart"/>
      <w:r w:rsidRPr="005F438C">
        <w:t>відеопотоках</w:t>
      </w:r>
      <w:proofErr w:type="spellEnd"/>
      <w:r w:rsidRPr="005F438C">
        <w:t xml:space="preserve"> розподілених систем відеоспостереження — авто-</w:t>
      </w:r>
      <w:proofErr w:type="spellStart"/>
      <w:r w:rsidRPr="005F438C">
        <w:t>реф</w:t>
      </w:r>
      <w:proofErr w:type="spellEnd"/>
      <w:r w:rsidRPr="005F438C">
        <w:t xml:space="preserve">. </w:t>
      </w:r>
      <w:proofErr w:type="spellStart"/>
      <w:r w:rsidRPr="005F438C">
        <w:t>дис</w:t>
      </w:r>
      <w:proofErr w:type="spellEnd"/>
      <w:r w:rsidRPr="005F438C">
        <w:t>. … Львів, 2015. URL: https://ena.lpnu.ua/items/ca3d677b-4e53-4edc-893a-b7d8d12f8d3f (дата звернення: 10.02.2026)</w:t>
      </w:r>
      <w:bookmarkEnd w:id="108"/>
      <w:r w:rsidR="00815625" w:rsidRPr="005F438C">
        <w:t>.</w:t>
      </w:r>
    </w:p>
    <w:p w14:paraId="336AC823" w14:textId="77777777" w:rsidR="00637DC7" w:rsidRPr="005F438C" w:rsidRDefault="00637DC7" w:rsidP="000D150A">
      <w:pPr>
        <w:pStyle w:val="a2"/>
        <w:numPr>
          <w:ilvl w:val="0"/>
          <w:numId w:val="2"/>
        </w:numPr>
      </w:pPr>
      <w:r w:rsidRPr="005F438C">
        <w:t xml:space="preserve"> </w:t>
      </w:r>
      <w:bookmarkStart w:id="109" w:name="_Ref221607196"/>
      <w:proofErr w:type="spellStart"/>
      <w:r w:rsidRPr="005F438C">
        <w:t>Podvyshennyi</w:t>
      </w:r>
      <w:proofErr w:type="spellEnd"/>
      <w:r w:rsidRPr="005F438C">
        <w:t xml:space="preserve"> V., </w:t>
      </w:r>
      <w:proofErr w:type="spellStart"/>
      <w:r w:rsidRPr="005F438C">
        <w:t>Safonyk</w:t>
      </w:r>
      <w:proofErr w:type="spellEnd"/>
      <w:r w:rsidRPr="005F438C">
        <w:t xml:space="preserve"> A. Прогнозування траєкторій рухомих об</w:t>
      </w:r>
      <w:r w:rsidR="0089083A" w:rsidRPr="005F438C">
        <w:t>’</w:t>
      </w:r>
      <w:r w:rsidRPr="005F438C">
        <w:t xml:space="preserve">єктів як елемент інтелектуального </w:t>
      </w:r>
      <w:proofErr w:type="spellStart"/>
      <w:r w:rsidRPr="005F438C">
        <w:t>відеос-постереження</w:t>
      </w:r>
      <w:proofErr w:type="spellEnd"/>
      <w:r w:rsidRPr="005F438C">
        <w:t xml:space="preserve"> з БПЛА. </w:t>
      </w:r>
      <w:proofErr w:type="spellStart"/>
      <w:r w:rsidRPr="005F438C">
        <w:t>Proc</w:t>
      </w:r>
      <w:proofErr w:type="spellEnd"/>
      <w:r w:rsidRPr="005F438C">
        <w:t xml:space="preserve">. </w:t>
      </w:r>
      <w:proofErr w:type="spellStart"/>
      <w:r w:rsidRPr="005F438C">
        <w:t>Modeling</w:t>
      </w:r>
      <w:proofErr w:type="spellEnd"/>
      <w:r w:rsidRPr="005F438C">
        <w:t xml:space="preserve">, </w:t>
      </w:r>
      <w:proofErr w:type="spellStart"/>
      <w:r w:rsidRPr="005F438C">
        <w:t>Control</w:t>
      </w:r>
      <w:proofErr w:type="spellEnd"/>
      <w:r w:rsidRPr="005F438C">
        <w:t xml:space="preserve"> </w:t>
      </w:r>
      <w:proofErr w:type="spellStart"/>
      <w:r w:rsidRPr="005F438C">
        <w:t>and</w:t>
      </w:r>
      <w:proofErr w:type="spellEnd"/>
      <w:r w:rsidRPr="005F438C">
        <w:t xml:space="preserve"> </w:t>
      </w:r>
      <w:proofErr w:type="spellStart"/>
      <w:r w:rsidRPr="005F438C">
        <w:t>Information</w:t>
      </w:r>
      <w:proofErr w:type="spellEnd"/>
      <w:r w:rsidRPr="005F438C">
        <w:t xml:space="preserve"> Technologies </w:t>
      </w:r>
      <w:proofErr w:type="spellStart"/>
      <w:r w:rsidRPr="005F438C">
        <w:t>International</w:t>
      </w:r>
      <w:proofErr w:type="spellEnd"/>
      <w:r w:rsidRPr="005F438C">
        <w:t xml:space="preserve"> </w:t>
      </w:r>
      <w:proofErr w:type="spellStart"/>
      <w:r w:rsidRPr="005F438C">
        <w:t>Sc</w:t>
      </w:r>
      <w:proofErr w:type="spellEnd"/>
      <w:r w:rsidRPr="005F438C">
        <w:t xml:space="preserve">. </w:t>
      </w:r>
      <w:proofErr w:type="spellStart"/>
      <w:r w:rsidRPr="005F438C">
        <w:t>Pract</w:t>
      </w:r>
      <w:proofErr w:type="spellEnd"/>
      <w:r w:rsidRPr="005F438C">
        <w:t xml:space="preserve">. </w:t>
      </w:r>
      <w:proofErr w:type="spellStart"/>
      <w:r w:rsidRPr="005F438C">
        <w:t>Conf</w:t>
      </w:r>
      <w:proofErr w:type="spellEnd"/>
      <w:r w:rsidRPr="005F438C">
        <w:t>., 2025. DOI: https://doi.org/10.31713/MCIT.2025.053</w:t>
      </w:r>
      <w:bookmarkEnd w:id="109"/>
    </w:p>
    <w:p w14:paraId="228CA3DC" w14:textId="77777777" w:rsidR="00553C9A" w:rsidRPr="005F438C" w:rsidRDefault="00553C9A" w:rsidP="000D150A">
      <w:pPr>
        <w:pStyle w:val="a2"/>
        <w:numPr>
          <w:ilvl w:val="0"/>
          <w:numId w:val="2"/>
        </w:numPr>
      </w:pPr>
      <w:r w:rsidRPr="005F438C">
        <w:t xml:space="preserve"> </w:t>
      </w:r>
      <w:bookmarkStart w:id="110" w:name="_Ref221607342"/>
      <w:r w:rsidRPr="005F438C">
        <w:t xml:space="preserve">Оптичний потік — поняття та застосування у </w:t>
      </w:r>
      <w:proofErr w:type="spellStart"/>
      <w:r w:rsidRPr="005F438C">
        <w:t>відеоаналізі</w:t>
      </w:r>
      <w:proofErr w:type="spellEnd"/>
      <w:r w:rsidRPr="005F438C">
        <w:t xml:space="preserve">, Міністерство освіти і науки України, </w:t>
      </w:r>
      <w:proofErr w:type="spellStart"/>
      <w:r w:rsidRPr="005F438C">
        <w:t>Tech</w:t>
      </w:r>
      <w:proofErr w:type="spellEnd"/>
      <w:r w:rsidRPr="005F438C">
        <w:t xml:space="preserve">. </w:t>
      </w:r>
      <w:proofErr w:type="spellStart"/>
      <w:r w:rsidRPr="005F438C">
        <w:t>Report</w:t>
      </w:r>
      <w:proofErr w:type="spellEnd"/>
      <w:r w:rsidRPr="005F438C">
        <w:t>, 2025. URL: https://ekmair.ukma.edu.ua/server/api/core/bitstreams/8f37cad5-932a-4141-a681-592f8949c5bf/content (дата звернення: 10.02.2026)</w:t>
      </w:r>
      <w:bookmarkEnd w:id="110"/>
      <w:r w:rsidR="00A318F5" w:rsidRPr="005F438C">
        <w:t>.</w:t>
      </w:r>
    </w:p>
    <w:p w14:paraId="0876EACB" w14:textId="77777777" w:rsidR="006914AD" w:rsidRPr="005F438C" w:rsidRDefault="006914AD" w:rsidP="000D150A">
      <w:pPr>
        <w:pStyle w:val="a2"/>
        <w:numPr>
          <w:ilvl w:val="0"/>
          <w:numId w:val="2"/>
        </w:numPr>
      </w:pPr>
      <w:r w:rsidRPr="005F438C">
        <w:t xml:space="preserve"> </w:t>
      </w:r>
      <w:bookmarkStart w:id="111" w:name="_Ref221607448"/>
      <w:proofErr w:type="spellStart"/>
      <w:r w:rsidRPr="005F438C">
        <w:t>Three</w:t>
      </w:r>
      <w:proofErr w:type="spellEnd"/>
      <w:r w:rsidRPr="005F438C">
        <w:t xml:space="preserve"> </w:t>
      </w:r>
      <w:proofErr w:type="spellStart"/>
      <w:r w:rsidRPr="005F438C">
        <w:t>dimensional</w:t>
      </w:r>
      <w:proofErr w:type="spellEnd"/>
      <w:r w:rsidRPr="005F438C">
        <w:t xml:space="preserve"> </w:t>
      </w:r>
      <w:proofErr w:type="spellStart"/>
      <w:r w:rsidRPr="005F438C">
        <w:t>tracking</w:t>
      </w:r>
      <w:proofErr w:type="spellEnd"/>
      <w:r w:rsidRPr="005F438C">
        <w:t xml:space="preserve"> </w:t>
      </w:r>
      <w:proofErr w:type="spellStart"/>
      <w:r w:rsidRPr="005F438C">
        <w:t>of</w:t>
      </w:r>
      <w:proofErr w:type="spellEnd"/>
      <w:r w:rsidRPr="005F438C">
        <w:t xml:space="preserve"> </w:t>
      </w:r>
      <w:proofErr w:type="spellStart"/>
      <w:r w:rsidRPr="005F438C">
        <w:t>rigid</w:t>
      </w:r>
      <w:proofErr w:type="spellEnd"/>
      <w:r w:rsidRPr="005F438C">
        <w:t xml:space="preserve"> </w:t>
      </w:r>
      <w:proofErr w:type="spellStart"/>
      <w:r w:rsidRPr="005F438C">
        <w:t>objects</w:t>
      </w:r>
      <w:proofErr w:type="spellEnd"/>
      <w:r w:rsidRPr="005F438C">
        <w:t xml:space="preserve"> </w:t>
      </w:r>
      <w:proofErr w:type="spellStart"/>
      <w:r w:rsidRPr="005F438C">
        <w:t>in</w:t>
      </w:r>
      <w:proofErr w:type="spellEnd"/>
      <w:r w:rsidRPr="005F438C">
        <w:t xml:space="preserve"> </w:t>
      </w:r>
      <w:proofErr w:type="spellStart"/>
      <w:r w:rsidRPr="005F438C">
        <w:t>motion</w:t>
      </w:r>
      <w:proofErr w:type="spellEnd"/>
      <w:r w:rsidRPr="005F438C">
        <w:t xml:space="preserve"> </w:t>
      </w:r>
      <w:proofErr w:type="spellStart"/>
      <w:r w:rsidRPr="005F438C">
        <w:t>using</w:t>
      </w:r>
      <w:proofErr w:type="spellEnd"/>
      <w:r w:rsidRPr="005F438C">
        <w:t xml:space="preserve"> 2D </w:t>
      </w:r>
      <w:proofErr w:type="spellStart"/>
      <w:r w:rsidRPr="005F438C">
        <w:t>optical</w:t>
      </w:r>
      <w:proofErr w:type="spellEnd"/>
      <w:r w:rsidRPr="005F438C">
        <w:t xml:space="preserve"> </w:t>
      </w:r>
      <w:proofErr w:type="spellStart"/>
      <w:r w:rsidRPr="005F438C">
        <w:t>flows</w:t>
      </w:r>
      <w:proofErr w:type="spellEnd"/>
      <w:r w:rsidRPr="005F438C">
        <w:t xml:space="preserve">, </w:t>
      </w:r>
      <w:proofErr w:type="spellStart"/>
      <w:r w:rsidRPr="005F438C">
        <w:t>Image</w:t>
      </w:r>
      <w:proofErr w:type="spellEnd"/>
      <w:r w:rsidRPr="005F438C">
        <w:t xml:space="preserve"> </w:t>
      </w:r>
      <w:proofErr w:type="spellStart"/>
      <w:r w:rsidRPr="005F438C">
        <w:t>and</w:t>
      </w:r>
      <w:proofErr w:type="spellEnd"/>
      <w:r w:rsidRPr="005F438C">
        <w:t xml:space="preserve"> </w:t>
      </w:r>
      <w:proofErr w:type="spellStart"/>
      <w:r w:rsidRPr="005F438C">
        <w:t>Vision</w:t>
      </w:r>
      <w:proofErr w:type="spellEnd"/>
      <w:r w:rsidRPr="005F438C">
        <w:t xml:space="preserve"> </w:t>
      </w:r>
      <w:proofErr w:type="spellStart"/>
      <w:r w:rsidRPr="005F438C">
        <w:t>Computing</w:t>
      </w:r>
      <w:proofErr w:type="spellEnd"/>
      <w:r w:rsidRPr="005F438C">
        <w:t xml:space="preserve">, </w:t>
      </w:r>
      <w:proofErr w:type="spellStart"/>
      <w:r w:rsidRPr="005F438C">
        <w:t>vol</w:t>
      </w:r>
      <w:proofErr w:type="spellEnd"/>
      <w:r w:rsidRPr="005F438C">
        <w:t>. 142, 104913, 2024. https://www.sciencedirect.com/science/article/pii/S0262885624000167 (дата звернення: 10.02.2026)</w:t>
      </w:r>
      <w:bookmarkEnd w:id="111"/>
      <w:r w:rsidR="00A318F5" w:rsidRPr="005F438C">
        <w:t>.</w:t>
      </w:r>
    </w:p>
    <w:p w14:paraId="551A263E" w14:textId="77777777" w:rsidR="00DF498B" w:rsidRPr="005F438C" w:rsidRDefault="00DF498B" w:rsidP="000D150A">
      <w:pPr>
        <w:pStyle w:val="a2"/>
        <w:numPr>
          <w:ilvl w:val="0"/>
          <w:numId w:val="2"/>
        </w:numPr>
      </w:pPr>
      <w:r w:rsidRPr="005F438C">
        <w:t xml:space="preserve"> </w:t>
      </w:r>
      <w:bookmarkStart w:id="112" w:name="_Ref221607542"/>
      <w:r w:rsidRPr="005F438C">
        <w:t xml:space="preserve">R. </w:t>
      </w:r>
      <w:proofErr w:type="spellStart"/>
      <w:r w:rsidRPr="005F438C">
        <w:t>Malhotra</w:t>
      </w:r>
      <w:proofErr w:type="spellEnd"/>
      <w:r w:rsidRPr="005F438C">
        <w:t xml:space="preserve">, </w:t>
      </w:r>
      <w:proofErr w:type="spellStart"/>
      <w:r w:rsidRPr="005F438C">
        <w:t>Detection</w:t>
      </w:r>
      <w:proofErr w:type="spellEnd"/>
      <w:r w:rsidRPr="005F438C">
        <w:t xml:space="preserve"> </w:t>
      </w:r>
      <w:proofErr w:type="spellStart"/>
      <w:r w:rsidRPr="005F438C">
        <w:t>and</w:t>
      </w:r>
      <w:proofErr w:type="spellEnd"/>
      <w:r w:rsidRPr="005F438C">
        <w:t xml:space="preserve"> </w:t>
      </w:r>
      <w:proofErr w:type="spellStart"/>
      <w:r w:rsidRPr="005F438C">
        <w:t>segmentation</w:t>
      </w:r>
      <w:proofErr w:type="spellEnd"/>
      <w:r w:rsidRPr="005F438C">
        <w:t xml:space="preserve"> </w:t>
      </w:r>
      <w:proofErr w:type="spellStart"/>
      <w:r w:rsidRPr="005F438C">
        <w:t>of</w:t>
      </w:r>
      <w:proofErr w:type="spellEnd"/>
      <w:r w:rsidRPr="005F438C">
        <w:t xml:space="preserve"> </w:t>
      </w:r>
      <w:proofErr w:type="spellStart"/>
      <w:r w:rsidRPr="005F438C">
        <w:t>moving</w:t>
      </w:r>
      <w:proofErr w:type="spellEnd"/>
      <w:r w:rsidRPr="005F438C">
        <w:t xml:space="preserve"> </w:t>
      </w:r>
      <w:proofErr w:type="spellStart"/>
      <w:r w:rsidRPr="005F438C">
        <w:t>objects</w:t>
      </w:r>
      <w:proofErr w:type="spellEnd"/>
      <w:r w:rsidRPr="005F438C">
        <w:t xml:space="preserve"> </w:t>
      </w:r>
      <w:proofErr w:type="spellStart"/>
      <w:r w:rsidRPr="005F438C">
        <w:t>in</w:t>
      </w:r>
      <w:proofErr w:type="spellEnd"/>
      <w:r w:rsidRPr="005F438C">
        <w:t xml:space="preserve"> </w:t>
      </w:r>
      <w:proofErr w:type="spellStart"/>
      <w:r w:rsidRPr="005F438C">
        <w:t>video</w:t>
      </w:r>
      <w:proofErr w:type="spellEnd"/>
      <w:r w:rsidRPr="005F438C">
        <w:t xml:space="preserve"> </w:t>
      </w:r>
      <w:proofErr w:type="spellStart"/>
      <w:r w:rsidRPr="005F438C">
        <w:t>using</w:t>
      </w:r>
      <w:proofErr w:type="spellEnd"/>
      <w:r w:rsidRPr="005F438C">
        <w:t xml:space="preserve"> </w:t>
      </w:r>
      <w:proofErr w:type="spellStart"/>
      <w:r w:rsidRPr="005F438C">
        <w:t>optical</w:t>
      </w:r>
      <w:proofErr w:type="spellEnd"/>
      <w:r w:rsidRPr="005F438C">
        <w:t xml:space="preserve"> </w:t>
      </w:r>
      <w:proofErr w:type="spellStart"/>
      <w:r w:rsidRPr="005F438C">
        <w:t>vector</w:t>
      </w:r>
      <w:proofErr w:type="spellEnd"/>
      <w:r w:rsidRPr="005F438C">
        <w:t xml:space="preserve"> </w:t>
      </w:r>
      <w:proofErr w:type="spellStart"/>
      <w:r w:rsidRPr="005F438C">
        <w:t>flow</w:t>
      </w:r>
      <w:proofErr w:type="spellEnd"/>
      <w:r w:rsidRPr="005F438C">
        <w:t xml:space="preserve"> </w:t>
      </w:r>
      <w:proofErr w:type="spellStart"/>
      <w:r w:rsidRPr="005F438C">
        <w:t>estimation</w:t>
      </w:r>
      <w:proofErr w:type="spellEnd"/>
      <w:r w:rsidRPr="005F438C">
        <w:t xml:space="preserve">, </w:t>
      </w:r>
      <w:proofErr w:type="spellStart"/>
      <w:r w:rsidRPr="005F438C">
        <w:t>MSc</w:t>
      </w:r>
      <w:proofErr w:type="spellEnd"/>
      <w:r w:rsidRPr="005F438C">
        <w:t xml:space="preserve"> </w:t>
      </w:r>
      <w:proofErr w:type="spellStart"/>
      <w:r w:rsidRPr="005F438C">
        <w:t>Thesis</w:t>
      </w:r>
      <w:proofErr w:type="spellEnd"/>
      <w:r w:rsidRPr="005F438C">
        <w:t xml:space="preserve">, </w:t>
      </w:r>
      <w:proofErr w:type="spellStart"/>
      <w:r w:rsidRPr="005F438C">
        <w:t>Univ</w:t>
      </w:r>
      <w:proofErr w:type="spellEnd"/>
      <w:r w:rsidRPr="005F438C">
        <w:t xml:space="preserve">. </w:t>
      </w:r>
      <w:proofErr w:type="spellStart"/>
      <w:r w:rsidRPr="005F438C">
        <w:t>of</w:t>
      </w:r>
      <w:proofErr w:type="spellEnd"/>
      <w:r w:rsidRPr="005F438C">
        <w:t xml:space="preserve"> </w:t>
      </w:r>
      <w:proofErr w:type="spellStart"/>
      <w:r w:rsidRPr="005F438C">
        <w:t>Saskatchewan</w:t>
      </w:r>
      <w:proofErr w:type="spellEnd"/>
      <w:r w:rsidRPr="005F438C">
        <w:t>, 2008. URL: https://harvest.usask.ca/items/69514620-0907-44ea-8ab3-b580c03cded5 (дата звернення: 10.02.2026)</w:t>
      </w:r>
      <w:bookmarkEnd w:id="112"/>
      <w:r w:rsidR="00A318F5" w:rsidRPr="005F438C">
        <w:t>.</w:t>
      </w:r>
    </w:p>
    <w:p w14:paraId="6739F0B6" w14:textId="77777777" w:rsidR="0018519B" w:rsidRPr="005F438C" w:rsidRDefault="0018519B" w:rsidP="000D150A">
      <w:pPr>
        <w:pStyle w:val="a2"/>
        <w:numPr>
          <w:ilvl w:val="0"/>
          <w:numId w:val="2"/>
        </w:numPr>
      </w:pPr>
      <w:r w:rsidRPr="005F438C">
        <w:t xml:space="preserve"> </w:t>
      </w:r>
      <w:bookmarkStart w:id="113" w:name="_Ref221607787"/>
      <w:proofErr w:type="spellStart"/>
      <w:r w:rsidRPr="005F438C">
        <w:t>Detecting</w:t>
      </w:r>
      <w:proofErr w:type="spellEnd"/>
      <w:r w:rsidRPr="005F438C">
        <w:t xml:space="preserve"> </w:t>
      </w:r>
      <w:proofErr w:type="spellStart"/>
      <w:r w:rsidRPr="005F438C">
        <w:t>moving</w:t>
      </w:r>
      <w:proofErr w:type="spellEnd"/>
      <w:r w:rsidRPr="005F438C">
        <w:t xml:space="preserve"> </w:t>
      </w:r>
      <w:proofErr w:type="spellStart"/>
      <w:r w:rsidRPr="005F438C">
        <w:t>objects</w:t>
      </w:r>
      <w:proofErr w:type="spellEnd"/>
      <w:r w:rsidRPr="005F438C">
        <w:t xml:space="preserve"> </w:t>
      </w:r>
      <w:proofErr w:type="spellStart"/>
      <w:r w:rsidRPr="005F438C">
        <w:t>in</w:t>
      </w:r>
      <w:proofErr w:type="spellEnd"/>
      <w:r w:rsidRPr="005F438C">
        <w:t xml:space="preserve"> </w:t>
      </w:r>
      <w:proofErr w:type="spellStart"/>
      <w:r w:rsidRPr="005F438C">
        <w:t>an</w:t>
      </w:r>
      <w:proofErr w:type="spellEnd"/>
      <w:r w:rsidRPr="005F438C">
        <w:t xml:space="preserve"> </w:t>
      </w:r>
      <w:proofErr w:type="spellStart"/>
      <w:r w:rsidRPr="005F438C">
        <w:t>optic</w:t>
      </w:r>
      <w:proofErr w:type="spellEnd"/>
      <w:r w:rsidRPr="005F438C">
        <w:t xml:space="preserve"> </w:t>
      </w:r>
      <w:proofErr w:type="spellStart"/>
      <w:r w:rsidRPr="005F438C">
        <w:t>flow</w:t>
      </w:r>
      <w:proofErr w:type="spellEnd"/>
      <w:r w:rsidRPr="005F438C">
        <w:t xml:space="preserve"> </w:t>
      </w:r>
      <w:proofErr w:type="spellStart"/>
      <w:r w:rsidRPr="005F438C">
        <w:t>field</w:t>
      </w:r>
      <w:proofErr w:type="spellEnd"/>
      <w:r w:rsidRPr="005F438C">
        <w:t xml:space="preserve"> </w:t>
      </w:r>
      <w:proofErr w:type="spellStart"/>
      <w:r w:rsidRPr="005F438C">
        <w:t>using</w:t>
      </w:r>
      <w:proofErr w:type="spellEnd"/>
      <w:r w:rsidRPr="005F438C">
        <w:t xml:space="preserve"> </w:t>
      </w:r>
      <w:proofErr w:type="spellStart"/>
      <w:r w:rsidRPr="005F438C">
        <w:t>direction</w:t>
      </w:r>
      <w:proofErr w:type="spellEnd"/>
      <w:r w:rsidRPr="005F438C">
        <w:t xml:space="preserve"> </w:t>
      </w:r>
      <w:proofErr w:type="spellStart"/>
      <w:r w:rsidRPr="005F438C">
        <w:t>and</w:t>
      </w:r>
      <w:proofErr w:type="spellEnd"/>
      <w:r w:rsidRPr="005F438C">
        <w:t xml:space="preserve"> </w:t>
      </w:r>
      <w:proofErr w:type="spellStart"/>
      <w:r w:rsidRPr="005F438C">
        <w:t>speed</w:t>
      </w:r>
      <w:proofErr w:type="spellEnd"/>
      <w:r w:rsidRPr="005F438C">
        <w:t xml:space="preserve"> </w:t>
      </w:r>
      <w:proofErr w:type="spellStart"/>
      <w:r w:rsidRPr="005F438C">
        <w:t>tuned</w:t>
      </w:r>
      <w:proofErr w:type="spellEnd"/>
      <w:r w:rsidRPr="005F438C">
        <w:t xml:space="preserve"> </w:t>
      </w:r>
      <w:proofErr w:type="spellStart"/>
      <w:r w:rsidRPr="005F438C">
        <w:t>operators</w:t>
      </w:r>
      <w:proofErr w:type="spellEnd"/>
      <w:r w:rsidRPr="005F438C">
        <w:t xml:space="preserve">, </w:t>
      </w:r>
      <w:proofErr w:type="spellStart"/>
      <w:r w:rsidRPr="005F438C">
        <w:t>Vision</w:t>
      </w:r>
      <w:proofErr w:type="spellEnd"/>
      <w:r w:rsidRPr="005F438C">
        <w:t xml:space="preserve"> </w:t>
      </w:r>
      <w:proofErr w:type="spellStart"/>
      <w:r w:rsidRPr="005F438C">
        <w:t>Research</w:t>
      </w:r>
      <w:proofErr w:type="spellEnd"/>
      <w:r w:rsidRPr="005F438C">
        <w:t>, 2014. URL: https://www.sciencedirect.com/science/article/pii/S0042698914000455 (дата звернення: 10.02.2026)</w:t>
      </w:r>
      <w:bookmarkEnd w:id="113"/>
      <w:r w:rsidR="00A318F5" w:rsidRPr="005F438C">
        <w:t>.</w:t>
      </w:r>
    </w:p>
    <w:p w14:paraId="34D46E4E" w14:textId="77777777" w:rsidR="00073B13" w:rsidRPr="005F438C" w:rsidRDefault="00073B13" w:rsidP="000D150A">
      <w:pPr>
        <w:pStyle w:val="a2"/>
        <w:numPr>
          <w:ilvl w:val="0"/>
          <w:numId w:val="2"/>
        </w:numPr>
      </w:pPr>
      <w:r w:rsidRPr="005F438C">
        <w:t xml:space="preserve"> </w:t>
      </w:r>
      <w:bookmarkStart w:id="114" w:name="_Ref221608111"/>
      <w:proofErr w:type="spellStart"/>
      <w:r w:rsidRPr="005F438C">
        <w:t>Stochastic</w:t>
      </w:r>
      <w:proofErr w:type="spellEnd"/>
      <w:r w:rsidRPr="005F438C">
        <w:t xml:space="preserve"> </w:t>
      </w:r>
      <w:proofErr w:type="spellStart"/>
      <w:r w:rsidRPr="005F438C">
        <w:t>Deep</w:t>
      </w:r>
      <w:proofErr w:type="spellEnd"/>
      <w:r w:rsidRPr="005F438C">
        <w:t xml:space="preserve"> </w:t>
      </w:r>
      <w:proofErr w:type="spellStart"/>
      <w:r w:rsidRPr="005F438C">
        <w:t>Model</w:t>
      </w:r>
      <w:proofErr w:type="spellEnd"/>
      <w:r w:rsidRPr="005F438C">
        <w:t xml:space="preserve"> </w:t>
      </w:r>
      <w:proofErr w:type="spellStart"/>
      <w:r w:rsidRPr="005F438C">
        <w:t>Reference</w:t>
      </w:r>
      <w:proofErr w:type="spellEnd"/>
      <w:r w:rsidRPr="005F438C">
        <w:t xml:space="preserve"> </w:t>
      </w:r>
      <w:proofErr w:type="spellStart"/>
      <w:r w:rsidRPr="005F438C">
        <w:t>Adaptive</w:t>
      </w:r>
      <w:proofErr w:type="spellEnd"/>
      <w:r w:rsidRPr="005F438C">
        <w:t xml:space="preserve"> </w:t>
      </w:r>
      <w:proofErr w:type="spellStart"/>
      <w:r w:rsidRPr="005F438C">
        <w:t>Control</w:t>
      </w:r>
      <w:proofErr w:type="spellEnd"/>
      <w:r w:rsidRPr="005F438C">
        <w:t xml:space="preserve"> URL: https://arxiv.org/abs/2108.03120 (дата звернення: 10.02.2026)</w:t>
      </w:r>
      <w:bookmarkEnd w:id="114"/>
      <w:r w:rsidR="00A318F5" w:rsidRPr="005F438C">
        <w:t>.</w:t>
      </w:r>
    </w:p>
    <w:p w14:paraId="5498674C" w14:textId="77777777" w:rsidR="006F5524" w:rsidRPr="005F438C" w:rsidRDefault="006F5524" w:rsidP="000D150A">
      <w:pPr>
        <w:pStyle w:val="a2"/>
        <w:numPr>
          <w:ilvl w:val="0"/>
          <w:numId w:val="2"/>
        </w:numPr>
      </w:pPr>
      <w:r w:rsidRPr="005F438C">
        <w:t xml:space="preserve"> Греков О., Створення динамічного цифрового двійника клієнта для </w:t>
      </w:r>
      <w:r w:rsidRPr="005F438C">
        <w:lastRenderedPageBreak/>
        <w:t>симуляції бізнес-процесів, 2025. URL: https://openarchive.nure.ua/server/api/core/bitstreams/4e998fa3-200b-40e7-b3b4-746f3dcb4de1 (дата звернення: 10.02.2026)</w:t>
      </w:r>
      <w:r w:rsidR="00A318F5" w:rsidRPr="005F438C">
        <w:t>.</w:t>
      </w:r>
    </w:p>
    <w:p w14:paraId="75BFBAF4" w14:textId="77777777" w:rsidR="000D150A" w:rsidRPr="005F438C" w:rsidRDefault="008501FF" w:rsidP="000D150A">
      <w:pPr>
        <w:pStyle w:val="a2"/>
        <w:numPr>
          <w:ilvl w:val="0"/>
          <w:numId w:val="2"/>
        </w:numPr>
      </w:pPr>
      <w:r w:rsidRPr="005F438C">
        <w:t xml:space="preserve"> </w:t>
      </w:r>
      <w:bookmarkStart w:id="115" w:name="_Ref221609062"/>
      <w:proofErr w:type="spellStart"/>
      <w:r w:rsidR="000D150A" w:rsidRPr="005F438C">
        <w:t>HunyuanVideo</w:t>
      </w:r>
      <w:proofErr w:type="spellEnd"/>
      <w:r w:rsidR="000D150A" w:rsidRPr="005F438C">
        <w:t xml:space="preserve">: A </w:t>
      </w:r>
      <w:proofErr w:type="spellStart"/>
      <w:r w:rsidR="000D150A" w:rsidRPr="005F438C">
        <w:t>Systematic</w:t>
      </w:r>
      <w:proofErr w:type="spellEnd"/>
      <w:r w:rsidR="000D150A" w:rsidRPr="005F438C">
        <w:t xml:space="preserve"> </w:t>
      </w:r>
      <w:proofErr w:type="spellStart"/>
      <w:r w:rsidR="000D150A" w:rsidRPr="005F438C">
        <w:t>Framework</w:t>
      </w:r>
      <w:proofErr w:type="spellEnd"/>
      <w:r w:rsidR="000D150A" w:rsidRPr="005F438C">
        <w:t xml:space="preserve"> </w:t>
      </w:r>
      <w:proofErr w:type="spellStart"/>
      <w:r w:rsidR="000D150A" w:rsidRPr="005F438C">
        <w:t>For</w:t>
      </w:r>
      <w:proofErr w:type="spellEnd"/>
      <w:r w:rsidR="000D150A" w:rsidRPr="005F438C">
        <w:t xml:space="preserve"> </w:t>
      </w:r>
      <w:proofErr w:type="spellStart"/>
      <w:r w:rsidR="000D150A" w:rsidRPr="005F438C">
        <w:t>Large</w:t>
      </w:r>
      <w:proofErr w:type="spellEnd"/>
      <w:r w:rsidR="000D150A" w:rsidRPr="005F438C">
        <w:t xml:space="preserve"> </w:t>
      </w:r>
      <w:proofErr w:type="spellStart"/>
      <w:r w:rsidR="000D150A" w:rsidRPr="005F438C">
        <w:t>Video</w:t>
      </w:r>
      <w:proofErr w:type="spellEnd"/>
      <w:r w:rsidR="000D150A" w:rsidRPr="005F438C">
        <w:t>. URL: https://doi.org/10.48550/arXiv.2412.03603 (</w:t>
      </w:r>
      <w:r w:rsidR="009F5D38" w:rsidRPr="005F438C">
        <w:t>дата звернення: 10.02.2026</w:t>
      </w:r>
      <w:r w:rsidR="000D150A" w:rsidRPr="005F438C">
        <w:t>)</w:t>
      </w:r>
      <w:bookmarkEnd w:id="92"/>
      <w:bookmarkEnd w:id="94"/>
      <w:bookmarkEnd w:id="115"/>
      <w:r w:rsidR="00A318F5" w:rsidRPr="005F438C">
        <w:t>.</w:t>
      </w:r>
    </w:p>
    <w:p w14:paraId="57741581" w14:textId="77777777" w:rsidR="000D150A" w:rsidRPr="005F438C" w:rsidRDefault="000D150A" w:rsidP="000D150A">
      <w:pPr>
        <w:pStyle w:val="a2"/>
        <w:numPr>
          <w:ilvl w:val="0"/>
          <w:numId w:val="2"/>
        </w:numPr>
      </w:pPr>
      <w:r w:rsidRPr="005F438C">
        <w:tab/>
      </w:r>
      <w:r w:rsidR="00F16A64" w:rsidRPr="005F438C">
        <w:t xml:space="preserve"> </w:t>
      </w:r>
      <w:r w:rsidRPr="005F438C">
        <w:t xml:space="preserve">emg2pose: A </w:t>
      </w:r>
      <w:proofErr w:type="spellStart"/>
      <w:r w:rsidRPr="005F438C">
        <w:t>Large</w:t>
      </w:r>
      <w:proofErr w:type="spellEnd"/>
      <w:r w:rsidRPr="005F438C">
        <w:t xml:space="preserve"> </w:t>
      </w:r>
      <w:proofErr w:type="spellStart"/>
      <w:r w:rsidRPr="005F438C">
        <w:t>and</w:t>
      </w:r>
      <w:proofErr w:type="spellEnd"/>
      <w:r w:rsidRPr="005F438C">
        <w:t xml:space="preserve"> </w:t>
      </w:r>
      <w:proofErr w:type="spellStart"/>
      <w:r w:rsidRPr="005F438C">
        <w:t>Diverse</w:t>
      </w:r>
      <w:proofErr w:type="spellEnd"/>
      <w:r w:rsidRPr="005F438C">
        <w:t xml:space="preserve"> </w:t>
      </w:r>
      <w:proofErr w:type="spellStart"/>
      <w:r w:rsidRPr="005F438C">
        <w:t>Benchmark</w:t>
      </w:r>
      <w:proofErr w:type="spellEnd"/>
      <w:r w:rsidRPr="005F438C">
        <w:t xml:space="preserve"> </w:t>
      </w:r>
      <w:proofErr w:type="spellStart"/>
      <w:r w:rsidRPr="005F438C">
        <w:t>for</w:t>
      </w:r>
      <w:proofErr w:type="spellEnd"/>
      <w:r w:rsidRPr="005F438C">
        <w:t xml:space="preserve"> </w:t>
      </w:r>
      <w:proofErr w:type="spellStart"/>
      <w:r w:rsidRPr="005F438C">
        <w:t>Surface</w:t>
      </w:r>
      <w:proofErr w:type="spellEnd"/>
      <w:r w:rsidRPr="005F438C">
        <w:t xml:space="preserve"> </w:t>
      </w:r>
      <w:proofErr w:type="spellStart"/>
      <w:r w:rsidRPr="005F438C">
        <w:t>Electromyographic</w:t>
      </w:r>
      <w:proofErr w:type="spellEnd"/>
      <w:r w:rsidRPr="005F438C">
        <w:t xml:space="preserve"> </w:t>
      </w:r>
      <w:proofErr w:type="spellStart"/>
      <w:r w:rsidRPr="005F438C">
        <w:t>Hand</w:t>
      </w:r>
      <w:proofErr w:type="spellEnd"/>
      <w:r w:rsidRPr="005F438C">
        <w:t xml:space="preserve"> </w:t>
      </w:r>
      <w:proofErr w:type="spellStart"/>
      <w:r w:rsidRPr="005F438C">
        <w:t>Pose</w:t>
      </w:r>
      <w:proofErr w:type="spellEnd"/>
      <w:r w:rsidRPr="005F438C">
        <w:t xml:space="preserve"> </w:t>
      </w:r>
      <w:proofErr w:type="spellStart"/>
      <w:r w:rsidRPr="005F438C">
        <w:t>Estimation</w:t>
      </w:r>
      <w:proofErr w:type="spellEnd"/>
      <w:r w:rsidRPr="005F438C">
        <w:t>. URL: https://doi.org/10.48550/arXiv.2412.02725 (</w:t>
      </w:r>
      <w:r w:rsidR="009F5D38" w:rsidRPr="005F438C">
        <w:t>дата звернення: 10.02.2026</w:t>
      </w:r>
      <w:r w:rsidRPr="005F438C">
        <w:t>)</w:t>
      </w:r>
      <w:r w:rsidR="00A318F5" w:rsidRPr="005F438C">
        <w:t>.</w:t>
      </w:r>
    </w:p>
    <w:p w14:paraId="1B69E13D" w14:textId="77777777" w:rsidR="000D150A" w:rsidRPr="005F438C" w:rsidRDefault="000D150A" w:rsidP="000D150A">
      <w:pPr>
        <w:pStyle w:val="a2"/>
        <w:numPr>
          <w:ilvl w:val="0"/>
          <w:numId w:val="2"/>
        </w:numPr>
      </w:pPr>
      <w:r w:rsidRPr="005F438C">
        <w:tab/>
      </w:r>
      <w:r w:rsidR="003D7936" w:rsidRPr="005F438C">
        <w:t xml:space="preserve"> </w:t>
      </w:r>
      <w:bookmarkStart w:id="116" w:name="_Ref221609081"/>
      <w:proofErr w:type="spellStart"/>
      <w:r w:rsidRPr="005F438C">
        <w:t>StableAnimator</w:t>
      </w:r>
      <w:proofErr w:type="spellEnd"/>
      <w:r w:rsidRPr="005F438C">
        <w:t xml:space="preserve">: </w:t>
      </w:r>
      <w:proofErr w:type="spellStart"/>
      <w:r w:rsidRPr="005F438C">
        <w:t>High-Quality</w:t>
      </w:r>
      <w:proofErr w:type="spellEnd"/>
      <w:r w:rsidRPr="005F438C">
        <w:t xml:space="preserve"> </w:t>
      </w:r>
      <w:proofErr w:type="spellStart"/>
      <w:r w:rsidRPr="005F438C">
        <w:t>Identity-Preserving</w:t>
      </w:r>
      <w:proofErr w:type="spellEnd"/>
      <w:r w:rsidRPr="005F438C">
        <w:t xml:space="preserve"> </w:t>
      </w:r>
      <w:proofErr w:type="spellStart"/>
      <w:r w:rsidRPr="005F438C">
        <w:t>Human</w:t>
      </w:r>
      <w:proofErr w:type="spellEnd"/>
      <w:r w:rsidRPr="005F438C">
        <w:t xml:space="preserve"> </w:t>
      </w:r>
      <w:proofErr w:type="spellStart"/>
      <w:r w:rsidRPr="005F438C">
        <w:t>Image</w:t>
      </w:r>
      <w:proofErr w:type="spellEnd"/>
      <w:r w:rsidRPr="005F438C">
        <w:t xml:space="preserve"> </w:t>
      </w:r>
      <w:proofErr w:type="spellStart"/>
      <w:r w:rsidRPr="005F438C">
        <w:t>Animation</w:t>
      </w:r>
      <w:proofErr w:type="spellEnd"/>
      <w:r w:rsidRPr="005F438C">
        <w:t>. URL: https://doi.org/10.48550/arXiv.2411.17697 (</w:t>
      </w:r>
      <w:r w:rsidR="009F5D38" w:rsidRPr="005F438C">
        <w:t>дата звернення: 10.02.2026</w:t>
      </w:r>
      <w:r w:rsidRPr="005F438C">
        <w:t>)</w:t>
      </w:r>
      <w:bookmarkEnd w:id="116"/>
      <w:r w:rsidR="00A318F5" w:rsidRPr="005F438C">
        <w:t>.</w:t>
      </w:r>
    </w:p>
    <w:p w14:paraId="47F29FCD" w14:textId="77777777" w:rsidR="000D150A" w:rsidRPr="005F438C" w:rsidRDefault="000D150A" w:rsidP="000D150A">
      <w:pPr>
        <w:pStyle w:val="a2"/>
        <w:numPr>
          <w:ilvl w:val="0"/>
          <w:numId w:val="2"/>
        </w:numPr>
      </w:pPr>
      <w:r w:rsidRPr="005F438C">
        <w:tab/>
      </w:r>
      <w:bookmarkStart w:id="117" w:name="_Ref221439354"/>
      <w:r w:rsidR="003D7936" w:rsidRPr="005F438C">
        <w:t xml:space="preserve"> </w:t>
      </w:r>
      <w:r w:rsidRPr="005F438C">
        <w:t xml:space="preserve">DEYO: DETR </w:t>
      </w:r>
      <w:proofErr w:type="spellStart"/>
      <w:r w:rsidRPr="005F438C">
        <w:t>with</w:t>
      </w:r>
      <w:proofErr w:type="spellEnd"/>
      <w:r w:rsidRPr="005F438C">
        <w:t xml:space="preserve"> YOLO </w:t>
      </w:r>
      <w:proofErr w:type="spellStart"/>
      <w:r w:rsidRPr="005F438C">
        <w:t>for</w:t>
      </w:r>
      <w:proofErr w:type="spellEnd"/>
      <w:r w:rsidRPr="005F438C">
        <w:t xml:space="preserve"> </w:t>
      </w:r>
      <w:proofErr w:type="spellStart"/>
      <w:r w:rsidRPr="005F438C">
        <w:t>End-to-End</w:t>
      </w:r>
      <w:proofErr w:type="spellEnd"/>
      <w:r w:rsidRPr="005F438C">
        <w:t xml:space="preserve"> </w:t>
      </w:r>
      <w:proofErr w:type="spellStart"/>
      <w:r w:rsidRPr="005F438C">
        <w:t>Object</w:t>
      </w:r>
      <w:proofErr w:type="spellEnd"/>
      <w:r w:rsidRPr="005F438C">
        <w:t xml:space="preserve"> </w:t>
      </w:r>
      <w:proofErr w:type="spellStart"/>
      <w:r w:rsidRPr="005F438C">
        <w:t>Detection</w:t>
      </w:r>
      <w:proofErr w:type="spellEnd"/>
      <w:r w:rsidRPr="005F438C">
        <w:t>. URL: https://doi.org/10.48550/arXiv.2402.16370 (</w:t>
      </w:r>
      <w:r w:rsidR="009F5D38" w:rsidRPr="005F438C">
        <w:t>дата звернення: 10.02.2026</w:t>
      </w:r>
      <w:r w:rsidRPr="005F438C">
        <w:t>)</w:t>
      </w:r>
      <w:bookmarkEnd w:id="117"/>
      <w:r w:rsidR="00A318F5" w:rsidRPr="005F438C">
        <w:t>.</w:t>
      </w:r>
    </w:p>
    <w:p w14:paraId="41E94F9E" w14:textId="77777777" w:rsidR="000D150A" w:rsidRPr="005F438C" w:rsidRDefault="000D150A" w:rsidP="000D150A">
      <w:pPr>
        <w:pStyle w:val="a2"/>
        <w:numPr>
          <w:ilvl w:val="0"/>
          <w:numId w:val="2"/>
        </w:numPr>
      </w:pPr>
      <w:r w:rsidRPr="005F438C">
        <w:tab/>
      </w:r>
      <w:bookmarkStart w:id="118" w:name="_Ref221439380"/>
      <w:r w:rsidR="003D7936" w:rsidRPr="005F438C">
        <w:t xml:space="preserve"> </w:t>
      </w:r>
      <w:r w:rsidRPr="005F438C">
        <w:t xml:space="preserve">YOLOv11: </w:t>
      </w:r>
      <w:proofErr w:type="spellStart"/>
      <w:r w:rsidRPr="005F438C">
        <w:t>An</w:t>
      </w:r>
      <w:proofErr w:type="spellEnd"/>
      <w:r w:rsidRPr="005F438C">
        <w:t xml:space="preserve"> </w:t>
      </w:r>
      <w:proofErr w:type="spellStart"/>
      <w:r w:rsidRPr="005F438C">
        <w:t>Overview</w:t>
      </w:r>
      <w:proofErr w:type="spellEnd"/>
      <w:r w:rsidRPr="005F438C">
        <w:t xml:space="preserve"> </w:t>
      </w:r>
      <w:proofErr w:type="spellStart"/>
      <w:r w:rsidRPr="005F438C">
        <w:t>of</w:t>
      </w:r>
      <w:proofErr w:type="spellEnd"/>
      <w:r w:rsidRPr="005F438C">
        <w:t xml:space="preserve"> </w:t>
      </w:r>
      <w:proofErr w:type="spellStart"/>
      <w:r w:rsidRPr="005F438C">
        <w:t>the</w:t>
      </w:r>
      <w:proofErr w:type="spellEnd"/>
      <w:r w:rsidRPr="005F438C">
        <w:t xml:space="preserve"> </w:t>
      </w:r>
      <w:proofErr w:type="spellStart"/>
      <w:r w:rsidRPr="005F438C">
        <w:t>Key</w:t>
      </w:r>
      <w:proofErr w:type="spellEnd"/>
      <w:r w:rsidRPr="005F438C">
        <w:t xml:space="preserve"> </w:t>
      </w:r>
      <w:proofErr w:type="spellStart"/>
      <w:r w:rsidRPr="005F438C">
        <w:t>Architectural</w:t>
      </w:r>
      <w:proofErr w:type="spellEnd"/>
      <w:r w:rsidRPr="005F438C">
        <w:t xml:space="preserve"> </w:t>
      </w:r>
      <w:proofErr w:type="spellStart"/>
      <w:r w:rsidRPr="005F438C">
        <w:t>Enhancements</w:t>
      </w:r>
      <w:proofErr w:type="spellEnd"/>
      <w:r w:rsidRPr="005F438C">
        <w:t>. URL: https://doi.org/10.48550/arXiv.2410.17725 (</w:t>
      </w:r>
      <w:r w:rsidR="009F5D38" w:rsidRPr="005F438C">
        <w:t>дата звернення: 10.02.2026</w:t>
      </w:r>
      <w:r w:rsidRPr="005F438C">
        <w:t>)</w:t>
      </w:r>
      <w:bookmarkEnd w:id="118"/>
      <w:r w:rsidR="00A318F5" w:rsidRPr="005F438C">
        <w:t>.</w:t>
      </w:r>
    </w:p>
    <w:p w14:paraId="2EA03991" w14:textId="77777777" w:rsidR="000D150A" w:rsidRPr="005F438C" w:rsidRDefault="000D150A" w:rsidP="000D150A">
      <w:pPr>
        <w:pStyle w:val="a2"/>
        <w:numPr>
          <w:ilvl w:val="0"/>
          <w:numId w:val="2"/>
        </w:numPr>
      </w:pPr>
      <w:r w:rsidRPr="005F438C">
        <w:tab/>
      </w:r>
      <w:bookmarkStart w:id="119" w:name="_Ref221397859"/>
      <w:r w:rsidR="003D7936" w:rsidRPr="005F438C">
        <w:t xml:space="preserve"> </w:t>
      </w:r>
      <w:r w:rsidRPr="005F438C">
        <w:t xml:space="preserve">A </w:t>
      </w:r>
      <w:proofErr w:type="spellStart"/>
      <w:r w:rsidRPr="005F438C">
        <w:t>Comprehensive</w:t>
      </w:r>
      <w:proofErr w:type="spellEnd"/>
      <w:r w:rsidRPr="005F438C">
        <w:t xml:space="preserve"> </w:t>
      </w:r>
      <w:proofErr w:type="spellStart"/>
      <w:r w:rsidRPr="005F438C">
        <w:t>Review</w:t>
      </w:r>
      <w:proofErr w:type="spellEnd"/>
      <w:r w:rsidRPr="005F438C">
        <w:t xml:space="preserve"> </w:t>
      </w:r>
      <w:proofErr w:type="spellStart"/>
      <w:r w:rsidRPr="005F438C">
        <w:t>of</w:t>
      </w:r>
      <w:proofErr w:type="spellEnd"/>
      <w:r w:rsidRPr="005F438C">
        <w:t xml:space="preserve"> YOLO </w:t>
      </w:r>
      <w:proofErr w:type="spellStart"/>
      <w:r w:rsidRPr="005F438C">
        <w:t>Architectures</w:t>
      </w:r>
      <w:proofErr w:type="spellEnd"/>
      <w:r w:rsidRPr="005F438C">
        <w:t xml:space="preserve"> </w:t>
      </w:r>
      <w:proofErr w:type="spellStart"/>
      <w:r w:rsidRPr="005F438C">
        <w:t>in</w:t>
      </w:r>
      <w:proofErr w:type="spellEnd"/>
      <w:r w:rsidRPr="005F438C">
        <w:t xml:space="preserve"> </w:t>
      </w:r>
      <w:proofErr w:type="spellStart"/>
      <w:r w:rsidRPr="005F438C">
        <w:t>Computer</w:t>
      </w:r>
      <w:proofErr w:type="spellEnd"/>
      <w:r w:rsidRPr="005F438C">
        <w:t xml:space="preserve"> </w:t>
      </w:r>
      <w:proofErr w:type="spellStart"/>
      <w:r w:rsidRPr="005F438C">
        <w:t>Vision</w:t>
      </w:r>
      <w:proofErr w:type="spellEnd"/>
      <w:r w:rsidRPr="005F438C">
        <w:t xml:space="preserve">: </w:t>
      </w:r>
      <w:proofErr w:type="spellStart"/>
      <w:r w:rsidRPr="005F438C">
        <w:t>From</w:t>
      </w:r>
      <w:proofErr w:type="spellEnd"/>
      <w:r w:rsidRPr="005F438C">
        <w:t xml:space="preserve"> YOLOv1 </w:t>
      </w:r>
      <w:proofErr w:type="spellStart"/>
      <w:r w:rsidRPr="005F438C">
        <w:t>to</w:t>
      </w:r>
      <w:proofErr w:type="spellEnd"/>
      <w:r w:rsidRPr="005F438C">
        <w:t xml:space="preserve"> YOLOv8 </w:t>
      </w:r>
      <w:proofErr w:type="spellStart"/>
      <w:r w:rsidRPr="005F438C">
        <w:t>and</w:t>
      </w:r>
      <w:proofErr w:type="spellEnd"/>
      <w:r w:rsidRPr="005F438C">
        <w:t xml:space="preserve"> YOLO-NAS. URL: https://doi.org/10.3390/make5040083 (</w:t>
      </w:r>
      <w:r w:rsidR="009F5D38" w:rsidRPr="005F438C">
        <w:t>дата звернення: 10.02.2026</w:t>
      </w:r>
      <w:r w:rsidRPr="005F438C">
        <w:t>)</w:t>
      </w:r>
      <w:bookmarkEnd w:id="119"/>
      <w:r w:rsidR="00A318F5" w:rsidRPr="005F438C">
        <w:t>.</w:t>
      </w:r>
    </w:p>
    <w:p w14:paraId="53CD28FF" w14:textId="77777777" w:rsidR="000D150A" w:rsidRPr="005F438C" w:rsidRDefault="000D150A" w:rsidP="000D150A">
      <w:pPr>
        <w:pStyle w:val="a2"/>
        <w:numPr>
          <w:ilvl w:val="0"/>
          <w:numId w:val="2"/>
        </w:numPr>
      </w:pPr>
      <w:r w:rsidRPr="005F438C">
        <w:tab/>
      </w:r>
      <w:bookmarkStart w:id="120" w:name="_Ref221397746"/>
      <w:r w:rsidR="003D7936" w:rsidRPr="005F438C">
        <w:t xml:space="preserve"> </w:t>
      </w:r>
      <w:proofErr w:type="spellStart"/>
      <w:r w:rsidRPr="005F438C">
        <w:t>SynCamMaster</w:t>
      </w:r>
      <w:proofErr w:type="spellEnd"/>
      <w:r w:rsidRPr="005F438C">
        <w:t xml:space="preserve">: </w:t>
      </w:r>
      <w:proofErr w:type="spellStart"/>
      <w:r w:rsidRPr="005F438C">
        <w:t>Synchronizing</w:t>
      </w:r>
      <w:proofErr w:type="spellEnd"/>
      <w:r w:rsidRPr="005F438C">
        <w:t xml:space="preserve"> </w:t>
      </w:r>
      <w:proofErr w:type="spellStart"/>
      <w:r w:rsidRPr="005F438C">
        <w:t>Multi-Camera</w:t>
      </w:r>
      <w:proofErr w:type="spellEnd"/>
      <w:r w:rsidRPr="005F438C">
        <w:t xml:space="preserve"> </w:t>
      </w:r>
      <w:proofErr w:type="spellStart"/>
      <w:r w:rsidRPr="005F438C">
        <w:t>Video</w:t>
      </w:r>
      <w:proofErr w:type="spellEnd"/>
      <w:r w:rsidRPr="005F438C">
        <w:t xml:space="preserve"> </w:t>
      </w:r>
      <w:proofErr w:type="spellStart"/>
      <w:r w:rsidRPr="005F438C">
        <w:t>Generation</w:t>
      </w:r>
      <w:proofErr w:type="spellEnd"/>
      <w:r w:rsidRPr="005F438C">
        <w:t xml:space="preserve"> </w:t>
      </w:r>
      <w:proofErr w:type="spellStart"/>
      <w:r w:rsidRPr="005F438C">
        <w:t>from</w:t>
      </w:r>
      <w:proofErr w:type="spellEnd"/>
      <w:r w:rsidRPr="005F438C">
        <w:t xml:space="preserve"> </w:t>
      </w:r>
      <w:proofErr w:type="spellStart"/>
      <w:r w:rsidRPr="005F438C">
        <w:t>Diverse</w:t>
      </w:r>
      <w:proofErr w:type="spellEnd"/>
      <w:r w:rsidRPr="005F438C">
        <w:t xml:space="preserve"> </w:t>
      </w:r>
      <w:proofErr w:type="spellStart"/>
      <w:r w:rsidRPr="005F438C">
        <w:t>Viewpoints</w:t>
      </w:r>
      <w:proofErr w:type="spellEnd"/>
      <w:r w:rsidRPr="005F438C">
        <w:t>. URL: https://doi.org/10.48550/arXiv.2412.07760 (</w:t>
      </w:r>
      <w:r w:rsidR="009F5D38" w:rsidRPr="005F438C">
        <w:t>дата звернення: 10.02.2026</w:t>
      </w:r>
      <w:r w:rsidRPr="005F438C">
        <w:t>)</w:t>
      </w:r>
      <w:bookmarkEnd w:id="120"/>
      <w:r w:rsidR="00A318F5" w:rsidRPr="005F438C">
        <w:t>.</w:t>
      </w:r>
    </w:p>
    <w:p w14:paraId="00AA96C2" w14:textId="77777777" w:rsidR="000D150A" w:rsidRPr="005F438C" w:rsidRDefault="000D150A" w:rsidP="000D150A">
      <w:pPr>
        <w:pStyle w:val="a2"/>
        <w:numPr>
          <w:ilvl w:val="0"/>
          <w:numId w:val="2"/>
        </w:numPr>
      </w:pPr>
      <w:r w:rsidRPr="005F438C">
        <w:tab/>
      </w:r>
      <w:r w:rsidR="00DB10B4" w:rsidRPr="005F438C">
        <w:t xml:space="preserve"> </w:t>
      </w:r>
      <w:bookmarkStart w:id="121" w:name="_Ref227232205"/>
      <w:proofErr w:type="spellStart"/>
      <w:r w:rsidRPr="005F438C">
        <w:t>FlowNet</w:t>
      </w:r>
      <w:proofErr w:type="spellEnd"/>
      <w:r w:rsidRPr="005F438C">
        <w:t xml:space="preserve">: </w:t>
      </w:r>
      <w:proofErr w:type="spellStart"/>
      <w:r w:rsidRPr="005F438C">
        <w:t>Learning</w:t>
      </w:r>
      <w:proofErr w:type="spellEnd"/>
      <w:r w:rsidRPr="005F438C">
        <w:t xml:space="preserve"> </w:t>
      </w:r>
      <w:proofErr w:type="spellStart"/>
      <w:r w:rsidRPr="005F438C">
        <w:t>Optical</w:t>
      </w:r>
      <w:proofErr w:type="spellEnd"/>
      <w:r w:rsidRPr="005F438C">
        <w:t xml:space="preserve"> </w:t>
      </w:r>
      <w:proofErr w:type="spellStart"/>
      <w:r w:rsidRPr="005F438C">
        <w:t>Flow</w:t>
      </w:r>
      <w:proofErr w:type="spellEnd"/>
      <w:r w:rsidRPr="005F438C">
        <w:t xml:space="preserve"> </w:t>
      </w:r>
      <w:proofErr w:type="spellStart"/>
      <w:r w:rsidRPr="005F438C">
        <w:t>with</w:t>
      </w:r>
      <w:proofErr w:type="spellEnd"/>
      <w:r w:rsidRPr="005F438C">
        <w:t xml:space="preserve"> </w:t>
      </w:r>
      <w:proofErr w:type="spellStart"/>
      <w:r w:rsidRPr="005F438C">
        <w:t>Convolutional</w:t>
      </w:r>
      <w:proofErr w:type="spellEnd"/>
      <w:r w:rsidRPr="005F438C">
        <w:t xml:space="preserve"> </w:t>
      </w:r>
      <w:proofErr w:type="spellStart"/>
      <w:r w:rsidRPr="005F438C">
        <w:t>Networks</w:t>
      </w:r>
      <w:proofErr w:type="spellEnd"/>
      <w:r w:rsidRPr="005F438C">
        <w:t>. URL: https://doi.org/10.48550/arXiv.1504.06852 (</w:t>
      </w:r>
      <w:r w:rsidR="009F5D38" w:rsidRPr="005F438C">
        <w:t>дата звернення: 10.02.2026</w:t>
      </w:r>
      <w:r w:rsidRPr="005F438C">
        <w:t>)</w:t>
      </w:r>
      <w:r w:rsidR="00A318F5" w:rsidRPr="005F438C">
        <w:t>.</w:t>
      </w:r>
      <w:bookmarkEnd w:id="121"/>
    </w:p>
    <w:p w14:paraId="2B6634F8" w14:textId="77777777" w:rsidR="000D150A" w:rsidRPr="005F438C" w:rsidRDefault="000D150A" w:rsidP="000D150A">
      <w:pPr>
        <w:pStyle w:val="a2"/>
        <w:numPr>
          <w:ilvl w:val="0"/>
          <w:numId w:val="2"/>
        </w:numPr>
      </w:pPr>
      <w:r w:rsidRPr="005F438C">
        <w:tab/>
      </w:r>
      <w:r w:rsidR="00DB10B4" w:rsidRPr="005F438C">
        <w:t xml:space="preserve"> </w:t>
      </w:r>
      <w:proofErr w:type="spellStart"/>
      <w:r w:rsidRPr="005F438C">
        <w:t>FlowNet</w:t>
      </w:r>
      <w:proofErr w:type="spellEnd"/>
      <w:r w:rsidRPr="005F438C">
        <w:t xml:space="preserve"> 2.0: </w:t>
      </w:r>
      <w:proofErr w:type="spellStart"/>
      <w:r w:rsidRPr="005F438C">
        <w:t>Evolution</w:t>
      </w:r>
      <w:proofErr w:type="spellEnd"/>
      <w:r w:rsidRPr="005F438C">
        <w:t xml:space="preserve"> </w:t>
      </w:r>
      <w:proofErr w:type="spellStart"/>
      <w:r w:rsidRPr="005F438C">
        <w:t>of</w:t>
      </w:r>
      <w:proofErr w:type="spellEnd"/>
      <w:r w:rsidRPr="005F438C">
        <w:t xml:space="preserve"> </w:t>
      </w:r>
      <w:proofErr w:type="spellStart"/>
      <w:r w:rsidRPr="005F438C">
        <w:t>Optical</w:t>
      </w:r>
      <w:proofErr w:type="spellEnd"/>
      <w:r w:rsidRPr="005F438C">
        <w:t xml:space="preserve"> </w:t>
      </w:r>
      <w:proofErr w:type="spellStart"/>
      <w:r w:rsidRPr="005F438C">
        <w:t>Flow</w:t>
      </w:r>
      <w:proofErr w:type="spellEnd"/>
      <w:r w:rsidRPr="005F438C">
        <w:t xml:space="preserve"> </w:t>
      </w:r>
      <w:proofErr w:type="spellStart"/>
      <w:r w:rsidRPr="005F438C">
        <w:t>Estimation</w:t>
      </w:r>
      <w:proofErr w:type="spellEnd"/>
      <w:r w:rsidRPr="005F438C">
        <w:t xml:space="preserve"> </w:t>
      </w:r>
      <w:proofErr w:type="spellStart"/>
      <w:r w:rsidRPr="005F438C">
        <w:t>with</w:t>
      </w:r>
      <w:proofErr w:type="spellEnd"/>
      <w:r w:rsidRPr="005F438C">
        <w:t xml:space="preserve"> </w:t>
      </w:r>
      <w:proofErr w:type="spellStart"/>
      <w:r w:rsidRPr="005F438C">
        <w:t>Deep</w:t>
      </w:r>
      <w:proofErr w:type="spellEnd"/>
      <w:r w:rsidRPr="005F438C">
        <w:t xml:space="preserve"> </w:t>
      </w:r>
      <w:proofErr w:type="spellStart"/>
      <w:r w:rsidRPr="005F438C">
        <w:t>Networks</w:t>
      </w:r>
      <w:proofErr w:type="spellEnd"/>
      <w:r w:rsidRPr="005F438C">
        <w:t>. URL: https://doi.org/10.48550/arXiv.1612.01925 (</w:t>
      </w:r>
      <w:r w:rsidR="009F5D38" w:rsidRPr="005F438C">
        <w:t>дата звернення: 10.02.2026</w:t>
      </w:r>
      <w:r w:rsidRPr="005F438C">
        <w:t>)</w:t>
      </w:r>
      <w:r w:rsidR="00A318F5" w:rsidRPr="005F438C">
        <w:t>.</w:t>
      </w:r>
    </w:p>
    <w:p w14:paraId="0B0AD32F" w14:textId="77777777" w:rsidR="000D150A" w:rsidRPr="005F438C" w:rsidRDefault="000D150A" w:rsidP="000D150A">
      <w:pPr>
        <w:pStyle w:val="a2"/>
        <w:numPr>
          <w:ilvl w:val="0"/>
          <w:numId w:val="2"/>
        </w:numPr>
      </w:pPr>
      <w:r w:rsidRPr="005F438C">
        <w:tab/>
      </w:r>
      <w:r w:rsidR="00DB10B4" w:rsidRPr="005F438C">
        <w:t xml:space="preserve"> </w:t>
      </w:r>
      <w:proofErr w:type="spellStart"/>
      <w:r w:rsidRPr="005F438C">
        <w:t>Momentum</w:t>
      </w:r>
      <w:proofErr w:type="spellEnd"/>
      <w:r w:rsidRPr="005F438C">
        <w:t xml:space="preserve">-GS: </w:t>
      </w:r>
      <w:proofErr w:type="spellStart"/>
      <w:r w:rsidRPr="005F438C">
        <w:t>Momentum</w:t>
      </w:r>
      <w:proofErr w:type="spellEnd"/>
      <w:r w:rsidRPr="005F438C">
        <w:t xml:space="preserve"> </w:t>
      </w:r>
      <w:proofErr w:type="spellStart"/>
      <w:r w:rsidRPr="005F438C">
        <w:t>Gaussian</w:t>
      </w:r>
      <w:proofErr w:type="spellEnd"/>
      <w:r w:rsidRPr="005F438C">
        <w:t xml:space="preserve"> </w:t>
      </w:r>
      <w:proofErr w:type="spellStart"/>
      <w:r w:rsidRPr="005F438C">
        <w:t>Self-Distillation</w:t>
      </w:r>
      <w:proofErr w:type="spellEnd"/>
      <w:r w:rsidRPr="005F438C">
        <w:t xml:space="preserve"> </w:t>
      </w:r>
      <w:proofErr w:type="spellStart"/>
      <w:r w:rsidRPr="005F438C">
        <w:t>for</w:t>
      </w:r>
      <w:proofErr w:type="spellEnd"/>
      <w:r w:rsidRPr="005F438C">
        <w:t xml:space="preserve"> </w:t>
      </w:r>
      <w:proofErr w:type="spellStart"/>
      <w:r w:rsidRPr="005F438C">
        <w:t>High-Quality</w:t>
      </w:r>
      <w:proofErr w:type="spellEnd"/>
      <w:r w:rsidRPr="005F438C">
        <w:t xml:space="preserve"> </w:t>
      </w:r>
      <w:proofErr w:type="spellStart"/>
      <w:r w:rsidRPr="005F438C">
        <w:t>Large</w:t>
      </w:r>
      <w:proofErr w:type="spellEnd"/>
      <w:r w:rsidRPr="005F438C">
        <w:t xml:space="preserve"> </w:t>
      </w:r>
      <w:proofErr w:type="spellStart"/>
      <w:r w:rsidRPr="005F438C">
        <w:t>Scene</w:t>
      </w:r>
      <w:proofErr w:type="spellEnd"/>
      <w:r w:rsidRPr="005F438C">
        <w:t xml:space="preserve"> </w:t>
      </w:r>
      <w:proofErr w:type="spellStart"/>
      <w:r w:rsidRPr="005F438C">
        <w:t>Reconstruction</w:t>
      </w:r>
      <w:proofErr w:type="spellEnd"/>
      <w:r w:rsidRPr="005F438C">
        <w:t>. URL: https://doi.org/10.48550/arXiv.2412.04887 (</w:t>
      </w:r>
      <w:r w:rsidR="009F5D38" w:rsidRPr="005F438C">
        <w:t>дата звернення: 10.02.2026</w:t>
      </w:r>
      <w:r w:rsidRPr="005F438C">
        <w:t>)</w:t>
      </w:r>
      <w:r w:rsidR="00A318F5" w:rsidRPr="005F438C">
        <w:t>.</w:t>
      </w:r>
    </w:p>
    <w:p w14:paraId="39545CD2" w14:textId="77777777" w:rsidR="000D150A" w:rsidRPr="005F438C" w:rsidRDefault="000D150A" w:rsidP="000D150A">
      <w:pPr>
        <w:pStyle w:val="a2"/>
        <w:numPr>
          <w:ilvl w:val="0"/>
          <w:numId w:val="2"/>
        </w:numPr>
      </w:pPr>
      <w:r w:rsidRPr="005F438C">
        <w:tab/>
      </w:r>
      <w:r w:rsidR="00DB10B4" w:rsidRPr="005F438C">
        <w:t xml:space="preserve"> </w:t>
      </w:r>
      <w:proofErr w:type="spellStart"/>
      <w:r w:rsidRPr="005F438C">
        <w:t>Liger</w:t>
      </w:r>
      <w:proofErr w:type="spellEnd"/>
      <w:r w:rsidRPr="005F438C">
        <w:t xml:space="preserve"> </w:t>
      </w:r>
      <w:proofErr w:type="spellStart"/>
      <w:r w:rsidRPr="005F438C">
        <w:t>Kernel</w:t>
      </w:r>
      <w:proofErr w:type="spellEnd"/>
      <w:r w:rsidRPr="005F438C">
        <w:t xml:space="preserve">: </w:t>
      </w:r>
      <w:proofErr w:type="spellStart"/>
      <w:r w:rsidRPr="005F438C">
        <w:t>Efficient</w:t>
      </w:r>
      <w:proofErr w:type="spellEnd"/>
      <w:r w:rsidRPr="005F438C">
        <w:t xml:space="preserve"> </w:t>
      </w:r>
      <w:proofErr w:type="spellStart"/>
      <w:r w:rsidRPr="005F438C">
        <w:t>Triton</w:t>
      </w:r>
      <w:proofErr w:type="spellEnd"/>
      <w:r w:rsidRPr="005F438C">
        <w:t xml:space="preserve"> </w:t>
      </w:r>
      <w:proofErr w:type="spellStart"/>
      <w:r w:rsidRPr="005F438C">
        <w:t>Kernels</w:t>
      </w:r>
      <w:proofErr w:type="spellEnd"/>
      <w:r w:rsidRPr="005F438C">
        <w:t xml:space="preserve"> </w:t>
      </w:r>
      <w:proofErr w:type="spellStart"/>
      <w:r w:rsidRPr="005F438C">
        <w:t>for</w:t>
      </w:r>
      <w:proofErr w:type="spellEnd"/>
      <w:r w:rsidRPr="005F438C">
        <w:t xml:space="preserve"> LLM </w:t>
      </w:r>
      <w:proofErr w:type="spellStart"/>
      <w:r w:rsidRPr="005F438C">
        <w:t>Training</w:t>
      </w:r>
      <w:proofErr w:type="spellEnd"/>
      <w:r w:rsidRPr="005F438C">
        <w:t>. URL: https://doi.org/10.48550/arXiv.2410.10989 (</w:t>
      </w:r>
      <w:r w:rsidR="009F5D38" w:rsidRPr="005F438C">
        <w:t>дата звернення: 10.02.2026</w:t>
      </w:r>
      <w:r w:rsidRPr="005F438C">
        <w:t>)</w:t>
      </w:r>
      <w:r w:rsidR="00A318F5" w:rsidRPr="005F438C">
        <w:t>.</w:t>
      </w:r>
    </w:p>
    <w:p w14:paraId="7479C2F5" w14:textId="77777777" w:rsidR="000D150A" w:rsidRPr="005F438C" w:rsidRDefault="000D150A" w:rsidP="000D150A">
      <w:pPr>
        <w:pStyle w:val="a2"/>
        <w:numPr>
          <w:ilvl w:val="0"/>
          <w:numId w:val="2"/>
        </w:numPr>
      </w:pPr>
      <w:r w:rsidRPr="005F438C">
        <w:lastRenderedPageBreak/>
        <w:tab/>
      </w:r>
      <w:r w:rsidR="00DB10B4" w:rsidRPr="005F438C">
        <w:t xml:space="preserve"> </w:t>
      </w:r>
      <w:proofErr w:type="spellStart"/>
      <w:r w:rsidRPr="005F438C">
        <w:t>Stereo</w:t>
      </w:r>
      <w:proofErr w:type="spellEnd"/>
      <w:r w:rsidRPr="005F438C">
        <w:t xml:space="preserve"> </w:t>
      </w:r>
      <w:proofErr w:type="spellStart"/>
      <w:r w:rsidRPr="005F438C">
        <w:t>Anywhere</w:t>
      </w:r>
      <w:proofErr w:type="spellEnd"/>
      <w:r w:rsidRPr="005F438C">
        <w:t xml:space="preserve">: </w:t>
      </w:r>
      <w:proofErr w:type="spellStart"/>
      <w:r w:rsidRPr="005F438C">
        <w:t>Robust</w:t>
      </w:r>
      <w:proofErr w:type="spellEnd"/>
      <w:r w:rsidRPr="005F438C">
        <w:t xml:space="preserve"> </w:t>
      </w:r>
      <w:proofErr w:type="spellStart"/>
      <w:r w:rsidRPr="005F438C">
        <w:t>Zero-Shot</w:t>
      </w:r>
      <w:proofErr w:type="spellEnd"/>
      <w:r w:rsidRPr="005F438C">
        <w:t xml:space="preserve"> </w:t>
      </w:r>
      <w:proofErr w:type="spellStart"/>
      <w:r w:rsidRPr="005F438C">
        <w:t>Deep</w:t>
      </w:r>
      <w:proofErr w:type="spellEnd"/>
      <w:r w:rsidRPr="005F438C">
        <w:t xml:space="preserve"> </w:t>
      </w:r>
      <w:proofErr w:type="spellStart"/>
      <w:r w:rsidRPr="005F438C">
        <w:t>Stereo</w:t>
      </w:r>
      <w:proofErr w:type="spellEnd"/>
      <w:r w:rsidRPr="005F438C">
        <w:t xml:space="preserve"> </w:t>
      </w:r>
      <w:proofErr w:type="spellStart"/>
      <w:r w:rsidRPr="005F438C">
        <w:t>Matching</w:t>
      </w:r>
      <w:proofErr w:type="spellEnd"/>
      <w:r w:rsidRPr="005F438C">
        <w:t xml:space="preserve"> </w:t>
      </w:r>
      <w:proofErr w:type="spellStart"/>
      <w:r w:rsidRPr="005F438C">
        <w:t>Even</w:t>
      </w:r>
      <w:proofErr w:type="spellEnd"/>
      <w:r w:rsidRPr="005F438C">
        <w:t xml:space="preserve"> </w:t>
      </w:r>
      <w:proofErr w:type="spellStart"/>
      <w:r w:rsidRPr="005F438C">
        <w:t>Where</w:t>
      </w:r>
      <w:proofErr w:type="spellEnd"/>
      <w:r w:rsidRPr="005F438C">
        <w:t xml:space="preserve"> </w:t>
      </w:r>
      <w:proofErr w:type="spellStart"/>
      <w:r w:rsidRPr="005F438C">
        <w:t>Either</w:t>
      </w:r>
      <w:proofErr w:type="spellEnd"/>
      <w:r w:rsidRPr="005F438C">
        <w:t xml:space="preserve"> </w:t>
      </w:r>
      <w:proofErr w:type="spellStart"/>
      <w:r w:rsidRPr="005F438C">
        <w:t>Stereo</w:t>
      </w:r>
      <w:proofErr w:type="spellEnd"/>
      <w:r w:rsidRPr="005F438C">
        <w:t xml:space="preserve"> </w:t>
      </w:r>
      <w:proofErr w:type="spellStart"/>
      <w:r w:rsidRPr="005F438C">
        <w:t>or</w:t>
      </w:r>
      <w:proofErr w:type="spellEnd"/>
      <w:r w:rsidRPr="005F438C">
        <w:t xml:space="preserve"> </w:t>
      </w:r>
      <w:proofErr w:type="spellStart"/>
      <w:r w:rsidRPr="005F438C">
        <w:t>Mono</w:t>
      </w:r>
      <w:proofErr w:type="spellEnd"/>
      <w:r w:rsidRPr="005F438C">
        <w:t xml:space="preserve"> </w:t>
      </w:r>
      <w:proofErr w:type="spellStart"/>
      <w:r w:rsidRPr="005F438C">
        <w:t>Fail</w:t>
      </w:r>
      <w:proofErr w:type="spellEnd"/>
      <w:r w:rsidRPr="005F438C">
        <w:t>. URL: https://doi.org/10.48550/arXiv.2412.04472 (</w:t>
      </w:r>
      <w:r w:rsidR="009F5D38" w:rsidRPr="005F438C">
        <w:t>дата звернення: 10.02.2026</w:t>
      </w:r>
      <w:r w:rsidRPr="005F438C">
        <w:t>)</w:t>
      </w:r>
      <w:r w:rsidR="00A318F5" w:rsidRPr="005F438C">
        <w:t>.</w:t>
      </w:r>
    </w:p>
    <w:p w14:paraId="7E393147" w14:textId="77777777" w:rsidR="000D150A" w:rsidRPr="005F438C" w:rsidRDefault="000D150A" w:rsidP="000D150A">
      <w:pPr>
        <w:pStyle w:val="a2"/>
        <w:numPr>
          <w:ilvl w:val="0"/>
          <w:numId w:val="2"/>
        </w:numPr>
      </w:pPr>
      <w:r w:rsidRPr="005F438C">
        <w:tab/>
      </w:r>
      <w:r w:rsidR="00DB10B4" w:rsidRPr="005F438C">
        <w:t xml:space="preserve"> </w:t>
      </w:r>
      <w:proofErr w:type="spellStart"/>
      <w:r w:rsidRPr="005F438C">
        <w:t>An</w:t>
      </w:r>
      <w:proofErr w:type="spellEnd"/>
      <w:r w:rsidRPr="005F438C">
        <w:t xml:space="preserve"> </w:t>
      </w:r>
      <w:proofErr w:type="spellStart"/>
      <w:r w:rsidRPr="005F438C">
        <w:t>Evolved</w:t>
      </w:r>
      <w:proofErr w:type="spellEnd"/>
      <w:r w:rsidRPr="005F438C">
        <w:t xml:space="preserve"> </w:t>
      </w:r>
      <w:proofErr w:type="spellStart"/>
      <w:r w:rsidRPr="005F438C">
        <w:t>Universal</w:t>
      </w:r>
      <w:proofErr w:type="spellEnd"/>
      <w:r w:rsidRPr="005F438C">
        <w:t xml:space="preserve"> </w:t>
      </w:r>
      <w:proofErr w:type="spellStart"/>
      <w:r w:rsidRPr="005F438C">
        <w:t>Transformer</w:t>
      </w:r>
      <w:proofErr w:type="spellEnd"/>
      <w:r w:rsidRPr="005F438C">
        <w:t xml:space="preserve"> </w:t>
      </w:r>
      <w:proofErr w:type="spellStart"/>
      <w:r w:rsidRPr="005F438C">
        <w:t>Memory</w:t>
      </w:r>
      <w:proofErr w:type="spellEnd"/>
      <w:r w:rsidRPr="005F438C">
        <w:t>. URL: https://doi.org/10.48550/arXiv.2410.13166 (</w:t>
      </w:r>
      <w:r w:rsidR="009F5D38" w:rsidRPr="005F438C">
        <w:t>дата звернення: 10.02.2026</w:t>
      </w:r>
      <w:r w:rsidRPr="005F438C">
        <w:t>)</w:t>
      </w:r>
      <w:r w:rsidR="00A318F5" w:rsidRPr="005F438C">
        <w:t>.</w:t>
      </w:r>
    </w:p>
    <w:p w14:paraId="73246FCB" w14:textId="77777777" w:rsidR="000D150A" w:rsidRPr="005F438C" w:rsidRDefault="000D150A" w:rsidP="000D150A">
      <w:pPr>
        <w:pStyle w:val="a2"/>
        <w:numPr>
          <w:ilvl w:val="0"/>
          <w:numId w:val="2"/>
        </w:numPr>
      </w:pPr>
      <w:r w:rsidRPr="005F438C">
        <w:tab/>
      </w:r>
      <w:bookmarkStart w:id="122" w:name="_Ref221397630"/>
      <w:r w:rsidR="00DB10B4" w:rsidRPr="005F438C">
        <w:t xml:space="preserve"> </w:t>
      </w:r>
      <w:r w:rsidRPr="005F438C">
        <w:t xml:space="preserve">Кондратов О. М., Северин В. П., </w:t>
      </w:r>
      <w:proofErr w:type="spellStart"/>
      <w:r w:rsidRPr="005F438C">
        <w:t>Попазов</w:t>
      </w:r>
      <w:proofErr w:type="spellEnd"/>
      <w:r w:rsidRPr="005F438C">
        <w:t xml:space="preserve"> Д. К., Любарський С. М., Нікуліна О. М. Аналіз методів обчислювального інтелекту для моделювання, ідентифікації, оптимізації систем та підтримки прийняття рішень. Вісник НТУ «ХПІ». Серія: Стратегічне управління, управління портфелями, програмами та </w:t>
      </w:r>
      <w:proofErr w:type="spellStart"/>
      <w:r w:rsidRPr="005F438C">
        <w:t>проектами</w:t>
      </w:r>
      <w:proofErr w:type="spellEnd"/>
      <w:r w:rsidRPr="005F438C">
        <w:t>. Харків. НТУ «ХПІ», 2024. № 2 [9]. С. 35-44.</w:t>
      </w:r>
      <w:bookmarkEnd w:id="122"/>
    </w:p>
    <w:p w14:paraId="57E1BA74" w14:textId="77777777" w:rsidR="000D150A" w:rsidRPr="005F438C" w:rsidRDefault="000D150A" w:rsidP="000D150A">
      <w:pPr>
        <w:pStyle w:val="a2"/>
        <w:numPr>
          <w:ilvl w:val="0"/>
          <w:numId w:val="2"/>
        </w:numPr>
      </w:pPr>
      <w:r w:rsidRPr="005F438C">
        <w:tab/>
      </w:r>
      <w:r w:rsidR="00DB10B4" w:rsidRPr="005F438C">
        <w:t xml:space="preserve"> </w:t>
      </w:r>
      <w:r w:rsidRPr="005F438C">
        <w:t xml:space="preserve">Нікуліна О. М., Северин В. П., Кондратов О. М., </w:t>
      </w:r>
      <w:proofErr w:type="spellStart"/>
      <w:r w:rsidRPr="005F438C">
        <w:t>Ольховий</w:t>
      </w:r>
      <w:proofErr w:type="spellEnd"/>
      <w:r w:rsidRPr="005F438C">
        <w:t xml:space="preserve"> О. М. Моделі дистанційної ідентифікації параметрів динамічних об</w:t>
      </w:r>
      <w:r w:rsidR="0089083A" w:rsidRPr="005F438C">
        <w:t>’</w:t>
      </w:r>
      <w:r w:rsidRPr="005F438C">
        <w:t xml:space="preserve">єктів з використанням </w:t>
      </w:r>
      <w:proofErr w:type="spellStart"/>
      <w:r w:rsidRPr="005F438C">
        <w:t>трансформерів</w:t>
      </w:r>
      <w:proofErr w:type="spellEnd"/>
      <w:r w:rsidRPr="005F438C">
        <w:t xml:space="preserve"> виявлення та оптичного потоку. Вісник НТУ «ХПІ». Серія: Системний аналіз, управління та інформаційні технології. Харків. НТУ «ХПІ», 2024. № 1 [11]. С. 52–57.</w:t>
      </w:r>
    </w:p>
    <w:p w14:paraId="09BAC9CA" w14:textId="77777777" w:rsidR="000D150A" w:rsidRPr="005F438C" w:rsidRDefault="000D150A" w:rsidP="000D150A">
      <w:pPr>
        <w:pStyle w:val="a2"/>
        <w:numPr>
          <w:ilvl w:val="0"/>
          <w:numId w:val="2"/>
        </w:numPr>
      </w:pPr>
      <w:r w:rsidRPr="005F438C">
        <w:tab/>
      </w:r>
      <w:r w:rsidR="00DB10B4" w:rsidRPr="005F438C">
        <w:t xml:space="preserve"> </w:t>
      </w:r>
      <w:r w:rsidRPr="005F438C">
        <w:t xml:space="preserve">Копп О. М., Нестеренко І. С. Модель вибору інструментів штучного інтелекту для підтримки процесів розробки програмного забезпечення. Вісник НТУ «ХПІ». Серія: Стратегічне управління, управління портфелями, програмами та </w:t>
      </w:r>
      <w:proofErr w:type="spellStart"/>
      <w:r w:rsidRPr="005F438C">
        <w:t>проектами</w:t>
      </w:r>
      <w:proofErr w:type="spellEnd"/>
      <w:r w:rsidRPr="005F438C">
        <w:t>. Харків. НТУ «ХПІ», 2024. № 2 [9]. С. 45-49.</w:t>
      </w:r>
    </w:p>
    <w:p w14:paraId="5DDBEF19" w14:textId="77777777" w:rsidR="00AC00EB" w:rsidRPr="005F438C" w:rsidRDefault="00DB10B4" w:rsidP="00360D28">
      <w:pPr>
        <w:pStyle w:val="a2"/>
        <w:numPr>
          <w:ilvl w:val="0"/>
          <w:numId w:val="2"/>
        </w:numPr>
      </w:pPr>
      <w:r w:rsidRPr="005F438C">
        <w:t xml:space="preserve"> </w:t>
      </w:r>
      <w:bookmarkStart w:id="123" w:name="_Ref221573124"/>
      <w:proofErr w:type="spellStart"/>
      <w:r w:rsidR="00AC00EB" w:rsidRPr="005F438C">
        <w:t>Wang</w:t>
      </w:r>
      <w:proofErr w:type="spellEnd"/>
      <w:r w:rsidR="00AC00EB" w:rsidRPr="005F438C">
        <w:t xml:space="preserve"> Z., </w:t>
      </w:r>
      <w:proofErr w:type="spellStart"/>
      <w:r w:rsidR="00AC00EB" w:rsidRPr="005F438C">
        <w:t>Turko</w:t>
      </w:r>
      <w:proofErr w:type="spellEnd"/>
      <w:r w:rsidR="00AC00EB" w:rsidRPr="005F438C">
        <w:t xml:space="preserve"> R., </w:t>
      </w:r>
      <w:proofErr w:type="spellStart"/>
      <w:r w:rsidR="00AC00EB" w:rsidRPr="005F438C">
        <w:t>Shaikh</w:t>
      </w:r>
      <w:proofErr w:type="spellEnd"/>
      <w:r w:rsidR="00AC00EB" w:rsidRPr="005F438C">
        <w:t xml:space="preserve"> O., </w:t>
      </w:r>
      <w:proofErr w:type="spellStart"/>
      <w:r w:rsidR="00AC00EB" w:rsidRPr="005F438C">
        <w:t>Park</w:t>
      </w:r>
      <w:proofErr w:type="spellEnd"/>
      <w:r w:rsidR="00AC00EB" w:rsidRPr="005F438C">
        <w:t xml:space="preserve"> H., </w:t>
      </w:r>
      <w:proofErr w:type="spellStart"/>
      <w:r w:rsidR="00AC00EB" w:rsidRPr="005F438C">
        <w:t>Das</w:t>
      </w:r>
      <w:proofErr w:type="spellEnd"/>
      <w:r w:rsidR="00AC00EB" w:rsidRPr="005F438C">
        <w:t xml:space="preserve"> N., </w:t>
      </w:r>
      <w:proofErr w:type="spellStart"/>
      <w:r w:rsidR="00AC00EB" w:rsidRPr="005F438C">
        <w:t>Hohman</w:t>
      </w:r>
      <w:proofErr w:type="spellEnd"/>
      <w:r w:rsidR="00AC00EB" w:rsidRPr="005F438C">
        <w:t xml:space="preserve"> F., </w:t>
      </w:r>
      <w:proofErr w:type="spellStart"/>
      <w:r w:rsidR="00AC00EB" w:rsidRPr="005F438C">
        <w:t>Kahng</w:t>
      </w:r>
      <w:proofErr w:type="spellEnd"/>
      <w:r w:rsidR="00AC00EB" w:rsidRPr="005F438C">
        <w:t xml:space="preserve"> M., </w:t>
      </w:r>
      <w:proofErr w:type="spellStart"/>
      <w:r w:rsidR="00AC00EB" w:rsidRPr="005F438C">
        <w:t>Chau</w:t>
      </w:r>
      <w:proofErr w:type="spellEnd"/>
      <w:r w:rsidR="00AC00EB" w:rsidRPr="005F438C">
        <w:t xml:space="preserve"> D. </w:t>
      </w:r>
      <w:r w:rsidR="00AC00EB" w:rsidRPr="005F438C">
        <w:rPr>
          <w:i/>
          <w:iCs/>
        </w:rPr>
        <w:t xml:space="preserve">CNN </w:t>
      </w:r>
      <w:proofErr w:type="spellStart"/>
      <w:r w:rsidR="00AC00EB" w:rsidRPr="005F438C">
        <w:rPr>
          <w:i/>
          <w:iCs/>
        </w:rPr>
        <w:t>Explainer</w:t>
      </w:r>
      <w:proofErr w:type="spellEnd"/>
      <w:r w:rsidR="00AC00EB" w:rsidRPr="005F438C">
        <w:rPr>
          <w:i/>
          <w:iCs/>
        </w:rPr>
        <w:t xml:space="preserve">: </w:t>
      </w:r>
      <w:proofErr w:type="spellStart"/>
      <w:r w:rsidR="00AC00EB" w:rsidRPr="005F438C">
        <w:rPr>
          <w:i/>
          <w:iCs/>
        </w:rPr>
        <w:t>Learning</w:t>
      </w:r>
      <w:proofErr w:type="spellEnd"/>
      <w:r w:rsidR="00AC00EB" w:rsidRPr="005F438C">
        <w:rPr>
          <w:i/>
          <w:iCs/>
        </w:rPr>
        <w:t xml:space="preserve"> </w:t>
      </w:r>
      <w:proofErr w:type="spellStart"/>
      <w:r w:rsidR="00AC00EB" w:rsidRPr="005F438C">
        <w:rPr>
          <w:i/>
          <w:iCs/>
        </w:rPr>
        <w:t>Convolutional</w:t>
      </w:r>
      <w:proofErr w:type="spellEnd"/>
      <w:r w:rsidR="00AC00EB" w:rsidRPr="005F438C">
        <w:rPr>
          <w:i/>
          <w:iCs/>
        </w:rPr>
        <w:t xml:space="preserve"> </w:t>
      </w:r>
      <w:proofErr w:type="spellStart"/>
      <w:r w:rsidR="00AC00EB" w:rsidRPr="005F438C">
        <w:rPr>
          <w:i/>
          <w:iCs/>
        </w:rPr>
        <w:t>Neural</w:t>
      </w:r>
      <w:proofErr w:type="spellEnd"/>
      <w:r w:rsidR="00AC00EB" w:rsidRPr="005F438C">
        <w:rPr>
          <w:i/>
          <w:iCs/>
        </w:rPr>
        <w:t xml:space="preserve"> </w:t>
      </w:r>
      <w:proofErr w:type="spellStart"/>
      <w:r w:rsidR="00AC00EB" w:rsidRPr="005F438C">
        <w:rPr>
          <w:i/>
          <w:iCs/>
        </w:rPr>
        <w:t>Networks</w:t>
      </w:r>
      <w:proofErr w:type="spellEnd"/>
      <w:r w:rsidR="00AC00EB" w:rsidRPr="005F438C">
        <w:rPr>
          <w:i/>
          <w:iCs/>
        </w:rPr>
        <w:t xml:space="preserve"> </w:t>
      </w:r>
      <w:proofErr w:type="spellStart"/>
      <w:r w:rsidR="00AC00EB" w:rsidRPr="005F438C">
        <w:rPr>
          <w:i/>
          <w:iCs/>
        </w:rPr>
        <w:t>with</w:t>
      </w:r>
      <w:proofErr w:type="spellEnd"/>
      <w:r w:rsidR="00AC00EB" w:rsidRPr="005F438C">
        <w:rPr>
          <w:i/>
          <w:iCs/>
        </w:rPr>
        <w:t xml:space="preserve"> </w:t>
      </w:r>
      <w:proofErr w:type="spellStart"/>
      <w:r w:rsidR="00AC00EB" w:rsidRPr="005F438C">
        <w:rPr>
          <w:i/>
          <w:iCs/>
        </w:rPr>
        <w:t>Interactive</w:t>
      </w:r>
      <w:proofErr w:type="spellEnd"/>
      <w:r w:rsidR="00AC00EB" w:rsidRPr="005F438C">
        <w:rPr>
          <w:i/>
          <w:iCs/>
        </w:rPr>
        <w:t xml:space="preserve"> </w:t>
      </w:r>
      <w:proofErr w:type="spellStart"/>
      <w:r w:rsidR="00AC00EB" w:rsidRPr="005F438C">
        <w:rPr>
          <w:i/>
          <w:iCs/>
        </w:rPr>
        <w:t>Visualization</w:t>
      </w:r>
      <w:proofErr w:type="spellEnd"/>
      <w:r w:rsidR="00AC00EB" w:rsidRPr="005F438C">
        <w:t>. URL: https://arxiv.org/abs/2004.15004 (</w:t>
      </w:r>
      <w:r w:rsidR="009F5D38" w:rsidRPr="005F438C">
        <w:t>дата звернення: 10.02.2026</w:t>
      </w:r>
      <w:r w:rsidR="00AC00EB" w:rsidRPr="005F438C">
        <w:t>).</w:t>
      </w:r>
      <w:bookmarkEnd w:id="123"/>
    </w:p>
    <w:p w14:paraId="59706C12" w14:textId="77777777" w:rsidR="00AC00EB" w:rsidRPr="005F438C" w:rsidRDefault="00590BC9" w:rsidP="003A22BF">
      <w:pPr>
        <w:pStyle w:val="a2"/>
        <w:numPr>
          <w:ilvl w:val="0"/>
          <w:numId w:val="2"/>
        </w:numPr>
      </w:pPr>
      <w:r w:rsidRPr="005F438C">
        <w:t xml:space="preserve"> </w:t>
      </w:r>
      <w:bookmarkStart w:id="124" w:name="_Ref221571682"/>
      <w:proofErr w:type="spellStart"/>
      <w:r w:rsidRPr="005F438C">
        <w:t>Girshick</w:t>
      </w:r>
      <w:proofErr w:type="spellEnd"/>
      <w:r w:rsidRPr="005F438C">
        <w:t xml:space="preserve"> R., </w:t>
      </w:r>
      <w:proofErr w:type="spellStart"/>
      <w:r w:rsidRPr="005F438C">
        <w:t>Donahue</w:t>
      </w:r>
      <w:proofErr w:type="spellEnd"/>
      <w:r w:rsidRPr="005F438C">
        <w:t xml:space="preserve"> J., </w:t>
      </w:r>
      <w:proofErr w:type="spellStart"/>
      <w:r w:rsidRPr="005F438C">
        <w:t>Darrell</w:t>
      </w:r>
      <w:proofErr w:type="spellEnd"/>
      <w:r w:rsidRPr="005F438C">
        <w:t xml:space="preserve"> T., </w:t>
      </w:r>
      <w:proofErr w:type="spellStart"/>
      <w:r w:rsidRPr="005F438C">
        <w:t>Malik</w:t>
      </w:r>
      <w:proofErr w:type="spellEnd"/>
      <w:r w:rsidRPr="005F438C">
        <w:t xml:space="preserve"> J. </w:t>
      </w:r>
      <w:proofErr w:type="spellStart"/>
      <w:r w:rsidRPr="005F438C">
        <w:rPr>
          <w:i/>
        </w:rPr>
        <w:t>Rich</w:t>
      </w:r>
      <w:proofErr w:type="spellEnd"/>
      <w:r w:rsidRPr="005F438C">
        <w:rPr>
          <w:i/>
        </w:rPr>
        <w:t xml:space="preserve"> </w:t>
      </w:r>
      <w:proofErr w:type="spellStart"/>
      <w:r w:rsidRPr="005F438C">
        <w:rPr>
          <w:i/>
        </w:rPr>
        <w:t>feature</w:t>
      </w:r>
      <w:proofErr w:type="spellEnd"/>
      <w:r w:rsidRPr="005F438C">
        <w:rPr>
          <w:i/>
        </w:rPr>
        <w:t xml:space="preserve"> </w:t>
      </w:r>
      <w:proofErr w:type="spellStart"/>
      <w:r w:rsidRPr="005F438C">
        <w:rPr>
          <w:i/>
        </w:rPr>
        <w:t>hierarchies</w:t>
      </w:r>
      <w:proofErr w:type="spellEnd"/>
      <w:r w:rsidRPr="005F438C">
        <w:rPr>
          <w:i/>
        </w:rPr>
        <w:t xml:space="preserve"> </w:t>
      </w:r>
      <w:proofErr w:type="spellStart"/>
      <w:r w:rsidRPr="005F438C">
        <w:rPr>
          <w:i/>
        </w:rPr>
        <w:t>for</w:t>
      </w:r>
      <w:proofErr w:type="spellEnd"/>
      <w:r w:rsidRPr="005F438C">
        <w:rPr>
          <w:i/>
        </w:rPr>
        <w:t xml:space="preserve"> </w:t>
      </w:r>
      <w:proofErr w:type="spellStart"/>
      <w:r w:rsidRPr="005F438C">
        <w:rPr>
          <w:i/>
        </w:rPr>
        <w:t>accurate</w:t>
      </w:r>
      <w:proofErr w:type="spellEnd"/>
      <w:r w:rsidRPr="005F438C">
        <w:rPr>
          <w:i/>
        </w:rPr>
        <w:t xml:space="preserve"> </w:t>
      </w:r>
      <w:proofErr w:type="spellStart"/>
      <w:r w:rsidRPr="005F438C">
        <w:rPr>
          <w:i/>
        </w:rPr>
        <w:t>object</w:t>
      </w:r>
      <w:proofErr w:type="spellEnd"/>
      <w:r w:rsidRPr="005F438C">
        <w:rPr>
          <w:i/>
        </w:rPr>
        <w:t xml:space="preserve"> </w:t>
      </w:r>
      <w:proofErr w:type="spellStart"/>
      <w:r w:rsidRPr="005F438C">
        <w:rPr>
          <w:i/>
        </w:rPr>
        <w:t>detection</w:t>
      </w:r>
      <w:proofErr w:type="spellEnd"/>
      <w:r w:rsidRPr="005F438C">
        <w:rPr>
          <w:i/>
        </w:rPr>
        <w:t xml:space="preserve"> </w:t>
      </w:r>
      <w:proofErr w:type="spellStart"/>
      <w:r w:rsidRPr="005F438C">
        <w:rPr>
          <w:i/>
        </w:rPr>
        <w:t>and</w:t>
      </w:r>
      <w:proofErr w:type="spellEnd"/>
      <w:r w:rsidRPr="005F438C">
        <w:rPr>
          <w:i/>
        </w:rPr>
        <w:t xml:space="preserve"> </w:t>
      </w:r>
      <w:proofErr w:type="spellStart"/>
      <w:r w:rsidRPr="005F438C">
        <w:rPr>
          <w:i/>
        </w:rPr>
        <w:t>semantic</w:t>
      </w:r>
      <w:proofErr w:type="spellEnd"/>
      <w:r w:rsidRPr="005F438C">
        <w:rPr>
          <w:i/>
        </w:rPr>
        <w:t xml:space="preserve"> </w:t>
      </w:r>
      <w:proofErr w:type="spellStart"/>
      <w:r w:rsidRPr="005F438C">
        <w:rPr>
          <w:i/>
        </w:rPr>
        <w:t>segmentation</w:t>
      </w:r>
      <w:proofErr w:type="spellEnd"/>
      <w:r w:rsidRPr="005F438C">
        <w:t>. URL: https://arxiv.org/abs/1311.2524 (</w:t>
      </w:r>
      <w:r w:rsidR="009F5D38" w:rsidRPr="005F438C">
        <w:t>дата звернення: 10.02.2026</w:t>
      </w:r>
      <w:r w:rsidRPr="005F438C">
        <w:t>).</w:t>
      </w:r>
      <w:bookmarkEnd w:id="124"/>
    </w:p>
    <w:p w14:paraId="48EECE26" w14:textId="77777777" w:rsidR="00AC00EB" w:rsidRPr="005F438C" w:rsidRDefault="00AC00EB" w:rsidP="00360D28">
      <w:pPr>
        <w:pStyle w:val="a2"/>
        <w:numPr>
          <w:ilvl w:val="0"/>
          <w:numId w:val="2"/>
        </w:numPr>
      </w:pPr>
      <w:bookmarkStart w:id="125" w:name="_Ref221289769"/>
      <w:r w:rsidRPr="005F438C">
        <w:tab/>
      </w:r>
      <w:bookmarkStart w:id="126" w:name="_Ref221352236"/>
      <w:r w:rsidR="00DB10B4" w:rsidRPr="005F438C">
        <w:t xml:space="preserve"> </w:t>
      </w:r>
      <w:bookmarkStart w:id="127" w:name="_Ref221573060"/>
      <w:proofErr w:type="spellStart"/>
      <w:r w:rsidRPr="005F438C">
        <w:t>Carion</w:t>
      </w:r>
      <w:proofErr w:type="spellEnd"/>
      <w:r w:rsidRPr="005F438C">
        <w:t xml:space="preserve"> N., </w:t>
      </w:r>
      <w:proofErr w:type="spellStart"/>
      <w:r w:rsidRPr="005F438C">
        <w:t>Massa</w:t>
      </w:r>
      <w:proofErr w:type="spellEnd"/>
      <w:r w:rsidRPr="005F438C">
        <w:t xml:space="preserve"> F., </w:t>
      </w:r>
      <w:proofErr w:type="spellStart"/>
      <w:r w:rsidRPr="005F438C">
        <w:t>Synnaeve</w:t>
      </w:r>
      <w:proofErr w:type="spellEnd"/>
      <w:r w:rsidRPr="005F438C">
        <w:t xml:space="preserve"> G., </w:t>
      </w:r>
      <w:proofErr w:type="spellStart"/>
      <w:r w:rsidRPr="005F438C">
        <w:t>Usunier</w:t>
      </w:r>
      <w:proofErr w:type="spellEnd"/>
      <w:r w:rsidRPr="005F438C">
        <w:t xml:space="preserve"> N., </w:t>
      </w:r>
      <w:proofErr w:type="spellStart"/>
      <w:r w:rsidRPr="005F438C">
        <w:t>Kirillov</w:t>
      </w:r>
      <w:proofErr w:type="spellEnd"/>
      <w:r w:rsidRPr="005F438C">
        <w:t xml:space="preserve"> A., </w:t>
      </w:r>
      <w:proofErr w:type="spellStart"/>
      <w:r w:rsidRPr="005F438C">
        <w:t>Zagoruyko</w:t>
      </w:r>
      <w:proofErr w:type="spellEnd"/>
      <w:r w:rsidRPr="005F438C">
        <w:t xml:space="preserve"> S.</w:t>
      </w:r>
      <w:r w:rsidRPr="005F438C">
        <w:rPr>
          <w:i/>
          <w:iCs/>
        </w:rPr>
        <w:t xml:space="preserve"> </w:t>
      </w:r>
      <w:proofErr w:type="spellStart"/>
      <w:r w:rsidRPr="005F438C">
        <w:rPr>
          <w:i/>
          <w:iCs/>
        </w:rPr>
        <w:t>End-to-End</w:t>
      </w:r>
      <w:proofErr w:type="spellEnd"/>
      <w:r w:rsidRPr="005F438C">
        <w:rPr>
          <w:i/>
          <w:iCs/>
        </w:rPr>
        <w:t xml:space="preserve"> </w:t>
      </w:r>
      <w:proofErr w:type="spellStart"/>
      <w:r w:rsidRPr="005F438C">
        <w:rPr>
          <w:i/>
          <w:iCs/>
        </w:rPr>
        <w:t>Object</w:t>
      </w:r>
      <w:proofErr w:type="spellEnd"/>
      <w:r w:rsidRPr="005F438C">
        <w:rPr>
          <w:i/>
          <w:iCs/>
        </w:rPr>
        <w:t xml:space="preserve"> </w:t>
      </w:r>
      <w:proofErr w:type="spellStart"/>
      <w:r w:rsidRPr="005F438C">
        <w:rPr>
          <w:i/>
          <w:iCs/>
        </w:rPr>
        <w:t>Detection</w:t>
      </w:r>
      <w:proofErr w:type="spellEnd"/>
      <w:r w:rsidRPr="005F438C">
        <w:rPr>
          <w:i/>
          <w:iCs/>
        </w:rPr>
        <w:t xml:space="preserve"> </w:t>
      </w:r>
      <w:proofErr w:type="spellStart"/>
      <w:r w:rsidRPr="005F438C">
        <w:rPr>
          <w:i/>
          <w:iCs/>
        </w:rPr>
        <w:t>with</w:t>
      </w:r>
      <w:proofErr w:type="spellEnd"/>
      <w:r w:rsidRPr="005F438C">
        <w:rPr>
          <w:i/>
          <w:iCs/>
        </w:rPr>
        <w:t xml:space="preserve"> </w:t>
      </w:r>
      <w:proofErr w:type="spellStart"/>
      <w:r w:rsidRPr="005F438C">
        <w:rPr>
          <w:i/>
          <w:iCs/>
        </w:rPr>
        <w:t>Transformers</w:t>
      </w:r>
      <w:proofErr w:type="spellEnd"/>
      <w:r w:rsidRPr="005F438C">
        <w:t>. URL: https://arxiv.org/abs/2005.12872v3 (</w:t>
      </w:r>
      <w:r w:rsidR="009F5D38" w:rsidRPr="005F438C">
        <w:t>дата звернення: 10.02.2026</w:t>
      </w:r>
      <w:r w:rsidRPr="005F438C">
        <w:t>).</w:t>
      </w:r>
      <w:bookmarkEnd w:id="125"/>
      <w:bookmarkEnd w:id="126"/>
      <w:bookmarkEnd w:id="127"/>
    </w:p>
    <w:p w14:paraId="0C6758F5" w14:textId="77777777" w:rsidR="00AC00EB" w:rsidRPr="005F438C" w:rsidRDefault="00AC00EB" w:rsidP="00360D28">
      <w:pPr>
        <w:pStyle w:val="a2"/>
        <w:numPr>
          <w:ilvl w:val="0"/>
          <w:numId w:val="2"/>
        </w:numPr>
      </w:pPr>
      <w:bookmarkStart w:id="128" w:name="_1t3h5sf" w:colFirst="0" w:colLast="0"/>
      <w:bookmarkEnd w:id="128"/>
      <w:r w:rsidRPr="005F438C">
        <w:tab/>
      </w:r>
      <w:r w:rsidR="00DB10B4" w:rsidRPr="005F438C">
        <w:t xml:space="preserve"> </w:t>
      </w:r>
      <w:bookmarkStart w:id="129" w:name="_Ref221573173"/>
      <w:proofErr w:type="spellStart"/>
      <w:r w:rsidRPr="005F438C">
        <w:t>Ammar</w:t>
      </w:r>
      <w:proofErr w:type="spellEnd"/>
      <w:r w:rsidRPr="005F438C">
        <w:t xml:space="preserve"> A., </w:t>
      </w:r>
      <w:proofErr w:type="spellStart"/>
      <w:r w:rsidRPr="005F438C">
        <w:t>Chebbah</w:t>
      </w:r>
      <w:proofErr w:type="spellEnd"/>
      <w:r w:rsidRPr="005F438C">
        <w:t xml:space="preserve"> A., </w:t>
      </w:r>
      <w:proofErr w:type="spellStart"/>
      <w:r w:rsidRPr="005F438C">
        <w:t>Fredj</w:t>
      </w:r>
      <w:proofErr w:type="spellEnd"/>
      <w:r w:rsidRPr="005F438C">
        <w:t xml:space="preserve"> H., </w:t>
      </w:r>
      <w:proofErr w:type="spellStart"/>
      <w:r w:rsidRPr="005F438C">
        <w:t>Souani</w:t>
      </w:r>
      <w:proofErr w:type="spellEnd"/>
      <w:r w:rsidRPr="005F438C">
        <w:t xml:space="preserve"> C. </w:t>
      </w:r>
      <w:proofErr w:type="spellStart"/>
      <w:r w:rsidRPr="005F438C">
        <w:rPr>
          <w:i/>
          <w:iCs/>
        </w:rPr>
        <w:t>Comparative</w:t>
      </w:r>
      <w:proofErr w:type="spellEnd"/>
      <w:r w:rsidRPr="005F438C">
        <w:rPr>
          <w:i/>
          <w:iCs/>
        </w:rPr>
        <w:t xml:space="preserve"> </w:t>
      </w:r>
      <w:proofErr w:type="spellStart"/>
      <w:r w:rsidRPr="005F438C">
        <w:rPr>
          <w:i/>
          <w:iCs/>
        </w:rPr>
        <w:t>Study</w:t>
      </w:r>
      <w:proofErr w:type="spellEnd"/>
      <w:r w:rsidRPr="005F438C">
        <w:rPr>
          <w:i/>
          <w:iCs/>
        </w:rPr>
        <w:t xml:space="preserve"> </w:t>
      </w:r>
      <w:proofErr w:type="spellStart"/>
      <w:r w:rsidRPr="005F438C">
        <w:rPr>
          <w:i/>
          <w:iCs/>
        </w:rPr>
        <w:t>of</w:t>
      </w:r>
      <w:proofErr w:type="spellEnd"/>
      <w:r w:rsidRPr="005F438C">
        <w:rPr>
          <w:i/>
          <w:iCs/>
        </w:rPr>
        <w:t xml:space="preserve"> </w:t>
      </w:r>
      <w:proofErr w:type="spellStart"/>
      <w:r w:rsidRPr="005F438C">
        <w:rPr>
          <w:i/>
          <w:iCs/>
        </w:rPr>
        <w:t>latest</w:t>
      </w:r>
      <w:proofErr w:type="spellEnd"/>
      <w:r w:rsidRPr="005F438C">
        <w:rPr>
          <w:i/>
          <w:iCs/>
        </w:rPr>
        <w:t xml:space="preserve"> CNN </w:t>
      </w:r>
      <w:proofErr w:type="spellStart"/>
      <w:r w:rsidRPr="005F438C">
        <w:rPr>
          <w:i/>
          <w:iCs/>
        </w:rPr>
        <w:lastRenderedPageBreak/>
        <w:t>based</w:t>
      </w:r>
      <w:proofErr w:type="spellEnd"/>
      <w:r w:rsidRPr="005F438C">
        <w:rPr>
          <w:i/>
          <w:iCs/>
        </w:rPr>
        <w:t xml:space="preserve"> </w:t>
      </w:r>
      <w:proofErr w:type="spellStart"/>
      <w:r w:rsidRPr="005F438C">
        <w:rPr>
          <w:i/>
          <w:iCs/>
        </w:rPr>
        <w:t>Optical</w:t>
      </w:r>
      <w:proofErr w:type="spellEnd"/>
      <w:r w:rsidRPr="005F438C">
        <w:rPr>
          <w:i/>
          <w:iCs/>
        </w:rPr>
        <w:t xml:space="preserve"> </w:t>
      </w:r>
      <w:proofErr w:type="spellStart"/>
      <w:r w:rsidRPr="005F438C">
        <w:rPr>
          <w:i/>
          <w:iCs/>
        </w:rPr>
        <w:t>Flow</w:t>
      </w:r>
      <w:proofErr w:type="spellEnd"/>
      <w:r w:rsidRPr="005F438C">
        <w:rPr>
          <w:i/>
          <w:iCs/>
        </w:rPr>
        <w:t xml:space="preserve"> </w:t>
      </w:r>
      <w:proofErr w:type="spellStart"/>
      <w:r w:rsidRPr="005F438C">
        <w:rPr>
          <w:i/>
          <w:iCs/>
        </w:rPr>
        <w:t>Estimation</w:t>
      </w:r>
      <w:proofErr w:type="spellEnd"/>
      <w:r w:rsidRPr="005F438C">
        <w:t>. URL: https://ieeexplore.ieee.org/document/9806070/references#references. (</w:t>
      </w:r>
      <w:r w:rsidR="009F5D38" w:rsidRPr="005F438C">
        <w:t>дата звернення: 10.02.2026</w:t>
      </w:r>
      <w:r w:rsidRPr="005F438C">
        <w:t>).</w:t>
      </w:r>
      <w:bookmarkEnd w:id="129"/>
    </w:p>
    <w:p w14:paraId="73CC579D" w14:textId="77777777" w:rsidR="00AC00EB" w:rsidRPr="005F438C" w:rsidRDefault="00B862E0" w:rsidP="00360D28">
      <w:pPr>
        <w:pStyle w:val="a2"/>
        <w:numPr>
          <w:ilvl w:val="0"/>
          <w:numId w:val="2"/>
        </w:numPr>
      </w:pPr>
      <w:bookmarkStart w:id="130" w:name="_Ref221289802"/>
      <w:r w:rsidRPr="005F438C">
        <w:t xml:space="preserve"> </w:t>
      </w:r>
      <w:bookmarkStart w:id="131" w:name="_Ref221573302"/>
      <w:proofErr w:type="spellStart"/>
      <w:r w:rsidRPr="005F438C">
        <w:t>Zhu</w:t>
      </w:r>
      <w:proofErr w:type="spellEnd"/>
      <w:r w:rsidRPr="005F438C">
        <w:t xml:space="preserve"> X., </w:t>
      </w:r>
      <w:proofErr w:type="spellStart"/>
      <w:r w:rsidRPr="005F438C">
        <w:t>Hu</w:t>
      </w:r>
      <w:proofErr w:type="spellEnd"/>
      <w:r w:rsidRPr="005F438C">
        <w:t xml:space="preserve"> H., </w:t>
      </w:r>
      <w:proofErr w:type="spellStart"/>
      <w:r w:rsidRPr="005F438C">
        <w:t>Lin</w:t>
      </w:r>
      <w:proofErr w:type="spellEnd"/>
      <w:r w:rsidRPr="005F438C">
        <w:t xml:space="preserve"> S., </w:t>
      </w:r>
      <w:proofErr w:type="spellStart"/>
      <w:r w:rsidRPr="005F438C">
        <w:t>Dai</w:t>
      </w:r>
      <w:proofErr w:type="spellEnd"/>
      <w:r w:rsidRPr="005F438C">
        <w:t xml:space="preserve"> J. </w:t>
      </w:r>
      <w:proofErr w:type="spellStart"/>
      <w:r w:rsidRPr="005F438C">
        <w:t>Deformable</w:t>
      </w:r>
      <w:proofErr w:type="spellEnd"/>
      <w:r w:rsidRPr="005F438C">
        <w:t xml:space="preserve"> </w:t>
      </w:r>
      <w:proofErr w:type="spellStart"/>
      <w:r w:rsidRPr="005F438C">
        <w:t>ConvNets</w:t>
      </w:r>
      <w:proofErr w:type="spellEnd"/>
      <w:r w:rsidRPr="005F438C">
        <w:t xml:space="preserve"> v2: </w:t>
      </w:r>
      <w:proofErr w:type="spellStart"/>
      <w:r w:rsidRPr="005F438C">
        <w:t>More</w:t>
      </w:r>
      <w:proofErr w:type="spellEnd"/>
      <w:r w:rsidRPr="005F438C">
        <w:t xml:space="preserve"> </w:t>
      </w:r>
      <w:proofErr w:type="spellStart"/>
      <w:r w:rsidRPr="005F438C">
        <w:t>Deformable</w:t>
      </w:r>
      <w:proofErr w:type="spellEnd"/>
      <w:r w:rsidRPr="005F438C">
        <w:t xml:space="preserve">, </w:t>
      </w:r>
      <w:proofErr w:type="spellStart"/>
      <w:r w:rsidRPr="005F438C">
        <w:t>Better</w:t>
      </w:r>
      <w:proofErr w:type="spellEnd"/>
      <w:r w:rsidRPr="005F438C">
        <w:t xml:space="preserve"> </w:t>
      </w:r>
      <w:proofErr w:type="spellStart"/>
      <w:r w:rsidRPr="005F438C">
        <w:t>Results</w:t>
      </w:r>
      <w:proofErr w:type="spellEnd"/>
      <w:r w:rsidRPr="005F438C">
        <w:t>. URL: https://arxiv.org/abs/1811.11168 (</w:t>
      </w:r>
      <w:r w:rsidR="009F5D38" w:rsidRPr="005F438C">
        <w:t>дата звернення: 10.02.2026</w:t>
      </w:r>
      <w:r w:rsidRPr="005F438C">
        <w:t>).</w:t>
      </w:r>
      <w:bookmarkEnd w:id="130"/>
      <w:bookmarkEnd w:id="131"/>
    </w:p>
    <w:p w14:paraId="014A0D1D" w14:textId="77777777" w:rsidR="00AC00EB" w:rsidRPr="005F438C" w:rsidRDefault="00AC00EB" w:rsidP="00360D28">
      <w:pPr>
        <w:pStyle w:val="a2"/>
        <w:numPr>
          <w:ilvl w:val="0"/>
          <w:numId w:val="2"/>
        </w:numPr>
      </w:pPr>
      <w:r w:rsidRPr="005F438C">
        <w:tab/>
      </w:r>
      <w:r w:rsidR="00DB10B4" w:rsidRPr="005F438C">
        <w:t xml:space="preserve"> </w:t>
      </w:r>
      <w:proofErr w:type="spellStart"/>
      <w:r w:rsidRPr="005F438C">
        <w:t>Girshick</w:t>
      </w:r>
      <w:proofErr w:type="spellEnd"/>
      <w:r w:rsidRPr="005F438C">
        <w:t xml:space="preserve"> R., </w:t>
      </w:r>
      <w:proofErr w:type="spellStart"/>
      <w:r w:rsidRPr="005F438C">
        <w:t>Donahue</w:t>
      </w:r>
      <w:proofErr w:type="spellEnd"/>
      <w:r w:rsidRPr="005F438C">
        <w:t xml:space="preserve"> J., </w:t>
      </w:r>
      <w:proofErr w:type="spellStart"/>
      <w:r w:rsidRPr="005F438C">
        <w:t>Darrell</w:t>
      </w:r>
      <w:proofErr w:type="spellEnd"/>
      <w:r w:rsidRPr="005F438C">
        <w:t xml:space="preserve"> T., </w:t>
      </w:r>
      <w:proofErr w:type="spellStart"/>
      <w:r w:rsidRPr="005F438C">
        <w:t>and</w:t>
      </w:r>
      <w:proofErr w:type="spellEnd"/>
      <w:r w:rsidRPr="005F438C">
        <w:t xml:space="preserve"> </w:t>
      </w:r>
      <w:proofErr w:type="spellStart"/>
      <w:r w:rsidRPr="005F438C">
        <w:t>Malik</w:t>
      </w:r>
      <w:proofErr w:type="spellEnd"/>
      <w:r w:rsidRPr="005F438C">
        <w:t xml:space="preserve"> J. </w:t>
      </w:r>
      <w:proofErr w:type="spellStart"/>
      <w:r w:rsidRPr="005F438C">
        <w:t>Region-based</w:t>
      </w:r>
      <w:proofErr w:type="spellEnd"/>
      <w:r w:rsidRPr="005F438C">
        <w:t xml:space="preserve"> </w:t>
      </w:r>
      <w:proofErr w:type="spellStart"/>
      <w:r w:rsidRPr="005F438C">
        <w:t>convolutional</w:t>
      </w:r>
      <w:proofErr w:type="spellEnd"/>
      <w:r w:rsidRPr="005F438C">
        <w:t xml:space="preserve"> </w:t>
      </w:r>
      <w:proofErr w:type="spellStart"/>
      <w:r w:rsidRPr="005F438C">
        <w:t>networks</w:t>
      </w:r>
      <w:proofErr w:type="spellEnd"/>
      <w:r w:rsidRPr="005F438C">
        <w:t xml:space="preserve"> </w:t>
      </w:r>
      <w:proofErr w:type="spellStart"/>
      <w:r w:rsidRPr="005F438C">
        <w:t>for</w:t>
      </w:r>
      <w:proofErr w:type="spellEnd"/>
      <w:r w:rsidRPr="005F438C">
        <w:t xml:space="preserve"> </w:t>
      </w:r>
      <w:proofErr w:type="spellStart"/>
      <w:r w:rsidRPr="005F438C">
        <w:t>accurate</w:t>
      </w:r>
      <w:proofErr w:type="spellEnd"/>
      <w:r w:rsidRPr="005F438C">
        <w:t xml:space="preserve"> </w:t>
      </w:r>
      <w:proofErr w:type="spellStart"/>
      <w:r w:rsidRPr="005F438C">
        <w:t>object</w:t>
      </w:r>
      <w:proofErr w:type="spellEnd"/>
      <w:r w:rsidRPr="005F438C">
        <w:t xml:space="preserve"> </w:t>
      </w:r>
      <w:proofErr w:type="spellStart"/>
      <w:r w:rsidRPr="005F438C">
        <w:t>detection</w:t>
      </w:r>
      <w:proofErr w:type="spellEnd"/>
      <w:r w:rsidRPr="005F438C">
        <w:t xml:space="preserve"> </w:t>
      </w:r>
      <w:proofErr w:type="spellStart"/>
      <w:r w:rsidRPr="005F438C">
        <w:t>and</w:t>
      </w:r>
      <w:proofErr w:type="spellEnd"/>
      <w:r w:rsidRPr="005F438C">
        <w:t xml:space="preserve"> </w:t>
      </w:r>
      <w:proofErr w:type="spellStart"/>
      <w:r w:rsidRPr="005F438C">
        <w:t>segmentation</w:t>
      </w:r>
      <w:proofErr w:type="spellEnd"/>
      <w:r w:rsidRPr="005F438C">
        <w:t xml:space="preserve">. </w:t>
      </w:r>
      <w:r w:rsidRPr="005F438C">
        <w:rPr>
          <w:i/>
          <w:iCs/>
        </w:rPr>
        <w:t xml:space="preserve">IEEE </w:t>
      </w:r>
      <w:proofErr w:type="spellStart"/>
      <w:r w:rsidRPr="005F438C">
        <w:rPr>
          <w:i/>
          <w:iCs/>
        </w:rPr>
        <w:t>transactions</w:t>
      </w:r>
      <w:proofErr w:type="spellEnd"/>
      <w:r w:rsidRPr="005F438C">
        <w:rPr>
          <w:i/>
          <w:iCs/>
        </w:rPr>
        <w:t xml:space="preserve"> </w:t>
      </w:r>
      <w:proofErr w:type="spellStart"/>
      <w:r w:rsidRPr="005F438C">
        <w:rPr>
          <w:i/>
          <w:iCs/>
        </w:rPr>
        <w:t>on</w:t>
      </w:r>
      <w:proofErr w:type="spellEnd"/>
      <w:r w:rsidRPr="005F438C">
        <w:rPr>
          <w:i/>
          <w:iCs/>
        </w:rPr>
        <w:t xml:space="preserve"> </w:t>
      </w:r>
      <w:proofErr w:type="spellStart"/>
      <w:r w:rsidRPr="005F438C">
        <w:rPr>
          <w:i/>
          <w:iCs/>
        </w:rPr>
        <w:t>pattern</w:t>
      </w:r>
      <w:proofErr w:type="spellEnd"/>
      <w:r w:rsidRPr="005F438C">
        <w:rPr>
          <w:i/>
          <w:iCs/>
        </w:rPr>
        <w:t xml:space="preserve"> </w:t>
      </w:r>
      <w:proofErr w:type="spellStart"/>
      <w:r w:rsidRPr="005F438C">
        <w:rPr>
          <w:i/>
          <w:iCs/>
        </w:rPr>
        <w:t>analysis</w:t>
      </w:r>
      <w:proofErr w:type="spellEnd"/>
      <w:r w:rsidRPr="005F438C">
        <w:rPr>
          <w:i/>
          <w:iCs/>
        </w:rPr>
        <w:t xml:space="preserve"> </w:t>
      </w:r>
      <w:proofErr w:type="spellStart"/>
      <w:r w:rsidRPr="005F438C">
        <w:rPr>
          <w:i/>
          <w:iCs/>
        </w:rPr>
        <w:t>and</w:t>
      </w:r>
      <w:proofErr w:type="spellEnd"/>
      <w:r w:rsidRPr="005F438C">
        <w:rPr>
          <w:i/>
          <w:iCs/>
        </w:rPr>
        <w:t xml:space="preserve"> </w:t>
      </w:r>
      <w:proofErr w:type="spellStart"/>
      <w:r w:rsidRPr="005F438C">
        <w:rPr>
          <w:i/>
          <w:iCs/>
        </w:rPr>
        <w:t>machine</w:t>
      </w:r>
      <w:proofErr w:type="spellEnd"/>
      <w:r w:rsidRPr="005F438C">
        <w:rPr>
          <w:i/>
          <w:iCs/>
        </w:rPr>
        <w:t xml:space="preserve"> </w:t>
      </w:r>
      <w:proofErr w:type="spellStart"/>
      <w:r w:rsidRPr="005F438C">
        <w:rPr>
          <w:i/>
          <w:iCs/>
        </w:rPr>
        <w:t>intelligence</w:t>
      </w:r>
      <w:proofErr w:type="spellEnd"/>
      <w:r w:rsidRPr="005F438C">
        <w:rPr>
          <w:i/>
          <w:iCs/>
        </w:rPr>
        <w:t>.</w:t>
      </w:r>
      <w:r w:rsidRPr="005F438C">
        <w:t xml:space="preserve"> 2016. </w:t>
      </w:r>
      <w:proofErr w:type="spellStart"/>
      <w:r w:rsidRPr="005F438C">
        <w:t>Vol</w:t>
      </w:r>
      <w:proofErr w:type="spellEnd"/>
      <w:r w:rsidRPr="005F438C">
        <w:t xml:space="preserve">. 38, </w:t>
      </w:r>
      <w:proofErr w:type="spellStart"/>
      <w:r w:rsidRPr="005F438C">
        <w:t>no</w:t>
      </w:r>
      <w:proofErr w:type="spellEnd"/>
      <w:r w:rsidRPr="005F438C">
        <w:t>. 1. P. 142-158.</w:t>
      </w:r>
    </w:p>
    <w:p w14:paraId="10E5B461" w14:textId="77777777" w:rsidR="00AC00EB" w:rsidRPr="005F438C" w:rsidRDefault="00AC00EB" w:rsidP="00360D28">
      <w:pPr>
        <w:pStyle w:val="a2"/>
        <w:numPr>
          <w:ilvl w:val="0"/>
          <w:numId w:val="2"/>
        </w:numPr>
      </w:pPr>
      <w:bookmarkStart w:id="132" w:name="_Ref221289817"/>
      <w:r w:rsidRPr="005F438C">
        <w:tab/>
      </w:r>
      <w:bookmarkStart w:id="133" w:name="_Ref221383960"/>
      <w:r w:rsidR="00DB10B4" w:rsidRPr="005F438C">
        <w:t xml:space="preserve"> </w:t>
      </w:r>
      <w:r w:rsidRPr="005F438C">
        <w:t xml:space="preserve">Нікуліна О. М., Северин В. П., Кондратов О. М. , </w:t>
      </w:r>
      <w:proofErr w:type="spellStart"/>
      <w:r w:rsidRPr="005F438C">
        <w:t>Ольховий</w:t>
      </w:r>
      <w:proofErr w:type="spellEnd"/>
      <w:r w:rsidRPr="005F438C">
        <w:t xml:space="preserve"> О. М. Моделі дистанційної ідентифікації параметрів динамічних об</w:t>
      </w:r>
      <w:r w:rsidR="0089083A" w:rsidRPr="005F438C">
        <w:t>’</w:t>
      </w:r>
      <w:r w:rsidRPr="005F438C">
        <w:t xml:space="preserve">єктів з використанням </w:t>
      </w:r>
      <w:proofErr w:type="spellStart"/>
      <w:r w:rsidRPr="005F438C">
        <w:t>трансформерів</w:t>
      </w:r>
      <w:proofErr w:type="spellEnd"/>
      <w:r w:rsidRPr="005F438C">
        <w:t xml:space="preserve"> виявлення та оптичного потоку. </w:t>
      </w:r>
      <w:r w:rsidRPr="005F438C">
        <w:rPr>
          <w:i/>
          <w:iCs/>
        </w:rPr>
        <w:t xml:space="preserve">Вісник НТУ «ХПІ». Серія: Системний аналіз, управління та інформаційні технології. </w:t>
      </w:r>
      <w:r w:rsidRPr="005F438C">
        <w:t>Харків. НТУ «ХПІ», 2024. № 1 [11]. С. 52–57.</w:t>
      </w:r>
      <w:bookmarkEnd w:id="132"/>
      <w:bookmarkEnd w:id="133"/>
    </w:p>
    <w:p w14:paraId="5745B279" w14:textId="77777777" w:rsidR="00AC00EB" w:rsidRPr="005F438C" w:rsidRDefault="00AC00EB" w:rsidP="00360D28">
      <w:pPr>
        <w:pStyle w:val="a2"/>
        <w:numPr>
          <w:ilvl w:val="0"/>
          <w:numId w:val="2"/>
        </w:numPr>
      </w:pPr>
      <w:bookmarkStart w:id="134" w:name="_4d34og8" w:colFirst="0" w:colLast="0"/>
      <w:bookmarkStart w:id="135" w:name="_Ref221289828"/>
      <w:bookmarkEnd w:id="134"/>
      <w:r w:rsidRPr="005F438C">
        <w:tab/>
      </w:r>
      <w:r w:rsidR="00DB10B4" w:rsidRPr="005F438C">
        <w:t xml:space="preserve"> </w:t>
      </w:r>
      <w:bookmarkStart w:id="136" w:name="_Ref221571739"/>
      <w:r w:rsidRPr="005F438C">
        <w:t>Нікуліна О. М., Кондратов О. М. Модель ідентифікації параметрів динамічного об</w:t>
      </w:r>
      <w:r w:rsidR="0089083A" w:rsidRPr="005F438C">
        <w:t>’</w:t>
      </w:r>
      <w:r w:rsidRPr="005F438C">
        <w:t xml:space="preserve">єкту з використанням </w:t>
      </w:r>
      <w:proofErr w:type="spellStart"/>
      <w:r w:rsidRPr="005F438C">
        <w:t>DEtection</w:t>
      </w:r>
      <w:proofErr w:type="spellEnd"/>
      <w:r w:rsidRPr="005F438C">
        <w:t xml:space="preserve"> </w:t>
      </w:r>
      <w:proofErr w:type="spellStart"/>
      <w:r w:rsidRPr="005F438C">
        <w:t>TRansformer</w:t>
      </w:r>
      <w:proofErr w:type="spellEnd"/>
      <w:r w:rsidRPr="005F438C">
        <w:t xml:space="preserve"> та </w:t>
      </w:r>
      <w:proofErr w:type="spellStart"/>
      <w:r w:rsidRPr="005F438C">
        <w:t>Optical</w:t>
      </w:r>
      <w:proofErr w:type="spellEnd"/>
      <w:r w:rsidRPr="005F438C">
        <w:t xml:space="preserve"> </w:t>
      </w:r>
      <w:proofErr w:type="spellStart"/>
      <w:r w:rsidRPr="005F438C">
        <w:t>Flow</w:t>
      </w:r>
      <w:proofErr w:type="spellEnd"/>
      <w:r w:rsidRPr="005F438C">
        <w:t xml:space="preserve">. </w:t>
      </w:r>
      <w:r w:rsidRPr="005F438C">
        <w:rPr>
          <w:i/>
          <w:iCs/>
        </w:rPr>
        <w:t>Інформаційні технології: наука, техніка, технологія, освіта, здоров</w:t>
      </w:r>
      <w:r w:rsidR="0089083A" w:rsidRPr="005F438C">
        <w:rPr>
          <w:i/>
          <w:iCs/>
        </w:rPr>
        <w:t>’</w:t>
      </w:r>
      <w:r w:rsidRPr="005F438C">
        <w:rPr>
          <w:i/>
          <w:iCs/>
        </w:rPr>
        <w:t>я: Тези доповідей ХXХІІ міжнародної науково-практичної конференції MicroCAD-2024, 22-24 травня 2024 р</w:t>
      </w:r>
      <w:r w:rsidRPr="005F438C">
        <w:t>. Харків, НТУ «ХПІ». 2024. С. 1047.</w:t>
      </w:r>
      <w:bookmarkEnd w:id="135"/>
      <w:bookmarkEnd w:id="136"/>
    </w:p>
    <w:p w14:paraId="27DCAB01" w14:textId="77777777" w:rsidR="00AC00EB" w:rsidRPr="005F438C" w:rsidRDefault="00AC00EB" w:rsidP="00360D28">
      <w:pPr>
        <w:pStyle w:val="a2"/>
        <w:numPr>
          <w:ilvl w:val="0"/>
          <w:numId w:val="2"/>
        </w:numPr>
      </w:pPr>
      <w:r w:rsidRPr="005F438C">
        <w:tab/>
      </w:r>
      <w:r w:rsidR="00272DC1" w:rsidRPr="005F438C">
        <w:t xml:space="preserve"> </w:t>
      </w:r>
      <w:bookmarkStart w:id="137" w:name="_Ref221352247"/>
      <w:r w:rsidRPr="005F438C">
        <w:t>Нікуліна О. М., Кондратов О. М. Методи дистанційної ідентифікації динамічних параметрів об</w:t>
      </w:r>
      <w:r w:rsidR="0089083A" w:rsidRPr="005F438C">
        <w:t>’</w:t>
      </w:r>
      <w:r w:rsidRPr="005F438C">
        <w:t xml:space="preserve">єкта. </w:t>
      </w:r>
      <w:r w:rsidRPr="005F438C">
        <w:rPr>
          <w:i/>
          <w:iCs/>
        </w:rPr>
        <w:t>Інформаційні технології: наука, техніка, технологія, освіта, здоров</w:t>
      </w:r>
      <w:r w:rsidR="0089083A" w:rsidRPr="005F438C">
        <w:rPr>
          <w:i/>
          <w:iCs/>
        </w:rPr>
        <w:t>’</w:t>
      </w:r>
      <w:r w:rsidRPr="005F438C">
        <w:rPr>
          <w:i/>
          <w:iCs/>
        </w:rPr>
        <w:t>я: Тези доповідей ХXХІ міжнародної науково-практичної конференції MicroCAD-2023, 17-20 травня 2023 р</w:t>
      </w:r>
      <w:r w:rsidRPr="005F438C">
        <w:t>. Харків, НТУ «ХПІ». 2023. С. 1047.</w:t>
      </w:r>
      <w:bookmarkEnd w:id="137"/>
    </w:p>
    <w:p w14:paraId="57991BD4" w14:textId="77777777" w:rsidR="00AC00EB" w:rsidRPr="005F438C" w:rsidRDefault="00272DC1" w:rsidP="00360D28">
      <w:pPr>
        <w:pStyle w:val="a2"/>
        <w:numPr>
          <w:ilvl w:val="0"/>
          <w:numId w:val="2"/>
        </w:numPr>
      </w:pPr>
      <w:r w:rsidRPr="005F438C">
        <w:t xml:space="preserve"> </w:t>
      </w:r>
      <w:r w:rsidR="00AC00EB" w:rsidRPr="005F438C">
        <w:tab/>
      </w:r>
      <w:bookmarkStart w:id="138" w:name="_Ref221383969"/>
      <w:proofErr w:type="spellStart"/>
      <w:r w:rsidR="00AC00EB" w:rsidRPr="005F438C">
        <w:t>Gracyk</w:t>
      </w:r>
      <w:proofErr w:type="spellEnd"/>
      <w:r w:rsidR="00AC00EB" w:rsidRPr="005F438C">
        <w:t xml:space="preserve"> A., </w:t>
      </w:r>
      <w:proofErr w:type="spellStart"/>
      <w:r w:rsidR="00AC00EB" w:rsidRPr="005F438C">
        <w:t>Chen</w:t>
      </w:r>
      <w:proofErr w:type="spellEnd"/>
      <w:r w:rsidR="00AC00EB" w:rsidRPr="005F438C">
        <w:t xml:space="preserve"> X. </w:t>
      </w:r>
      <w:proofErr w:type="spellStart"/>
      <w:r w:rsidR="00AC00EB" w:rsidRPr="005F438C">
        <w:rPr>
          <w:i/>
          <w:iCs/>
        </w:rPr>
        <w:t>GeONet</w:t>
      </w:r>
      <w:proofErr w:type="spellEnd"/>
      <w:r w:rsidR="00AC00EB" w:rsidRPr="005F438C">
        <w:rPr>
          <w:i/>
          <w:iCs/>
        </w:rPr>
        <w:t xml:space="preserve">: a </w:t>
      </w:r>
      <w:proofErr w:type="spellStart"/>
      <w:r w:rsidR="00AC00EB" w:rsidRPr="005F438C">
        <w:rPr>
          <w:i/>
          <w:iCs/>
        </w:rPr>
        <w:t>neural</w:t>
      </w:r>
      <w:proofErr w:type="spellEnd"/>
      <w:r w:rsidR="00AC00EB" w:rsidRPr="005F438C">
        <w:rPr>
          <w:i/>
          <w:iCs/>
        </w:rPr>
        <w:t xml:space="preserve"> </w:t>
      </w:r>
      <w:proofErr w:type="spellStart"/>
      <w:r w:rsidR="00AC00EB" w:rsidRPr="005F438C">
        <w:rPr>
          <w:i/>
          <w:iCs/>
        </w:rPr>
        <w:t>operator</w:t>
      </w:r>
      <w:proofErr w:type="spellEnd"/>
      <w:r w:rsidR="00AC00EB" w:rsidRPr="005F438C">
        <w:rPr>
          <w:i/>
          <w:iCs/>
        </w:rPr>
        <w:t xml:space="preserve"> </w:t>
      </w:r>
      <w:proofErr w:type="spellStart"/>
      <w:r w:rsidR="00AC00EB" w:rsidRPr="005F438C">
        <w:rPr>
          <w:i/>
          <w:iCs/>
        </w:rPr>
        <w:t>for</w:t>
      </w:r>
      <w:proofErr w:type="spellEnd"/>
      <w:r w:rsidR="00AC00EB" w:rsidRPr="005F438C">
        <w:rPr>
          <w:i/>
          <w:iCs/>
        </w:rPr>
        <w:t xml:space="preserve"> </w:t>
      </w:r>
      <w:proofErr w:type="spellStart"/>
      <w:r w:rsidR="00AC00EB" w:rsidRPr="005F438C">
        <w:rPr>
          <w:i/>
          <w:iCs/>
        </w:rPr>
        <w:t>learning</w:t>
      </w:r>
      <w:proofErr w:type="spellEnd"/>
      <w:r w:rsidR="00AC00EB" w:rsidRPr="005F438C">
        <w:rPr>
          <w:i/>
          <w:iCs/>
        </w:rPr>
        <w:t xml:space="preserve"> </w:t>
      </w:r>
      <w:proofErr w:type="spellStart"/>
      <w:r w:rsidR="00AC00EB" w:rsidRPr="005F438C">
        <w:rPr>
          <w:i/>
          <w:iCs/>
        </w:rPr>
        <w:t>the</w:t>
      </w:r>
      <w:proofErr w:type="spellEnd"/>
      <w:r w:rsidR="00AC00EB" w:rsidRPr="005F438C">
        <w:rPr>
          <w:i/>
          <w:iCs/>
        </w:rPr>
        <w:t xml:space="preserve"> </w:t>
      </w:r>
      <w:proofErr w:type="spellStart"/>
      <w:r w:rsidR="00AC00EB" w:rsidRPr="005F438C">
        <w:rPr>
          <w:i/>
          <w:iCs/>
        </w:rPr>
        <w:t>Wasserstein</w:t>
      </w:r>
      <w:proofErr w:type="spellEnd"/>
      <w:r w:rsidR="00AC00EB" w:rsidRPr="005F438C">
        <w:rPr>
          <w:i/>
          <w:iCs/>
        </w:rPr>
        <w:t xml:space="preserve"> </w:t>
      </w:r>
      <w:proofErr w:type="spellStart"/>
      <w:r w:rsidR="00AC00EB" w:rsidRPr="005F438C">
        <w:rPr>
          <w:i/>
          <w:iCs/>
        </w:rPr>
        <w:t>geodesic</w:t>
      </w:r>
      <w:proofErr w:type="spellEnd"/>
      <w:r w:rsidR="00AC00EB" w:rsidRPr="005F438C">
        <w:t>. URL: https://arxiv.org/abs/2209.14440 (</w:t>
      </w:r>
      <w:r w:rsidR="009F5D38" w:rsidRPr="005F438C">
        <w:t>дата звернення: 10.02.2026</w:t>
      </w:r>
      <w:r w:rsidR="00AC00EB" w:rsidRPr="005F438C">
        <w:t>).</w:t>
      </w:r>
      <w:bookmarkEnd w:id="138"/>
    </w:p>
    <w:p w14:paraId="27CD8562" w14:textId="77777777" w:rsidR="00AC00EB" w:rsidRPr="005F438C" w:rsidRDefault="00272DC1" w:rsidP="00360D28">
      <w:pPr>
        <w:pStyle w:val="a2"/>
        <w:numPr>
          <w:ilvl w:val="0"/>
          <w:numId w:val="2"/>
        </w:numPr>
      </w:pPr>
      <w:r w:rsidRPr="005F438C">
        <w:t xml:space="preserve"> </w:t>
      </w:r>
      <w:r w:rsidR="00AC00EB" w:rsidRPr="005F438C">
        <w:tab/>
      </w:r>
      <w:bookmarkStart w:id="139" w:name="_Ref221383978"/>
      <w:proofErr w:type="spellStart"/>
      <w:r w:rsidR="00AC00EB" w:rsidRPr="005F438C">
        <w:t>Inomata</w:t>
      </w:r>
      <w:proofErr w:type="spellEnd"/>
      <w:r w:rsidR="00AC00EB" w:rsidRPr="005F438C">
        <w:t xml:space="preserve"> T., </w:t>
      </w:r>
      <w:proofErr w:type="spellStart"/>
      <w:r w:rsidR="00AC00EB" w:rsidRPr="005F438C">
        <w:t>Kimura</w:t>
      </w:r>
      <w:proofErr w:type="spellEnd"/>
      <w:r w:rsidR="00AC00EB" w:rsidRPr="005F438C">
        <w:t xml:space="preserve"> K., </w:t>
      </w:r>
      <w:proofErr w:type="spellStart"/>
      <w:r w:rsidR="00AC00EB" w:rsidRPr="005F438C">
        <w:t>Hagiwara</w:t>
      </w:r>
      <w:proofErr w:type="spellEnd"/>
      <w:r w:rsidR="00AC00EB" w:rsidRPr="005F438C">
        <w:t xml:space="preserve"> M. </w:t>
      </w:r>
      <w:proofErr w:type="spellStart"/>
      <w:r w:rsidR="00AC00EB" w:rsidRPr="005F438C">
        <w:rPr>
          <w:i/>
          <w:iCs/>
        </w:rPr>
        <w:t>Object</w:t>
      </w:r>
      <w:proofErr w:type="spellEnd"/>
      <w:r w:rsidR="00AC00EB" w:rsidRPr="005F438C">
        <w:rPr>
          <w:i/>
          <w:iCs/>
        </w:rPr>
        <w:t xml:space="preserve"> </w:t>
      </w:r>
      <w:proofErr w:type="spellStart"/>
      <w:r w:rsidR="00AC00EB" w:rsidRPr="005F438C">
        <w:rPr>
          <w:i/>
          <w:iCs/>
        </w:rPr>
        <w:t>Tracking</w:t>
      </w:r>
      <w:proofErr w:type="spellEnd"/>
      <w:r w:rsidR="00AC00EB" w:rsidRPr="005F438C">
        <w:rPr>
          <w:i/>
          <w:iCs/>
        </w:rPr>
        <w:t xml:space="preserve"> </w:t>
      </w:r>
      <w:proofErr w:type="spellStart"/>
      <w:r w:rsidR="00AC00EB" w:rsidRPr="005F438C">
        <w:rPr>
          <w:i/>
          <w:iCs/>
        </w:rPr>
        <w:t>and</w:t>
      </w:r>
      <w:proofErr w:type="spellEnd"/>
      <w:r w:rsidR="00AC00EB" w:rsidRPr="005F438C">
        <w:rPr>
          <w:i/>
          <w:iCs/>
        </w:rPr>
        <w:t xml:space="preserve"> </w:t>
      </w:r>
      <w:proofErr w:type="spellStart"/>
      <w:r w:rsidR="00AC00EB" w:rsidRPr="005F438C">
        <w:rPr>
          <w:i/>
          <w:iCs/>
        </w:rPr>
        <w:t>Classification</w:t>
      </w:r>
      <w:proofErr w:type="spellEnd"/>
      <w:r w:rsidR="00AC00EB" w:rsidRPr="005F438C">
        <w:rPr>
          <w:i/>
          <w:iCs/>
        </w:rPr>
        <w:t xml:space="preserve"> </w:t>
      </w:r>
      <w:proofErr w:type="spellStart"/>
      <w:r w:rsidR="00AC00EB" w:rsidRPr="005F438C">
        <w:rPr>
          <w:i/>
          <w:iCs/>
        </w:rPr>
        <w:t>System</w:t>
      </w:r>
      <w:proofErr w:type="spellEnd"/>
      <w:r w:rsidR="00AC00EB" w:rsidRPr="005F438C">
        <w:rPr>
          <w:i/>
          <w:iCs/>
        </w:rPr>
        <w:t xml:space="preserve"> </w:t>
      </w:r>
      <w:proofErr w:type="spellStart"/>
      <w:r w:rsidR="00AC00EB" w:rsidRPr="005F438C">
        <w:rPr>
          <w:i/>
          <w:iCs/>
        </w:rPr>
        <w:t>Using</w:t>
      </w:r>
      <w:proofErr w:type="spellEnd"/>
      <w:r w:rsidR="00AC00EB" w:rsidRPr="005F438C">
        <w:rPr>
          <w:i/>
          <w:iCs/>
        </w:rPr>
        <w:t xml:space="preserve"> </w:t>
      </w:r>
      <w:proofErr w:type="spellStart"/>
      <w:r w:rsidR="00AC00EB" w:rsidRPr="005F438C">
        <w:rPr>
          <w:i/>
          <w:iCs/>
        </w:rPr>
        <w:t>Agent</w:t>
      </w:r>
      <w:proofErr w:type="spellEnd"/>
      <w:r w:rsidR="00AC00EB" w:rsidRPr="005F438C">
        <w:rPr>
          <w:i/>
          <w:iCs/>
        </w:rPr>
        <w:t xml:space="preserve"> </w:t>
      </w:r>
      <w:proofErr w:type="spellStart"/>
      <w:r w:rsidR="00AC00EB" w:rsidRPr="005F438C">
        <w:rPr>
          <w:i/>
          <w:iCs/>
        </w:rPr>
        <w:t>Search</w:t>
      </w:r>
      <w:proofErr w:type="spellEnd"/>
      <w:r w:rsidR="00AC00EB" w:rsidRPr="005F438C">
        <w:t xml:space="preserve">. URL: https://www.jstage.jst.go.jp/article/ieejeiss/129/11/129_11_2065/_pdf/-char/ja </w:t>
      </w:r>
      <w:r w:rsidR="00AC00EB" w:rsidRPr="005F438C">
        <w:lastRenderedPageBreak/>
        <w:t>(</w:t>
      </w:r>
      <w:r w:rsidR="009F5D38" w:rsidRPr="005F438C">
        <w:t>дата звернення: 10.02.2026</w:t>
      </w:r>
      <w:r w:rsidR="00AC00EB" w:rsidRPr="005F438C">
        <w:t>).</w:t>
      </w:r>
      <w:bookmarkEnd w:id="139"/>
    </w:p>
    <w:p w14:paraId="1282D3A0" w14:textId="77777777" w:rsidR="00AC00EB" w:rsidRPr="005F438C" w:rsidRDefault="00272DC1" w:rsidP="00360D28">
      <w:pPr>
        <w:pStyle w:val="a2"/>
        <w:numPr>
          <w:ilvl w:val="0"/>
          <w:numId w:val="2"/>
        </w:numPr>
      </w:pPr>
      <w:r w:rsidRPr="005F438C">
        <w:t xml:space="preserve"> </w:t>
      </w:r>
      <w:r w:rsidR="00AC00EB" w:rsidRPr="005F438C">
        <w:tab/>
      </w:r>
      <w:bookmarkStart w:id="140" w:name="_Ref221384139"/>
      <w:proofErr w:type="spellStart"/>
      <w:r w:rsidR="00AC00EB" w:rsidRPr="005F438C">
        <w:t>Gavrylenko</w:t>
      </w:r>
      <w:proofErr w:type="spellEnd"/>
      <w:r w:rsidR="00AC00EB" w:rsidRPr="005F438C">
        <w:t xml:space="preserve"> S., </w:t>
      </w:r>
      <w:proofErr w:type="spellStart"/>
      <w:r w:rsidR="00AC00EB" w:rsidRPr="005F438C">
        <w:t>Chelak</w:t>
      </w:r>
      <w:proofErr w:type="spellEnd"/>
      <w:r w:rsidR="00AC00EB" w:rsidRPr="005F438C">
        <w:t xml:space="preserve"> V., </w:t>
      </w:r>
      <w:proofErr w:type="spellStart"/>
      <w:r w:rsidR="00AC00EB" w:rsidRPr="005F438C">
        <w:t>Hornostal</w:t>
      </w:r>
      <w:proofErr w:type="spellEnd"/>
      <w:r w:rsidR="00AC00EB" w:rsidRPr="005F438C">
        <w:t xml:space="preserve"> O. </w:t>
      </w:r>
      <w:proofErr w:type="spellStart"/>
      <w:r w:rsidR="00AC00EB" w:rsidRPr="005F438C">
        <w:t>Construction</w:t>
      </w:r>
      <w:proofErr w:type="spellEnd"/>
      <w:r w:rsidR="00AC00EB" w:rsidRPr="005F438C">
        <w:t xml:space="preserve"> </w:t>
      </w:r>
      <w:proofErr w:type="spellStart"/>
      <w:r w:rsidR="00AC00EB" w:rsidRPr="005F438C">
        <w:t>Method</w:t>
      </w:r>
      <w:proofErr w:type="spellEnd"/>
      <w:r w:rsidR="00AC00EB" w:rsidRPr="005F438C">
        <w:t xml:space="preserve"> </w:t>
      </w:r>
      <w:proofErr w:type="spellStart"/>
      <w:r w:rsidR="00AC00EB" w:rsidRPr="005F438C">
        <w:t>Of</w:t>
      </w:r>
      <w:proofErr w:type="spellEnd"/>
      <w:r w:rsidR="00AC00EB" w:rsidRPr="005F438C">
        <w:t xml:space="preserve"> </w:t>
      </w:r>
      <w:proofErr w:type="spellStart"/>
      <w:r w:rsidR="00AC00EB" w:rsidRPr="005F438C">
        <w:t>Fuzzy</w:t>
      </w:r>
      <w:proofErr w:type="spellEnd"/>
      <w:r w:rsidR="00AC00EB" w:rsidRPr="005F438C">
        <w:t xml:space="preserve"> </w:t>
      </w:r>
      <w:proofErr w:type="spellStart"/>
      <w:r w:rsidR="00AC00EB" w:rsidRPr="005F438C">
        <w:t>Decision</w:t>
      </w:r>
      <w:proofErr w:type="spellEnd"/>
      <w:r w:rsidR="00AC00EB" w:rsidRPr="005F438C">
        <w:t xml:space="preserve"> </w:t>
      </w:r>
      <w:proofErr w:type="spellStart"/>
      <w:r w:rsidR="00AC00EB" w:rsidRPr="005F438C">
        <w:t>Trees</w:t>
      </w:r>
      <w:proofErr w:type="spellEnd"/>
      <w:r w:rsidR="00AC00EB" w:rsidRPr="005F438C">
        <w:t xml:space="preserve"> </w:t>
      </w:r>
      <w:proofErr w:type="spellStart"/>
      <w:r w:rsidR="00AC00EB" w:rsidRPr="005F438C">
        <w:t>For</w:t>
      </w:r>
      <w:proofErr w:type="spellEnd"/>
      <w:r w:rsidR="00AC00EB" w:rsidRPr="005F438C">
        <w:t xml:space="preserve"> </w:t>
      </w:r>
      <w:proofErr w:type="spellStart"/>
      <w:r w:rsidR="00AC00EB" w:rsidRPr="005F438C">
        <w:t>Identification</w:t>
      </w:r>
      <w:proofErr w:type="spellEnd"/>
      <w:r w:rsidR="00AC00EB" w:rsidRPr="005F438C">
        <w:t xml:space="preserve"> </w:t>
      </w:r>
      <w:proofErr w:type="spellStart"/>
      <w:r w:rsidR="00AC00EB" w:rsidRPr="005F438C">
        <w:t>The</w:t>
      </w:r>
      <w:proofErr w:type="spellEnd"/>
      <w:r w:rsidR="00AC00EB" w:rsidRPr="005F438C">
        <w:t xml:space="preserve"> </w:t>
      </w:r>
      <w:proofErr w:type="spellStart"/>
      <w:r w:rsidR="00AC00EB" w:rsidRPr="005F438C">
        <w:t>Computer</w:t>
      </w:r>
      <w:proofErr w:type="spellEnd"/>
      <w:r w:rsidR="00AC00EB" w:rsidRPr="005F438C">
        <w:t xml:space="preserve"> </w:t>
      </w:r>
      <w:proofErr w:type="spellStart"/>
      <w:r w:rsidR="00AC00EB" w:rsidRPr="005F438C">
        <w:t>System</w:t>
      </w:r>
      <w:proofErr w:type="spellEnd"/>
      <w:r w:rsidR="00AC00EB" w:rsidRPr="005F438C">
        <w:t xml:space="preserve"> </w:t>
      </w:r>
      <w:proofErr w:type="spellStart"/>
      <w:r w:rsidR="00AC00EB" w:rsidRPr="005F438C">
        <w:t>State</w:t>
      </w:r>
      <w:proofErr w:type="spellEnd"/>
      <w:r w:rsidR="00AC00EB" w:rsidRPr="005F438C">
        <w:t xml:space="preserve">. </w:t>
      </w:r>
      <w:r w:rsidR="00AC00EB" w:rsidRPr="005F438C">
        <w:rPr>
          <w:i/>
          <w:iCs/>
        </w:rPr>
        <w:t xml:space="preserve">2022 XXXII </w:t>
      </w:r>
      <w:proofErr w:type="spellStart"/>
      <w:r w:rsidR="00AC00EB" w:rsidRPr="005F438C">
        <w:rPr>
          <w:i/>
          <w:iCs/>
        </w:rPr>
        <w:t>International</w:t>
      </w:r>
      <w:proofErr w:type="spellEnd"/>
      <w:r w:rsidR="00AC00EB" w:rsidRPr="005F438C">
        <w:rPr>
          <w:i/>
          <w:iCs/>
        </w:rPr>
        <w:t xml:space="preserve"> </w:t>
      </w:r>
      <w:proofErr w:type="spellStart"/>
      <w:r w:rsidR="00AC00EB" w:rsidRPr="005F438C">
        <w:rPr>
          <w:i/>
          <w:iCs/>
        </w:rPr>
        <w:t>Scientific</w:t>
      </w:r>
      <w:proofErr w:type="spellEnd"/>
      <w:r w:rsidR="00AC00EB" w:rsidRPr="005F438C">
        <w:rPr>
          <w:i/>
          <w:iCs/>
        </w:rPr>
        <w:t xml:space="preserve"> </w:t>
      </w:r>
      <w:proofErr w:type="spellStart"/>
      <w:r w:rsidR="00AC00EB" w:rsidRPr="005F438C">
        <w:rPr>
          <w:i/>
          <w:iCs/>
        </w:rPr>
        <w:t>Symposium</w:t>
      </w:r>
      <w:proofErr w:type="spellEnd"/>
      <w:r w:rsidR="00AC00EB" w:rsidRPr="005F438C">
        <w:rPr>
          <w:i/>
          <w:iCs/>
        </w:rPr>
        <w:t xml:space="preserve"> </w:t>
      </w:r>
      <w:proofErr w:type="spellStart"/>
      <w:r w:rsidR="00AC00EB" w:rsidRPr="005F438C">
        <w:rPr>
          <w:i/>
          <w:iCs/>
        </w:rPr>
        <w:t>Metrology</w:t>
      </w:r>
      <w:proofErr w:type="spellEnd"/>
      <w:r w:rsidR="00AC00EB" w:rsidRPr="005F438C">
        <w:rPr>
          <w:i/>
          <w:iCs/>
        </w:rPr>
        <w:t xml:space="preserve"> </w:t>
      </w:r>
      <w:proofErr w:type="spellStart"/>
      <w:r w:rsidR="00AC00EB" w:rsidRPr="005F438C">
        <w:rPr>
          <w:i/>
          <w:iCs/>
        </w:rPr>
        <w:t>and</w:t>
      </w:r>
      <w:proofErr w:type="spellEnd"/>
      <w:r w:rsidR="00AC00EB" w:rsidRPr="005F438C">
        <w:rPr>
          <w:i/>
          <w:iCs/>
        </w:rPr>
        <w:t xml:space="preserve"> </w:t>
      </w:r>
      <w:proofErr w:type="spellStart"/>
      <w:r w:rsidR="00AC00EB" w:rsidRPr="005F438C">
        <w:rPr>
          <w:i/>
          <w:iCs/>
        </w:rPr>
        <w:t>Metrology</w:t>
      </w:r>
      <w:proofErr w:type="spellEnd"/>
      <w:r w:rsidR="00AC00EB" w:rsidRPr="005F438C">
        <w:rPr>
          <w:i/>
          <w:iCs/>
        </w:rPr>
        <w:t xml:space="preserve"> </w:t>
      </w:r>
      <w:proofErr w:type="spellStart"/>
      <w:r w:rsidR="00AC00EB" w:rsidRPr="005F438C">
        <w:rPr>
          <w:i/>
          <w:iCs/>
        </w:rPr>
        <w:t>Assurance</w:t>
      </w:r>
      <w:proofErr w:type="spellEnd"/>
      <w:r w:rsidR="00AC00EB" w:rsidRPr="005F438C">
        <w:rPr>
          <w:i/>
          <w:iCs/>
        </w:rPr>
        <w:t xml:space="preserve"> (MMA).</w:t>
      </w:r>
      <w:r w:rsidR="00AC00EB" w:rsidRPr="005F438C">
        <w:t xml:space="preserve"> 2022. P. 1-5.</w:t>
      </w:r>
      <w:bookmarkEnd w:id="140"/>
    </w:p>
    <w:p w14:paraId="3FFD5E7E" w14:textId="77777777" w:rsidR="00C15F53" w:rsidRPr="005F438C" w:rsidRDefault="00272DC1" w:rsidP="00360D28">
      <w:pPr>
        <w:pStyle w:val="a2"/>
        <w:numPr>
          <w:ilvl w:val="0"/>
          <w:numId w:val="2"/>
        </w:numPr>
        <w:tabs>
          <w:tab w:val="clear" w:pos="9639"/>
        </w:tabs>
      </w:pPr>
      <w:r w:rsidRPr="005F438C">
        <w:t xml:space="preserve"> </w:t>
      </w:r>
      <w:bookmarkStart w:id="141" w:name="_Ref221290074"/>
      <w:r w:rsidR="00ED1F5F" w:rsidRPr="005F438C">
        <w:t xml:space="preserve">Нікуліна О. М. Аналіз інформаційних технологій для дистанційної ідентифікації динамічних об’єктів / О. М. Нікуліна, В. П. Северин, О.М. Кондратов, Н.Ю. </w:t>
      </w:r>
      <w:proofErr w:type="spellStart"/>
      <w:r w:rsidR="00ED1F5F" w:rsidRPr="005F438C">
        <w:t>Рекова</w:t>
      </w:r>
      <w:proofErr w:type="spellEnd"/>
      <w:r w:rsidR="00ED1F5F" w:rsidRPr="005F438C">
        <w:t xml:space="preserve"> // Вісник НТУ «ХПІ». Серія: Системний аналіз, управління та інформаційні технології. – Харків : НТУ «ХПІ», 2023. – № 1 [9]. – С. 110–115. https://repository.kpi.kharkov.ua/items/cc2d6cd1-eed8-46b6-a99b-725a8ca30a13</w:t>
      </w:r>
      <w:r w:rsidR="00C15F53" w:rsidRPr="005F438C">
        <w:t>.</w:t>
      </w:r>
      <w:bookmarkEnd w:id="141"/>
    </w:p>
    <w:p w14:paraId="761ED88B" w14:textId="77777777" w:rsidR="00C15F53" w:rsidRPr="005F438C" w:rsidRDefault="00E85AB4" w:rsidP="00360D28">
      <w:pPr>
        <w:pStyle w:val="a2"/>
        <w:numPr>
          <w:ilvl w:val="0"/>
          <w:numId w:val="2"/>
        </w:numPr>
        <w:tabs>
          <w:tab w:val="clear" w:pos="9639"/>
        </w:tabs>
      </w:pPr>
      <w:bookmarkStart w:id="142" w:name="_Ref221290099"/>
      <w:r w:rsidRPr="005F438C">
        <w:t xml:space="preserve"> </w:t>
      </w:r>
      <w:r w:rsidR="0058289B" w:rsidRPr="005F438C">
        <w:t>Kondratov</w:t>
      </w:r>
      <w:r w:rsidR="008440AB" w:rsidRPr="005F438C">
        <w:t xml:space="preserve"> O.</w:t>
      </w:r>
      <w:r w:rsidR="0058289B" w:rsidRPr="005F438C">
        <w:t xml:space="preserve">, </w:t>
      </w:r>
      <w:proofErr w:type="spellStart"/>
      <w:r w:rsidR="0058289B" w:rsidRPr="005F438C">
        <w:t>Severyn</w:t>
      </w:r>
      <w:proofErr w:type="spellEnd"/>
      <w:r w:rsidR="0058289B" w:rsidRPr="005F438C">
        <w:t xml:space="preserve"> </w:t>
      </w:r>
      <w:r w:rsidR="008440AB" w:rsidRPr="005F438C">
        <w:t xml:space="preserve">V. </w:t>
      </w:r>
      <w:proofErr w:type="spellStart"/>
      <w:r w:rsidR="0058289B" w:rsidRPr="005F438C">
        <w:t>and</w:t>
      </w:r>
      <w:proofErr w:type="spellEnd"/>
      <w:r w:rsidR="0058289B" w:rsidRPr="005F438C">
        <w:t xml:space="preserve"> </w:t>
      </w:r>
      <w:proofErr w:type="spellStart"/>
      <w:r w:rsidR="0058289B" w:rsidRPr="005F438C">
        <w:t>Nikulina</w:t>
      </w:r>
      <w:proofErr w:type="spellEnd"/>
      <w:r w:rsidR="008440AB" w:rsidRPr="005F438C">
        <w:t xml:space="preserve"> O.</w:t>
      </w:r>
      <w:r w:rsidR="0058289B" w:rsidRPr="005F438C">
        <w:t xml:space="preserve">, </w:t>
      </w:r>
      <w:proofErr w:type="spellStart"/>
      <w:r w:rsidR="0058289B" w:rsidRPr="005F438C">
        <w:t>Intelligent</w:t>
      </w:r>
      <w:proofErr w:type="spellEnd"/>
      <w:r w:rsidR="0058289B" w:rsidRPr="005F438C">
        <w:t xml:space="preserve"> Technologies </w:t>
      </w:r>
      <w:proofErr w:type="spellStart"/>
      <w:r w:rsidR="0058289B" w:rsidRPr="005F438C">
        <w:t>of</w:t>
      </w:r>
      <w:proofErr w:type="spellEnd"/>
      <w:r w:rsidR="0058289B" w:rsidRPr="005F438C">
        <w:t xml:space="preserve"> </w:t>
      </w:r>
      <w:proofErr w:type="spellStart"/>
      <w:r w:rsidR="0058289B" w:rsidRPr="005F438C">
        <w:t>Remote</w:t>
      </w:r>
      <w:proofErr w:type="spellEnd"/>
      <w:r w:rsidR="0058289B" w:rsidRPr="005F438C">
        <w:t xml:space="preserve"> </w:t>
      </w:r>
      <w:proofErr w:type="spellStart"/>
      <w:r w:rsidR="0058289B" w:rsidRPr="005F438C">
        <w:t>Identification</w:t>
      </w:r>
      <w:proofErr w:type="spellEnd"/>
      <w:r w:rsidR="0058289B" w:rsidRPr="005F438C">
        <w:t xml:space="preserve"> </w:t>
      </w:r>
      <w:proofErr w:type="spellStart"/>
      <w:r w:rsidR="0058289B" w:rsidRPr="005F438C">
        <w:t>of</w:t>
      </w:r>
      <w:proofErr w:type="spellEnd"/>
      <w:r w:rsidR="0058289B" w:rsidRPr="005F438C">
        <w:t xml:space="preserve"> </w:t>
      </w:r>
      <w:proofErr w:type="spellStart"/>
      <w:r w:rsidR="0058289B" w:rsidRPr="005F438C">
        <w:t>Dynamic</w:t>
      </w:r>
      <w:proofErr w:type="spellEnd"/>
      <w:r w:rsidR="0058289B" w:rsidRPr="005F438C">
        <w:t xml:space="preserve"> </w:t>
      </w:r>
      <w:proofErr w:type="spellStart"/>
      <w:r w:rsidR="0058289B" w:rsidRPr="005F438C">
        <w:t>Objects</w:t>
      </w:r>
      <w:proofErr w:type="spellEnd"/>
      <w:r w:rsidR="0058289B" w:rsidRPr="005F438C">
        <w:t xml:space="preserve"> 2025 IEEE 6th </w:t>
      </w:r>
      <w:proofErr w:type="spellStart"/>
      <w:r w:rsidR="0058289B" w:rsidRPr="005F438C">
        <w:t>KhPI</w:t>
      </w:r>
      <w:proofErr w:type="spellEnd"/>
      <w:r w:rsidR="0058289B" w:rsidRPr="005F438C">
        <w:t xml:space="preserve"> </w:t>
      </w:r>
      <w:proofErr w:type="spellStart"/>
      <w:r w:rsidR="0058289B" w:rsidRPr="005F438C">
        <w:t>Week</w:t>
      </w:r>
      <w:proofErr w:type="spellEnd"/>
      <w:r w:rsidR="0058289B" w:rsidRPr="005F438C">
        <w:t xml:space="preserve"> </w:t>
      </w:r>
      <w:proofErr w:type="spellStart"/>
      <w:r w:rsidR="0058289B" w:rsidRPr="005F438C">
        <w:t>on</w:t>
      </w:r>
      <w:proofErr w:type="spellEnd"/>
      <w:r w:rsidR="0058289B" w:rsidRPr="005F438C">
        <w:t xml:space="preserve"> </w:t>
      </w:r>
      <w:proofErr w:type="spellStart"/>
      <w:r w:rsidR="0058289B" w:rsidRPr="005F438C">
        <w:t>Advanced</w:t>
      </w:r>
      <w:proofErr w:type="spellEnd"/>
      <w:r w:rsidR="0058289B" w:rsidRPr="005F438C">
        <w:t xml:space="preserve"> </w:t>
      </w:r>
      <w:proofErr w:type="spellStart"/>
      <w:r w:rsidR="0058289B" w:rsidRPr="005F438C">
        <w:t>Technology</w:t>
      </w:r>
      <w:proofErr w:type="spellEnd"/>
      <w:r w:rsidR="0058289B" w:rsidRPr="005F438C">
        <w:t xml:space="preserve"> (</w:t>
      </w:r>
      <w:proofErr w:type="spellStart"/>
      <w:r w:rsidR="0058289B" w:rsidRPr="005F438C">
        <w:t>KhPIWeek</w:t>
      </w:r>
      <w:proofErr w:type="spellEnd"/>
      <w:r w:rsidR="0058289B" w:rsidRPr="005F438C">
        <w:t>) 843-848 https://doi.org/10.1109/KhPIWeek61436.2025.11288651</w:t>
      </w:r>
      <w:r w:rsidR="00C15F53" w:rsidRPr="005F438C">
        <w:t>.</w:t>
      </w:r>
      <w:bookmarkEnd w:id="142"/>
    </w:p>
    <w:p w14:paraId="1866455C" w14:textId="77777777" w:rsidR="00C15F53" w:rsidRPr="005F438C" w:rsidRDefault="00E85AB4" w:rsidP="00360D28">
      <w:pPr>
        <w:pStyle w:val="a2"/>
        <w:numPr>
          <w:ilvl w:val="0"/>
          <w:numId w:val="2"/>
        </w:numPr>
        <w:tabs>
          <w:tab w:val="clear" w:pos="9639"/>
        </w:tabs>
      </w:pPr>
      <w:bookmarkStart w:id="143" w:name="_Ref221290111"/>
      <w:r w:rsidRPr="005F438C">
        <w:t xml:space="preserve"> </w:t>
      </w:r>
      <w:r w:rsidR="0046718B" w:rsidRPr="005F438C">
        <w:t>Нікуліна О. М. Моделі дистанційної ідентифікації параметрів динамічних об</w:t>
      </w:r>
      <w:r w:rsidR="0089083A" w:rsidRPr="005F438C">
        <w:t>’</w:t>
      </w:r>
      <w:r w:rsidR="0046718B" w:rsidRPr="005F438C">
        <w:t xml:space="preserve">єктів з використанням </w:t>
      </w:r>
      <w:proofErr w:type="spellStart"/>
      <w:r w:rsidR="0046718B" w:rsidRPr="005F438C">
        <w:t>трансформерів</w:t>
      </w:r>
      <w:proofErr w:type="spellEnd"/>
      <w:r w:rsidR="0046718B" w:rsidRPr="005F438C">
        <w:t xml:space="preserve"> виявлення та оптичного потоку/ О. М. Нікуліна, В. П. Северин, О.М. Кондратов, О.М. </w:t>
      </w:r>
      <w:proofErr w:type="spellStart"/>
      <w:r w:rsidR="0046718B" w:rsidRPr="005F438C">
        <w:t>Ольховий</w:t>
      </w:r>
      <w:proofErr w:type="spellEnd"/>
      <w:r w:rsidR="0046718B" w:rsidRPr="005F438C">
        <w:t xml:space="preserve"> // Вісник НТУ «ХПІ». Серія: Системний аналіз, управління та інформаційні технології. – Харків : НТУ «ХПІ», 2024. – № 1 [11]. – С. 52–57. </w:t>
      </w:r>
      <w:hyperlink r:id="rId68" w:history="1">
        <w:r w:rsidRPr="005F438C">
          <w:rPr>
            <w:rStyle w:val="af2"/>
          </w:rPr>
          <w:t>https://repository.kpi.kharkov.ua/items/522db049-c069-441a-a2d6-329821e78cf9</w:t>
        </w:r>
      </w:hyperlink>
      <w:r w:rsidR="00C15F53" w:rsidRPr="005F438C">
        <w:t>.</w:t>
      </w:r>
      <w:bookmarkEnd w:id="143"/>
    </w:p>
    <w:p w14:paraId="267F8D73" w14:textId="77777777" w:rsidR="00E85AB4" w:rsidRPr="005F438C" w:rsidRDefault="00E85AB4" w:rsidP="00360D28">
      <w:pPr>
        <w:pStyle w:val="a2"/>
        <w:numPr>
          <w:ilvl w:val="0"/>
          <w:numId w:val="2"/>
        </w:numPr>
        <w:tabs>
          <w:tab w:val="clear" w:pos="9639"/>
        </w:tabs>
      </w:pPr>
      <w:r w:rsidRPr="005F438C">
        <w:t xml:space="preserve"> Кондратов О. М., Нікуліна О. М. Програмна реалізація із використанням </w:t>
      </w:r>
      <w:proofErr w:type="spellStart"/>
      <w:r w:rsidRPr="005F438C">
        <w:t>трансформера</w:t>
      </w:r>
      <w:proofErr w:type="spellEnd"/>
      <w:r w:rsidRPr="005F438C">
        <w:t xml:space="preserve"> з оптичним потоком та GEONET для ідентифікації параметрів динамічних об</w:t>
      </w:r>
      <w:r w:rsidR="0089083A" w:rsidRPr="005F438C">
        <w:t>’</w:t>
      </w:r>
      <w:r w:rsidRPr="005F438C">
        <w:t xml:space="preserve">єктів. </w:t>
      </w:r>
      <w:r w:rsidRPr="005F438C">
        <w:rPr>
          <w:i/>
        </w:rPr>
        <w:t xml:space="preserve">Вісник НТУ «ХПІ». Серія: Системний аналіз, управління та інформаційні технології. </w:t>
      </w:r>
      <w:r w:rsidRPr="005F438C">
        <w:t>Харків. НТУ «ХПІ», 2024. № 2 [12]. С. 86–91.</w:t>
      </w:r>
    </w:p>
    <w:p w14:paraId="06624302" w14:textId="77777777" w:rsidR="00C15F53" w:rsidRPr="005F438C" w:rsidRDefault="00C15F53" w:rsidP="00C15F53">
      <w:pPr>
        <w:pStyle w:val="a2"/>
      </w:pPr>
    </w:p>
    <w:p w14:paraId="02B1491F" w14:textId="77777777" w:rsidR="00C15F53" w:rsidRPr="005F438C" w:rsidRDefault="00C15F53" w:rsidP="00C15F53">
      <w:pPr>
        <w:pStyle w:val="a2"/>
      </w:pPr>
    </w:p>
    <w:p w14:paraId="664ECFE0" w14:textId="77777777" w:rsidR="00C15F53" w:rsidRPr="005F438C" w:rsidRDefault="00C15F53" w:rsidP="007C0B62">
      <w:pPr>
        <w:pStyle w:val="a2"/>
        <w:rPr>
          <w:lang w:eastAsia="ja-JP"/>
        </w:rPr>
      </w:pPr>
    </w:p>
    <w:p w14:paraId="7889A542" w14:textId="77777777" w:rsidR="00E85AB4" w:rsidRPr="005F438C" w:rsidRDefault="00E85AB4" w:rsidP="00360D28">
      <w:pPr>
        <w:pStyle w:val="a2"/>
        <w:numPr>
          <w:ilvl w:val="0"/>
          <w:numId w:val="2"/>
        </w:numPr>
        <w:tabs>
          <w:tab w:val="clear" w:pos="9639"/>
        </w:tabs>
      </w:pPr>
      <w:proofErr w:type="spellStart"/>
      <w:r w:rsidRPr="005F438C">
        <w:lastRenderedPageBreak/>
        <w:t>Horn</w:t>
      </w:r>
      <w:proofErr w:type="spellEnd"/>
      <w:r w:rsidRPr="005F438C">
        <w:t xml:space="preserve"> B. K. P., </w:t>
      </w:r>
      <w:proofErr w:type="spellStart"/>
      <w:r w:rsidRPr="005F438C">
        <w:t>Schunck</w:t>
      </w:r>
      <w:proofErr w:type="spellEnd"/>
      <w:r w:rsidRPr="005F438C">
        <w:t xml:space="preserve"> B. G. </w:t>
      </w:r>
      <w:proofErr w:type="spellStart"/>
      <w:r w:rsidRPr="005F438C">
        <w:t>Determining</w:t>
      </w:r>
      <w:proofErr w:type="spellEnd"/>
      <w:r w:rsidRPr="005F438C">
        <w:t xml:space="preserve"> </w:t>
      </w:r>
      <w:proofErr w:type="spellStart"/>
      <w:r w:rsidRPr="005F438C">
        <w:t>optical</w:t>
      </w:r>
      <w:proofErr w:type="spellEnd"/>
      <w:r w:rsidRPr="005F438C">
        <w:t xml:space="preserve"> </w:t>
      </w:r>
      <w:proofErr w:type="spellStart"/>
      <w:r w:rsidRPr="005F438C">
        <w:t>flow</w:t>
      </w:r>
      <w:proofErr w:type="spellEnd"/>
      <w:r w:rsidRPr="005F438C">
        <w:t xml:space="preserve">. </w:t>
      </w:r>
      <w:proofErr w:type="spellStart"/>
      <w:r w:rsidRPr="005F438C">
        <w:t>Artificial</w:t>
      </w:r>
      <w:proofErr w:type="spellEnd"/>
      <w:r w:rsidRPr="005F438C">
        <w:t xml:space="preserve"> </w:t>
      </w:r>
      <w:proofErr w:type="spellStart"/>
      <w:r w:rsidRPr="005F438C">
        <w:t>Intelligence</w:t>
      </w:r>
      <w:proofErr w:type="spellEnd"/>
      <w:r w:rsidRPr="005F438C">
        <w:t xml:space="preserve">. 1981. </w:t>
      </w:r>
      <w:proofErr w:type="spellStart"/>
      <w:r w:rsidRPr="005F438C">
        <w:t>Vol</w:t>
      </w:r>
      <w:proofErr w:type="spellEnd"/>
      <w:r w:rsidRPr="005F438C">
        <w:t>. 17. P. 185–203. URL: https://dspace.mit.edu/handle/1721.1/6337 (дата звернення: 10.02.2026).</w:t>
      </w:r>
    </w:p>
    <w:p w14:paraId="5395C07F" w14:textId="77777777" w:rsidR="00E85AB4" w:rsidRPr="005F438C" w:rsidRDefault="00E85AB4" w:rsidP="00360D28">
      <w:pPr>
        <w:pStyle w:val="a2"/>
        <w:numPr>
          <w:ilvl w:val="0"/>
          <w:numId w:val="2"/>
        </w:numPr>
        <w:tabs>
          <w:tab w:val="clear" w:pos="9639"/>
        </w:tabs>
      </w:pPr>
      <w:proofErr w:type="spellStart"/>
      <w:r w:rsidRPr="005F438C">
        <w:t>Lucas</w:t>
      </w:r>
      <w:proofErr w:type="spellEnd"/>
      <w:r w:rsidRPr="005F438C">
        <w:t xml:space="preserve"> B. D., </w:t>
      </w:r>
      <w:proofErr w:type="spellStart"/>
      <w:r w:rsidRPr="005F438C">
        <w:t>Kanade</w:t>
      </w:r>
      <w:proofErr w:type="spellEnd"/>
      <w:r w:rsidRPr="005F438C">
        <w:t xml:space="preserve"> T. </w:t>
      </w:r>
      <w:proofErr w:type="spellStart"/>
      <w:r w:rsidRPr="005F438C">
        <w:t>An</w:t>
      </w:r>
      <w:proofErr w:type="spellEnd"/>
      <w:r w:rsidRPr="005F438C">
        <w:t xml:space="preserve"> </w:t>
      </w:r>
      <w:proofErr w:type="spellStart"/>
      <w:r w:rsidRPr="005F438C">
        <w:t>iterative</w:t>
      </w:r>
      <w:proofErr w:type="spellEnd"/>
      <w:r w:rsidRPr="005F438C">
        <w:t xml:space="preserve"> </w:t>
      </w:r>
      <w:proofErr w:type="spellStart"/>
      <w:r w:rsidRPr="005F438C">
        <w:t>image</w:t>
      </w:r>
      <w:proofErr w:type="spellEnd"/>
      <w:r w:rsidRPr="005F438C">
        <w:t xml:space="preserve"> </w:t>
      </w:r>
      <w:proofErr w:type="spellStart"/>
      <w:r w:rsidRPr="005F438C">
        <w:t>registration</w:t>
      </w:r>
      <w:proofErr w:type="spellEnd"/>
      <w:r w:rsidRPr="005F438C">
        <w:t xml:space="preserve"> </w:t>
      </w:r>
      <w:proofErr w:type="spellStart"/>
      <w:r w:rsidRPr="005F438C">
        <w:t>technique</w:t>
      </w:r>
      <w:proofErr w:type="spellEnd"/>
      <w:r w:rsidRPr="005F438C">
        <w:t xml:space="preserve"> </w:t>
      </w:r>
      <w:proofErr w:type="spellStart"/>
      <w:r w:rsidRPr="005F438C">
        <w:t>with</w:t>
      </w:r>
      <w:proofErr w:type="spellEnd"/>
      <w:r w:rsidRPr="005F438C">
        <w:t xml:space="preserve"> </w:t>
      </w:r>
      <w:proofErr w:type="spellStart"/>
      <w:r w:rsidRPr="005F438C">
        <w:t>an</w:t>
      </w:r>
      <w:proofErr w:type="spellEnd"/>
      <w:r w:rsidRPr="005F438C">
        <w:t xml:space="preserve"> </w:t>
      </w:r>
      <w:proofErr w:type="spellStart"/>
      <w:r w:rsidRPr="005F438C">
        <w:t>application</w:t>
      </w:r>
      <w:proofErr w:type="spellEnd"/>
      <w:r w:rsidRPr="005F438C">
        <w:t xml:space="preserve"> </w:t>
      </w:r>
      <w:proofErr w:type="spellStart"/>
      <w:r w:rsidRPr="005F438C">
        <w:t>to</w:t>
      </w:r>
      <w:proofErr w:type="spellEnd"/>
      <w:r w:rsidRPr="005F438C">
        <w:t xml:space="preserve"> </w:t>
      </w:r>
      <w:proofErr w:type="spellStart"/>
      <w:r w:rsidRPr="005F438C">
        <w:t>stereo</w:t>
      </w:r>
      <w:proofErr w:type="spellEnd"/>
      <w:r w:rsidRPr="005F438C">
        <w:t xml:space="preserve"> </w:t>
      </w:r>
      <w:proofErr w:type="spellStart"/>
      <w:r w:rsidRPr="005F438C">
        <w:t>vision</w:t>
      </w:r>
      <w:proofErr w:type="spellEnd"/>
      <w:r w:rsidRPr="005F438C">
        <w:t xml:space="preserve">. </w:t>
      </w:r>
      <w:proofErr w:type="spellStart"/>
      <w:r w:rsidRPr="005F438C">
        <w:t>Proceedings</w:t>
      </w:r>
      <w:proofErr w:type="spellEnd"/>
      <w:r w:rsidRPr="005F438C">
        <w:t xml:space="preserve"> </w:t>
      </w:r>
      <w:proofErr w:type="spellStart"/>
      <w:r w:rsidRPr="005F438C">
        <w:t>of</w:t>
      </w:r>
      <w:proofErr w:type="spellEnd"/>
      <w:r w:rsidRPr="005F438C">
        <w:t xml:space="preserve"> </w:t>
      </w:r>
      <w:proofErr w:type="spellStart"/>
      <w:r w:rsidRPr="005F438C">
        <w:t>Imaging</w:t>
      </w:r>
      <w:proofErr w:type="spellEnd"/>
      <w:r w:rsidRPr="005F438C">
        <w:t xml:space="preserve"> </w:t>
      </w:r>
      <w:proofErr w:type="spellStart"/>
      <w:r w:rsidRPr="005F438C">
        <w:t>Understanding</w:t>
      </w:r>
      <w:proofErr w:type="spellEnd"/>
      <w:r w:rsidRPr="005F438C">
        <w:t xml:space="preserve"> </w:t>
      </w:r>
      <w:proofErr w:type="spellStart"/>
      <w:r w:rsidRPr="005F438C">
        <w:t>Workshop</w:t>
      </w:r>
      <w:proofErr w:type="spellEnd"/>
      <w:r w:rsidRPr="005F438C">
        <w:t>. 1981. P. 121–130. URL: https://cseweb.ucsd.edu/classes/sp02/cse252/lucaskanade81.pdf (дата звернення: 10.02.2026).</w:t>
      </w:r>
    </w:p>
    <w:p w14:paraId="3306BB27" w14:textId="77777777" w:rsidR="00E85AB4" w:rsidRPr="005F438C" w:rsidRDefault="00E85AB4" w:rsidP="00360D28">
      <w:pPr>
        <w:pStyle w:val="a2"/>
        <w:numPr>
          <w:ilvl w:val="0"/>
          <w:numId w:val="2"/>
        </w:numPr>
        <w:tabs>
          <w:tab w:val="clear" w:pos="9639"/>
        </w:tabs>
      </w:pPr>
      <w:proofErr w:type="spellStart"/>
      <w:r w:rsidRPr="005F438C">
        <w:t>Evolutionary</w:t>
      </w:r>
      <w:proofErr w:type="spellEnd"/>
      <w:r w:rsidRPr="005F438C">
        <w:t xml:space="preserve"> </w:t>
      </w:r>
      <w:proofErr w:type="spellStart"/>
      <w:r w:rsidRPr="005F438C">
        <w:t>bagging</w:t>
      </w:r>
      <w:proofErr w:type="spellEnd"/>
      <w:r w:rsidRPr="005F438C">
        <w:t xml:space="preserve"> </w:t>
      </w:r>
      <w:proofErr w:type="spellStart"/>
      <w:r w:rsidRPr="005F438C">
        <w:t>for</w:t>
      </w:r>
      <w:proofErr w:type="spellEnd"/>
      <w:r w:rsidRPr="005F438C">
        <w:t xml:space="preserve"> </w:t>
      </w:r>
      <w:proofErr w:type="spellStart"/>
      <w:r w:rsidRPr="005F438C">
        <w:t>ensemble</w:t>
      </w:r>
      <w:proofErr w:type="spellEnd"/>
      <w:r w:rsidRPr="005F438C">
        <w:t xml:space="preserve"> </w:t>
      </w:r>
      <w:proofErr w:type="spellStart"/>
      <w:r w:rsidRPr="005F438C">
        <w:t>learning</w:t>
      </w:r>
      <w:proofErr w:type="spellEnd"/>
      <w:r w:rsidRPr="005F438C">
        <w:t>. URL: https://arxiv.org/abs/2208.02400 (дата звернення: 10.02.2026).</w:t>
      </w:r>
    </w:p>
    <w:p w14:paraId="24469A0A" w14:textId="77777777" w:rsidR="00E85AB4" w:rsidRPr="005F438C" w:rsidRDefault="00E85AB4" w:rsidP="00360D28">
      <w:pPr>
        <w:pStyle w:val="a2"/>
        <w:numPr>
          <w:ilvl w:val="0"/>
          <w:numId w:val="2"/>
        </w:numPr>
        <w:tabs>
          <w:tab w:val="clear" w:pos="9639"/>
        </w:tabs>
      </w:pPr>
      <w:proofErr w:type="spellStart"/>
      <w:r w:rsidRPr="005F438C">
        <w:t>Zhou</w:t>
      </w:r>
      <w:proofErr w:type="spellEnd"/>
      <w:r w:rsidRPr="005F438C">
        <w:t xml:space="preserve"> Z.-H. </w:t>
      </w:r>
      <w:proofErr w:type="spellStart"/>
      <w:r w:rsidRPr="005F438C">
        <w:t>Ensemble</w:t>
      </w:r>
      <w:proofErr w:type="spellEnd"/>
      <w:r w:rsidRPr="005F438C">
        <w:t xml:space="preserve"> </w:t>
      </w:r>
      <w:proofErr w:type="spellStart"/>
      <w:r w:rsidRPr="005F438C">
        <w:t>Methods</w:t>
      </w:r>
      <w:proofErr w:type="spellEnd"/>
      <w:r w:rsidRPr="005F438C">
        <w:t xml:space="preserve">: </w:t>
      </w:r>
      <w:proofErr w:type="spellStart"/>
      <w:r w:rsidRPr="005F438C">
        <w:t>Foundations</w:t>
      </w:r>
      <w:proofErr w:type="spellEnd"/>
      <w:r w:rsidRPr="005F438C">
        <w:t xml:space="preserve"> </w:t>
      </w:r>
      <w:proofErr w:type="spellStart"/>
      <w:r w:rsidRPr="005F438C">
        <w:t>and</w:t>
      </w:r>
      <w:proofErr w:type="spellEnd"/>
      <w:r w:rsidRPr="005F438C">
        <w:t xml:space="preserve"> </w:t>
      </w:r>
      <w:proofErr w:type="spellStart"/>
      <w:r w:rsidRPr="005F438C">
        <w:t>Algorithms</w:t>
      </w:r>
      <w:proofErr w:type="spellEnd"/>
      <w:r w:rsidRPr="005F438C">
        <w:t xml:space="preserve">. </w:t>
      </w:r>
      <w:proofErr w:type="spellStart"/>
      <w:r w:rsidRPr="005F438C">
        <w:t>Boca</w:t>
      </w:r>
      <w:proofErr w:type="spellEnd"/>
      <w:r w:rsidRPr="005F438C">
        <w:t xml:space="preserve"> </w:t>
      </w:r>
      <w:proofErr w:type="spellStart"/>
      <w:r w:rsidRPr="005F438C">
        <w:t>Raton</w:t>
      </w:r>
      <w:proofErr w:type="spellEnd"/>
      <w:r w:rsidRPr="005F438C">
        <w:t xml:space="preserve">: CRC </w:t>
      </w:r>
      <w:proofErr w:type="spellStart"/>
      <w:r w:rsidRPr="005F438C">
        <w:t>Press</w:t>
      </w:r>
      <w:proofErr w:type="spellEnd"/>
      <w:r w:rsidRPr="005F438C">
        <w:t>, 2012. URL: https://www.taylorfrancis.com/books/mono/10.1201/b12207/ensemble-methods-zhi-hua-zhou (дата звернення: 10.02.2026).</w:t>
      </w:r>
      <w:bookmarkStart w:id="144" w:name="_Ref221389746"/>
      <w:bookmarkEnd w:id="144"/>
    </w:p>
    <w:p w14:paraId="4390476D" w14:textId="77777777" w:rsidR="00C15F53" w:rsidRPr="005F438C" w:rsidRDefault="00C15F53" w:rsidP="00C15F53">
      <w:pPr>
        <w:pStyle w:val="1"/>
      </w:pPr>
      <w:bookmarkStart w:id="145" w:name="_Toc227583650"/>
      <w:r w:rsidRPr="005F438C">
        <w:t>Додаток А. Матеріали щодо впровадження результатів</w:t>
      </w:r>
      <w:bookmarkEnd w:id="145"/>
    </w:p>
    <w:p w14:paraId="1110F99E" w14:textId="77777777" w:rsidR="00C15F53" w:rsidRPr="005F438C" w:rsidRDefault="00C15F53" w:rsidP="00C15F53">
      <w:pPr>
        <w:pStyle w:val="a2"/>
      </w:pPr>
    </w:p>
    <w:p w14:paraId="5344CDC8" w14:textId="77777777" w:rsidR="00533689" w:rsidRPr="005F438C" w:rsidRDefault="00533689" w:rsidP="00533689">
      <w:pPr>
        <w:pStyle w:val="a2"/>
      </w:pPr>
      <w:r w:rsidRPr="005F438C">
        <w:t>1. Нікуліна О. М. Розробка нелінійної моделі парогенератора АЕС для інформаційної технології оптимізації управління / О. М. Нікуліна, В. П. Северин, А. І. Бубнов, О. М. Кондратов // Вісник НТУ «ХПІ». Серія: Системний аналіз, управління та інформаційні технології. – Харків : НТУ «ХПІ», 2022. – № 1 [7]. – С. 21–27. https://repository.kpi.kharkov.ua/items/df074f16-da2c-4ca3-9dee-0de53922d490</w:t>
      </w:r>
    </w:p>
    <w:p w14:paraId="11975204" w14:textId="77777777" w:rsidR="00533689" w:rsidRPr="005F438C" w:rsidRDefault="00533689" w:rsidP="00533689">
      <w:pPr>
        <w:pStyle w:val="a2"/>
      </w:pPr>
      <w:r w:rsidRPr="005F438C">
        <w:t xml:space="preserve">2. Нікуліна О. М. Аналіз інформаційних технологій для дистанційної ідентифікації динамічних об’єктів / О. М. Нікуліна, В. П. Северин, О.М. Кондратов, Н.Ю. </w:t>
      </w:r>
      <w:proofErr w:type="spellStart"/>
      <w:r w:rsidRPr="005F438C">
        <w:t>Рекова</w:t>
      </w:r>
      <w:proofErr w:type="spellEnd"/>
      <w:r w:rsidRPr="005F438C">
        <w:t xml:space="preserve"> // Вісник НТУ «ХПІ». Серія: Системний аналіз, управління та інформаційні технології. – Харків : НТУ «ХПІ», 2023. – № 1 [9]. – С. 110–115. https://repository.kpi.kharkov.ua/items/cc2d6cd1-eed8-46b6-a99b-725a8ca30a13</w:t>
      </w:r>
    </w:p>
    <w:p w14:paraId="75322D8E" w14:textId="77777777" w:rsidR="00533689" w:rsidRPr="005F438C" w:rsidRDefault="00533689" w:rsidP="00533689">
      <w:pPr>
        <w:pStyle w:val="a2"/>
      </w:pPr>
      <w:r w:rsidRPr="005F438C">
        <w:t>3. Нікуліна О. М. Моделі дистанційної ідентифікації параметрів динамічних об</w:t>
      </w:r>
      <w:r w:rsidR="0089083A" w:rsidRPr="005F438C">
        <w:t>’</w:t>
      </w:r>
      <w:r w:rsidRPr="005F438C">
        <w:t xml:space="preserve">єктів з використанням </w:t>
      </w:r>
      <w:proofErr w:type="spellStart"/>
      <w:r w:rsidRPr="005F438C">
        <w:t>трансформерів</w:t>
      </w:r>
      <w:proofErr w:type="spellEnd"/>
      <w:r w:rsidRPr="005F438C">
        <w:t xml:space="preserve"> виявлення та оптичного потоку/ О. М. Нікуліна, В. П. Северин, О.М. Кондратов, О.М. </w:t>
      </w:r>
      <w:proofErr w:type="spellStart"/>
      <w:r w:rsidRPr="005F438C">
        <w:t>Ольховий</w:t>
      </w:r>
      <w:proofErr w:type="spellEnd"/>
      <w:r w:rsidRPr="005F438C">
        <w:t xml:space="preserve"> // Вісник НТУ </w:t>
      </w:r>
      <w:r w:rsidRPr="005F438C">
        <w:lastRenderedPageBreak/>
        <w:t>«ХПІ». Серія: Системний аналіз, управління та інформаційні технології. – Харків : НТУ «ХПІ», 2024. – № 1 [11]. – С. 52–57. https://repository.kpi.kharkov.ua/items/522db049-c069-441a-a2d6-329821e78cf9</w:t>
      </w:r>
    </w:p>
    <w:p w14:paraId="210A9314" w14:textId="77777777" w:rsidR="00533689" w:rsidRPr="005F438C" w:rsidRDefault="00533689" w:rsidP="00533689">
      <w:pPr>
        <w:pStyle w:val="a2"/>
      </w:pPr>
      <w:r w:rsidRPr="005F438C">
        <w:t xml:space="preserve">4. Кондратов О. М., Нікуліна О. М. Програмна реалізація із використанням </w:t>
      </w:r>
      <w:proofErr w:type="spellStart"/>
      <w:r w:rsidRPr="005F438C">
        <w:t>трансформера</w:t>
      </w:r>
      <w:proofErr w:type="spellEnd"/>
      <w:r w:rsidRPr="005F438C">
        <w:t xml:space="preserve"> з оптичним потоком та GEONET для ідентифікації параметрів динамічних об</w:t>
      </w:r>
      <w:r w:rsidR="0089083A" w:rsidRPr="005F438C">
        <w:t>’</w:t>
      </w:r>
      <w:r w:rsidRPr="005F438C">
        <w:t>єктів / О. М. Нікуліна, О.М. Кондратов // Вісник НТУ «ХПІ». Серія: Системний аналіз, управління та інформаційні технології. – Харків : НТУ «ХПІ», 2024. – № 2 [12]. – С. 86–91. https://repository.kpi.kharkov.ua/items/40d2d3a9-ac2a-4fdb-934c-eca19ccd5fb0</w:t>
      </w:r>
    </w:p>
    <w:p w14:paraId="2DB92EB9" w14:textId="77777777" w:rsidR="00533689" w:rsidRPr="005F438C" w:rsidRDefault="00533689" w:rsidP="00533689">
      <w:pPr>
        <w:pStyle w:val="a2"/>
      </w:pPr>
      <w:r w:rsidRPr="005F438C">
        <w:t xml:space="preserve">5. Кондратов, О. М. </w:t>
      </w:r>
      <w:proofErr w:type="spellStart"/>
      <w:r w:rsidRPr="005F438C">
        <w:t>Попазов</w:t>
      </w:r>
      <w:proofErr w:type="spellEnd"/>
      <w:r w:rsidRPr="005F438C">
        <w:t xml:space="preserve">, Д. К. Любарський, С. М. Северин, В. П. Нікуліна, О. М. Аналіз методів обчислювального інтелекту для моделювання, ідентифікації, оптимізації систем та підтримки прийняття рішень / О. М. Кондратов, Д. К. </w:t>
      </w:r>
      <w:proofErr w:type="spellStart"/>
      <w:r w:rsidRPr="005F438C">
        <w:t>Попазов</w:t>
      </w:r>
      <w:proofErr w:type="spellEnd"/>
      <w:r w:rsidRPr="005F438C">
        <w:t xml:space="preserve">, С. М. Любарський, В. П. Северин, О. М. Нікуліна // Вісник НТУ «ХПІ». Серія: Стратегічне управління, управління портфелями, програмами та </w:t>
      </w:r>
      <w:proofErr w:type="spellStart"/>
      <w:r w:rsidRPr="005F438C">
        <w:t>проектами</w:t>
      </w:r>
      <w:proofErr w:type="spellEnd"/>
      <w:r w:rsidRPr="005F438C">
        <w:t>. – 2024. – №2[9] – С. 35–44. http://pm.khpi.edu.ua/article/view/324828</w:t>
      </w:r>
    </w:p>
    <w:p w14:paraId="34423B7C" w14:textId="77777777" w:rsidR="00533689" w:rsidRPr="005F438C" w:rsidRDefault="00533689" w:rsidP="00533689">
      <w:pPr>
        <w:pStyle w:val="a2"/>
      </w:pPr>
      <w:r w:rsidRPr="005F438C">
        <w:t>6. Кондратов О. М., Нікуліна О. М. Ідентифікація параметрів динамічних об</w:t>
      </w:r>
      <w:r w:rsidR="0089083A" w:rsidRPr="005F438C">
        <w:t>’</w:t>
      </w:r>
      <w:r w:rsidRPr="005F438C">
        <w:t xml:space="preserve">єктів з використанням </w:t>
      </w:r>
      <w:proofErr w:type="spellStart"/>
      <w:r w:rsidRPr="005F438C">
        <w:t>трансформера</w:t>
      </w:r>
      <w:proofErr w:type="spellEnd"/>
      <w:r w:rsidRPr="005F438C">
        <w:t xml:space="preserve"> з оптичним потоком та ансамблевих методів / О. М. Нікуліна, О.М. Кондратов // Вісник НТУ «ХПІ». Серія: Системний аналіз, управління та інформаційні технології. – Харків : НТУ «ХПІ», 2025. – № 1 [13]. – С. 106–112. http://samit.khpi.edu.ua/article/view/335107/324017</w:t>
      </w:r>
    </w:p>
    <w:p w14:paraId="6BF0DA70" w14:textId="77777777" w:rsidR="00533689" w:rsidRPr="005F438C" w:rsidRDefault="00533689" w:rsidP="00533689">
      <w:pPr>
        <w:pStyle w:val="a2"/>
      </w:pPr>
      <w:r w:rsidRPr="005F438C">
        <w:t xml:space="preserve">7. Кондратов, О. М. </w:t>
      </w:r>
      <w:proofErr w:type="spellStart"/>
      <w:r w:rsidRPr="005F438C">
        <w:t>Попазов</w:t>
      </w:r>
      <w:proofErr w:type="spellEnd"/>
      <w:r w:rsidRPr="005F438C">
        <w:t xml:space="preserve">, Д. К. Любарський, С. М. Северин, В. П. Нікуліна, О. М. Використання обчислювального інтелекту для моделювання, ідентифікації, оптимізації інформаційних управляючих систем та підтримки прийняття рішень / О. М. Кондратов, Д. К. </w:t>
      </w:r>
      <w:proofErr w:type="spellStart"/>
      <w:r w:rsidRPr="005F438C">
        <w:t>Попазов</w:t>
      </w:r>
      <w:proofErr w:type="spellEnd"/>
      <w:r w:rsidRPr="005F438C">
        <w:t xml:space="preserve">, С. М. Любарський, В. П. Северин, О. М. Нікуліна // Вісник НТУ «ХПІ». Серія: Стратегічне управління, управління портфелями, програмами та </w:t>
      </w:r>
      <w:proofErr w:type="spellStart"/>
      <w:r w:rsidRPr="005F438C">
        <w:t>проектами</w:t>
      </w:r>
      <w:proofErr w:type="spellEnd"/>
      <w:r w:rsidRPr="005F438C">
        <w:t>. – 2025. – №2 [11] – С. 23–29. http://pm.khpi.edu.ua/article/view/350017</w:t>
      </w:r>
    </w:p>
    <w:p w14:paraId="11F8E517" w14:textId="77777777" w:rsidR="00C15F53" w:rsidRPr="005F438C" w:rsidRDefault="00533689" w:rsidP="00533689">
      <w:pPr>
        <w:pStyle w:val="a2"/>
      </w:pPr>
      <w:r w:rsidRPr="005F438C">
        <w:t xml:space="preserve">8. O. Kondratov, V. </w:t>
      </w:r>
      <w:proofErr w:type="spellStart"/>
      <w:r w:rsidRPr="005F438C">
        <w:t>Severyn</w:t>
      </w:r>
      <w:proofErr w:type="spellEnd"/>
      <w:r w:rsidRPr="005F438C">
        <w:t xml:space="preserve"> </w:t>
      </w:r>
      <w:proofErr w:type="spellStart"/>
      <w:r w:rsidRPr="005F438C">
        <w:t>and</w:t>
      </w:r>
      <w:proofErr w:type="spellEnd"/>
      <w:r w:rsidRPr="005F438C">
        <w:t xml:space="preserve"> O. </w:t>
      </w:r>
      <w:proofErr w:type="spellStart"/>
      <w:r w:rsidRPr="005F438C">
        <w:t>Nikulina</w:t>
      </w:r>
      <w:proofErr w:type="spellEnd"/>
      <w:r w:rsidRPr="005F438C">
        <w:t xml:space="preserve">, </w:t>
      </w:r>
      <w:proofErr w:type="spellStart"/>
      <w:r w:rsidRPr="005F438C">
        <w:t>Intelligent</w:t>
      </w:r>
      <w:proofErr w:type="spellEnd"/>
      <w:r w:rsidRPr="005F438C">
        <w:t xml:space="preserve"> Technologies </w:t>
      </w:r>
      <w:proofErr w:type="spellStart"/>
      <w:r w:rsidRPr="005F438C">
        <w:t>of</w:t>
      </w:r>
      <w:proofErr w:type="spellEnd"/>
      <w:r w:rsidRPr="005F438C">
        <w:t xml:space="preserve"> </w:t>
      </w:r>
      <w:proofErr w:type="spellStart"/>
      <w:r w:rsidRPr="005F438C">
        <w:t>Remote</w:t>
      </w:r>
      <w:proofErr w:type="spellEnd"/>
      <w:r w:rsidRPr="005F438C">
        <w:t xml:space="preserve"> </w:t>
      </w:r>
      <w:proofErr w:type="spellStart"/>
      <w:r w:rsidRPr="005F438C">
        <w:t>Identification</w:t>
      </w:r>
      <w:proofErr w:type="spellEnd"/>
      <w:r w:rsidRPr="005F438C">
        <w:t xml:space="preserve"> </w:t>
      </w:r>
      <w:proofErr w:type="spellStart"/>
      <w:r w:rsidRPr="005F438C">
        <w:t>of</w:t>
      </w:r>
      <w:proofErr w:type="spellEnd"/>
      <w:r w:rsidRPr="005F438C">
        <w:t xml:space="preserve"> </w:t>
      </w:r>
      <w:proofErr w:type="spellStart"/>
      <w:r w:rsidRPr="005F438C">
        <w:t>Dynamic</w:t>
      </w:r>
      <w:proofErr w:type="spellEnd"/>
      <w:r w:rsidRPr="005F438C">
        <w:t xml:space="preserve"> </w:t>
      </w:r>
      <w:proofErr w:type="spellStart"/>
      <w:r w:rsidRPr="005F438C">
        <w:t>Objects</w:t>
      </w:r>
      <w:proofErr w:type="spellEnd"/>
      <w:r w:rsidRPr="005F438C">
        <w:t xml:space="preserve"> 2025 IEEE 6th </w:t>
      </w:r>
      <w:proofErr w:type="spellStart"/>
      <w:r w:rsidRPr="005F438C">
        <w:t>KhPI</w:t>
      </w:r>
      <w:proofErr w:type="spellEnd"/>
      <w:r w:rsidRPr="005F438C">
        <w:t xml:space="preserve"> </w:t>
      </w:r>
      <w:proofErr w:type="spellStart"/>
      <w:r w:rsidRPr="005F438C">
        <w:t>Week</w:t>
      </w:r>
      <w:proofErr w:type="spellEnd"/>
      <w:r w:rsidRPr="005F438C">
        <w:t xml:space="preserve"> </w:t>
      </w:r>
      <w:proofErr w:type="spellStart"/>
      <w:r w:rsidRPr="005F438C">
        <w:t>on</w:t>
      </w:r>
      <w:proofErr w:type="spellEnd"/>
      <w:r w:rsidRPr="005F438C">
        <w:t xml:space="preserve"> </w:t>
      </w:r>
      <w:proofErr w:type="spellStart"/>
      <w:r w:rsidRPr="005F438C">
        <w:t>Advanced</w:t>
      </w:r>
      <w:proofErr w:type="spellEnd"/>
      <w:r w:rsidRPr="005F438C">
        <w:t xml:space="preserve"> </w:t>
      </w:r>
      <w:proofErr w:type="spellStart"/>
      <w:r w:rsidRPr="005F438C">
        <w:t>Technology</w:t>
      </w:r>
      <w:proofErr w:type="spellEnd"/>
      <w:r w:rsidRPr="005F438C">
        <w:t xml:space="preserve"> (</w:t>
      </w:r>
      <w:proofErr w:type="spellStart"/>
      <w:r w:rsidRPr="005F438C">
        <w:t>KhPIWeek</w:t>
      </w:r>
      <w:proofErr w:type="spellEnd"/>
      <w:r w:rsidRPr="005F438C">
        <w:t xml:space="preserve">) 843-848 </w:t>
      </w:r>
      <w:r w:rsidRPr="005F438C">
        <w:lastRenderedPageBreak/>
        <w:t>https://doi.org/10.1109/KhPIWeek61436.2025.11288651</w:t>
      </w:r>
    </w:p>
    <w:p w14:paraId="14795423" w14:textId="77777777" w:rsidR="00C15F53" w:rsidRPr="005F438C" w:rsidRDefault="00C15F53" w:rsidP="00C15F53">
      <w:pPr>
        <w:pStyle w:val="a2"/>
      </w:pPr>
    </w:p>
    <w:p w14:paraId="0D9D7FB6" w14:textId="77777777" w:rsidR="00C15F53" w:rsidRPr="005F438C" w:rsidRDefault="00C15F53" w:rsidP="00C15F53">
      <w:pPr>
        <w:pStyle w:val="a2"/>
      </w:pPr>
    </w:p>
    <w:p w14:paraId="6E39170C" w14:textId="77777777" w:rsidR="00C15F53" w:rsidRPr="005F438C" w:rsidRDefault="00C15F53" w:rsidP="00C15F53">
      <w:pPr>
        <w:pStyle w:val="a2"/>
      </w:pPr>
    </w:p>
    <w:p w14:paraId="1F360E77" w14:textId="77777777" w:rsidR="00C15F53" w:rsidRPr="005F438C" w:rsidRDefault="00C15F53" w:rsidP="00C15F53">
      <w:pPr>
        <w:pStyle w:val="a2"/>
      </w:pPr>
    </w:p>
    <w:p w14:paraId="77D59C4E" w14:textId="77777777" w:rsidR="00C15F53" w:rsidRPr="005F438C" w:rsidRDefault="00C15F53" w:rsidP="00C15F53">
      <w:pPr>
        <w:pStyle w:val="a2"/>
      </w:pPr>
    </w:p>
    <w:p w14:paraId="58DA5B90" w14:textId="77777777" w:rsidR="00C15F53" w:rsidRPr="005F438C" w:rsidRDefault="00C15F53" w:rsidP="00C15F53">
      <w:pPr>
        <w:pStyle w:val="a2"/>
      </w:pPr>
    </w:p>
    <w:p w14:paraId="4BF78DA3" w14:textId="77777777" w:rsidR="00C15F53" w:rsidRPr="005F438C" w:rsidRDefault="00C15F53" w:rsidP="00C15F53">
      <w:pPr>
        <w:pStyle w:val="a2"/>
      </w:pPr>
    </w:p>
    <w:p w14:paraId="73017663" w14:textId="77777777" w:rsidR="00C15F53" w:rsidRPr="005F438C" w:rsidRDefault="00C15F53" w:rsidP="00C15F53">
      <w:pPr>
        <w:pStyle w:val="a2"/>
      </w:pPr>
    </w:p>
    <w:p w14:paraId="1A279B72" w14:textId="77777777" w:rsidR="00C15F53" w:rsidRPr="005F438C" w:rsidRDefault="00C15F53" w:rsidP="00C15F53">
      <w:pPr>
        <w:pStyle w:val="a2"/>
      </w:pPr>
    </w:p>
    <w:p w14:paraId="7C83120B" w14:textId="77777777" w:rsidR="00C15F53" w:rsidRPr="005F438C" w:rsidRDefault="00C15F53" w:rsidP="00C15F53">
      <w:pPr>
        <w:pStyle w:val="a2"/>
      </w:pPr>
    </w:p>
    <w:p w14:paraId="4B582196" w14:textId="77777777" w:rsidR="00C15F53" w:rsidRPr="005F438C" w:rsidRDefault="00C15F53" w:rsidP="00C15F53">
      <w:pPr>
        <w:pStyle w:val="a2"/>
      </w:pPr>
    </w:p>
    <w:p w14:paraId="0F0D5F6C" w14:textId="77777777" w:rsidR="00C15F53" w:rsidRPr="005F438C" w:rsidRDefault="00C15F53" w:rsidP="00C15F53">
      <w:pPr>
        <w:pStyle w:val="a2"/>
      </w:pPr>
    </w:p>
    <w:p w14:paraId="0F12633E" w14:textId="77777777" w:rsidR="00C15F53" w:rsidRPr="005F438C" w:rsidRDefault="00C15F53" w:rsidP="00C15F53">
      <w:pPr>
        <w:pStyle w:val="a2"/>
      </w:pPr>
    </w:p>
    <w:p w14:paraId="4F75ED0E" w14:textId="77777777" w:rsidR="00C15F53" w:rsidRPr="005F438C" w:rsidRDefault="00C15F53" w:rsidP="00C15F53">
      <w:pPr>
        <w:pStyle w:val="a2"/>
      </w:pPr>
    </w:p>
    <w:p w14:paraId="7A142061" w14:textId="77777777" w:rsidR="00EA4C63" w:rsidRPr="005F438C" w:rsidRDefault="00C15F53" w:rsidP="00C15F53">
      <w:pPr>
        <w:pStyle w:val="a2"/>
        <w:ind w:firstLine="0"/>
        <w:jc w:val="center"/>
      </w:pPr>
      <w:r w:rsidRPr="005F438C">
        <w:br w:type="page"/>
      </w:r>
    </w:p>
    <w:p w14:paraId="712B1176" w14:textId="77777777" w:rsidR="00C15F53" w:rsidRPr="005F438C" w:rsidRDefault="00C15F53" w:rsidP="00C96E52">
      <w:pPr>
        <w:pStyle w:val="aff"/>
      </w:pPr>
      <w:r w:rsidRPr="005F438C">
        <w:rPr>
          <w:noProof/>
        </w:rPr>
        <w:lastRenderedPageBreak/>
        <w:drawing>
          <wp:inline distT="0" distB="0" distL="0" distR="0" wp14:anchorId="6E25B0C5" wp14:editId="6E5126FD">
            <wp:extent cx="5886450" cy="8353824"/>
            <wp:effectExtent l="0" t="0" r="0" b="9525"/>
            <wp:docPr id="1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 name="Picture 4"/>
                    <pic:cNvPicPr>
                      <a:picLocks noChangeAspect="1" noChangeArrowheads="1"/>
                    </pic:cNvPicPr>
                  </pic:nvPicPr>
                  <pic:blipFill>
                    <a:blip r:embed="rId69">
                      <a:extLst>
                        <a:ext uri="{28A0092B-C50C-407E-A947-70E740481C1C}">
                          <a14:useLocalDpi xmlns:a14="http://schemas.microsoft.com/office/drawing/2010/main" val="0"/>
                        </a:ext>
                      </a:extLst>
                    </a:blip>
                    <a:srcRect l="33" r="33"/>
                    <a:stretch>
                      <a:fillRect/>
                    </a:stretch>
                  </pic:blipFill>
                  <pic:spPr bwMode="auto">
                    <a:xfrm>
                      <a:off x="0" y="0"/>
                      <a:ext cx="5886450" cy="8353824"/>
                    </a:xfrm>
                    <a:prstGeom prst="rect">
                      <a:avLst/>
                    </a:prstGeom>
                    <a:noFill/>
                    <a:ln>
                      <a:noFill/>
                    </a:ln>
                    <a:extLst>
                      <a:ext uri="{53640926-AAD7-44D8-BBD7-CCE9431645EC}">
                        <a14:shadowObscured xmlns:a14="http://schemas.microsoft.com/office/drawing/2010/main"/>
                      </a:ext>
                    </a:extLst>
                  </pic:spPr>
                </pic:pic>
              </a:graphicData>
            </a:graphic>
          </wp:inline>
        </w:drawing>
      </w:r>
    </w:p>
    <w:p w14:paraId="1C49CF2F" w14:textId="77777777" w:rsidR="003A3B90" w:rsidRPr="005F438C" w:rsidRDefault="003A3B90" w:rsidP="00C96E52">
      <w:pPr>
        <w:pStyle w:val="a2"/>
      </w:pPr>
      <w:r w:rsidRPr="005F438C">
        <w:br w:type="page"/>
      </w:r>
    </w:p>
    <w:p w14:paraId="569E0687" w14:textId="77777777" w:rsidR="00C15F53" w:rsidRDefault="003A3B90" w:rsidP="005A1CD3">
      <w:pPr>
        <w:pStyle w:val="a2"/>
        <w:ind w:firstLine="0"/>
        <w:jc w:val="center"/>
        <w:rPr>
          <w:lang w:eastAsia="ja-JP"/>
        </w:rPr>
      </w:pPr>
      <w:r w:rsidRPr="005F438C">
        <w:rPr>
          <w:noProof/>
          <w:lang w:eastAsia="ja-JP"/>
        </w:rPr>
        <w:lastRenderedPageBreak/>
        <w:drawing>
          <wp:inline distT="0" distB="0" distL="0" distR="0" wp14:anchorId="14EE597F" wp14:editId="2B11486E">
            <wp:extent cx="6115050" cy="8648700"/>
            <wp:effectExtent l="0" t="0" r="0" b="0"/>
            <wp:docPr id="1375578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15050" cy="8648700"/>
                    </a:xfrm>
                    <a:prstGeom prst="rect">
                      <a:avLst/>
                    </a:prstGeom>
                    <a:noFill/>
                    <a:ln>
                      <a:noFill/>
                    </a:ln>
                  </pic:spPr>
                </pic:pic>
              </a:graphicData>
            </a:graphic>
          </wp:inline>
        </w:drawing>
      </w:r>
    </w:p>
    <w:p w14:paraId="025B0A93" w14:textId="2B814BA2" w:rsidR="00FA6892" w:rsidRDefault="00FA6892" w:rsidP="005A1CD3">
      <w:pPr>
        <w:pStyle w:val="a2"/>
        <w:ind w:firstLine="0"/>
        <w:jc w:val="center"/>
        <w:rPr>
          <w:lang w:eastAsia="ja-JP"/>
        </w:rPr>
      </w:pPr>
      <w:r>
        <w:rPr>
          <w:noProof/>
        </w:rPr>
        <w:lastRenderedPageBreak/>
        <w:drawing>
          <wp:inline distT="0" distB="0" distL="0" distR="0" wp14:anchorId="67B2C37A" wp14:editId="79081DEA">
            <wp:extent cx="6120130" cy="8412480"/>
            <wp:effectExtent l="0" t="0" r="0" b="7620"/>
            <wp:docPr id="1393769673"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120130" cy="8412480"/>
                    </a:xfrm>
                    <a:prstGeom prst="rect">
                      <a:avLst/>
                    </a:prstGeom>
                    <a:noFill/>
                    <a:ln>
                      <a:noFill/>
                    </a:ln>
                  </pic:spPr>
                </pic:pic>
              </a:graphicData>
            </a:graphic>
          </wp:inline>
        </w:drawing>
      </w:r>
    </w:p>
    <w:p w14:paraId="1F432252" w14:textId="2AE5C672" w:rsidR="00FA6892" w:rsidRPr="00CE0CE6" w:rsidRDefault="00FA6892" w:rsidP="005A1CD3">
      <w:pPr>
        <w:pStyle w:val="a2"/>
        <w:ind w:firstLine="0"/>
        <w:jc w:val="center"/>
        <w:rPr>
          <w:lang w:eastAsia="ja-JP"/>
        </w:rPr>
      </w:pPr>
      <w:r>
        <w:rPr>
          <w:noProof/>
        </w:rPr>
        <w:lastRenderedPageBreak/>
        <w:drawing>
          <wp:inline distT="0" distB="0" distL="0" distR="0" wp14:anchorId="448759F5" wp14:editId="3DA188C1">
            <wp:extent cx="6120130" cy="8412480"/>
            <wp:effectExtent l="0" t="0" r="0" b="7620"/>
            <wp:docPr id="45819718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120130" cy="8412480"/>
                    </a:xfrm>
                    <a:prstGeom prst="rect">
                      <a:avLst/>
                    </a:prstGeom>
                    <a:noFill/>
                    <a:ln>
                      <a:noFill/>
                    </a:ln>
                  </pic:spPr>
                </pic:pic>
              </a:graphicData>
            </a:graphic>
          </wp:inline>
        </w:drawing>
      </w:r>
    </w:p>
    <w:sectPr w:rsidR="00FA6892" w:rsidRPr="00CE0CE6" w:rsidSect="00EF5844">
      <w:headerReference w:type="even" r:id="rId73"/>
      <w:headerReference w:type="default" r:id="rId74"/>
      <w:footerReference w:type="default" r:id="rId75"/>
      <w:footerReference w:type="first" r:id="rId76"/>
      <w:pgSz w:w="11907" w:h="16840" w:code="9"/>
      <w:pgMar w:top="1134" w:right="851" w:bottom="1134" w:left="1418"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8EFD5" w14:textId="77777777" w:rsidR="000A34B8" w:rsidRPr="005F438C" w:rsidRDefault="000A34B8">
      <w:r w:rsidRPr="005F438C">
        <w:separator/>
      </w:r>
    </w:p>
  </w:endnote>
  <w:endnote w:type="continuationSeparator" w:id="0">
    <w:p w14:paraId="2E8A53FB" w14:textId="77777777" w:rsidR="000A34B8" w:rsidRPr="005F438C" w:rsidRDefault="000A34B8">
      <w:r w:rsidRPr="005F43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0CEF" w14:textId="77777777" w:rsidR="00F446CD" w:rsidRPr="005F438C" w:rsidRDefault="00F446CD">
    <w:pPr>
      <w:framePr w:wrap="around" w:vAnchor="text" w:hAnchor="margin" w:xAlign="right" w:y="1"/>
    </w:pPr>
    <w:r w:rsidRPr="005F438C">
      <w:fldChar w:fldCharType="begin"/>
    </w:r>
    <w:r w:rsidRPr="005F438C">
      <w:instrText xml:space="preserve">PAGE  </w:instrText>
    </w:r>
    <w:r w:rsidRPr="005F438C">
      <w:fldChar w:fldCharType="separate"/>
    </w:r>
    <w:r w:rsidR="00D42640">
      <w:rPr>
        <w:noProof/>
      </w:rPr>
      <w:t>2</w:t>
    </w:r>
    <w:r w:rsidRPr="005F438C">
      <w:fldChar w:fldCharType="end"/>
    </w:r>
  </w:p>
  <w:p w14:paraId="0B522217" w14:textId="77777777" w:rsidR="00F446CD" w:rsidRPr="005F438C" w:rsidRDefault="00F446C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3A4A" w14:textId="77777777" w:rsidR="002C16E5" w:rsidRDefault="002C16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04B0E" w14:textId="77777777" w:rsidR="000A34B8" w:rsidRPr="005F438C" w:rsidRDefault="000A34B8">
      <w:r w:rsidRPr="005F438C">
        <w:separator/>
      </w:r>
    </w:p>
  </w:footnote>
  <w:footnote w:type="continuationSeparator" w:id="0">
    <w:p w14:paraId="07535587" w14:textId="77777777" w:rsidR="000A34B8" w:rsidRPr="005F438C" w:rsidRDefault="000A34B8">
      <w:r w:rsidRPr="005F43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8E63" w14:textId="77777777" w:rsidR="00F446CD" w:rsidRPr="005F438C" w:rsidRDefault="00F446CD" w:rsidP="00EF5844">
    <w:pPr>
      <w:framePr w:wrap="around" w:vAnchor="text" w:hAnchor="margin" w:xAlign="right" w:y="1"/>
    </w:pPr>
    <w:r w:rsidRPr="005F438C">
      <w:fldChar w:fldCharType="begin"/>
    </w:r>
    <w:r w:rsidRPr="005F438C">
      <w:instrText xml:space="preserve">PAGE  </w:instrText>
    </w:r>
    <w:r w:rsidRPr="005F438C">
      <w:fldChar w:fldCharType="end"/>
    </w:r>
  </w:p>
  <w:p w14:paraId="12845491" w14:textId="77777777" w:rsidR="00F446CD" w:rsidRPr="005F438C" w:rsidRDefault="00F446CD">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EE13" w14:textId="77777777" w:rsidR="00F446CD" w:rsidRPr="005F438C" w:rsidRDefault="00F446CD" w:rsidP="009C159C">
    <w:pPr>
      <w:pStyle w:val="ae"/>
      <w:framePr w:wrap="around" w:vAnchor="text" w:hAnchor="margin" w:xAlign="right" w:y="1"/>
      <w:rPr>
        <w:rStyle w:val="a9"/>
      </w:rPr>
    </w:pPr>
    <w:r w:rsidRPr="005F438C">
      <w:rPr>
        <w:rStyle w:val="a9"/>
      </w:rPr>
      <w:fldChar w:fldCharType="begin"/>
    </w:r>
    <w:r w:rsidRPr="005F438C">
      <w:rPr>
        <w:rStyle w:val="a9"/>
      </w:rPr>
      <w:instrText xml:space="preserve">PAGE  </w:instrText>
    </w:r>
    <w:r w:rsidRPr="005F438C">
      <w:rPr>
        <w:rStyle w:val="a9"/>
      </w:rPr>
      <w:fldChar w:fldCharType="separate"/>
    </w:r>
    <w:r w:rsidR="0075405B" w:rsidRPr="005F438C">
      <w:rPr>
        <w:rStyle w:val="a9"/>
      </w:rPr>
      <w:t>12</w:t>
    </w:r>
    <w:r w:rsidR="0075405B" w:rsidRPr="005F438C">
      <w:rPr>
        <w:rStyle w:val="a9"/>
      </w:rPr>
      <w:t>0</w:t>
    </w:r>
    <w:r w:rsidRPr="005F438C">
      <w:rPr>
        <w:rStyle w:val="a9"/>
      </w:rPr>
      <w:fldChar w:fldCharType="end"/>
    </w:r>
  </w:p>
  <w:p w14:paraId="43CF40B8" w14:textId="77777777" w:rsidR="00F446CD" w:rsidRPr="005F438C" w:rsidRDefault="00F446CD" w:rsidP="00EF5844">
    <w:pPr>
      <w:pStyle w:val="a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73C"/>
    <w:multiLevelType w:val="multilevel"/>
    <w:tmpl w:val="78B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2E21B3"/>
    <w:multiLevelType w:val="hybridMultilevel"/>
    <w:tmpl w:val="3EFE031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6B764FE9"/>
    <w:multiLevelType w:val="singleLevel"/>
    <w:tmpl w:val="FA80BF8C"/>
    <w:lvl w:ilvl="0">
      <w:start w:val="1"/>
      <w:numFmt w:val="decimal"/>
      <w:lvlText w:val="%1."/>
      <w:legacy w:legacy="1" w:legacySpace="0" w:legacyIndent="283"/>
      <w:lvlJc w:val="left"/>
      <w:pPr>
        <w:ind w:left="1560" w:hanging="283"/>
      </w:pPr>
    </w:lvl>
  </w:abstractNum>
  <w:num w:numId="1" w16cid:durableId="398404733">
    <w:abstractNumId w:val="2"/>
  </w:num>
  <w:num w:numId="2" w16cid:durableId="1135174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7957326">
    <w:abstractNumId w:val="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ss">
    <w15:presenceInfo w15:providerId="None" w15:userId="Bos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rawingGridHorizontalSpacing w:val="57"/>
  <w:drawingGridVerticalSpacing w:val="57"/>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D08"/>
    <w:rsid w:val="00002A4F"/>
    <w:rsid w:val="00002E60"/>
    <w:rsid w:val="00010B46"/>
    <w:rsid w:val="00013E6B"/>
    <w:rsid w:val="000147C5"/>
    <w:rsid w:val="00014EFE"/>
    <w:rsid w:val="0001511D"/>
    <w:rsid w:val="00022372"/>
    <w:rsid w:val="0002454E"/>
    <w:rsid w:val="00032BC5"/>
    <w:rsid w:val="000331CE"/>
    <w:rsid w:val="000360A2"/>
    <w:rsid w:val="0004155B"/>
    <w:rsid w:val="00041C92"/>
    <w:rsid w:val="00044B93"/>
    <w:rsid w:val="0005127E"/>
    <w:rsid w:val="0005246B"/>
    <w:rsid w:val="00052DE5"/>
    <w:rsid w:val="000715C6"/>
    <w:rsid w:val="00072660"/>
    <w:rsid w:val="00073065"/>
    <w:rsid w:val="00073B13"/>
    <w:rsid w:val="00073FE2"/>
    <w:rsid w:val="000755A1"/>
    <w:rsid w:val="000760F2"/>
    <w:rsid w:val="00076E9C"/>
    <w:rsid w:val="00077C1F"/>
    <w:rsid w:val="00084296"/>
    <w:rsid w:val="00086D2F"/>
    <w:rsid w:val="000931D3"/>
    <w:rsid w:val="00096026"/>
    <w:rsid w:val="000A24E1"/>
    <w:rsid w:val="000A34B8"/>
    <w:rsid w:val="000B0C67"/>
    <w:rsid w:val="000B0E99"/>
    <w:rsid w:val="000B7B72"/>
    <w:rsid w:val="000C01E0"/>
    <w:rsid w:val="000C29F3"/>
    <w:rsid w:val="000C5346"/>
    <w:rsid w:val="000D150A"/>
    <w:rsid w:val="000D25D7"/>
    <w:rsid w:val="000D30AF"/>
    <w:rsid w:val="000D3E59"/>
    <w:rsid w:val="000D56DD"/>
    <w:rsid w:val="000D7B29"/>
    <w:rsid w:val="000E2E22"/>
    <w:rsid w:val="000E39B5"/>
    <w:rsid w:val="000E3AF8"/>
    <w:rsid w:val="000E7260"/>
    <w:rsid w:val="000E7512"/>
    <w:rsid w:val="000F20A6"/>
    <w:rsid w:val="000F4643"/>
    <w:rsid w:val="000F578A"/>
    <w:rsid w:val="00100376"/>
    <w:rsid w:val="00102A7E"/>
    <w:rsid w:val="0010633D"/>
    <w:rsid w:val="00110D15"/>
    <w:rsid w:val="00112260"/>
    <w:rsid w:val="00112BB3"/>
    <w:rsid w:val="00113775"/>
    <w:rsid w:val="00121AA5"/>
    <w:rsid w:val="0013082F"/>
    <w:rsid w:val="00130B9B"/>
    <w:rsid w:val="00132F01"/>
    <w:rsid w:val="0013486C"/>
    <w:rsid w:val="001367F3"/>
    <w:rsid w:val="00141958"/>
    <w:rsid w:val="00142D3F"/>
    <w:rsid w:val="00150492"/>
    <w:rsid w:val="00151198"/>
    <w:rsid w:val="0015166C"/>
    <w:rsid w:val="0015357E"/>
    <w:rsid w:val="001537A5"/>
    <w:rsid w:val="00153B64"/>
    <w:rsid w:val="001563B6"/>
    <w:rsid w:val="00156E2A"/>
    <w:rsid w:val="00156F46"/>
    <w:rsid w:val="00163873"/>
    <w:rsid w:val="00180CF3"/>
    <w:rsid w:val="00180D04"/>
    <w:rsid w:val="0018138D"/>
    <w:rsid w:val="001836C8"/>
    <w:rsid w:val="001850B1"/>
    <w:rsid w:val="0018519B"/>
    <w:rsid w:val="001856F8"/>
    <w:rsid w:val="00187EC5"/>
    <w:rsid w:val="00192862"/>
    <w:rsid w:val="00192ACB"/>
    <w:rsid w:val="0019423D"/>
    <w:rsid w:val="00196FE3"/>
    <w:rsid w:val="00197E2A"/>
    <w:rsid w:val="001A1D6F"/>
    <w:rsid w:val="001A2280"/>
    <w:rsid w:val="001A2EC8"/>
    <w:rsid w:val="001A3B88"/>
    <w:rsid w:val="001A474E"/>
    <w:rsid w:val="001A766B"/>
    <w:rsid w:val="001C1C52"/>
    <w:rsid w:val="001C6E1F"/>
    <w:rsid w:val="001D0822"/>
    <w:rsid w:val="001D1487"/>
    <w:rsid w:val="001D1BDC"/>
    <w:rsid w:val="001D3EE8"/>
    <w:rsid w:val="001D46C0"/>
    <w:rsid w:val="001D4B76"/>
    <w:rsid w:val="001E0CB1"/>
    <w:rsid w:val="001E0CDE"/>
    <w:rsid w:val="001E2CC7"/>
    <w:rsid w:val="001E2E4F"/>
    <w:rsid w:val="001E47E8"/>
    <w:rsid w:val="001E5294"/>
    <w:rsid w:val="001F08C3"/>
    <w:rsid w:val="001F2BAB"/>
    <w:rsid w:val="001F5F3E"/>
    <w:rsid w:val="001F6623"/>
    <w:rsid w:val="0020114A"/>
    <w:rsid w:val="002012FD"/>
    <w:rsid w:val="00201CFE"/>
    <w:rsid w:val="0020238A"/>
    <w:rsid w:val="002023A0"/>
    <w:rsid w:val="0020469B"/>
    <w:rsid w:val="00206645"/>
    <w:rsid w:val="00207768"/>
    <w:rsid w:val="0021429D"/>
    <w:rsid w:val="002217CC"/>
    <w:rsid w:val="00223357"/>
    <w:rsid w:val="002247D4"/>
    <w:rsid w:val="00224985"/>
    <w:rsid w:val="002249E5"/>
    <w:rsid w:val="00225BB0"/>
    <w:rsid w:val="002362BF"/>
    <w:rsid w:val="0023750F"/>
    <w:rsid w:val="002417C8"/>
    <w:rsid w:val="002464C4"/>
    <w:rsid w:val="00252BE4"/>
    <w:rsid w:val="002550D4"/>
    <w:rsid w:val="00255AA8"/>
    <w:rsid w:val="00261D74"/>
    <w:rsid w:val="002647BC"/>
    <w:rsid w:val="00265851"/>
    <w:rsid w:val="00270603"/>
    <w:rsid w:val="00272DC1"/>
    <w:rsid w:val="002770B5"/>
    <w:rsid w:val="002864C4"/>
    <w:rsid w:val="002875AB"/>
    <w:rsid w:val="00294FDC"/>
    <w:rsid w:val="00297447"/>
    <w:rsid w:val="0029791E"/>
    <w:rsid w:val="002A7C2E"/>
    <w:rsid w:val="002B1B41"/>
    <w:rsid w:val="002B7AE6"/>
    <w:rsid w:val="002C16E5"/>
    <w:rsid w:val="002C2C0C"/>
    <w:rsid w:val="002C42C4"/>
    <w:rsid w:val="002D7624"/>
    <w:rsid w:val="002E3ADA"/>
    <w:rsid w:val="002E3D78"/>
    <w:rsid w:val="002E5467"/>
    <w:rsid w:val="002E7241"/>
    <w:rsid w:val="002F03A2"/>
    <w:rsid w:val="002F0CCC"/>
    <w:rsid w:val="002F3D78"/>
    <w:rsid w:val="002F48D2"/>
    <w:rsid w:val="002F71F3"/>
    <w:rsid w:val="00305701"/>
    <w:rsid w:val="00306E6C"/>
    <w:rsid w:val="003072DC"/>
    <w:rsid w:val="00313225"/>
    <w:rsid w:val="00317030"/>
    <w:rsid w:val="00320BF2"/>
    <w:rsid w:val="00326285"/>
    <w:rsid w:val="00326BDA"/>
    <w:rsid w:val="00326E69"/>
    <w:rsid w:val="003271FA"/>
    <w:rsid w:val="00335EAD"/>
    <w:rsid w:val="003512F8"/>
    <w:rsid w:val="0035194B"/>
    <w:rsid w:val="00353C52"/>
    <w:rsid w:val="00355DA7"/>
    <w:rsid w:val="00356B4C"/>
    <w:rsid w:val="003600EB"/>
    <w:rsid w:val="00360D28"/>
    <w:rsid w:val="00362436"/>
    <w:rsid w:val="00363662"/>
    <w:rsid w:val="0036752C"/>
    <w:rsid w:val="003723FB"/>
    <w:rsid w:val="00377A0A"/>
    <w:rsid w:val="00383495"/>
    <w:rsid w:val="00386A8E"/>
    <w:rsid w:val="00395D34"/>
    <w:rsid w:val="003A24B0"/>
    <w:rsid w:val="003A3B90"/>
    <w:rsid w:val="003A716D"/>
    <w:rsid w:val="003B2E31"/>
    <w:rsid w:val="003B3CB5"/>
    <w:rsid w:val="003B6AAA"/>
    <w:rsid w:val="003B7D68"/>
    <w:rsid w:val="003C19B8"/>
    <w:rsid w:val="003D0AA0"/>
    <w:rsid w:val="003D0C06"/>
    <w:rsid w:val="003D32CE"/>
    <w:rsid w:val="003D4602"/>
    <w:rsid w:val="003D602C"/>
    <w:rsid w:val="003D7936"/>
    <w:rsid w:val="003E18F2"/>
    <w:rsid w:val="003E3494"/>
    <w:rsid w:val="003E6A06"/>
    <w:rsid w:val="003E6AE7"/>
    <w:rsid w:val="003E7144"/>
    <w:rsid w:val="003F1060"/>
    <w:rsid w:val="003F5801"/>
    <w:rsid w:val="003F5BD2"/>
    <w:rsid w:val="003F6B93"/>
    <w:rsid w:val="00407662"/>
    <w:rsid w:val="00412C1E"/>
    <w:rsid w:val="00416C09"/>
    <w:rsid w:val="00424836"/>
    <w:rsid w:val="00424BD0"/>
    <w:rsid w:val="00431AA9"/>
    <w:rsid w:val="004326E6"/>
    <w:rsid w:val="004327EE"/>
    <w:rsid w:val="004336FB"/>
    <w:rsid w:val="00437A3B"/>
    <w:rsid w:val="00440695"/>
    <w:rsid w:val="00442A09"/>
    <w:rsid w:val="00445DD0"/>
    <w:rsid w:val="0044629D"/>
    <w:rsid w:val="0045152E"/>
    <w:rsid w:val="0045212F"/>
    <w:rsid w:val="00455470"/>
    <w:rsid w:val="0045628B"/>
    <w:rsid w:val="00461BF4"/>
    <w:rsid w:val="004635E5"/>
    <w:rsid w:val="00463A44"/>
    <w:rsid w:val="0046718B"/>
    <w:rsid w:val="004718D0"/>
    <w:rsid w:val="004736A1"/>
    <w:rsid w:val="00474B05"/>
    <w:rsid w:val="004777D5"/>
    <w:rsid w:val="0048180E"/>
    <w:rsid w:val="00491831"/>
    <w:rsid w:val="0049449A"/>
    <w:rsid w:val="004958B9"/>
    <w:rsid w:val="00497093"/>
    <w:rsid w:val="004A0832"/>
    <w:rsid w:val="004A0BF4"/>
    <w:rsid w:val="004A1D3A"/>
    <w:rsid w:val="004A751C"/>
    <w:rsid w:val="004B05AB"/>
    <w:rsid w:val="004B1A86"/>
    <w:rsid w:val="004B2FFC"/>
    <w:rsid w:val="004B5360"/>
    <w:rsid w:val="004B6D92"/>
    <w:rsid w:val="004C58FF"/>
    <w:rsid w:val="004C5FE4"/>
    <w:rsid w:val="004C7D57"/>
    <w:rsid w:val="004D710C"/>
    <w:rsid w:val="004E3BAB"/>
    <w:rsid w:val="004E3C79"/>
    <w:rsid w:val="004E4518"/>
    <w:rsid w:val="004E7E9D"/>
    <w:rsid w:val="004F3431"/>
    <w:rsid w:val="004F657B"/>
    <w:rsid w:val="005015ED"/>
    <w:rsid w:val="00501BA6"/>
    <w:rsid w:val="005058B9"/>
    <w:rsid w:val="00507ABF"/>
    <w:rsid w:val="00510317"/>
    <w:rsid w:val="0051093E"/>
    <w:rsid w:val="00510F06"/>
    <w:rsid w:val="00511708"/>
    <w:rsid w:val="00514C3E"/>
    <w:rsid w:val="00514EDA"/>
    <w:rsid w:val="00517896"/>
    <w:rsid w:val="0052010B"/>
    <w:rsid w:val="00521910"/>
    <w:rsid w:val="00527E5B"/>
    <w:rsid w:val="00531F78"/>
    <w:rsid w:val="00533689"/>
    <w:rsid w:val="005354DA"/>
    <w:rsid w:val="00540FCB"/>
    <w:rsid w:val="00542D2B"/>
    <w:rsid w:val="00542D35"/>
    <w:rsid w:val="005435A6"/>
    <w:rsid w:val="00545464"/>
    <w:rsid w:val="00547F8C"/>
    <w:rsid w:val="00550762"/>
    <w:rsid w:val="00553C9A"/>
    <w:rsid w:val="00560934"/>
    <w:rsid w:val="00562DAE"/>
    <w:rsid w:val="00571AA8"/>
    <w:rsid w:val="00573089"/>
    <w:rsid w:val="0057377A"/>
    <w:rsid w:val="00575196"/>
    <w:rsid w:val="00580E55"/>
    <w:rsid w:val="0058289B"/>
    <w:rsid w:val="00582C95"/>
    <w:rsid w:val="005848EF"/>
    <w:rsid w:val="005861FE"/>
    <w:rsid w:val="005862C2"/>
    <w:rsid w:val="00590BC9"/>
    <w:rsid w:val="00592008"/>
    <w:rsid w:val="005923DA"/>
    <w:rsid w:val="005A1CD3"/>
    <w:rsid w:val="005A55D7"/>
    <w:rsid w:val="005B1048"/>
    <w:rsid w:val="005B72BF"/>
    <w:rsid w:val="005C3155"/>
    <w:rsid w:val="005C350F"/>
    <w:rsid w:val="005C637A"/>
    <w:rsid w:val="005D05F2"/>
    <w:rsid w:val="005D2DF2"/>
    <w:rsid w:val="005D5BA5"/>
    <w:rsid w:val="005D7325"/>
    <w:rsid w:val="005D7CA5"/>
    <w:rsid w:val="005E3A49"/>
    <w:rsid w:val="005F317B"/>
    <w:rsid w:val="005F438C"/>
    <w:rsid w:val="005F6EEE"/>
    <w:rsid w:val="00600D16"/>
    <w:rsid w:val="00603E93"/>
    <w:rsid w:val="00604B82"/>
    <w:rsid w:val="00606983"/>
    <w:rsid w:val="00607B9E"/>
    <w:rsid w:val="00610E5F"/>
    <w:rsid w:val="00612B4F"/>
    <w:rsid w:val="00616A45"/>
    <w:rsid w:val="006173E5"/>
    <w:rsid w:val="006225C6"/>
    <w:rsid w:val="00630441"/>
    <w:rsid w:val="00632DE8"/>
    <w:rsid w:val="006365B2"/>
    <w:rsid w:val="00637DC7"/>
    <w:rsid w:val="006407E6"/>
    <w:rsid w:val="00640F5F"/>
    <w:rsid w:val="00646AAE"/>
    <w:rsid w:val="00651E46"/>
    <w:rsid w:val="00654065"/>
    <w:rsid w:val="006565AF"/>
    <w:rsid w:val="0066220E"/>
    <w:rsid w:val="00671C9F"/>
    <w:rsid w:val="00673913"/>
    <w:rsid w:val="00673BAB"/>
    <w:rsid w:val="00673F39"/>
    <w:rsid w:val="0067404B"/>
    <w:rsid w:val="006759BE"/>
    <w:rsid w:val="00677B0B"/>
    <w:rsid w:val="0068116A"/>
    <w:rsid w:val="006820DE"/>
    <w:rsid w:val="006914AD"/>
    <w:rsid w:val="00691954"/>
    <w:rsid w:val="00694A09"/>
    <w:rsid w:val="0069513D"/>
    <w:rsid w:val="00696411"/>
    <w:rsid w:val="006A1DC7"/>
    <w:rsid w:val="006A428C"/>
    <w:rsid w:val="006A569D"/>
    <w:rsid w:val="006B0B5A"/>
    <w:rsid w:val="006B16E5"/>
    <w:rsid w:val="006B1E3A"/>
    <w:rsid w:val="006B31F7"/>
    <w:rsid w:val="006B4673"/>
    <w:rsid w:val="006B6099"/>
    <w:rsid w:val="006B6D0B"/>
    <w:rsid w:val="006C529B"/>
    <w:rsid w:val="006C637D"/>
    <w:rsid w:val="006C72C6"/>
    <w:rsid w:val="006C7DB7"/>
    <w:rsid w:val="006D117D"/>
    <w:rsid w:val="006D3360"/>
    <w:rsid w:val="006D3C18"/>
    <w:rsid w:val="006D3D29"/>
    <w:rsid w:val="006D3E54"/>
    <w:rsid w:val="006D4472"/>
    <w:rsid w:val="006D483A"/>
    <w:rsid w:val="006D53B0"/>
    <w:rsid w:val="006D7494"/>
    <w:rsid w:val="006D78BC"/>
    <w:rsid w:val="006E63CA"/>
    <w:rsid w:val="006E6D08"/>
    <w:rsid w:val="006F1320"/>
    <w:rsid w:val="006F2624"/>
    <w:rsid w:val="006F5524"/>
    <w:rsid w:val="006F63A7"/>
    <w:rsid w:val="007068C5"/>
    <w:rsid w:val="00710213"/>
    <w:rsid w:val="0071489B"/>
    <w:rsid w:val="00714C70"/>
    <w:rsid w:val="007155E7"/>
    <w:rsid w:val="00721B3D"/>
    <w:rsid w:val="00724364"/>
    <w:rsid w:val="0073221D"/>
    <w:rsid w:val="007371D9"/>
    <w:rsid w:val="0074085E"/>
    <w:rsid w:val="00744C46"/>
    <w:rsid w:val="0074577A"/>
    <w:rsid w:val="00747896"/>
    <w:rsid w:val="00751D71"/>
    <w:rsid w:val="0075405B"/>
    <w:rsid w:val="007550B8"/>
    <w:rsid w:val="00760431"/>
    <w:rsid w:val="00763DA4"/>
    <w:rsid w:val="0077053E"/>
    <w:rsid w:val="007739CD"/>
    <w:rsid w:val="00776F60"/>
    <w:rsid w:val="00777EC7"/>
    <w:rsid w:val="00782A7D"/>
    <w:rsid w:val="007853CD"/>
    <w:rsid w:val="007902D6"/>
    <w:rsid w:val="0079316F"/>
    <w:rsid w:val="00793A5E"/>
    <w:rsid w:val="007945AE"/>
    <w:rsid w:val="00794F36"/>
    <w:rsid w:val="007950DB"/>
    <w:rsid w:val="00797764"/>
    <w:rsid w:val="0079777E"/>
    <w:rsid w:val="007978E1"/>
    <w:rsid w:val="007A1E92"/>
    <w:rsid w:val="007B624A"/>
    <w:rsid w:val="007C0B62"/>
    <w:rsid w:val="007C12B9"/>
    <w:rsid w:val="007C65DE"/>
    <w:rsid w:val="007D04EF"/>
    <w:rsid w:val="007D29B5"/>
    <w:rsid w:val="007D385C"/>
    <w:rsid w:val="007D670B"/>
    <w:rsid w:val="007D6EE3"/>
    <w:rsid w:val="007D7C8D"/>
    <w:rsid w:val="007E05A9"/>
    <w:rsid w:val="007E38FD"/>
    <w:rsid w:val="007E438B"/>
    <w:rsid w:val="007F0253"/>
    <w:rsid w:val="007F33F2"/>
    <w:rsid w:val="007F5042"/>
    <w:rsid w:val="00800F8B"/>
    <w:rsid w:val="00802366"/>
    <w:rsid w:val="00807042"/>
    <w:rsid w:val="008133E2"/>
    <w:rsid w:val="00815625"/>
    <w:rsid w:val="00817B8E"/>
    <w:rsid w:val="00822E68"/>
    <w:rsid w:val="008231CF"/>
    <w:rsid w:val="008240DB"/>
    <w:rsid w:val="0082512A"/>
    <w:rsid w:val="008264AA"/>
    <w:rsid w:val="0083562C"/>
    <w:rsid w:val="00837902"/>
    <w:rsid w:val="00837BD4"/>
    <w:rsid w:val="00840D9F"/>
    <w:rsid w:val="00841D6F"/>
    <w:rsid w:val="008422D4"/>
    <w:rsid w:val="00843555"/>
    <w:rsid w:val="008440AB"/>
    <w:rsid w:val="00845779"/>
    <w:rsid w:val="00850181"/>
    <w:rsid w:val="008501FF"/>
    <w:rsid w:val="00855977"/>
    <w:rsid w:val="0086428F"/>
    <w:rsid w:val="00866013"/>
    <w:rsid w:val="00867667"/>
    <w:rsid w:val="00872684"/>
    <w:rsid w:val="00872F24"/>
    <w:rsid w:val="0088198C"/>
    <w:rsid w:val="00883D6D"/>
    <w:rsid w:val="0088565B"/>
    <w:rsid w:val="00887E7C"/>
    <w:rsid w:val="0089083A"/>
    <w:rsid w:val="00890F21"/>
    <w:rsid w:val="00894E9E"/>
    <w:rsid w:val="008966FF"/>
    <w:rsid w:val="008A270C"/>
    <w:rsid w:val="008A45BD"/>
    <w:rsid w:val="008A5CB3"/>
    <w:rsid w:val="008A7699"/>
    <w:rsid w:val="008B45BC"/>
    <w:rsid w:val="008B65A6"/>
    <w:rsid w:val="008B7616"/>
    <w:rsid w:val="008B7882"/>
    <w:rsid w:val="008B7B66"/>
    <w:rsid w:val="008C033B"/>
    <w:rsid w:val="008C08A7"/>
    <w:rsid w:val="008C1233"/>
    <w:rsid w:val="008C1301"/>
    <w:rsid w:val="008C306A"/>
    <w:rsid w:val="008C48B4"/>
    <w:rsid w:val="008D1443"/>
    <w:rsid w:val="008D18D8"/>
    <w:rsid w:val="008D221B"/>
    <w:rsid w:val="008E013B"/>
    <w:rsid w:val="008E0B6F"/>
    <w:rsid w:val="008E4572"/>
    <w:rsid w:val="008F39A0"/>
    <w:rsid w:val="008F738C"/>
    <w:rsid w:val="00900370"/>
    <w:rsid w:val="00901818"/>
    <w:rsid w:val="00903B80"/>
    <w:rsid w:val="009144C4"/>
    <w:rsid w:val="00914A57"/>
    <w:rsid w:val="009150D2"/>
    <w:rsid w:val="00921A97"/>
    <w:rsid w:val="00921C03"/>
    <w:rsid w:val="0092522E"/>
    <w:rsid w:val="009258EF"/>
    <w:rsid w:val="00925D87"/>
    <w:rsid w:val="00931E28"/>
    <w:rsid w:val="009337CB"/>
    <w:rsid w:val="0093452A"/>
    <w:rsid w:val="00937010"/>
    <w:rsid w:val="0093796D"/>
    <w:rsid w:val="00940DF4"/>
    <w:rsid w:val="009418C0"/>
    <w:rsid w:val="00943419"/>
    <w:rsid w:val="00943597"/>
    <w:rsid w:val="00946539"/>
    <w:rsid w:val="00946F9D"/>
    <w:rsid w:val="00951135"/>
    <w:rsid w:val="0095373F"/>
    <w:rsid w:val="0095486A"/>
    <w:rsid w:val="00954D2E"/>
    <w:rsid w:val="00955203"/>
    <w:rsid w:val="00955A83"/>
    <w:rsid w:val="009609AB"/>
    <w:rsid w:val="00965FD5"/>
    <w:rsid w:val="00970339"/>
    <w:rsid w:val="009715E7"/>
    <w:rsid w:val="009716B5"/>
    <w:rsid w:val="00972BC9"/>
    <w:rsid w:val="00985FED"/>
    <w:rsid w:val="00991D29"/>
    <w:rsid w:val="00994640"/>
    <w:rsid w:val="009A4D6E"/>
    <w:rsid w:val="009B14F6"/>
    <w:rsid w:val="009C0E12"/>
    <w:rsid w:val="009C159C"/>
    <w:rsid w:val="009C1A83"/>
    <w:rsid w:val="009D2524"/>
    <w:rsid w:val="009D2784"/>
    <w:rsid w:val="009D2FB0"/>
    <w:rsid w:val="009D31FC"/>
    <w:rsid w:val="009D7365"/>
    <w:rsid w:val="009D7DA0"/>
    <w:rsid w:val="009E1BEB"/>
    <w:rsid w:val="009F00FF"/>
    <w:rsid w:val="009F04D0"/>
    <w:rsid w:val="009F1488"/>
    <w:rsid w:val="009F3967"/>
    <w:rsid w:val="009F3D25"/>
    <w:rsid w:val="009F506C"/>
    <w:rsid w:val="009F5D38"/>
    <w:rsid w:val="009F679D"/>
    <w:rsid w:val="00A0513B"/>
    <w:rsid w:val="00A14AF0"/>
    <w:rsid w:val="00A21261"/>
    <w:rsid w:val="00A223C5"/>
    <w:rsid w:val="00A22AAE"/>
    <w:rsid w:val="00A23D38"/>
    <w:rsid w:val="00A24349"/>
    <w:rsid w:val="00A255AC"/>
    <w:rsid w:val="00A279B0"/>
    <w:rsid w:val="00A300A8"/>
    <w:rsid w:val="00A318F5"/>
    <w:rsid w:val="00A33468"/>
    <w:rsid w:val="00A3578C"/>
    <w:rsid w:val="00A424B4"/>
    <w:rsid w:val="00A4415A"/>
    <w:rsid w:val="00A50DA6"/>
    <w:rsid w:val="00A51DDF"/>
    <w:rsid w:val="00A553BF"/>
    <w:rsid w:val="00A56EE6"/>
    <w:rsid w:val="00A571C0"/>
    <w:rsid w:val="00A626FA"/>
    <w:rsid w:val="00A6542D"/>
    <w:rsid w:val="00A665B4"/>
    <w:rsid w:val="00A67A17"/>
    <w:rsid w:val="00A7064F"/>
    <w:rsid w:val="00A71BEB"/>
    <w:rsid w:val="00A74CDB"/>
    <w:rsid w:val="00A74CE2"/>
    <w:rsid w:val="00A81716"/>
    <w:rsid w:val="00A82121"/>
    <w:rsid w:val="00A835EC"/>
    <w:rsid w:val="00A84B46"/>
    <w:rsid w:val="00A91002"/>
    <w:rsid w:val="00A91E2C"/>
    <w:rsid w:val="00A92D6D"/>
    <w:rsid w:val="00A957FA"/>
    <w:rsid w:val="00AA25DC"/>
    <w:rsid w:val="00AA3947"/>
    <w:rsid w:val="00AA56AD"/>
    <w:rsid w:val="00AA67F0"/>
    <w:rsid w:val="00AA6D4F"/>
    <w:rsid w:val="00AA7D5E"/>
    <w:rsid w:val="00AB0D1F"/>
    <w:rsid w:val="00AB0E03"/>
    <w:rsid w:val="00AB19B4"/>
    <w:rsid w:val="00AB561A"/>
    <w:rsid w:val="00AB5C03"/>
    <w:rsid w:val="00AB7DD8"/>
    <w:rsid w:val="00AC00EB"/>
    <w:rsid w:val="00AC3359"/>
    <w:rsid w:val="00AC3CB4"/>
    <w:rsid w:val="00AC5B53"/>
    <w:rsid w:val="00AD04A2"/>
    <w:rsid w:val="00AD3A71"/>
    <w:rsid w:val="00AD3C21"/>
    <w:rsid w:val="00AD5AB1"/>
    <w:rsid w:val="00AD5D03"/>
    <w:rsid w:val="00AD67E7"/>
    <w:rsid w:val="00AD7EC8"/>
    <w:rsid w:val="00AE0476"/>
    <w:rsid w:val="00AE2086"/>
    <w:rsid w:val="00AE4295"/>
    <w:rsid w:val="00AE6C18"/>
    <w:rsid w:val="00AE7504"/>
    <w:rsid w:val="00AF4A5B"/>
    <w:rsid w:val="00AF5AFD"/>
    <w:rsid w:val="00AF7926"/>
    <w:rsid w:val="00AF7F79"/>
    <w:rsid w:val="00B01263"/>
    <w:rsid w:val="00B02EDA"/>
    <w:rsid w:val="00B031C9"/>
    <w:rsid w:val="00B03943"/>
    <w:rsid w:val="00B077AB"/>
    <w:rsid w:val="00B10165"/>
    <w:rsid w:val="00B115E7"/>
    <w:rsid w:val="00B21258"/>
    <w:rsid w:val="00B24561"/>
    <w:rsid w:val="00B24C5C"/>
    <w:rsid w:val="00B2548C"/>
    <w:rsid w:val="00B255E6"/>
    <w:rsid w:val="00B266C5"/>
    <w:rsid w:val="00B26B7F"/>
    <w:rsid w:val="00B26FA6"/>
    <w:rsid w:val="00B33D37"/>
    <w:rsid w:val="00B446F0"/>
    <w:rsid w:val="00B45895"/>
    <w:rsid w:val="00B458B8"/>
    <w:rsid w:val="00B464A1"/>
    <w:rsid w:val="00B514D7"/>
    <w:rsid w:val="00B51C65"/>
    <w:rsid w:val="00B533C8"/>
    <w:rsid w:val="00B56C97"/>
    <w:rsid w:val="00B60856"/>
    <w:rsid w:val="00B63E5F"/>
    <w:rsid w:val="00B65323"/>
    <w:rsid w:val="00B74418"/>
    <w:rsid w:val="00B7487A"/>
    <w:rsid w:val="00B804D1"/>
    <w:rsid w:val="00B814E8"/>
    <w:rsid w:val="00B82E06"/>
    <w:rsid w:val="00B862E0"/>
    <w:rsid w:val="00B90F48"/>
    <w:rsid w:val="00BA5EC8"/>
    <w:rsid w:val="00BA7455"/>
    <w:rsid w:val="00BA7E0C"/>
    <w:rsid w:val="00BB362D"/>
    <w:rsid w:val="00BB7025"/>
    <w:rsid w:val="00BB7678"/>
    <w:rsid w:val="00BC1727"/>
    <w:rsid w:val="00BC1E0F"/>
    <w:rsid w:val="00BC2856"/>
    <w:rsid w:val="00BC4AA5"/>
    <w:rsid w:val="00BD4931"/>
    <w:rsid w:val="00BD6DC5"/>
    <w:rsid w:val="00BD7AF8"/>
    <w:rsid w:val="00BE2FF8"/>
    <w:rsid w:val="00BE35C6"/>
    <w:rsid w:val="00BF0921"/>
    <w:rsid w:val="00BF157E"/>
    <w:rsid w:val="00BF1D3A"/>
    <w:rsid w:val="00BF1DB5"/>
    <w:rsid w:val="00BF2814"/>
    <w:rsid w:val="00BF30BC"/>
    <w:rsid w:val="00BF380B"/>
    <w:rsid w:val="00C008D8"/>
    <w:rsid w:val="00C025CE"/>
    <w:rsid w:val="00C0558B"/>
    <w:rsid w:val="00C151AD"/>
    <w:rsid w:val="00C15F53"/>
    <w:rsid w:val="00C21564"/>
    <w:rsid w:val="00C243A1"/>
    <w:rsid w:val="00C25B40"/>
    <w:rsid w:val="00C34817"/>
    <w:rsid w:val="00C4055A"/>
    <w:rsid w:val="00C4060A"/>
    <w:rsid w:val="00C463FC"/>
    <w:rsid w:val="00C475D1"/>
    <w:rsid w:val="00C53E9A"/>
    <w:rsid w:val="00C57544"/>
    <w:rsid w:val="00C61A04"/>
    <w:rsid w:val="00C61F14"/>
    <w:rsid w:val="00C622DA"/>
    <w:rsid w:val="00C625FA"/>
    <w:rsid w:val="00C64130"/>
    <w:rsid w:val="00C755CA"/>
    <w:rsid w:val="00C8161E"/>
    <w:rsid w:val="00C8168C"/>
    <w:rsid w:val="00C8278C"/>
    <w:rsid w:val="00C84C18"/>
    <w:rsid w:val="00C8525E"/>
    <w:rsid w:val="00C85B42"/>
    <w:rsid w:val="00C878BA"/>
    <w:rsid w:val="00C93AF1"/>
    <w:rsid w:val="00C96E52"/>
    <w:rsid w:val="00C9749F"/>
    <w:rsid w:val="00C979DE"/>
    <w:rsid w:val="00CA3CAC"/>
    <w:rsid w:val="00CA59CC"/>
    <w:rsid w:val="00CA72B5"/>
    <w:rsid w:val="00CA7390"/>
    <w:rsid w:val="00CB191A"/>
    <w:rsid w:val="00CB44D1"/>
    <w:rsid w:val="00CB48F4"/>
    <w:rsid w:val="00CB5739"/>
    <w:rsid w:val="00CB5AC6"/>
    <w:rsid w:val="00CB65DB"/>
    <w:rsid w:val="00CC131F"/>
    <w:rsid w:val="00CC1E10"/>
    <w:rsid w:val="00CC29CF"/>
    <w:rsid w:val="00CC4873"/>
    <w:rsid w:val="00CC5078"/>
    <w:rsid w:val="00CD03B2"/>
    <w:rsid w:val="00CD1D48"/>
    <w:rsid w:val="00CD2413"/>
    <w:rsid w:val="00CD27B7"/>
    <w:rsid w:val="00CD5C75"/>
    <w:rsid w:val="00CE02B0"/>
    <w:rsid w:val="00CE0CE6"/>
    <w:rsid w:val="00CE4860"/>
    <w:rsid w:val="00CE7D22"/>
    <w:rsid w:val="00CF3222"/>
    <w:rsid w:val="00CF5DF3"/>
    <w:rsid w:val="00D04115"/>
    <w:rsid w:val="00D058DB"/>
    <w:rsid w:val="00D05D48"/>
    <w:rsid w:val="00D060D7"/>
    <w:rsid w:val="00D067D2"/>
    <w:rsid w:val="00D12023"/>
    <w:rsid w:val="00D13C31"/>
    <w:rsid w:val="00D14D21"/>
    <w:rsid w:val="00D15807"/>
    <w:rsid w:val="00D16016"/>
    <w:rsid w:val="00D178C0"/>
    <w:rsid w:val="00D21F8F"/>
    <w:rsid w:val="00D222AC"/>
    <w:rsid w:val="00D25CC6"/>
    <w:rsid w:val="00D34791"/>
    <w:rsid w:val="00D34ED6"/>
    <w:rsid w:val="00D42640"/>
    <w:rsid w:val="00D42788"/>
    <w:rsid w:val="00D42D73"/>
    <w:rsid w:val="00D4769E"/>
    <w:rsid w:val="00D53394"/>
    <w:rsid w:val="00D538E6"/>
    <w:rsid w:val="00D54E51"/>
    <w:rsid w:val="00D55324"/>
    <w:rsid w:val="00D57BD7"/>
    <w:rsid w:val="00D60CFC"/>
    <w:rsid w:val="00D6139D"/>
    <w:rsid w:val="00D6719C"/>
    <w:rsid w:val="00D728E4"/>
    <w:rsid w:val="00D76599"/>
    <w:rsid w:val="00D7691F"/>
    <w:rsid w:val="00D82DE8"/>
    <w:rsid w:val="00D86DB1"/>
    <w:rsid w:val="00D900EA"/>
    <w:rsid w:val="00D90F5F"/>
    <w:rsid w:val="00D916F2"/>
    <w:rsid w:val="00D944E3"/>
    <w:rsid w:val="00D94521"/>
    <w:rsid w:val="00D96657"/>
    <w:rsid w:val="00DA37C4"/>
    <w:rsid w:val="00DA5DE0"/>
    <w:rsid w:val="00DB10B4"/>
    <w:rsid w:val="00DB1B49"/>
    <w:rsid w:val="00DC21C2"/>
    <w:rsid w:val="00DC4FAE"/>
    <w:rsid w:val="00DC787C"/>
    <w:rsid w:val="00DD1C11"/>
    <w:rsid w:val="00DD4D40"/>
    <w:rsid w:val="00DD4D5E"/>
    <w:rsid w:val="00DD64DD"/>
    <w:rsid w:val="00DD72D9"/>
    <w:rsid w:val="00DE057E"/>
    <w:rsid w:val="00DE34AB"/>
    <w:rsid w:val="00DE6D11"/>
    <w:rsid w:val="00DE79E3"/>
    <w:rsid w:val="00DF498B"/>
    <w:rsid w:val="00DF5DA4"/>
    <w:rsid w:val="00E0073A"/>
    <w:rsid w:val="00E01019"/>
    <w:rsid w:val="00E011F2"/>
    <w:rsid w:val="00E035F8"/>
    <w:rsid w:val="00E039C6"/>
    <w:rsid w:val="00E045CE"/>
    <w:rsid w:val="00E11070"/>
    <w:rsid w:val="00E203FF"/>
    <w:rsid w:val="00E2155F"/>
    <w:rsid w:val="00E219FA"/>
    <w:rsid w:val="00E2202C"/>
    <w:rsid w:val="00E25452"/>
    <w:rsid w:val="00E25BC1"/>
    <w:rsid w:val="00E25F25"/>
    <w:rsid w:val="00E345CE"/>
    <w:rsid w:val="00E378A6"/>
    <w:rsid w:val="00E43986"/>
    <w:rsid w:val="00E4458A"/>
    <w:rsid w:val="00E448BA"/>
    <w:rsid w:val="00E44BB3"/>
    <w:rsid w:val="00E46CA6"/>
    <w:rsid w:val="00E50B07"/>
    <w:rsid w:val="00E55BB7"/>
    <w:rsid w:val="00E57CFD"/>
    <w:rsid w:val="00E6269C"/>
    <w:rsid w:val="00E6752F"/>
    <w:rsid w:val="00E67C86"/>
    <w:rsid w:val="00E718E1"/>
    <w:rsid w:val="00E724BE"/>
    <w:rsid w:val="00E74363"/>
    <w:rsid w:val="00E83C53"/>
    <w:rsid w:val="00E85AB4"/>
    <w:rsid w:val="00E87080"/>
    <w:rsid w:val="00E87F59"/>
    <w:rsid w:val="00E90591"/>
    <w:rsid w:val="00E92602"/>
    <w:rsid w:val="00E94683"/>
    <w:rsid w:val="00EA17D3"/>
    <w:rsid w:val="00EA24AA"/>
    <w:rsid w:val="00EA33B7"/>
    <w:rsid w:val="00EA4C63"/>
    <w:rsid w:val="00EA5CB3"/>
    <w:rsid w:val="00EB3109"/>
    <w:rsid w:val="00EC0C78"/>
    <w:rsid w:val="00EC0CEB"/>
    <w:rsid w:val="00EC166F"/>
    <w:rsid w:val="00EC47A6"/>
    <w:rsid w:val="00EC66B7"/>
    <w:rsid w:val="00EC7413"/>
    <w:rsid w:val="00ED1F5F"/>
    <w:rsid w:val="00ED4489"/>
    <w:rsid w:val="00ED71E2"/>
    <w:rsid w:val="00EE2221"/>
    <w:rsid w:val="00EE3DA1"/>
    <w:rsid w:val="00EE4308"/>
    <w:rsid w:val="00EE6E28"/>
    <w:rsid w:val="00EF4D5A"/>
    <w:rsid w:val="00EF5844"/>
    <w:rsid w:val="00EF7D2E"/>
    <w:rsid w:val="00F00205"/>
    <w:rsid w:val="00F10653"/>
    <w:rsid w:val="00F134B1"/>
    <w:rsid w:val="00F1380A"/>
    <w:rsid w:val="00F14DDE"/>
    <w:rsid w:val="00F154D8"/>
    <w:rsid w:val="00F16A64"/>
    <w:rsid w:val="00F17B98"/>
    <w:rsid w:val="00F22985"/>
    <w:rsid w:val="00F233A9"/>
    <w:rsid w:val="00F26411"/>
    <w:rsid w:val="00F327F1"/>
    <w:rsid w:val="00F3426D"/>
    <w:rsid w:val="00F34EA4"/>
    <w:rsid w:val="00F35653"/>
    <w:rsid w:val="00F446CD"/>
    <w:rsid w:val="00F47607"/>
    <w:rsid w:val="00F53FCC"/>
    <w:rsid w:val="00F55C6C"/>
    <w:rsid w:val="00F62702"/>
    <w:rsid w:val="00F62836"/>
    <w:rsid w:val="00F70978"/>
    <w:rsid w:val="00F72904"/>
    <w:rsid w:val="00F75BF2"/>
    <w:rsid w:val="00F8488F"/>
    <w:rsid w:val="00F86709"/>
    <w:rsid w:val="00F901FF"/>
    <w:rsid w:val="00F91822"/>
    <w:rsid w:val="00F973F2"/>
    <w:rsid w:val="00F97769"/>
    <w:rsid w:val="00FA2811"/>
    <w:rsid w:val="00FA3168"/>
    <w:rsid w:val="00FA5F58"/>
    <w:rsid w:val="00FA6892"/>
    <w:rsid w:val="00FB302A"/>
    <w:rsid w:val="00FB4694"/>
    <w:rsid w:val="00FB4D57"/>
    <w:rsid w:val="00FB53C9"/>
    <w:rsid w:val="00FC0A39"/>
    <w:rsid w:val="00FC289B"/>
    <w:rsid w:val="00FC4408"/>
    <w:rsid w:val="00FC5BC1"/>
    <w:rsid w:val="00FE0112"/>
    <w:rsid w:val="00FE0172"/>
    <w:rsid w:val="00FE187B"/>
    <w:rsid w:val="00FE55E8"/>
    <w:rsid w:val="00FF035F"/>
    <w:rsid w:val="00FF3CCD"/>
    <w:rsid w:val="00FF7C67"/>
  </w:rsids>
  <m:mathPr>
    <m:mathFont m:val="Cambria Math"/>
    <m:brkBin m:val="before"/>
    <m:brkBinSub m:val="--"/>
    <m:smallFrac m:val="0"/>
    <m:dispDef/>
    <m:lMargin m:val="0"/>
    <m:rMargin m:val="0"/>
    <m:defJc m:val="centerGroup"/>
    <m:wrapIndent m:val="1440"/>
    <m:intLim m:val="subSup"/>
    <m:naryLim m:val="undOvr"/>
  </m:mathPr>
  <w:themeFontLang w:val="uk-UA" w:eastAsia="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402F6"/>
  <w15:chartTrackingRefBased/>
  <w15:docId w15:val="{DDC61237-63D1-45AC-A8FD-B4A944D16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8"/>
        <w:szCs w:val="28"/>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iPriority="35"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1489B"/>
  </w:style>
  <w:style w:type="paragraph" w:styleId="1">
    <w:name w:val="heading 1"/>
    <w:basedOn w:val="a0"/>
    <w:next w:val="2"/>
    <w:link w:val="10"/>
    <w:qFormat/>
    <w:pPr>
      <w:keepNext/>
      <w:outlineLvl w:val="0"/>
    </w:pPr>
    <w:rPr>
      <w:b/>
      <w:caps/>
    </w:rPr>
  </w:style>
  <w:style w:type="paragraph" w:styleId="2">
    <w:name w:val="heading 2"/>
    <w:basedOn w:val="a1"/>
    <w:next w:val="a2"/>
    <w:link w:val="20"/>
    <w:qFormat/>
    <w:pPr>
      <w:keepNext/>
      <w:keepLines/>
      <w:suppressAutoHyphens/>
      <w:ind w:left="1344" w:hanging="624"/>
      <w:jc w:val="left"/>
      <w:outlineLvl w:val="1"/>
    </w:pPr>
    <w:rPr>
      <w:b/>
    </w:rPr>
  </w:style>
  <w:style w:type="paragraph" w:styleId="3">
    <w:name w:val="heading 3"/>
    <w:basedOn w:val="a1"/>
    <w:next w:val="a2"/>
    <w:link w:val="30"/>
    <w:qFormat/>
    <w:pPr>
      <w:keepNext/>
      <w:keepLines/>
      <w:suppressAutoHyphens/>
      <w:ind w:left="720"/>
      <w:jc w:val="left"/>
      <w:outlineLvl w:val="2"/>
    </w:pPr>
    <w:rPr>
      <w:spacing w:val="100"/>
    </w:rPr>
  </w:style>
  <w:style w:type="paragraph" w:styleId="4">
    <w:name w:val="heading 4"/>
    <w:basedOn w:val="a"/>
    <w:next w:val="a"/>
    <w:link w:val="40"/>
    <w:semiHidden/>
    <w:unhideWhenUsed/>
    <w:qFormat/>
    <w:rsid w:val="005848EF"/>
    <w:pPr>
      <w:keepNext/>
      <w:keepLines/>
      <w:spacing w:before="40"/>
      <w:outlineLvl w:val="3"/>
    </w:pPr>
    <w:rPr>
      <w:rFonts w:asciiTheme="majorHAnsi" w:hAnsiTheme="majorHAnsi" w:cstheme="majorBidi"/>
      <w:i/>
      <w:iCs/>
      <w:color w:val="0F4761"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Центральный"/>
    <w:basedOn w:val="a1"/>
    <w:pPr>
      <w:keepLines/>
      <w:suppressAutoHyphens/>
      <w:jc w:val="center"/>
    </w:pPr>
  </w:style>
  <w:style w:type="paragraph" w:customStyle="1" w:styleId="a1">
    <w:name w:val="Базовый"/>
    <w:next w:val="a2"/>
    <w:link w:val="11"/>
    <w:rsid w:val="00FF7C67"/>
    <w:pPr>
      <w:widowControl w:val="0"/>
      <w:tabs>
        <w:tab w:val="right" w:leader="dot" w:pos="9639"/>
      </w:tabs>
      <w:spacing w:line="360" w:lineRule="auto"/>
      <w:jc w:val="both"/>
    </w:pPr>
    <w:rPr>
      <w:lang w:eastAsia="ru-RU"/>
    </w:rPr>
  </w:style>
  <w:style w:type="paragraph" w:customStyle="1" w:styleId="a2">
    <w:name w:val="Абзац"/>
    <w:basedOn w:val="a1"/>
    <w:link w:val="a6"/>
    <w:pPr>
      <w:ind w:firstLine="720"/>
    </w:pPr>
  </w:style>
  <w:style w:type="paragraph" w:styleId="a7">
    <w:name w:val="footer"/>
    <w:basedOn w:val="a"/>
    <w:link w:val="a8"/>
    <w:pPr>
      <w:tabs>
        <w:tab w:val="center" w:pos="4677"/>
        <w:tab w:val="right" w:pos="9355"/>
      </w:tabs>
    </w:pPr>
  </w:style>
  <w:style w:type="character" w:styleId="a9">
    <w:name w:val="page number"/>
    <w:basedOn w:val="a3"/>
  </w:style>
  <w:style w:type="paragraph" w:styleId="aa">
    <w:name w:val="Document Map"/>
    <w:basedOn w:val="a"/>
    <w:link w:val="ab"/>
    <w:semiHidden/>
    <w:pPr>
      <w:shd w:val="clear" w:color="auto" w:fill="000080"/>
    </w:pPr>
    <w:rPr>
      <w:rFonts w:ascii="Tahoma" w:hAnsi="Tahoma"/>
    </w:rPr>
  </w:style>
  <w:style w:type="character" w:customStyle="1" w:styleId="a6">
    <w:name w:val="Абзац Знак"/>
    <w:basedOn w:val="a3"/>
    <w:link w:val="a2"/>
    <w:rsid w:val="00900370"/>
    <w:rPr>
      <w:sz w:val="28"/>
      <w:lang w:val="uk" w:eastAsia="ru-RU" w:bidi="ar-SA"/>
    </w:rPr>
  </w:style>
  <w:style w:type="paragraph" w:customStyle="1" w:styleId="ac">
    <w:name w:val="Стиль Абзац + полужирный"/>
    <w:basedOn w:val="a2"/>
    <w:link w:val="ad"/>
    <w:rsid w:val="00900370"/>
    <w:pPr>
      <w:spacing w:line="240" w:lineRule="auto"/>
    </w:pPr>
    <w:rPr>
      <w:b/>
      <w:bCs/>
    </w:rPr>
  </w:style>
  <w:style w:type="character" w:customStyle="1" w:styleId="ad">
    <w:name w:val="Стиль Абзац + полужирный Знак"/>
    <w:basedOn w:val="a6"/>
    <w:link w:val="ac"/>
    <w:rsid w:val="00900370"/>
    <w:rPr>
      <w:b/>
      <w:bCs/>
      <w:sz w:val="28"/>
      <w:lang w:val="uk" w:eastAsia="ru-RU" w:bidi="ar-SA"/>
    </w:rPr>
  </w:style>
  <w:style w:type="paragraph" w:styleId="ae">
    <w:name w:val="header"/>
    <w:basedOn w:val="a"/>
    <w:link w:val="af"/>
    <w:rsid w:val="00EF5844"/>
    <w:pPr>
      <w:tabs>
        <w:tab w:val="center" w:pos="4677"/>
        <w:tab w:val="right" w:pos="9355"/>
      </w:tabs>
    </w:pPr>
  </w:style>
  <w:style w:type="paragraph" w:customStyle="1" w:styleId="af0">
    <w:name w:val="Список маркированный"/>
    <w:basedOn w:val="a2"/>
    <w:rsid w:val="007C0B62"/>
  </w:style>
  <w:style w:type="paragraph" w:customStyle="1" w:styleId="af1">
    <w:name w:val="Список нумерованный"/>
    <w:basedOn w:val="a2"/>
    <w:rsid w:val="007C0B62"/>
  </w:style>
  <w:style w:type="character" w:styleId="af2">
    <w:name w:val="Hyperlink"/>
    <w:basedOn w:val="a3"/>
    <w:uiPriority w:val="99"/>
    <w:rsid w:val="007C0B62"/>
    <w:rPr>
      <w:color w:val="0000FF"/>
      <w:u w:val="single"/>
    </w:rPr>
  </w:style>
  <w:style w:type="paragraph" w:customStyle="1" w:styleId="af3">
    <w:name w:val="Рисунка название"/>
    <w:basedOn w:val="a0"/>
    <w:next w:val="a2"/>
    <w:rsid w:val="007C0B62"/>
  </w:style>
  <w:style w:type="paragraph" w:customStyle="1" w:styleId="af4">
    <w:name w:val="Таблицы номер"/>
    <w:basedOn w:val="a1"/>
    <w:next w:val="af5"/>
    <w:rsid w:val="007C0B62"/>
    <w:pPr>
      <w:keepNext/>
      <w:jc w:val="right"/>
    </w:pPr>
  </w:style>
  <w:style w:type="paragraph" w:customStyle="1" w:styleId="af5">
    <w:name w:val="Таблицы название"/>
    <w:basedOn w:val="a0"/>
    <w:next w:val="a2"/>
    <w:rsid w:val="007C0B62"/>
    <w:pPr>
      <w:keepNext/>
    </w:pPr>
  </w:style>
  <w:style w:type="paragraph" w:customStyle="1" w:styleId="af6">
    <w:name w:val="Рисунка пояснение"/>
    <w:basedOn w:val="a1"/>
    <w:next w:val="a2"/>
    <w:rsid w:val="007C0B62"/>
    <w:pPr>
      <w:keepLines/>
      <w:ind w:left="567" w:right="567"/>
    </w:pPr>
  </w:style>
  <w:style w:type="paragraph" w:customStyle="1" w:styleId="af7">
    <w:name w:val="Формула с отступами"/>
    <w:basedOn w:val="af8"/>
    <w:next w:val="a1"/>
    <w:rsid w:val="007C0B62"/>
    <w:pPr>
      <w:spacing w:after="240"/>
    </w:pPr>
  </w:style>
  <w:style w:type="paragraph" w:customStyle="1" w:styleId="af9">
    <w:name w:val="Формула без отступов"/>
    <w:basedOn w:val="a1"/>
    <w:next w:val="a1"/>
    <w:rsid w:val="007C0B62"/>
    <w:pPr>
      <w:tabs>
        <w:tab w:val="center" w:pos="4820"/>
        <w:tab w:val="right" w:pos="9639"/>
      </w:tabs>
    </w:pPr>
  </w:style>
  <w:style w:type="paragraph" w:customStyle="1" w:styleId="afa">
    <w:name w:val="Формула с нижним отступом"/>
    <w:basedOn w:val="af9"/>
    <w:next w:val="a1"/>
    <w:rsid w:val="007C0B62"/>
    <w:pPr>
      <w:spacing w:after="240"/>
    </w:pPr>
  </w:style>
  <w:style w:type="paragraph" w:customStyle="1" w:styleId="af8">
    <w:name w:val="Формула с верхним отступом"/>
    <w:basedOn w:val="af9"/>
    <w:next w:val="a1"/>
    <w:rsid w:val="007C0B62"/>
    <w:pPr>
      <w:spacing w:before="240"/>
    </w:pPr>
  </w:style>
  <w:style w:type="table" w:styleId="afb">
    <w:name w:val="Table Grid"/>
    <w:basedOn w:val="a4"/>
    <w:rsid w:val="00180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3"/>
    <w:link w:val="1"/>
    <w:rsid w:val="00C15F53"/>
    <w:rPr>
      <w:b/>
      <w:caps/>
      <w:sz w:val="28"/>
      <w:lang w:eastAsia="ru-RU"/>
    </w:rPr>
  </w:style>
  <w:style w:type="character" w:customStyle="1" w:styleId="20">
    <w:name w:val="Заголовок 2 Знак"/>
    <w:basedOn w:val="a3"/>
    <w:link w:val="2"/>
    <w:rsid w:val="00C15F53"/>
    <w:rPr>
      <w:b/>
      <w:sz w:val="28"/>
      <w:lang w:eastAsia="ru-RU"/>
    </w:rPr>
  </w:style>
  <w:style w:type="character" w:customStyle="1" w:styleId="30">
    <w:name w:val="Заголовок 3 Знак"/>
    <w:basedOn w:val="a3"/>
    <w:link w:val="3"/>
    <w:rsid w:val="00C15F53"/>
    <w:rPr>
      <w:spacing w:val="100"/>
      <w:sz w:val="28"/>
      <w:lang w:eastAsia="ru-RU"/>
    </w:rPr>
  </w:style>
  <w:style w:type="character" w:customStyle="1" w:styleId="af">
    <w:name w:val="Верхній колонтитул Знак"/>
    <w:basedOn w:val="a3"/>
    <w:link w:val="ae"/>
    <w:rsid w:val="00C15F53"/>
    <w:rPr>
      <w:lang w:eastAsia="ru-RU"/>
    </w:rPr>
  </w:style>
  <w:style w:type="character" w:customStyle="1" w:styleId="ab">
    <w:name w:val="Схема документа Знак"/>
    <w:basedOn w:val="a3"/>
    <w:link w:val="aa"/>
    <w:semiHidden/>
    <w:rsid w:val="00C15F53"/>
    <w:rPr>
      <w:rFonts w:ascii="Tahoma" w:hAnsi="Tahoma"/>
      <w:shd w:val="clear" w:color="auto" w:fill="000080"/>
      <w:lang w:eastAsia="ru-RU"/>
    </w:rPr>
  </w:style>
  <w:style w:type="paragraph" w:styleId="afc">
    <w:name w:val="Normal (Web)"/>
    <w:basedOn w:val="a"/>
    <w:uiPriority w:val="99"/>
    <w:rsid w:val="00C15F53"/>
    <w:pPr>
      <w:spacing w:before="100" w:beforeAutospacing="1" w:after="100" w:afterAutospacing="1" w:line="158" w:lineRule="atLeast"/>
    </w:pPr>
    <w:rPr>
      <w:rFonts w:ascii="Verdana" w:hAnsi="Verdana"/>
      <w:color w:val="073B95"/>
      <w:sz w:val="11"/>
      <w:szCs w:val="11"/>
    </w:rPr>
  </w:style>
  <w:style w:type="character" w:styleId="afd">
    <w:name w:val="Strong"/>
    <w:basedOn w:val="a3"/>
    <w:uiPriority w:val="22"/>
    <w:qFormat/>
    <w:rsid w:val="00C15F53"/>
    <w:rPr>
      <w:b/>
      <w:bCs/>
    </w:rPr>
  </w:style>
  <w:style w:type="character" w:customStyle="1" w:styleId="11">
    <w:name w:val="Базовый Знак1"/>
    <w:basedOn w:val="a3"/>
    <w:link w:val="a1"/>
    <w:rsid w:val="00C15F53"/>
    <w:rPr>
      <w:sz w:val="28"/>
      <w:lang w:eastAsia="ru-RU"/>
    </w:rPr>
  </w:style>
  <w:style w:type="character" w:customStyle="1" w:styleId="afe">
    <w:name w:val="Базовый Знак"/>
    <w:basedOn w:val="a3"/>
    <w:rsid w:val="00C15F53"/>
    <w:rPr>
      <w:sz w:val="28"/>
      <w:lang w:val="uk" w:eastAsia="ru-RU" w:bidi="ar-SA"/>
    </w:rPr>
  </w:style>
  <w:style w:type="character" w:customStyle="1" w:styleId="a8">
    <w:name w:val="Нижній колонтитул Знак"/>
    <w:basedOn w:val="a3"/>
    <w:link w:val="a7"/>
    <w:rsid w:val="00C15F53"/>
    <w:rPr>
      <w:lang w:eastAsia="ru-RU"/>
    </w:rPr>
  </w:style>
  <w:style w:type="paragraph" w:customStyle="1" w:styleId="aff">
    <w:name w:val="Рисунок"/>
    <w:basedOn w:val="a1"/>
    <w:next w:val="a"/>
    <w:rsid w:val="00C15F53"/>
    <w:pPr>
      <w:widowControl/>
      <w:tabs>
        <w:tab w:val="clear" w:pos="9639"/>
      </w:tabs>
      <w:spacing w:line="336" w:lineRule="auto"/>
      <w:jc w:val="center"/>
    </w:pPr>
  </w:style>
  <w:style w:type="character" w:customStyle="1" w:styleId="40">
    <w:name w:val="Заголовок 4 Знак"/>
    <w:basedOn w:val="a3"/>
    <w:link w:val="4"/>
    <w:semiHidden/>
    <w:rsid w:val="005848EF"/>
    <w:rPr>
      <w:rFonts w:asciiTheme="majorHAnsi" w:eastAsia="Times New Roman" w:hAnsiTheme="majorHAnsi" w:cstheme="majorBidi"/>
      <w:i/>
      <w:iCs/>
      <w:color w:val="0F4761" w:themeColor="accent1" w:themeShade="BF"/>
      <w:lang w:eastAsia="ru-RU"/>
    </w:rPr>
  </w:style>
  <w:style w:type="character" w:styleId="aff0">
    <w:name w:val="Unresolved Mention"/>
    <w:basedOn w:val="a3"/>
    <w:uiPriority w:val="99"/>
    <w:semiHidden/>
    <w:unhideWhenUsed/>
    <w:rsid w:val="00A50DA6"/>
    <w:rPr>
      <w:color w:val="605E5C"/>
      <w:shd w:val="clear" w:color="auto" w:fill="E1DFDD"/>
    </w:rPr>
  </w:style>
  <w:style w:type="paragraph" w:styleId="aff1">
    <w:name w:val="TOC Heading"/>
    <w:basedOn w:val="1"/>
    <w:next w:val="a"/>
    <w:uiPriority w:val="39"/>
    <w:unhideWhenUsed/>
    <w:qFormat/>
    <w:rsid w:val="007F33F2"/>
    <w:pPr>
      <w:widowControl/>
      <w:tabs>
        <w:tab w:val="clear" w:pos="9639"/>
      </w:tabs>
      <w:suppressAutoHyphens w:val="0"/>
      <w:spacing w:before="240" w:line="259" w:lineRule="auto"/>
      <w:outlineLvl w:val="9"/>
    </w:pPr>
    <w:rPr>
      <w:rFonts w:cstheme="majorBidi"/>
      <w:b w:val="0"/>
      <w:caps w:val="0"/>
      <w:sz w:val="32"/>
      <w:szCs w:val="32"/>
      <w:lang w:val="en-US" w:eastAsia="ja-JP"/>
    </w:rPr>
  </w:style>
  <w:style w:type="paragraph" w:styleId="12">
    <w:name w:val="toc 1"/>
    <w:basedOn w:val="a"/>
    <w:next w:val="a"/>
    <w:autoRedefine/>
    <w:uiPriority w:val="39"/>
    <w:rsid w:val="00C93AF1"/>
    <w:pPr>
      <w:spacing w:after="100"/>
    </w:pPr>
  </w:style>
  <w:style w:type="paragraph" w:styleId="21">
    <w:name w:val="toc 2"/>
    <w:basedOn w:val="a"/>
    <w:next w:val="a"/>
    <w:autoRedefine/>
    <w:uiPriority w:val="39"/>
    <w:rsid w:val="00C93AF1"/>
    <w:pPr>
      <w:spacing w:after="100"/>
      <w:ind w:left="200"/>
    </w:pPr>
  </w:style>
  <w:style w:type="paragraph" w:styleId="aff2">
    <w:name w:val="caption"/>
    <w:basedOn w:val="a"/>
    <w:next w:val="a2"/>
    <w:uiPriority w:val="35"/>
    <w:unhideWhenUsed/>
    <w:qFormat/>
    <w:rsid w:val="001836C8"/>
    <w:pPr>
      <w:spacing w:after="200" w:line="360" w:lineRule="auto"/>
      <w:jc w:val="center"/>
    </w:pPr>
    <w:rPr>
      <w:iCs/>
      <w:szCs w:val="18"/>
    </w:rPr>
  </w:style>
  <w:style w:type="character" w:styleId="aff3">
    <w:name w:val="annotation reference"/>
    <w:basedOn w:val="a3"/>
    <w:rsid w:val="00C625FA"/>
    <w:rPr>
      <w:sz w:val="16"/>
      <w:szCs w:val="16"/>
    </w:rPr>
  </w:style>
  <w:style w:type="paragraph" w:styleId="aff4">
    <w:name w:val="annotation text"/>
    <w:basedOn w:val="a"/>
    <w:link w:val="aff5"/>
    <w:rsid w:val="00C625FA"/>
  </w:style>
  <w:style w:type="character" w:customStyle="1" w:styleId="aff5">
    <w:name w:val="Текст примітки Знак"/>
    <w:basedOn w:val="a3"/>
    <w:link w:val="aff4"/>
    <w:rsid w:val="00C625FA"/>
    <w:rPr>
      <w:lang w:eastAsia="ru-RU"/>
    </w:rPr>
  </w:style>
  <w:style w:type="paragraph" w:styleId="aff6">
    <w:name w:val="annotation subject"/>
    <w:basedOn w:val="aff4"/>
    <w:next w:val="aff4"/>
    <w:link w:val="aff7"/>
    <w:rsid w:val="00C625FA"/>
    <w:rPr>
      <w:b/>
      <w:bCs/>
    </w:rPr>
  </w:style>
  <w:style w:type="character" w:customStyle="1" w:styleId="aff7">
    <w:name w:val="Тема примітки Знак"/>
    <w:basedOn w:val="aff5"/>
    <w:link w:val="aff6"/>
    <w:rsid w:val="00C625FA"/>
    <w:rPr>
      <w:b/>
      <w:bCs/>
      <w:lang w:eastAsia="ru-RU"/>
    </w:rPr>
  </w:style>
  <w:style w:type="character" w:customStyle="1" w:styleId="107">
    <w:name w:val="1_07__Звичайний (укр) Знак"/>
    <w:link w:val="1070"/>
    <w:locked/>
    <w:rsid w:val="00E85AB4"/>
    <w:rPr>
      <w:lang w:eastAsia="ru-RU"/>
    </w:rPr>
  </w:style>
  <w:style w:type="paragraph" w:customStyle="1" w:styleId="1070">
    <w:name w:val="1_07__Звичайний (укр)"/>
    <w:basedOn w:val="a"/>
    <w:link w:val="107"/>
    <w:autoRedefine/>
    <w:rsid w:val="00E85AB4"/>
    <w:pPr>
      <w:ind w:firstLine="425"/>
      <w:jc w:val="both"/>
    </w:pPr>
  </w:style>
  <w:style w:type="character" w:customStyle="1" w:styleId="Boldukr">
    <w:name w:val="Напівжирний (укр) / Полужирный (укр) / Bold (ukr)"/>
    <w:rsid w:val="00E85AB4"/>
    <w:rPr>
      <w:b/>
      <w:bCs w:val="0"/>
      <w:lang w:val="uk-UA"/>
    </w:rPr>
  </w:style>
  <w:style w:type="paragraph" w:customStyle="1" w:styleId="10706">
    <w:name w:val="1_07_06_Підрисунковий підпис (укр)"/>
    <w:basedOn w:val="a"/>
    <w:next w:val="1070"/>
    <w:autoRedefine/>
    <w:rsid w:val="00A92D6D"/>
    <w:pPr>
      <w:spacing w:before="120" w:after="120"/>
      <w:jc w:val="center"/>
    </w:pPr>
    <w:rPr>
      <w:sz w:val="18"/>
    </w:rPr>
  </w:style>
  <w:style w:type="paragraph" w:customStyle="1" w:styleId="10705">
    <w:name w:val="1_07_05_Рисунок (укр)"/>
    <w:basedOn w:val="a"/>
    <w:next w:val="10706"/>
    <w:autoRedefine/>
    <w:rsid w:val="00A92D6D"/>
    <w:pPr>
      <w:keepNext/>
      <w:spacing w:before="120" w:after="120"/>
      <w:jc w:val="center"/>
    </w:pPr>
  </w:style>
  <w:style w:type="paragraph" w:customStyle="1" w:styleId="10709">
    <w:name w:val="1_07_09_За центром у таблиці/рисунку (укр)"/>
    <w:basedOn w:val="a"/>
    <w:autoRedefine/>
    <w:rsid w:val="00901818"/>
    <w:pPr>
      <w:jc w:val="center"/>
    </w:pPr>
    <w:rPr>
      <w:sz w:val="18"/>
    </w:rPr>
  </w:style>
  <w:style w:type="paragraph" w:customStyle="1" w:styleId="1071">
    <w:name w:val="1_07__Обычный (укр)"/>
    <w:basedOn w:val="a"/>
    <w:link w:val="1072"/>
    <w:rsid w:val="00B63E5F"/>
    <w:pPr>
      <w:ind w:firstLine="425"/>
      <w:jc w:val="both"/>
    </w:pPr>
    <w:rPr>
      <w:lang w:eastAsia="x-none"/>
    </w:rPr>
  </w:style>
  <w:style w:type="character" w:customStyle="1" w:styleId="1072">
    <w:name w:val="1_07__Обычный (укр) Знак"/>
    <w:link w:val="1071"/>
    <w:rsid w:val="00B63E5F"/>
    <w:rPr>
      <w:rFonts w:eastAsia="Times New Roman"/>
      <w:lang w:val="uk-UA" w:eastAsia="x-none"/>
    </w:rPr>
  </w:style>
  <w:style w:type="paragraph" w:customStyle="1" w:styleId="10707">
    <w:name w:val="1_07_07_Название таблицы (укр)"/>
    <w:basedOn w:val="a"/>
    <w:next w:val="1071"/>
    <w:rsid w:val="00B63E5F"/>
    <w:pPr>
      <w:keepNext/>
      <w:spacing w:before="180" w:after="120"/>
      <w:ind w:firstLine="425"/>
      <w:jc w:val="center"/>
    </w:pPr>
    <w:rPr>
      <w:sz w:val="18"/>
      <w:lang w:eastAsia="x-none"/>
    </w:rPr>
  </w:style>
  <w:style w:type="paragraph" w:customStyle="1" w:styleId="10709-">
    <w:name w:val="1_07_09_По центру в табл-рис (укр)"/>
    <w:basedOn w:val="10708-"/>
    <w:rsid w:val="00B63E5F"/>
    <w:pPr>
      <w:jc w:val="center"/>
    </w:pPr>
  </w:style>
  <w:style w:type="paragraph" w:customStyle="1" w:styleId="10708-">
    <w:name w:val="1_07_08_Слева в табл-рис (укр)"/>
    <w:basedOn w:val="a"/>
    <w:rsid w:val="00B63E5F"/>
    <w:rPr>
      <w:sz w:val="18"/>
      <w:lang w:eastAsia="x-none"/>
    </w:rPr>
  </w:style>
  <w:style w:type="character" w:customStyle="1" w:styleId="aff8">
    <w:name w:val="Полужирный (укр)"/>
    <w:rsid w:val="00B63E5F"/>
    <w:rPr>
      <w:b/>
      <w:lang w:val="uk-UA"/>
    </w:rPr>
  </w:style>
  <w:style w:type="character" w:styleId="aff9">
    <w:name w:val="Emphasis"/>
    <w:basedOn w:val="a3"/>
    <w:uiPriority w:val="20"/>
    <w:qFormat/>
    <w:rsid w:val="00CD27B7"/>
    <w:rPr>
      <w:i/>
      <w:iCs/>
    </w:rPr>
  </w:style>
  <w:style w:type="paragraph" w:customStyle="1" w:styleId="Formula">
    <w:name w:val="Формула / Formula"/>
    <w:basedOn w:val="a"/>
    <w:next w:val="107010"/>
    <w:autoRedefine/>
    <w:rsid w:val="004A0832"/>
    <w:pPr>
      <w:tabs>
        <w:tab w:val="center" w:pos="4820"/>
        <w:tab w:val="right" w:pos="9639"/>
      </w:tabs>
      <w:spacing w:before="120" w:after="120" w:line="480" w:lineRule="auto"/>
    </w:pPr>
  </w:style>
  <w:style w:type="paragraph" w:customStyle="1" w:styleId="107010">
    <w:name w:val="1_07_01_Перший рядок 0 см (укр)"/>
    <w:basedOn w:val="1070"/>
    <w:next w:val="a2"/>
    <w:autoRedefine/>
    <w:rsid w:val="00BD6DC5"/>
    <w:pPr>
      <w:tabs>
        <w:tab w:val="left" w:pos="425"/>
      </w:tabs>
      <w:spacing w:line="480" w:lineRule="auto"/>
      <w:ind w:firstLine="0"/>
    </w:pPr>
  </w:style>
  <w:style w:type="character" w:customStyle="1" w:styleId="vlist-s">
    <w:name w:val="vlist-s"/>
    <w:basedOn w:val="a3"/>
    <w:rsid w:val="00590BC9"/>
  </w:style>
  <w:style w:type="paragraph" w:customStyle="1" w:styleId="affa">
    <w:name w:val="Кондратов"/>
    <w:basedOn w:val="a"/>
    <w:autoRedefine/>
    <w:rsid w:val="00D96657"/>
    <w:pPr>
      <w:tabs>
        <w:tab w:val="center" w:pos="2353"/>
        <w:tab w:val="right" w:pos="4706"/>
      </w:tabs>
    </w:pPr>
  </w:style>
  <w:style w:type="paragraph" w:customStyle="1" w:styleId="3-3">
    <w:name w:val="кгндратов 3-3"/>
    <w:basedOn w:val="a"/>
    <w:autoRedefine/>
    <w:rsid w:val="00D96657"/>
    <w:pPr>
      <w:tabs>
        <w:tab w:val="center" w:pos="2353"/>
        <w:tab w:val="right" w:pos="4706"/>
      </w:tabs>
      <w:spacing w:before="60" w:after="60"/>
    </w:pPr>
  </w:style>
  <w:style w:type="paragraph" w:customStyle="1" w:styleId="10714">
    <w:name w:val="Стиль 1_07__Звичайний (укр) + 14 п"/>
    <w:basedOn w:val="1070"/>
    <w:rsid w:val="00D96657"/>
    <w:pPr>
      <w:spacing w:line="480" w:lineRule="auto"/>
      <w:ind w:firstLine="720"/>
    </w:pPr>
  </w:style>
  <w:style w:type="paragraph" w:customStyle="1" w:styleId="10701014">
    <w:name w:val="Стиль 1_07_01_Перший рядок 0 см (укр) + 14 п"/>
    <w:basedOn w:val="107010"/>
    <w:rsid w:val="00BD6DC5"/>
  </w:style>
  <w:style w:type="character" w:styleId="affb">
    <w:name w:val="FollowedHyperlink"/>
    <w:basedOn w:val="a3"/>
    <w:rsid w:val="00637DC7"/>
    <w:rPr>
      <w:color w:val="96607D" w:themeColor="followedHyperlink"/>
      <w:u w:val="single"/>
    </w:rPr>
  </w:style>
  <w:style w:type="character" w:styleId="affc">
    <w:name w:val="Placeholder Text"/>
    <w:basedOn w:val="a3"/>
    <w:uiPriority w:val="99"/>
    <w:semiHidden/>
    <w:rsid w:val="00FA5F58"/>
    <w:rPr>
      <w:color w:val="808080"/>
    </w:rPr>
  </w:style>
  <w:style w:type="character" w:customStyle="1" w:styleId="ref-info">
    <w:name w:val="ref-info"/>
    <w:basedOn w:val="a3"/>
    <w:rsid w:val="0021429D"/>
  </w:style>
  <w:style w:type="paragraph" w:styleId="affd">
    <w:name w:val="Revision"/>
    <w:hidden/>
    <w:uiPriority w:val="99"/>
    <w:semiHidden/>
    <w:rsid w:val="00837BD4"/>
    <w:rPr>
      <w:lang w:eastAsia="ru-RU"/>
    </w:rPr>
  </w:style>
  <w:style w:type="paragraph" w:styleId="HTML">
    <w:name w:val="HTML Preformatted"/>
    <w:basedOn w:val="a"/>
    <w:link w:val="HTML0"/>
    <w:uiPriority w:val="99"/>
    <w:unhideWhenUsed/>
    <w:rsid w:val="00134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ru-RU"/>
    </w:rPr>
  </w:style>
  <w:style w:type="character" w:customStyle="1" w:styleId="HTML0">
    <w:name w:val="Стандартний HTML Знак"/>
    <w:basedOn w:val="a3"/>
    <w:link w:val="HTML"/>
    <w:uiPriority w:val="99"/>
    <w:rsid w:val="0013486C"/>
    <w:rPr>
      <w:rFonts w:ascii="Courier New" w:eastAsia="Times New Roman" w:hAnsi="Courier New" w:cs="Courier New"/>
      <w:lang w:val="ru-RU" w:eastAsia="ru-RU"/>
    </w:rPr>
  </w:style>
  <w:style w:type="character" w:styleId="HTML1">
    <w:name w:val="HTML Code"/>
    <w:basedOn w:val="a3"/>
    <w:uiPriority w:val="99"/>
    <w:unhideWhenUsed/>
    <w:rsid w:val="0013486C"/>
    <w:rPr>
      <w:rFonts w:ascii="Courier New" w:eastAsia="Times New Roman" w:hAnsi="Courier New" w:cs="Courier New"/>
      <w:sz w:val="20"/>
      <w:szCs w:val="20"/>
    </w:rPr>
  </w:style>
  <w:style w:type="character" w:customStyle="1" w:styleId="hljs-keyword">
    <w:name w:val="hljs-keyword"/>
    <w:basedOn w:val="a3"/>
    <w:rsid w:val="0013486C"/>
  </w:style>
  <w:style w:type="character" w:customStyle="1" w:styleId="hljs-builtin">
    <w:name w:val="hljs-built_in"/>
    <w:basedOn w:val="a3"/>
    <w:rsid w:val="0013486C"/>
  </w:style>
  <w:style w:type="paragraph" w:styleId="31">
    <w:name w:val="toc 3"/>
    <w:basedOn w:val="a"/>
    <w:next w:val="a"/>
    <w:autoRedefine/>
    <w:uiPriority w:val="39"/>
    <w:rsid w:val="00BB7678"/>
    <w:pPr>
      <w:spacing w:after="100"/>
      <w:ind w:left="400"/>
    </w:pPr>
  </w:style>
  <w:style w:type="paragraph" w:customStyle="1" w:styleId="affe">
    <w:name w:val="Стиль таблиці"/>
    <w:basedOn w:val="a2"/>
    <w:link w:val="afff"/>
    <w:qFormat/>
    <w:rsid w:val="00F91822"/>
    <w:pPr>
      <w:ind w:firstLine="0"/>
    </w:pPr>
    <w:rPr>
      <w:sz w:val="20"/>
    </w:rPr>
  </w:style>
  <w:style w:type="character" w:customStyle="1" w:styleId="afff">
    <w:name w:val="Стиль таблиці Знак"/>
    <w:basedOn w:val="a6"/>
    <w:link w:val="affe"/>
    <w:rsid w:val="00F91822"/>
    <w:rPr>
      <w:sz w:val="28"/>
      <w:lang w:val="uk-UA" w:eastAsia="ru-RU" w:bidi="ar-SA"/>
    </w:rPr>
  </w:style>
  <w:style w:type="paragraph" w:customStyle="1" w:styleId="afff0">
    <w:name w:val="Назва рисунку"/>
    <w:next w:val="a"/>
    <w:autoRedefine/>
    <w:rsid w:val="00E203FF"/>
    <w:pPr>
      <w:keepLines/>
      <w:suppressAutoHyphens/>
      <w:spacing w:after="420" w:line="360" w:lineRule="auto"/>
      <w:jc w:val="center"/>
    </w:pPr>
    <w:rPr>
      <w:lang w:eastAsia="ru-RU"/>
    </w:rPr>
  </w:style>
  <w:style w:type="character" w:customStyle="1" w:styleId="120">
    <w:name w:val="Титул Стиль 12 п напівжирний"/>
    <w:basedOn w:val="a3"/>
    <w:rsid w:val="00A14AF0"/>
    <w:rPr>
      <w:rFonts w:ascii="Times New Roman" w:hAnsi="Times New Roman"/>
      <w:b/>
      <w:bCs/>
      <w:sz w:val="24"/>
    </w:rPr>
  </w:style>
  <w:style w:type="paragraph" w:customStyle="1" w:styleId="121">
    <w:name w:val="Титул Стиль 12 п напівжирний По центру Міжрядковий інтервал:  множник ..."/>
    <w:basedOn w:val="a"/>
    <w:rsid w:val="00A14AF0"/>
    <w:pPr>
      <w:spacing w:line="259" w:lineRule="auto"/>
      <w:jc w:val="center"/>
    </w:pPr>
    <w:rPr>
      <w:b/>
      <w:bCs/>
      <w:sz w:val="24"/>
    </w:rPr>
  </w:style>
  <w:style w:type="paragraph" w:customStyle="1" w:styleId="1230">
    <w:name w:val="Титул Стиль 12 п напівжирний По центру Після:  30 пт Міжрядковий інте..."/>
    <w:basedOn w:val="a"/>
    <w:rsid w:val="00A14AF0"/>
    <w:pPr>
      <w:spacing w:after="600" w:line="259" w:lineRule="auto"/>
      <w:jc w:val="center"/>
    </w:pPr>
    <w:rPr>
      <w:b/>
      <w:bCs/>
      <w:sz w:val="24"/>
    </w:rPr>
  </w:style>
  <w:style w:type="paragraph" w:customStyle="1" w:styleId="12105108">
    <w:name w:val="Титул Стиль 12 п Зліва:  105 см Міжрядковий інтервал:  множник 108 ін"/>
    <w:basedOn w:val="a"/>
    <w:rsid w:val="00A14AF0"/>
    <w:pPr>
      <w:spacing w:line="259" w:lineRule="auto"/>
      <w:ind w:left="5954"/>
    </w:pPr>
    <w:rPr>
      <w:sz w:val="24"/>
    </w:rPr>
  </w:style>
  <w:style w:type="paragraph" w:customStyle="1" w:styleId="1210560">
    <w:name w:val="Титул Стиль 12 п Зліва:  105 см Після:  60 пт Міжрядковий інтервал:  ..."/>
    <w:basedOn w:val="a"/>
    <w:rsid w:val="00A14AF0"/>
    <w:pPr>
      <w:spacing w:after="1200" w:line="259" w:lineRule="auto"/>
      <w:ind w:left="5954"/>
    </w:pPr>
    <w:rPr>
      <w:sz w:val="24"/>
    </w:rPr>
  </w:style>
  <w:style w:type="paragraph" w:customStyle="1" w:styleId="1480">
    <w:name w:val="Титул ПІБ Стиль 14 п напівжирний По центру Після:  80 пт Міжрядковий інте..."/>
    <w:basedOn w:val="a"/>
    <w:rsid w:val="00A14AF0"/>
    <w:pPr>
      <w:spacing w:after="1600" w:line="259" w:lineRule="auto"/>
      <w:jc w:val="center"/>
    </w:pPr>
    <w:rPr>
      <w:b/>
      <w:bCs/>
    </w:rPr>
  </w:style>
  <w:style w:type="paragraph" w:customStyle="1" w:styleId="1210">
    <w:name w:val="Титул Стиль 12 п напівжирний По центру Після:  10 пт Міжрядковий інте..."/>
    <w:basedOn w:val="a"/>
    <w:rsid w:val="00A14AF0"/>
    <w:pPr>
      <w:spacing w:after="200" w:line="259" w:lineRule="auto"/>
      <w:jc w:val="center"/>
    </w:pPr>
    <w:rPr>
      <w:b/>
      <w:bCs/>
      <w:sz w:val="24"/>
    </w:rPr>
  </w:style>
  <w:style w:type="paragraph" w:customStyle="1" w:styleId="14">
    <w:name w:val="Титул Стиль 14 п напівжирний По центру Міжрядковий інтервал:  множник ..."/>
    <w:basedOn w:val="a"/>
    <w:rsid w:val="00A14AF0"/>
    <w:pPr>
      <w:spacing w:line="259" w:lineRule="auto"/>
      <w:jc w:val="center"/>
    </w:pPr>
    <w:rPr>
      <w:b/>
      <w:bCs/>
    </w:rPr>
  </w:style>
  <w:style w:type="paragraph" w:customStyle="1" w:styleId="1250">
    <w:name w:val="Титул Стиль 12 п напівжирний По центру Після:  50 пт Міжрядковий інте..."/>
    <w:basedOn w:val="a"/>
    <w:rsid w:val="00A14AF0"/>
    <w:pPr>
      <w:spacing w:after="1000" w:line="259" w:lineRule="auto"/>
      <w:jc w:val="center"/>
    </w:pPr>
    <w:rPr>
      <w:b/>
      <w:bCs/>
      <w:sz w:val="24"/>
    </w:rPr>
  </w:style>
  <w:style w:type="paragraph" w:customStyle="1" w:styleId="1220">
    <w:name w:val="Титул Стиль 12 п По центру Після:  20 пт Міжрядковий інтервал:  множни..."/>
    <w:basedOn w:val="a"/>
    <w:rsid w:val="00A14AF0"/>
    <w:pPr>
      <w:spacing w:after="400" w:line="259" w:lineRule="auto"/>
      <w:jc w:val="center"/>
    </w:pPr>
    <w:rPr>
      <w:sz w:val="24"/>
    </w:rPr>
  </w:style>
  <w:style w:type="paragraph" w:customStyle="1" w:styleId="1120">
    <w:name w:val="Титул Стиль 11 п курсив По центру Після:  20 пт Міжрядковий інтервал:..."/>
    <w:basedOn w:val="a"/>
    <w:rsid w:val="00A14AF0"/>
    <w:pPr>
      <w:spacing w:after="400" w:line="259" w:lineRule="auto"/>
      <w:jc w:val="center"/>
    </w:pPr>
    <w:rPr>
      <w:i/>
      <w:iCs/>
      <w:sz w:val="22"/>
    </w:rPr>
  </w:style>
  <w:style w:type="paragraph" w:customStyle="1" w:styleId="129108">
    <w:name w:val="Титул Стиль 12 п Зліва:  9 см Міжрядковий інтервал:  множник 108 ін"/>
    <w:basedOn w:val="a"/>
    <w:rsid w:val="00A14AF0"/>
    <w:pPr>
      <w:spacing w:line="259" w:lineRule="auto"/>
      <w:ind w:left="5103"/>
    </w:pPr>
    <w:rPr>
      <w:sz w:val="24"/>
    </w:rPr>
  </w:style>
  <w:style w:type="paragraph" w:customStyle="1" w:styleId="129100">
    <w:name w:val="Титул Стиль 12 п Зліва:  9 см Після:  100 пт Міжрядковий інтервал:  мн..."/>
    <w:basedOn w:val="a"/>
    <w:rsid w:val="00A14AF0"/>
    <w:pPr>
      <w:spacing w:after="2000" w:line="259" w:lineRule="auto"/>
      <w:ind w:left="5103"/>
    </w:pPr>
    <w:rPr>
      <w:sz w:val="24"/>
    </w:rPr>
  </w:style>
  <w:style w:type="paragraph" w:customStyle="1" w:styleId="12108">
    <w:name w:val="Титул Стиль 12 п По центру Міжрядковий інтервал:  множник 108 ін"/>
    <w:basedOn w:val="a"/>
    <w:rsid w:val="00A14AF0"/>
    <w:pPr>
      <w:spacing w:line="259" w:lineRule="auto"/>
      <w:jc w:val="center"/>
    </w:pPr>
    <w:rPr>
      <w:sz w:val="24"/>
    </w:rPr>
  </w:style>
  <w:style w:type="paragraph" w:customStyle="1" w:styleId="afff1">
    <w:name w:val="Стиль рисунку"/>
    <w:basedOn w:val="a"/>
    <w:autoRedefine/>
    <w:qFormat/>
    <w:rsid w:val="00E01019"/>
    <w:pPr>
      <w:jc w:val="center"/>
    </w:pPr>
  </w:style>
  <w:style w:type="paragraph" w:customStyle="1" w:styleId="316">
    <w:name w:val="Стиль Заголовок 3 + 16 п Чорний"/>
    <w:basedOn w:val="3"/>
    <w:rsid w:val="00B2548C"/>
    <w:pPr>
      <w:kinsoku w:val="0"/>
      <w:autoSpaceDE w:val="0"/>
      <w:autoSpaceDN w:val="0"/>
    </w:pPr>
    <w:rPr>
      <w:b/>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5684">
      <w:bodyDiv w:val="1"/>
      <w:marLeft w:val="0"/>
      <w:marRight w:val="0"/>
      <w:marTop w:val="0"/>
      <w:marBottom w:val="0"/>
      <w:divBdr>
        <w:top w:val="none" w:sz="0" w:space="0" w:color="auto"/>
        <w:left w:val="none" w:sz="0" w:space="0" w:color="auto"/>
        <w:bottom w:val="none" w:sz="0" w:space="0" w:color="auto"/>
        <w:right w:val="none" w:sz="0" w:space="0" w:color="auto"/>
      </w:divBdr>
    </w:div>
    <w:div w:id="145127488">
      <w:bodyDiv w:val="1"/>
      <w:marLeft w:val="0"/>
      <w:marRight w:val="0"/>
      <w:marTop w:val="0"/>
      <w:marBottom w:val="0"/>
      <w:divBdr>
        <w:top w:val="none" w:sz="0" w:space="0" w:color="auto"/>
        <w:left w:val="none" w:sz="0" w:space="0" w:color="auto"/>
        <w:bottom w:val="none" w:sz="0" w:space="0" w:color="auto"/>
        <w:right w:val="none" w:sz="0" w:space="0" w:color="auto"/>
      </w:divBdr>
      <w:divsChild>
        <w:div w:id="2111197772">
          <w:marLeft w:val="0"/>
          <w:marRight w:val="0"/>
          <w:marTop w:val="0"/>
          <w:marBottom w:val="0"/>
          <w:divBdr>
            <w:top w:val="none" w:sz="0" w:space="0" w:color="auto"/>
            <w:left w:val="none" w:sz="0" w:space="0" w:color="auto"/>
            <w:bottom w:val="none" w:sz="0" w:space="0" w:color="auto"/>
            <w:right w:val="none" w:sz="0" w:space="0" w:color="auto"/>
          </w:divBdr>
          <w:divsChild>
            <w:div w:id="885336307">
              <w:marLeft w:val="0"/>
              <w:marRight w:val="0"/>
              <w:marTop w:val="0"/>
              <w:marBottom w:val="0"/>
              <w:divBdr>
                <w:top w:val="none" w:sz="0" w:space="0" w:color="auto"/>
                <w:left w:val="none" w:sz="0" w:space="0" w:color="auto"/>
                <w:bottom w:val="none" w:sz="0" w:space="0" w:color="auto"/>
                <w:right w:val="none" w:sz="0" w:space="0" w:color="auto"/>
              </w:divBdr>
            </w:div>
          </w:divsChild>
        </w:div>
        <w:div w:id="1859729985">
          <w:marLeft w:val="0"/>
          <w:marRight w:val="0"/>
          <w:marTop w:val="0"/>
          <w:marBottom w:val="0"/>
          <w:divBdr>
            <w:top w:val="none" w:sz="0" w:space="0" w:color="auto"/>
            <w:left w:val="none" w:sz="0" w:space="0" w:color="auto"/>
            <w:bottom w:val="none" w:sz="0" w:space="0" w:color="auto"/>
            <w:right w:val="none" w:sz="0" w:space="0" w:color="auto"/>
          </w:divBdr>
          <w:divsChild>
            <w:div w:id="1581404942">
              <w:marLeft w:val="0"/>
              <w:marRight w:val="0"/>
              <w:marTop w:val="0"/>
              <w:marBottom w:val="0"/>
              <w:divBdr>
                <w:top w:val="none" w:sz="0" w:space="0" w:color="auto"/>
                <w:left w:val="none" w:sz="0" w:space="0" w:color="auto"/>
                <w:bottom w:val="none" w:sz="0" w:space="0" w:color="auto"/>
                <w:right w:val="none" w:sz="0" w:space="0" w:color="auto"/>
              </w:divBdr>
            </w:div>
          </w:divsChild>
        </w:div>
        <w:div w:id="1513451070">
          <w:marLeft w:val="0"/>
          <w:marRight w:val="0"/>
          <w:marTop w:val="0"/>
          <w:marBottom w:val="0"/>
          <w:divBdr>
            <w:top w:val="none" w:sz="0" w:space="0" w:color="auto"/>
            <w:left w:val="none" w:sz="0" w:space="0" w:color="auto"/>
            <w:bottom w:val="none" w:sz="0" w:space="0" w:color="auto"/>
            <w:right w:val="none" w:sz="0" w:space="0" w:color="auto"/>
          </w:divBdr>
          <w:divsChild>
            <w:div w:id="2017344582">
              <w:marLeft w:val="0"/>
              <w:marRight w:val="0"/>
              <w:marTop w:val="0"/>
              <w:marBottom w:val="0"/>
              <w:divBdr>
                <w:top w:val="none" w:sz="0" w:space="0" w:color="auto"/>
                <w:left w:val="none" w:sz="0" w:space="0" w:color="auto"/>
                <w:bottom w:val="none" w:sz="0" w:space="0" w:color="auto"/>
                <w:right w:val="none" w:sz="0" w:space="0" w:color="auto"/>
              </w:divBdr>
            </w:div>
          </w:divsChild>
        </w:div>
        <w:div w:id="1091506287">
          <w:marLeft w:val="0"/>
          <w:marRight w:val="0"/>
          <w:marTop w:val="0"/>
          <w:marBottom w:val="0"/>
          <w:divBdr>
            <w:top w:val="none" w:sz="0" w:space="0" w:color="auto"/>
            <w:left w:val="none" w:sz="0" w:space="0" w:color="auto"/>
            <w:bottom w:val="none" w:sz="0" w:space="0" w:color="auto"/>
            <w:right w:val="none" w:sz="0" w:space="0" w:color="auto"/>
          </w:divBdr>
          <w:divsChild>
            <w:div w:id="2066444658">
              <w:marLeft w:val="0"/>
              <w:marRight w:val="0"/>
              <w:marTop w:val="0"/>
              <w:marBottom w:val="0"/>
              <w:divBdr>
                <w:top w:val="none" w:sz="0" w:space="0" w:color="auto"/>
                <w:left w:val="none" w:sz="0" w:space="0" w:color="auto"/>
                <w:bottom w:val="none" w:sz="0" w:space="0" w:color="auto"/>
                <w:right w:val="none" w:sz="0" w:space="0" w:color="auto"/>
              </w:divBdr>
            </w:div>
          </w:divsChild>
        </w:div>
        <w:div w:id="1804157721">
          <w:marLeft w:val="0"/>
          <w:marRight w:val="0"/>
          <w:marTop w:val="0"/>
          <w:marBottom w:val="0"/>
          <w:divBdr>
            <w:top w:val="none" w:sz="0" w:space="0" w:color="auto"/>
            <w:left w:val="none" w:sz="0" w:space="0" w:color="auto"/>
            <w:bottom w:val="none" w:sz="0" w:space="0" w:color="auto"/>
            <w:right w:val="none" w:sz="0" w:space="0" w:color="auto"/>
          </w:divBdr>
          <w:divsChild>
            <w:div w:id="1937900437">
              <w:marLeft w:val="0"/>
              <w:marRight w:val="0"/>
              <w:marTop w:val="0"/>
              <w:marBottom w:val="0"/>
              <w:divBdr>
                <w:top w:val="none" w:sz="0" w:space="0" w:color="auto"/>
                <w:left w:val="none" w:sz="0" w:space="0" w:color="auto"/>
                <w:bottom w:val="none" w:sz="0" w:space="0" w:color="auto"/>
                <w:right w:val="none" w:sz="0" w:space="0" w:color="auto"/>
              </w:divBdr>
            </w:div>
          </w:divsChild>
        </w:div>
        <w:div w:id="2051833449">
          <w:marLeft w:val="0"/>
          <w:marRight w:val="0"/>
          <w:marTop w:val="0"/>
          <w:marBottom w:val="0"/>
          <w:divBdr>
            <w:top w:val="none" w:sz="0" w:space="0" w:color="auto"/>
            <w:left w:val="none" w:sz="0" w:space="0" w:color="auto"/>
            <w:bottom w:val="none" w:sz="0" w:space="0" w:color="auto"/>
            <w:right w:val="none" w:sz="0" w:space="0" w:color="auto"/>
          </w:divBdr>
          <w:divsChild>
            <w:div w:id="946548199">
              <w:marLeft w:val="0"/>
              <w:marRight w:val="0"/>
              <w:marTop w:val="0"/>
              <w:marBottom w:val="0"/>
              <w:divBdr>
                <w:top w:val="none" w:sz="0" w:space="0" w:color="auto"/>
                <w:left w:val="none" w:sz="0" w:space="0" w:color="auto"/>
                <w:bottom w:val="none" w:sz="0" w:space="0" w:color="auto"/>
                <w:right w:val="none" w:sz="0" w:space="0" w:color="auto"/>
              </w:divBdr>
            </w:div>
          </w:divsChild>
        </w:div>
        <w:div w:id="1612590718">
          <w:marLeft w:val="0"/>
          <w:marRight w:val="0"/>
          <w:marTop w:val="0"/>
          <w:marBottom w:val="0"/>
          <w:divBdr>
            <w:top w:val="none" w:sz="0" w:space="0" w:color="auto"/>
            <w:left w:val="none" w:sz="0" w:space="0" w:color="auto"/>
            <w:bottom w:val="none" w:sz="0" w:space="0" w:color="auto"/>
            <w:right w:val="none" w:sz="0" w:space="0" w:color="auto"/>
          </w:divBdr>
          <w:divsChild>
            <w:div w:id="1027870500">
              <w:marLeft w:val="0"/>
              <w:marRight w:val="0"/>
              <w:marTop w:val="0"/>
              <w:marBottom w:val="0"/>
              <w:divBdr>
                <w:top w:val="none" w:sz="0" w:space="0" w:color="auto"/>
                <w:left w:val="none" w:sz="0" w:space="0" w:color="auto"/>
                <w:bottom w:val="none" w:sz="0" w:space="0" w:color="auto"/>
                <w:right w:val="none" w:sz="0" w:space="0" w:color="auto"/>
              </w:divBdr>
            </w:div>
          </w:divsChild>
        </w:div>
        <w:div w:id="889924334">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5345">
      <w:bodyDiv w:val="1"/>
      <w:marLeft w:val="0"/>
      <w:marRight w:val="0"/>
      <w:marTop w:val="0"/>
      <w:marBottom w:val="0"/>
      <w:divBdr>
        <w:top w:val="none" w:sz="0" w:space="0" w:color="auto"/>
        <w:left w:val="none" w:sz="0" w:space="0" w:color="auto"/>
        <w:bottom w:val="none" w:sz="0" w:space="0" w:color="auto"/>
        <w:right w:val="none" w:sz="0" w:space="0" w:color="auto"/>
      </w:divBdr>
    </w:div>
    <w:div w:id="328949668">
      <w:bodyDiv w:val="1"/>
      <w:marLeft w:val="0"/>
      <w:marRight w:val="0"/>
      <w:marTop w:val="0"/>
      <w:marBottom w:val="0"/>
      <w:divBdr>
        <w:top w:val="none" w:sz="0" w:space="0" w:color="auto"/>
        <w:left w:val="none" w:sz="0" w:space="0" w:color="auto"/>
        <w:bottom w:val="none" w:sz="0" w:space="0" w:color="auto"/>
        <w:right w:val="none" w:sz="0" w:space="0" w:color="auto"/>
      </w:divBdr>
    </w:div>
    <w:div w:id="376007726">
      <w:bodyDiv w:val="1"/>
      <w:marLeft w:val="0"/>
      <w:marRight w:val="0"/>
      <w:marTop w:val="0"/>
      <w:marBottom w:val="0"/>
      <w:divBdr>
        <w:top w:val="none" w:sz="0" w:space="0" w:color="auto"/>
        <w:left w:val="none" w:sz="0" w:space="0" w:color="auto"/>
        <w:bottom w:val="none" w:sz="0" w:space="0" w:color="auto"/>
        <w:right w:val="none" w:sz="0" w:space="0" w:color="auto"/>
      </w:divBdr>
    </w:div>
    <w:div w:id="501900270">
      <w:bodyDiv w:val="1"/>
      <w:marLeft w:val="0"/>
      <w:marRight w:val="0"/>
      <w:marTop w:val="0"/>
      <w:marBottom w:val="0"/>
      <w:divBdr>
        <w:top w:val="none" w:sz="0" w:space="0" w:color="auto"/>
        <w:left w:val="none" w:sz="0" w:space="0" w:color="auto"/>
        <w:bottom w:val="none" w:sz="0" w:space="0" w:color="auto"/>
        <w:right w:val="none" w:sz="0" w:space="0" w:color="auto"/>
      </w:divBdr>
    </w:div>
    <w:div w:id="536431482">
      <w:bodyDiv w:val="1"/>
      <w:marLeft w:val="0"/>
      <w:marRight w:val="0"/>
      <w:marTop w:val="0"/>
      <w:marBottom w:val="0"/>
      <w:divBdr>
        <w:top w:val="none" w:sz="0" w:space="0" w:color="auto"/>
        <w:left w:val="none" w:sz="0" w:space="0" w:color="auto"/>
        <w:bottom w:val="none" w:sz="0" w:space="0" w:color="auto"/>
        <w:right w:val="none" w:sz="0" w:space="0" w:color="auto"/>
      </w:divBdr>
    </w:div>
    <w:div w:id="738408127">
      <w:bodyDiv w:val="1"/>
      <w:marLeft w:val="0"/>
      <w:marRight w:val="0"/>
      <w:marTop w:val="0"/>
      <w:marBottom w:val="0"/>
      <w:divBdr>
        <w:top w:val="none" w:sz="0" w:space="0" w:color="auto"/>
        <w:left w:val="none" w:sz="0" w:space="0" w:color="auto"/>
        <w:bottom w:val="none" w:sz="0" w:space="0" w:color="auto"/>
        <w:right w:val="none" w:sz="0" w:space="0" w:color="auto"/>
      </w:divBdr>
    </w:div>
    <w:div w:id="754202756">
      <w:bodyDiv w:val="1"/>
      <w:marLeft w:val="0"/>
      <w:marRight w:val="0"/>
      <w:marTop w:val="0"/>
      <w:marBottom w:val="0"/>
      <w:divBdr>
        <w:top w:val="none" w:sz="0" w:space="0" w:color="auto"/>
        <w:left w:val="none" w:sz="0" w:space="0" w:color="auto"/>
        <w:bottom w:val="none" w:sz="0" w:space="0" w:color="auto"/>
        <w:right w:val="none" w:sz="0" w:space="0" w:color="auto"/>
      </w:divBdr>
    </w:div>
    <w:div w:id="863052447">
      <w:bodyDiv w:val="1"/>
      <w:marLeft w:val="0"/>
      <w:marRight w:val="0"/>
      <w:marTop w:val="0"/>
      <w:marBottom w:val="0"/>
      <w:divBdr>
        <w:top w:val="none" w:sz="0" w:space="0" w:color="auto"/>
        <w:left w:val="none" w:sz="0" w:space="0" w:color="auto"/>
        <w:bottom w:val="none" w:sz="0" w:space="0" w:color="auto"/>
        <w:right w:val="none" w:sz="0" w:space="0" w:color="auto"/>
      </w:divBdr>
    </w:div>
    <w:div w:id="929968010">
      <w:bodyDiv w:val="1"/>
      <w:marLeft w:val="0"/>
      <w:marRight w:val="0"/>
      <w:marTop w:val="0"/>
      <w:marBottom w:val="0"/>
      <w:divBdr>
        <w:top w:val="none" w:sz="0" w:space="0" w:color="auto"/>
        <w:left w:val="none" w:sz="0" w:space="0" w:color="auto"/>
        <w:bottom w:val="none" w:sz="0" w:space="0" w:color="auto"/>
        <w:right w:val="none" w:sz="0" w:space="0" w:color="auto"/>
      </w:divBdr>
    </w:div>
    <w:div w:id="937981082">
      <w:bodyDiv w:val="1"/>
      <w:marLeft w:val="0"/>
      <w:marRight w:val="0"/>
      <w:marTop w:val="0"/>
      <w:marBottom w:val="0"/>
      <w:divBdr>
        <w:top w:val="none" w:sz="0" w:space="0" w:color="auto"/>
        <w:left w:val="none" w:sz="0" w:space="0" w:color="auto"/>
        <w:bottom w:val="none" w:sz="0" w:space="0" w:color="auto"/>
        <w:right w:val="none" w:sz="0" w:space="0" w:color="auto"/>
      </w:divBdr>
    </w:div>
    <w:div w:id="953486686">
      <w:bodyDiv w:val="1"/>
      <w:marLeft w:val="0"/>
      <w:marRight w:val="0"/>
      <w:marTop w:val="0"/>
      <w:marBottom w:val="0"/>
      <w:divBdr>
        <w:top w:val="none" w:sz="0" w:space="0" w:color="auto"/>
        <w:left w:val="none" w:sz="0" w:space="0" w:color="auto"/>
        <w:bottom w:val="none" w:sz="0" w:space="0" w:color="auto"/>
        <w:right w:val="none" w:sz="0" w:space="0" w:color="auto"/>
      </w:divBdr>
    </w:div>
    <w:div w:id="988365084">
      <w:bodyDiv w:val="1"/>
      <w:marLeft w:val="0"/>
      <w:marRight w:val="0"/>
      <w:marTop w:val="0"/>
      <w:marBottom w:val="0"/>
      <w:divBdr>
        <w:top w:val="none" w:sz="0" w:space="0" w:color="auto"/>
        <w:left w:val="none" w:sz="0" w:space="0" w:color="auto"/>
        <w:bottom w:val="none" w:sz="0" w:space="0" w:color="auto"/>
        <w:right w:val="none" w:sz="0" w:space="0" w:color="auto"/>
      </w:divBdr>
    </w:div>
    <w:div w:id="1047997216">
      <w:bodyDiv w:val="1"/>
      <w:marLeft w:val="0"/>
      <w:marRight w:val="0"/>
      <w:marTop w:val="0"/>
      <w:marBottom w:val="0"/>
      <w:divBdr>
        <w:top w:val="none" w:sz="0" w:space="0" w:color="auto"/>
        <w:left w:val="none" w:sz="0" w:space="0" w:color="auto"/>
        <w:bottom w:val="none" w:sz="0" w:space="0" w:color="auto"/>
        <w:right w:val="none" w:sz="0" w:space="0" w:color="auto"/>
      </w:divBdr>
    </w:div>
    <w:div w:id="1085346480">
      <w:bodyDiv w:val="1"/>
      <w:marLeft w:val="0"/>
      <w:marRight w:val="0"/>
      <w:marTop w:val="0"/>
      <w:marBottom w:val="0"/>
      <w:divBdr>
        <w:top w:val="none" w:sz="0" w:space="0" w:color="auto"/>
        <w:left w:val="none" w:sz="0" w:space="0" w:color="auto"/>
        <w:bottom w:val="none" w:sz="0" w:space="0" w:color="auto"/>
        <w:right w:val="none" w:sz="0" w:space="0" w:color="auto"/>
      </w:divBdr>
    </w:div>
    <w:div w:id="1305083917">
      <w:bodyDiv w:val="1"/>
      <w:marLeft w:val="0"/>
      <w:marRight w:val="0"/>
      <w:marTop w:val="0"/>
      <w:marBottom w:val="0"/>
      <w:divBdr>
        <w:top w:val="none" w:sz="0" w:space="0" w:color="auto"/>
        <w:left w:val="none" w:sz="0" w:space="0" w:color="auto"/>
        <w:bottom w:val="none" w:sz="0" w:space="0" w:color="auto"/>
        <w:right w:val="none" w:sz="0" w:space="0" w:color="auto"/>
      </w:divBdr>
    </w:div>
    <w:div w:id="1323389959">
      <w:bodyDiv w:val="1"/>
      <w:marLeft w:val="0"/>
      <w:marRight w:val="0"/>
      <w:marTop w:val="0"/>
      <w:marBottom w:val="0"/>
      <w:divBdr>
        <w:top w:val="none" w:sz="0" w:space="0" w:color="auto"/>
        <w:left w:val="none" w:sz="0" w:space="0" w:color="auto"/>
        <w:bottom w:val="none" w:sz="0" w:space="0" w:color="auto"/>
        <w:right w:val="none" w:sz="0" w:space="0" w:color="auto"/>
      </w:divBdr>
    </w:div>
    <w:div w:id="1335495587">
      <w:bodyDiv w:val="1"/>
      <w:marLeft w:val="0"/>
      <w:marRight w:val="0"/>
      <w:marTop w:val="0"/>
      <w:marBottom w:val="0"/>
      <w:divBdr>
        <w:top w:val="none" w:sz="0" w:space="0" w:color="auto"/>
        <w:left w:val="none" w:sz="0" w:space="0" w:color="auto"/>
        <w:bottom w:val="none" w:sz="0" w:space="0" w:color="auto"/>
        <w:right w:val="none" w:sz="0" w:space="0" w:color="auto"/>
      </w:divBdr>
    </w:div>
    <w:div w:id="1376004287">
      <w:bodyDiv w:val="1"/>
      <w:marLeft w:val="0"/>
      <w:marRight w:val="0"/>
      <w:marTop w:val="0"/>
      <w:marBottom w:val="0"/>
      <w:divBdr>
        <w:top w:val="none" w:sz="0" w:space="0" w:color="auto"/>
        <w:left w:val="none" w:sz="0" w:space="0" w:color="auto"/>
        <w:bottom w:val="none" w:sz="0" w:space="0" w:color="auto"/>
        <w:right w:val="none" w:sz="0" w:space="0" w:color="auto"/>
      </w:divBdr>
    </w:div>
    <w:div w:id="1736901965">
      <w:bodyDiv w:val="1"/>
      <w:marLeft w:val="0"/>
      <w:marRight w:val="0"/>
      <w:marTop w:val="0"/>
      <w:marBottom w:val="0"/>
      <w:divBdr>
        <w:top w:val="none" w:sz="0" w:space="0" w:color="auto"/>
        <w:left w:val="none" w:sz="0" w:space="0" w:color="auto"/>
        <w:bottom w:val="none" w:sz="0" w:space="0" w:color="auto"/>
        <w:right w:val="none" w:sz="0" w:space="0" w:color="auto"/>
      </w:divBdr>
    </w:div>
    <w:div w:id="1768185886">
      <w:bodyDiv w:val="1"/>
      <w:marLeft w:val="0"/>
      <w:marRight w:val="0"/>
      <w:marTop w:val="0"/>
      <w:marBottom w:val="0"/>
      <w:divBdr>
        <w:top w:val="none" w:sz="0" w:space="0" w:color="auto"/>
        <w:left w:val="none" w:sz="0" w:space="0" w:color="auto"/>
        <w:bottom w:val="none" w:sz="0" w:space="0" w:color="auto"/>
        <w:right w:val="none" w:sz="0" w:space="0" w:color="auto"/>
      </w:divBdr>
      <w:divsChild>
        <w:div w:id="1515341938">
          <w:marLeft w:val="0"/>
          <w:marRight w:val="0"/>
          <w:marTop w:val="0"/>
          <w:marBottom w:val="0"/>
          <w:divBdr>
            <w:top w:val="none" w:sz="0" w:space="0" w:color="auto"/>
            <w:left w:val="none" w:sz="0" w:space="0" w:color="auto"/>
            <w:bottom w:val="none" w:sz="0" w:space="0" w:color="auto"/>
            <w:right w:val="none" w:sz="0" w:space="0" w:color="auto"/>
          </w:divBdr>
          <w:divsChild>
            <w:div w:id="2086873980">
              <w:marLeft w:val="0"/>
              <w:marRight w:val="0"/>
              <w:marTop w:val="0"/>
              <w:marBottom w:val="0"/>
              <w:divBdr>
                <w:top w:val="none" w:sz="0" w:space="0" w:color="auto"/>
                <w:left w:val="none" w:sz="0" w:space="0" w:color="auto"/>
                <w:bottom w:val="none" w:sz="0" w:space="0" w:color="auto"/>
                <w:right w:val="none" w:sz="0" w:space="0" w:color="auto"/>
              </w:divBdr>
            </w:div>
          </w:divsChild>
        </w:div>
        <w:div w:id="671178657">
          <w:marLeft w:val="0"/>
          <w:marRight w:val="0"/>
          <w:marTop w:val="0"/>
          <w:marBottom w:val="0"/>
          <w:divBdr>
            <w:top w:val="none" w:sz="0" w:space="0" w:color="auto"/>
            <w:left w:val="none" w:sz="0" w:space="0" w:color="auto"/>
            <w:bottom w:val="none" w:sz="0" w:space="0" w:color="auto"/>
            <w:right w:val="none" w:sz="0" w:space="0" w:color="auto"/>
          </w:divBdr>
          <w:divsChild>
            <w:div w:id="1546288815">
              <w:marLeft w:val="0"/>
              <w:marRight w:val="0"/>
              <w:marTop w:val="0"/>
              <w:marBottom w:val="0"/>
              <w:divBdr>
                <w:top w:val="none" w:sz="0" w:space="0" w:color="auto"/>
                <w:left w:val="none" w:sz="0" w:space="0" w:color="auto"/>
                <w:bottom w:val="none" w:sz="0" w:space="0" w:color="auto"/>
                <w:right w:val="none" w:sz="0" w:space="0" w:color="auto"/>
              </w:divBdr>
            </w:div>
          </w:divsChild>
        </w:div>
        <w:div w:id="1573395390">
          <w:marLeft w:val="0"/>
          <w:marRight w:val="0"/>
          <w:marTop w:val="0"/>
          <w:marBottom w:val="0"/>
          <w:divBdr>
            <w:top w:val="none" w:sz="0" w:space="0" w:color="auto"/>
            <w:left w:val="none" w:sz="0" w:space="0" w:color="auto"/>
            <w:bottom w:val="none" w:sz="0" w:space="0" w:color="auto"/>
            <w:right w:val="none" w:sz="0" w:space="0" w:color="auto"/>
          </w:divBdr>
          <w:divsChild>
            <w:div w:id="1100492502">
              <w:marLeft w:val="0"/>
              <w:marRight w:val="0"/>
              <w:marTop w:val="0"/>
              <w:marBottom w:val="0"/>
              <w:divBdr>
                <w:top w:val="none" w:sz="0" w:space="0" w:color="auto"/>
                <w:left w:val="none" w:sz="0" w:space="0" w:color="auto"/>
                <w:bottom w:val="none" w:sz="0" w:space="0" w:color="auto"/>
                <w:right w:val="none" w:sz="0" w:space="0" w:color="auto"/>
              </w:divBdr>
            </w:div>
          </w:divsChild>
        </w:div>
        <w:div w:id="1431852800">
          <w:marLeft w:val="0"/>
          <w:marRight w:val="0"/>
          <w:marTop w:val="0"/>
          <w:marBottom w:val="0"/>
          <w:divBdr>
            <w:top w:val="none" w:sz="0" w:space="0" w:color="auto"/>
            <w:left w:val="none" w:sz="0" w:space="0" w:color="auto"/>
            <w:bottom w:val="none" w:sz="0" w:space="0" w:color="auto"/>
            <w:right w:val="none" w:sz="0" w:space="0" w:color="auto"/>
          </w:divBdr>
          <w:divsChild>
            <w:div w:id="1728989008">
              <w:marLeft w:val="0"/>
              <w:marRight w:val="0"/>
              <w:marTop w:val="0"/>
              <w:marBottom w:val="0"/>
              <w:divBdr>
                <w:top w:val="none" w:sz="0" w:space="0" w:color="auto"/>
                <w:left w:val="none" w:sz="0" w:space="0" w:color="auto"/>
                <w:bottom w:val="none" w:sz="0" w:space="0" w:color="auto"/>
                <w:right w:val="none" w:sz="0" w:space="0" w:color="auto"/>
              </w:divBdr>
            </w:div>
          </w:divsChild>
        </w:div>
        <w:div w:id="537468637">
          <w:marLeft w:val="0"/>
          <w:marRight w:val="0"/>
          <w:marTop w:val="0"/>
          <w:marBottom w:val="0"/>
          <w:divBdr>
            <w:top w:val="none" w:sz="0" w:space="0" w:color="auto"/>
            <w:left w:val="none" w:sz="0" w:space="0" w:color="auto"/>
            <w:bottom w:val="none" w:sz="0" w:space="0" w:color="auto"/>
            <w:right w:val="none" w:sz="0" w:space="0" w:color="auto"/>
          </w:divBdr>
          <w:divsChild>
            <w:div w:id="1027559003">
              <w:marLeft w:val="0"/>
              <w:marRight w:val="0"/>
              <w:marTop w:val="0"/>
              <w:marBottom w:val="0"/>
              <w:divBdr>
                <w:top w:val="none" w:sz="0" w:space="0" w:color="auto"/>
                <w:left w:val="none" w:sz="0" w:space="0" w:color="auto"/>
                <w:bottom w:val="none" w:sz="0" w:space="0" w:color="auto"/>
                <w:right w:val="none" w:sz="0" w:space="0" w:color="auto"/>
              </w:divBdr>
            </w:div>
          </w:divsChild>
        </w:div>
        <w:div w:id="1026101202">
          <w:marLeft w:val="0"/>
          <w:marRight w:val="0"/>
          <w:marTop w:val="0"/>
          <w:marBottom w:val="0"/>
          <w:divBdr>
            <w:top w:val="none" w:sz="0" w:space="0" w:color="auto"/>
            <w:left w:val="none" w:sz="0" w:space="0" w:color="auto"/>
            <w:bottom w:val="none" w:sz="0" w:space="0" w:color="auto"/>
            <w:right w:val="none" w:sz="0" w:space="0" w:color="auto"/>
          </w:divBdr>
          <w:divsChild>
            <w:div w:id="236019927">
              <w:marLeft w:val="0"/>
              <w:marRight w:val="0"/>
              <w:marTop w:val="0"/>
              <w:marBottom w:val="0"/>
              <w:divBdr>
                <w:top w:val="none" w:sz="0" w:space="0" w:color="auto"/>
                <w:left w:val="none" w:sz="0" w:space="0" w:color="auto"/>
                <w:bottom w:val="none" w:sz="0" w:space="0" w:color="auto"/>
                <w:right w:val="none" w:sz="0" w:space="0" w:color="auto"/>
              </w:divBdr>
            </w:div>
          </w:divsChild>
        </w:div>
        <w:div w:id="312686939">
          <w:marLeft w:val="0"/>
          <w:marRight w:val="0"/>
          <w:marTop w:val="0"/>
          <w:marBottom w:val="0"/>
          <w:divBdr>
            <w:top w:val="none" w:sz="0" w:space="0" w:color="auto"/>
            <w:left w:val="none" w:sz="0" w:space="0" w:color="auto"/>
            <w:bottom w:val="none" w:sz="0" w:space="0" w:color="auto"/>
            <w:right w:val="none" w:sz="0" w:space="0" w:color="auto"/>
          </w:divBdr>
          <w:divsChild>
            <w:div w:id="83763696">
              <w:marLeft w:val="0"/>
              <w:marRight w:val="0"/>
              <w:marTop w:val="0"/>
              <w:marBottom w:val="0"/>
              <w:divBdr>
                <w:top w:val="none" w:sz="0" w:space="0" w:color="auto"/>
                <w:left w:val="none" w:sz="0" w:space="0" w:color="auto"/>
                <w:bottom w:val="none" w:sz="0" w:space="0" w:color="auto"/>
                <w:right w:val="none" w:sz="0" w:space="0" w:color="auto"/>
              </w:divBdr>
            </w:div>
          </w:divsChild>
        </w:div>
        <w:div w:id="1694726402">
          <w:marLeft w:val="0"/>
          <w:marRight w:val="0"/>
          <w:marTop w:val="0"/>
          <w:marBottom w:val="0"/>
          <w:divBdr>
            <w:top w:val="none" w:sz="0" w:space="0" w:color="auto"/>
            <w:left w:val="none" w:sz="0" w:space="0" w:color="auto"/>
            <w:bottom w:val="none" w:sz="0" w:space="0" w:color="auto"/>
            <w:right w:val="none" w:sz="0" w:space="0" w:color="auto"/>
          </w:divBdr>
          <w:divsChild>
            <w:div w:id="2004043483">
              <w:marLeft w:val="0"/>
              <w:marRight w:val="0"/>
              <w:marTop w:val="0"/>
              <w:marBottom w:val="0"/>
              <w:divBdr>
                <w:top w:val="none" w:sz="0" w:space="0" w:color="auto"/>
                <w:left w:val="none" w:sz="0" w:space="0" w:color="auto"/>
                <w:bottom w:val="none" w:sz="0" w:space="0" w:color="auto"/>
                <w:right w:val="none" w:sz="0" w:space="0" w:color="auto"/>
              </w:divBdr>
            </w:div>
          </w:divsChild>
        </w:div>
        <w:div w:id="1523012189">
          <w:marLeft w:val="0"/>
          <w:marRight w:val="0"/>
          <w:marTop w:val="0"/>
          <w:marBottom w:val="0"/>
          <w:divBdr>
            <w:top w:val="none" w:sz="0" w:space="0" w:color="auto"/>
            <w:left w:val="none" w:sz="0" w:space="0" w:color="auto"/>
            <w:bottom w:val="none" w:sz="0" w:space="0" w:color="auto"/>
            <w:right w:val="none" w:sz="0" w:space="0" w:color="auto"/>
          </w:divBdr>
          <w:divsChild>
            <w:div w:id="9963503">
              <w:marLeft w:val="0"/>
              <w:marRight w:val="0"/>
              <w:marTop w:val="0"/>
              <w:marBottom w:val="0"/>
              <w:divBdr>
                <w:top w:val="none" w:sz="0" w:space="0" w:color="auto"/>
                <w:left w:val="none" w:sz="0" w:space="0" w:color="auto"/>
                <w:bottom w:val="none" w:sz="0" w:space="0" w:color="auto"/>
                <w:right w:val="none" w:sz="0" w:space="0" w:color="auto"/>
              </w:divBdr>
            </w:div>
          </w:divsChild>
        </w:div>
        <w:div w:id="174466747">
          <w:marLeft w:val="0"/>
          <w:marRight w:val="0"/>
          <w:marTop w:val="0"/>
          <w:marBottom w:val="0"/>
          <w:divBdr>
            <w:top w:val="none" w:sz="0" w:space="0" w:color="auto"/>
            <w:left w:val="none" w:sz="0" w:space="0" w:color="auto"/>
            <w:bottom w:val="none" w:sz="0" w:space="0" w:color="auto"/>
            <w:right w:val="none" w:sz="0" w:space="0" w:color="auto"/>
          </w:divBdr>
          <w:divsChild>
            <w:div w:id="1791195872">
              <w:marLeft w:val="0"/>
              <w:marRight w:val="0"/>
              <w:marTop w:val="0"/>
              <w:marBottom w:val="0"/>
              <w:divBdr>
                <w:top w:val="none" w:sz="0" w:space="0" w:color="auto"/>
                <w:left w:val="none" w:sz="0" w:space="0" w:color="auto"/>
                <w:bottom w:val="none" w:sz="0" w:space="0" w:color="auto"/>
                <w:right w:val="none" w:sz="0" w:space="0" w:color="auto"/>
              </w:divBdr>
            </w:div>
          </w:divsChild>
        </w:div>
        <w:div w:id="500580661">
          <w:marLeft w:val="0"/>
          <w:marRight w:val="0"/>
          <w:marTop w:val="0"/>
          <w:marBottom w:val="0"/>
          <w:divBdr>
            <w:top w:val="none" w:sz="0" w:space="0" w:color="auto"/>
            <w:left w:val="none" w:sz="0" w:space="0" w:color="auto"/>
            <w:bottom w:val="none" w:sz="0" w:space="0" w:color="auto"/>
            <w:right w:val="none" w:sz="0" w:space="0" w:color="auto"/>
          </w:divBdr>
          <w:divsChild>
            <w:div w:id="1923097366">
              <w:marLeft w:val="0"/>
              <w:marRight w:val="0"/>
              <w:marTop w:val="0"/>
              <w:marBottom w:val="0"/>
              <w:divBdr>
                <w:top w:val="none" w:sz="0" w:space="0" w:color="auto"/>
                <w:left w:val="none" w:sz="0" w:space="0" w:color="auto"/>
                <w:bottom w:val="none" w:sz="0" w:space="0" w:color="auto"/>
                <w:right w:val="none" w:sz="0" w:space="0" w:color="auto"/>
              </w:divBdr>
            </w:div>
          </w:divsChild>
        </w:div>
        <w:div w:id="1541673001">
          <w:marLeft w:val="0"/>
          <w:marRight w:val="0"/>
          <w:marTop w:val="0"/>
          <w:marBottom w:val="0"/>
          <w:divBdr>
            <w:top w:val="none" w:sz="0" w:space="0" w:color="auto"/>
            <w:left w:val="none" w:sz="0" w:space="0" w:color="auto"/>
            <w:bottom w:val="none" w:sz="0" w:space="0" w:color="auto"/>
            <w:right w:val="none" w:sz="0" w:space="0" w:color="auto"/>
          </w:divBdr>
          <w:divsChild>
            <w:div w:id="581716980">
              <w:marLeft w:val="0"/>
              <w:marRight w:val="0"/>
              <w:marTop w:val="0"/>
              <w:marBottom w:val="0"/>
              <w:divBdr>
                <w:top w:val="none" w:sz="0" w:space="0" w:color="auto"/>
                <w:left w:val="none" w:sz="0" w:space="0" w:color="auto"/>
                <w:bottom w:val="none" w:sz="0" w:space="0" w:color="auto"/>
                <w:right w:val="none" w:sz="0" w:space="0" w:color="auto"/>
              </w:divBdr>
            </w:div>
          </w:divsChild>
        </w:div>
        <w:div w:id="177819191">
          <w:marLeft w:val="0"/>
          <w:marRight w:val="0"/>
          <w:marTop w:val="0"/>
          <w:marBottom w:val="0"/>
          <w:divBdr>
            <w:top w:val="none" w:sz="0" w:space="0" w:color="auto"/>
            <w:left w:val="none" w:sz="0" w:space="0" w:color="auto"/>
            <w:bottom w:val="none" w:sz="0" w:space="0" w:color="auto"/>
            <w:right w:val="none" w:sz="0" w:space="0" w:color="auto"/>
          </w:divBdr>
          <w:divsChild>
            <w:div w:id="2088066058">
              <w:marLeft w:val="0"/>
              <w:marRight w:val="0"/>
              <w:marTop w:val="0"/>
              <w:marBottom w:val="0"/>
              <w:divBdr>
                <w:top w:val="none" w:sz="0" w:space="0" w:color="auto"/>
                <w:left w:val="none" w:sz="0" w:space="0" w:color="auto"/>
                <w:bottom w:val="none" w:sz="0" w:space="0" w:color="auto"/>
                <w:right w:val="none" w:sz="0" w:space="0" w:color="auto"/>
              </w:divBdr>
            </w:div>
          </w:divsChild>
        </w:div>
        <w:div w:id="612595982">
          <w:marLeft w:val="0"/>
          <w:marRight w:val="0"/>
          <w:marTop w:val="0"/>
          <w:marBottom w:val="0"/>
          <w:divBdr>
            <w:top w:val="none" w:sz="0" w:space="0" w:color="auto"/>
            <w:left w:val="none" w:sz="0" w:space="0" w:color="auto"/>
            <w:bottom w:val="none" w:sz="0" w:space="0" w:color="auto"/>
            <w:right w:val="none" w:sz="0" w:space="0" w:color="auto"/>
          </w:divBdr>
          <w:divsChild>
            <w:div w:id="1152408563">
              <w:marLeft w:val="0"/>
              <w:marRight w:val="0"/>
              <w:marTop w:val="0"/>
              <w:marBottom w:val="0"/>
              <w:divBdr>
                <w:top w:val="none" w:sz="0" w:space="0" w:color="auto"/>
                <w:left w:val="none" w:sz="0" w:space="0" w:color="auto"/>
                <w:bottom w:val="none" w:sz="0" w:space="0" w:color="auto"/>
                <w:right w:val="none" w:sz="0" w:space="0" w:color="auto"/>
              </w:divBdr>
            </w:div>
          </w:divsChild>
        </w:div>
        <w:div w:id="568612242">
          <w:marLeft w:val="0"/>
          <w:marRight w:val="0"/>
          <w:marTop w:val="0"/>
          <w:marBottom w:val="0"/>
          <w:divBdr>
            <w:top w:val="none" w:sz="0" w:space="0" w:color="auto"/>
            <w:left w:val="none" w:sz="0" w:space="0" w:color="auto"/>
            <w:bottom w:val="none" w:sz="0" w:space="0" w:color="auto"/>
            <w:right w:val="none" w:sz="0" w:space="0" w:color="auto"/>
          </w:divBdr>
          <w:divsChild>
            <w:div w:id="1009330206">
              <w:marLeft w:val="0"/>
              <w:marRight w:val="0"/>
              <w:marTop w:val="0"/>
              <w:marBottom w:val="0"/>
              <w:divBdr>
                <w:top w:val="none" w:sz="0" w:space="0" w:color="auto"/>
                <w:left w:val="none" w:sz="0" w:space="0" w:color="auto"/>
                <w:bottom w:val="none" w:sz="0" w:space="0" w:color="auto"/>
                <w:right w:val="none" w:sz="0" w:space="0" w:color="auto"/>
              </w:divBdr>
            </w:div>
          </w:divsChild>
        </w:div>
        <w:div w:id="947347167">
          <w:marLeft w:val="0"/>
          <w:marRight w:val="0"/>
          <w:marTop w:val="0"/>
          <w:marBottom w:val="0"/>
          <w:divBdr>
            <w:top w:val="none" w:sz="0" w:space="0" w:color="auto"/>
            <w:left w:val="none" w:sz="0" w:space="0" w:color="auto"/>
            <w:bottom w:val="none" w:sz="0" w:space="0" w:color="auto"/>
            <w:right w:val="none" w:sz="0" w:space="0" w:color="auto"/>
          </w:divBdr>
          <w:divsChild>
            <w:div w:id="1585454110">
              <w:marLeft w:val="0"/>
              <w:marRight w:val="0"/>
              <w:marTop w:val="0"/>
              <w:marBottom w:val="0"/>
              <w:divBdr>
                <w:top w:val="none" w:sz="0" w:space="0" w:color="auto"/>
                <w:left w:val="none" w:sz="0" w:space="0" w:color="auto"/>
                <w:bottom w:val="none" w:sz="0" w:space="0" w:color="auto"/>
                <w:right w:val="none" w:sz="0" w:space="0" w:color="auto"/>
              </w:divBdr>
            </w:div>
          </w:divsChild>
        </w:div>
        <w:div w:id="468287304">
          <w:marLeft w:val="0"/>
          <w:marRight w:val="0"/>
          <w:marTop w:val="0"/>
          <w:marBottom w:val="0"/>
          <w:divBdr>
            <w:top w:val="none" w:sz="0" w:space="0" w:color="auto"/>
            <w:left w:val="none" w:sz="0" w:space="0" w:color="auto"/>
            <w:bottom w:val="none" w:sz="0" w:space="0" w:color="auto"/>
            <w:right w:val="none" w:sz="0" w:space="0" w:color="auto"/>
          </w:divBdr>
          <w:divsChild>
            <w:div w:id="1130053787">
              <w:marLeft w:val="0"/>
              <w:marRight w:val="0"/>
              <w:marTop w:val="0"/>
              <w:marBottom w:val="0"/>
              <w:divBdr>
                <w:top w:val="none" w:sz="0" w:space="0" w:color="auto"/>
                <w:left w:val="none" w:sz="0" w:space="0" w:color="auto"/>
                <w:bottom w:val="none" w:sz="0" w:space="0" w:color="auto"/>
                <w:right w:val="none" w:sz="0" w:space="0" w:color="auto"/>
              </w:divBdr>
            </w:div>
          </w:divsChild>
        </w:div>
        <w:div w:id="230894084">
          <w:marLeft w:val="0"/>
          <w:marRight w:val="0"/>
          <w:marTop w:val="0"/>
          <w:marBottom w:val="0"/>
          <w:divBdr>
            <w:top w:val="none" w:sz="0" w:space="0" w:color="auto"/>
            <w:left w:val="none" w:sz="0" w:space="0" w:color="auto"/>
            <w:bottom w:val="none" w:sz="0" w:space="0" w:color="auto"/>
            <w:right w:val="none" w:sz="0" w:space="0" w:color="auto"/>
          </w:divBdr>
          <w:divsChild>
            <w:div w:id="5094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1385">
      <w:bodyDiv w:val="1"/>
      <w:marLeft w:val="0"/>
      <w:marRight w:val="0"/>
      <w:marTop w:val="0"/>
      <w:marBottom w:val="0"/>
      <w:divBdr>
        <w:top w:val="none" w:sz="0" w:space="0" w:color="auto"/>
        <w:left w:val="none" w:sz="0" w:space="0" w:color="auto"/>
        <w:bottom w:val="none" w:sz="0" w:space="0" w:color="auto"/>
        <w:right w:val="none" w:sz="0" w:space="0" w:color="auto"/>
      </w:divBdr>
    </w:div>
    <w:div w:id="2032995236">
      <w:bodyDiv w:val="1"/>
      <w:marLeft w:val="0"/>
      <w:marRight w:val="0"/>
      <w:marTop w:val="0"/>
      <w:marBottom w:val="0"/>
      <w:divBdr>
        <w:top w:val="none" w:sz="0" w:space="0" w:color="auto"/>
        <w:left w:val="none" w:sz="0" w:space="0" w:color="auto"/>
        <w:bottom w:val="none" w:sz="0" w:space="0" w:color="auto"/>
        <w:right w:val="none" w:sz="0" w:space="0" w:color="auto"/>
      </w:divBdr>
    </w:div>
    <w:div w:id="205449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repository.kpi.kharkov.ua/items/522db049-c069-441a-a2d6-329821e78cf9" TargetMode="External"/><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arxiv.org/abs/2210.09618v1" TargetMode="External"/><Relationship Id="rId74" Type="http://schemas.openxmlformats.org/officeDocument/2006/relationships/header" Target="header2.xm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6.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59.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doi.org/10.1007/s10462-025-11256-0"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7.jpe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eader" Target="header1.xml"/><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image" Target="media/image58.jpeg"/><Relationship Id="rId2" Type="http://schemas.openxmlformats.org/officeDocument/2006/relationships/customXml" Target="../customXml/item2.xml"/><Relationship Id="rId29"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1064;&#1072;&#1073;&#1083;&#1086;&#1085;&#1099;\&#1044;&#1080;&#1089;&#1089;&#1077;&#1088;&#1090;&#1072;&#1094;&#1080;&#11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Times New Roman"/>
        <a:cs typeface="Times New Roman"/>
        <a:font script="Jpan" typeface="Times New Roman"/>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Times New Roman"/>
        <a:cs typeface="Times New Roman"/>
        <a:font script="Jpan" typeface="Times New Roman"/>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68035c5-308f-4b97-92f8-a00232fcce4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7FB5294215DEC4D95612762B71AC34E" ma:contentTypeVersion="11" ma:contentTypeDescription="Create a new document." ma:contentTypeScope="" ma:versionID="826b8ccf216de9e56ad33e8504b19eb1">
  <xsd:schema xmlns:xsd="http://www.w3.org/2001/XMLSchema" xmlns:xs="http://www.w3.org/2001/XMLSchema" xmlns:p="http://schemas.microsoft.com/office/2006/metadata/properties" xmlns:ns3="068035c5-308f-4b97-92f8-a00232fcce46" targetNamespace="http://schemas.microsoft.com/office/2006/metadata/properties" ma:root="true" ma:fieldsID="0923517ae9f5e29becea9170ffdd161c" ns3:_="">
    <xsd:import namespace="068035c5-308f-4b97-92f8-a00232fcce4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035c5-308f-4b97-92f8-a00232fcce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248AA7-A890-4691-8FD9-E94E3A6F5D60}">
  <ds:schemaRefs>
    <ds:schemaRef ds:uri="http://schemas.microsoft.com/sharepoint/v3/contenttype/forms"/>
  </ds:schemaRefs>
</ds:datastoreItem>
</file>

<file path=customXml/itemProps2.xml><?xml version="1.0" encoding="utf-8"?>
<ds:datastoreItem xmlns:ds="http://schemas.openxmlformats.org/officeDocument/2006/customXml" ds:itemID="{E6FB036A-37BE-448A-A0CB-FD20E12CD35F}">
  <ds:schemaRefs>
    <ds:schemaRef ds:uri="http://schemas.microsoft.com/office/2006/metadata/properties"/>
    <ds:schemaRef ds:uri="http://schemas.microsoft.com/office/infopath/2007/PartnerControls"/>
    <ds:schemaRef ds:uri="068035c5-308f-4b97-92f8-a00232fcce46"/>
  </ds:schemaRefs>
</ds:datastoreItem>
</file>

<file path=customXml/itemProps3.xml><?xml version="1.0" encoding="utf-8"?>
<ds:datastoreItem xmlns:ds="http://schemas.openxmlformats.org/officeDocument/2006/customXml" ds:itemID="{379B989E-E619-4BD8-9C0F-32F278A0BD84}">
  <ds:schemaRefs>
    <ds:schemaRef ds:uri="http://schemas.openxmlformats.org/officeDocument/2006/bibliography"/>
  </ds:schemaRefs>
</ds:datastoreItem>
</file>

<file path=customXml/itemProps4.xml><?xml version="1.0" encoding="utf-8"?>
<ds:datastoreItem xmlns:ds="http://schemas.openxmlformats.org/officeDocument/2006/customXml" ds:itemID="{3FE5C713-4165-4790-838E-EC6D53A0E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8035c5-308f-4b97-92f8-a00232fcce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Диссертация.dot</Template>
  <TotalTime>261</TotalTime>
  <Pages>195</Pages>
  <Words>34341</Words>
  <Characters>195750</Characters>
  <Application>Microsoft Office Word</Application>
  <DocSecurity>0</DocSecurity>
  <Lines>1631</Lines>
  <Paragraphs>459</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C</vt:lpstr>
      <vt:lpstr>C</vt:lpstr>
      <vt:lpstr>C</vt:lpstr>
    </vt:vector>
  </TitlesOfParts>
  <Company>ХГПУ</Company>
  <LinksUpToDate>false</LinksUpToDate>
  <CharactersWithSpaces>229632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title>
  <dc:subject/>
  <dc:creator>Валерий Северин</dc:creator>
  <cp:keywords/>
  <dc:description/>
  <cp:lastModifiedBy>Кондратов Олексій Михайлович</cp:lastModifiedBy>
  <cp:revision>25</cp:revision>
  <cp:lastPrinted>2026-04-19T20:27:00Z</cp:lastPrinted>
  <dcterms:created xsi:type="dcterms:W3CDTF">2026-04-20T10:51:00Z</dcterms:created>
  <dcterms:modified xsi:type="dcterms:W3CDTF">2026-04-20T15:11:00Z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0x01010037FB5294215DEC4D95612762B71AC34E</vt:lpwstr>
  </property>
</Properties>
</file>